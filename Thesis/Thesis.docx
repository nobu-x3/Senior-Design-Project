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9885190"/>
        <w:docPartObj>
          <w:docPartGallery w:val="Cover Pages"/>
          <w:docPartUnique/>
        </w:docPartObj>
      </w:sdtPr>
      <w:sdtContent>
        <w:p w14:paraId="5B266621" w14:textId="2415AF8D" w:rsidR="00703857" w:rsidRDefault="00703857">
          <w:r>
            <w:rPr>
              <w:noProof/>
            </w:rPr>
            <mc:AlternateContent>
              <mc:Choice Requires="wpg">
                <w:drawing>
                  <wp:anchor distT="0" distB="0" distL="114300" distR="114300" simplePos="0" relativeHeight="251662336" behindDoc="0" locked="0" layoutInCell="1" allowOverlap="1" wp14:anchorId="6B28DDDF" wp14:editId="19D4A4B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E3BB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d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DBF6E6D" wp14:editId="03FC07B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70385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01146313@pw.edu.pl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DBF6E6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70385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01146313@pw.edu.pl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51164A" wp14:editId="6EFC7A0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A5F3E" w14:textId="60CA1134" w:rsidR="00703857" w:rsidRDefault="00703857">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51164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D8A5F3E" w14:textId="60CA1134" w:rsidR="00703857" w:rsidRDefault="00703857">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v:textbox>
                    <w10:wrap type="square" anchorx="page" anchory="page"/>
                  </v:shape>
                </w:pict>
              </mc:Fallback>
            </mc:AlternateContent>
          </w:r>
        </w:p>
        <w:p w14:paraId="293ECF64" w14:textId="26D4F108" w:rsidR="00703857" w:rsidRDefault="00703857">
          <w:pPr>
            <w:rPr>
              <w:rFonts w:asciiTheme="majorHAnsi" w:eastAsiaTheme="majorEastAsia" w:hAnsiTheme="majorHAnsi" w:cstheme="majorBidi"/>
              <w:caps/>
              <w:color w:val="DDDDDD" w:themeColor="accent1"/>
              <w:spacing w:val="10"/>
              <w:sz w:val="52"/>
              <w:szCs w:val="52"/>
            </w:rPr>
          </w:pPr>
          <w:r>
            <w:br w:type="page"/>
          </w:r>
        </w:p>
      </w:sdtContent>
    </w:sdt>
    <w:bookmarkStart w:id="0" w:name="_Toc112607490" w:displacedByCustomXml="next"/>
    <w:sdt>
      <w:sdtPr>
        <w:alias w:val="Abstract:"/>
        <w:tag w:val="Abstract:"/>
        <w:id w:val="202146031"/>
        <w:placeholder>
          <w:docPart w:val="6F83829F6B1D4DB6A8A60B6EB0249F72"/>
        </w:placeholder>
        <w:temporary/>
        <w:showingPlcHdr/>
        <w15:appearance w15:val="hidden"/>
      </w:sdtPr>
      <w:sdtContent>
        <w:p w14:paraId="473BA8FA" w14:textId="77777777" w:rsidR="00E81978" w:rsidRDefault="005D3A03" w:rsidP="00C43C11">
          <w:pPr>
            <w:pStyle w:val="SectionTitle"/>
          </w:pPr>
          <w:r w:rsidRPr="006C63FD">
            <w:rPr>
              <w:rStyle w:val="Heading1Char"/>
            </w:rPr>
            <w:t>Abstract</w:t>
          </w:r>
        </w:p>
      </w:sdtContent>
    </w:sdt>
    <w:bookmarkEnd w:id="0" w:displacedByCustomXml="prev"/>
    <w:p w14:paraId="56CE55F6" w14:textId="73B9A6ED" w:rsidR="00E81978" w:rsidRPr="00164007" w:rsidRDefault="00DB28CF" w:rsidP="00164007">
      <w:pPr>
        <w:pStyle w:val="NoSpacing"/>
        <w:rPr>
          <w:sz w:val="24"/>
          <w:szCs w:val="24"/>
        </w:rPr>
      </w:pPr>
      <w:r w:rsidRPr="00164007">
        <w:rPr>
          <w:sz w:val="24"/>
          <w:szCs w:val="24"/>
        </w:rPr>
        <w:t>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w:t>
      </w:r>
      <w:r w:rsidR="009B6A0A" w:rsidRPr="00164007">
        <w:rPr>
          <w:sz w:val="24"/>
          <w:szCs w:val="24"/>
        </w:rPr>
        <w:t>-</w:t>
      </w:r>
      <w:r w:rsidRPr="00164007">
        <w:rPr>
          <w:sz w:val="24"/>
          <w:szCs w:val="24"/>
        </w:rPr>
        <w:t xml:space="preserve">side face verification, and the exam supervisor’s dashboard. Face detection occurs on each client’s computer using </w:t>
      </w:r>
      <w:r w:rsidRPr="00164007">
        <w:rPr>
          <w:i/>
          <w:iCs/>
          <w:sz w:val="24"/>
          <w:szCs w:val="24"/>
        </w:rPr>
        <w:t>Single Shot Multibox Detection</w:t>
      </w:r>
      <w:r w:rsidRPr="00164007">
        <w:rPr>
          <w:sz w:val="24"/>
          <w:szCs w:val="24"/>
        </w:rPr>
        <w:t xml:space="preserve"> (SSD). The resulting image is aligned and cropped, then encoded into base-64 format and sent to the verification server via a POST request. Upon receiving such request, the server decodes the base-64 image, feeds it to the </w:t>
      </w:r>
      <w:r w:rsidRPr="00164007">
        <w:rPr>
          <w:i/>
          <w:iCs/>
          <w:sz w:val="24"/>
          <w:szCs w:val="24"/>
        </w:rPr>
        <w:t>VGG-Face</w:t>
      </w:r>
      <w:r w:rsidRPr="00164007">
        <w:rPr>
          <w:sz w:val="24"/>
          <w:szCs w:val="24"/>
        </w:rPr>
        <w:t xml:space="preserve"> model to get a vector representation of the face and compares the Euclidean distance between said image and </w:t>
      </w:r>
      <w:r w:rsidR="00690AA4" w:rsidRPr="00164007">
        <w:rPr>
          <w:sz w:val="24"/>
          <w:szCs w:val="24"/>
        </w:rPr>
        <w:t>a</w:t>
      </w:r>
      <w:r w:rsidRPr="00164007">
        <w:rPr>
          <w:sz w:val="24"/>
          <w:szCs w:val="24"/>
        </w:rPr>
        <w:t xml:space="preserv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w:t>
      </w:r>
      <w:r w:rsidR="00A10148" w:rsidRPr="00164007">
        <w:rPr>
          <w:sz w:val="24"/>
          <w:szCs w:val="24"/>
        </w:rPr>
        <w:t>-</w:t>
      </w:r>
      <w:r w:rsidRPr="00164007">
        <w:rPr>
          <w:sz w:val="24"/>
          <w:szCs w:val="24"/>
        </w:rPr>
        <w:t>side executables to allow easy and seamless process for the students.</w:t>
      </w:r>
    </w:p>
    <w:p w14:paraId="44C4A1B9" w14:textId="606B8E1B" w:rsidR="00C43C11" w:rsidRPr="00164007" w:rsidRDefault="005D3A03" w:rsidP="00164007">
      <w:pPr>
        <w:spacing w:line="240" w:lineRule="auto"/>
        <w:rPr>
          <w:sz w:val="24"/>
          <w:szCs w:val="24"/>
        </w:rPr>
      </w:pPr>
      <w:r w:rsidRPr="00164007">
        <w:rPr>
          <w:rStyle w:val="Emphasis"/>
          <w:sz w:val="24"/>
          <w:szCs w:val="24"/>
        </w:rPr>
        <w:t>Keywords</w:t>
      </w:r>
      <w:r w:rsidRPr="00164007">
        <w:rPr>
          <w:sz w:val="24"/>
          <w:szCs w:val="24"/>
        </w:rPr>
        <w:t xml:space="preserve">: </w:t>
      </w:r>
      <w:r w:rsidR="00DB28CF" w:rsidRPr="00164007">
        <w:rPr>
          <w:sz w:val="24"/>
          <w:szCs w:val="24"/>
        </w:rPr>
        <w:t>Real-Time Face Recognition, Client-Server Architecture, Online Examination.</w:t>
      </w:r>
    </w:p>
    <w:p w14:paraId="40FC6E86" w14:textId="2733F415" w:rsidR="009B6A0A" w:rsidRDefault="006C63FD" w:rsidP="006C63FD">
      <w:pPr>
        <w:pStyle w:val="Heading10"/>
      </w:pPr>
      <w:r>
        <w:br w:type="column"/>
      </w:r>
      <w:bookmarkStart w:id="1" w:name="_Toc112607491"/>
      <w:r w:rsidR="00C43C11">
        <w:lastRenderedPageBreak/>
        <w:t>Abstract in Polish</w:t>
      </w:r>
      <w:bookmarkEnd w:id="1"/>
    </w:p>
    <w:p w14:paraId="106D59AE" w14:textId="3A42CFC3" w:rsidR="00164007" w:rsidRDefault="006C63FD" w:rsidP="006C63FD">
      <w:pPr>
        <w:pStyle w:val="Heading10"/>
      </w:pPr>
      <w:r>
        <w:br w:type="column"/>
      </w:r>
      <w:bookmarkStart w:id="2" w:name="_Toc112607492"/>
      <w:r w:rsidR="00164007">
        <w:lastRenderedPageBreak/>
        <w:t>Statement about the authorship of the work signed by the student</w:t>
      </w:r>
      <w:bookmarkEnd w:id="2"/>
    </w:p>
    <w:p w14:paraId="1FDE4457" w14:textId="77777777" w:rsidR="009B6A0A" w:rsidRPr="00737C58" w:rsidRDefault="009B6A0A" w:rsidP="00C43C11">
      <w:pPr>
        <w:rPr>
          <w:szCs w:val="22"/>
        </w:rPr>
      </w:pPr>
      <w:r>
        <w:rPr>
          <w:szCs w:val="22"/>
        </w:rPr>
        <w:br w:type="column"/>
      </w:r>
    </w:p>
    <w:sdt>
      <w:sdtPr>
        <w:rPr>
          <w:caps w:val="0"/>
          <w:color w:val="auto"/>
          <w:spacing w:val="0"/>
          <w:szCs w:val="20"/>
        </w:rPr>
        <w:id w:val="-149139379"/>
        <w:docPartObj>
          <w:docPartGallery w:val="Table of Contents"/>
          <w:docPartUnique/>
        </w:docPartObj>
      </w:sdtPr>
      <w:sdtEndPr>
        <w:rPr>
          <w:b/>
          <w:bCs/>
          <w:noProof/>
        </w:rPr>
      </w:sdtEndPr>
      <w:sdtContent>
        <w:p w14:paraId="5972EFCC" w14:textId="10006E27" w:rsidR="00164007" w:rsidRDefault="00164007">
          <w:pPr>
            <w:pStyle w:val="TOCHeading"/>
          </w:pPr>
          <w:r>
            <w:t>Table of Contents</w:t>
          </w:r>
        </w:p>
        <w:p w14:paraId="403B2FB9" w14:textId="23CDBE84" w:rsidR="00D11D1D" w:rsidRDefault="00164007">
          <w:pPr>
            <w:pStyle w:val="TOC1"/>
            <w:tabs>
              <w:tab w:val="right" w:leader="dot" w:pos="9393"/>
            </w:tabs>
            <w:rPr>
              <w:noProof/>
              <w:szCs w:val="22"/>
              <w:lang w:eastAsia="en-US"/>
            </w:rPr>
          </w:pPr>
          <w:r>
            <w:fldChar w:fldCharType="begin"/>
          </w:r>
          <w:r>
            <w:instrText xml:space="preserve"> TOC \o "1-3" \h \z \u </w:instrText>
          </w:r>
          <w:r>
            <w:fldChar w:fldCharType="separate"/>
          </w:r>
          <w:hyperlink w:anchor="_Toc112607490" w:history="1">
            <w:r w:rsidR="00D11D1D" w:rsidRPr="008F7033">
              <w:rPr>
                <w:rStyle w:val="Hyperlink"/>
                <w:caps/>
                <w:noProof/>
                <w:spacing w:val="15"/>
                <w:shd w:val="clear" w:color="auto" w:fill="DDDDDD" w:themeFill="accent1"/>
              </w:rPr>
              <w:t>Abstract</w:t>
            </w:r>
            <w:r w:rsidR="00D11D1D">
              <w:rPr>
                <w:noProof/>
                <w:webHidden/>
              </w:rPr>
              <w:tab/>
            </w:r>
            <w:r w:rsidR="00D11D1D">
              <w:rPr>
                <w:noProof/>
                <w:webHidden/>
              </w:rPr>
              <w:fldChar w:fldCharType="begin"/>
            </w:r>
            <w:r w:rsidR="00D11D1D">
              <w:rPr>
                <w:noProof/>
                <w:webHidden/>
              </w:rPr>
              <w:instrText xml:space="preserve"> PAGEREF _Toc112607490 \h </w:instrText>
            </w:r>
            <w:r w:rsidR="00D11D1D">
              <w:rPr>
                <w:noProof/>
                <w:webHidden/>
              </w:rPr>
            </w:r>
            <w:r w:rsidR="00D11D1D">
              <w:rPr>
                <w:noProof/>
                <w:webHidden/>
              </w:rPr>
              <w:fldChar w:fldCharType="separate"/>
            </w:r>
            <w:r w:rsidR="00D11D1D">
              <w:rPr>
                <w:noProof/>
                <w:webHidden/>
              </w:rPr>
              <w:t>1</w:t>
            </w:r>
            <w:r w:rsidR="00D11D1D">
              <w:rPr>
                <w:noProof/>
                <w:webHidden/>
              </w:rPr>
              <w:fldChar w:fldCharType="end"/>
            </w:r>
          </w:hyperlink>
        </w:p>
        <w:p w14:paraId="39A296FC" w14:textId="4C576C5C" w:rsidR="00D11D1D" w:rsidRDefault="00D11D1D">
          <w:pPr>
            <w:pStyle w:val="TOC1"/>
            <w:tabs>
              <w:tab w:val="right" w:leader="dot" w:pos="9393"/>
            </w:tabs>
            <w:rPr>
              <w:noProof/>
              <w:szCs w:val="22"/>
              <w:lang w:eastAsia="en-US"/>
            </w:rPr>
          </w:pPr>
          <w:hyperlink w:anchor="_Toc112607491" w:history="1">
            <w:r w:rsidRPr="008F7033">
              <w:rPr>
                <w:rStyle w:val="Hyperlink"/>
                <w:noProof/>
              </w:rPr>
              <w:t>Abstract in Polish</w:t>
            </w:r>
            <w:r>
              <w:rPr>
                <w:noProof/>
                <w:webHidden/>
              </w:rPr>
              <w:tab/>
            </w:r>
            <w:r>
              <w:rPr>
                <w:noProof/>
                <w:webHidden/>
              </w:rPr>
              <w:fldChar w:fldCharType="begin"/>
            </w:r>
            <w:r>
              <w:rPr>
                <w:noProof/>
                <w:webHidden/>
              </w:rPr>
              <w:instrText xml:space="preserve"> PAGEREF _Toc112607491 \h </w:instrText>
            </w:r>
            <w:r>
              <w:rPr>
                <w:noProof/>
                <w:webHidden/>
              </w:rPr>
            </w:r>
            <w:r>
              <w:rPr>
                <w:noProof/>
                <w:webHidden/>
              </w:rPr>
              <w:fldChar w:fldCharType="separate"/>
            </w:r>
            <w:r>
              <w:rPr>
                <w:noProof/>
                <w:webHidden/>
              </w:rPr>
              <w:t>2</w:t>
            </w:r>
            <w:r>
              <w:rPr>
                <w:noProof/>
                <w:webHidden/>
              </w:rPr>
              <w:fldChar w:fldCharType="end"/>
            </w:r>
          </w:hyperlink>
        </w:p>
        <w:p w14:paraId="2D872607" w14:textId="3BD602CC" w:rsidR="00D11D1D" w:rsidRDefault="00D11D1D">
          <w:pPr>
            <w:pStyle w:val="TOC1"/>
            <w:tabs>
              <w:tab w:val="right" w:leader="dot" w:pos="9393"/>
            </w:tabs>
            <w:rPr>
              <w:noProof/>
              <w:szCs w:val="22"/>
              <w:lang w:eastAsia="en-US"/>
            </w:rPr>
          </w:pPr>
          <w:hyperlink w:anchor="_Toc112607492" w:history="1">
            <w:r w:rsidRPr="008F7033">
              <w:rPr>
                <w:rStyle w:val="Hyperlink"/>
                <w:noProof/>
              </w:rPr>
              <w:t>Statement about the authorship of the work signed by the student</w:t>
            </w:r>
            <w:r>
              <w:rPr>
                <w:noProof/>
                <w:webHidden/>
              </w:rPr>
              <w:tab/>
            </w:r>
            <w:r>
              <w:rPr>
                <w:noProof/>
                <w:webHidden/>
              </w:rPr>
              <w:fldChar w:fldCharType="begin"/>
            </w:r>
            <w:r>
              <w:rPr>
                <w:noProof/>
                <w:webHidden/>
              </w:rPr>
              <w:instrText xml:space="preserve"> PAGEREF _Toc112607492 \h </w:instrText>
            </w:r>
            <w:r>
              <w:rPr>
                <w:noProof/>
                <w:webHidden/>
              </w:rPr>
            </w:r>
            <w:r>
              <w:rPr>
                <w:noProof/>
                <w:webHidden/>
              </w:rPr>
              <w:fldChar w:fldCharType="separate"/>
            </w:r>
            <w:r>
              <w:rPr>
                <w:noProof/>
                <w:webHidden/>
              </w:rPr>
              <w:t>3</w:t>
            </w:r>
            <w:r>
              <w:rPr>
                <w:noProof/>
                <w:webHidden/>
              </w:rPr>
              <w:fldChar w:fldCharType="end"/>
            </w:r>
          </w:hyperlink>
        </w:p>
        <w:p w14:paraId="34CAA446" w14:textId="75CE170F" w:rsidR="00D11D1D" w:rsidRDefault="00D11D1D">
          <w:pPr>
            <w:pStyle w:val="TOC2"/>
            <w:tabs>
              <w:tab w:val="right" w:leader="dot" w:pos="9393"/>
            </w:tabs>
            <w:rPr>
              <w:noProof/>
              <w:szCs w:val="22"/>
              <w:lang w:eastAsia="en-US"/>
            </w:rPr>
          </w:pPr>
          <w:hyperlink w:anchor="_Toc112607493" w:history="1">
            <w:r w:rsidRPr="008F7033">
              <w:rPr>
                <w:rStyle w:val="Hyperlink"/>
                <w:noProof/>
              </w:rPr>
              <w:t>Motivation</w:t>
            </w:r>
            <w:r>
              <w:rPr>
                <w:noProof/>
                <w:webHidden/>
              </w:rPr>
              <w:tab/>
            </w:r>
            <w:r>
              <w:rPr>
                <w:noProof/>
                <w:webHidden/>
              </w:rPr>
              <w:fldChar w:fldCharType="begin"/>
            </w:r>
            <w:r>
              <w:rPr>
                <w:noProof/>
                <w:webHidden/>
              </w:rPr>
              <w:instrText xml:space="preserve"> PAGEREF _Toc112607493 \h </w:instrText>
            </w:r>
            <w:r>
              <w:rPr>
                <w:noProof/>
                <w:webHidden/>
              </w:rPr>
            </w:r>
            <w:r>
              <w:rPr>
                <w:noProof/>
                <w:webHidden/>
              </w:rPr>
              <w:fldChar w:fldCharType="separate"/>
            </w:r>
            <w:r>
              <w:rPr>
                <w:noProof/>
                <w:webHidden/>
              </w:rPr>
              <w:t>6</w:t>
            </w:r>
            <w:r>
              <w:rPr>
                <w:noProof/>
                <w:webHidden/>
              </w:rPr>
              <w:fldChar w:fldCharType="end"/>
            </w:r>
          </w:hyperlink>
        </w:p>
        <w:p w14:paraId="5D0CE114" w14:textId="696E4B27" w:rsidR="00D11D1D" w:rsidRDefault="00D11D1D">
          <w:pPr>
            <w:pStyle w:val="TOC2"/>
            <w:tabs>
              <w:tab w:val="right" w:leader="dot" w:pos="9393"/>
            </w:tabs>
            <w:rPr>
              <w:noProof/>
              <w:szCs w:val="22"/>
              <w:lang w:eastAsia="en-US"/>
            </w:rPr>
          </w:pPr>
          <w:hyperlink w:anchor="_Toc112607494" w:history="1">
            <w:r w:rsidRPr="008F7033">
              <w:rPr>
                <w:rStyle w:val="Hyperlink"/>
                <w:noProof/>
              </w:rPr>
              <w:t>Existing Procedures</w:t>
            </w:r>
            <w:r>
              <w:rPr>
                <w:noProof/>
                <w:webHidden/>
              </w:rPr>
              <w:tab/>
            </w:r>
            <w:r>
              <w:rPr>
                <w:noProof/>
                <w:webHidden/>
              </w:rPr>
              <w:fldChar w:fldCharType="begin"/>
            </w:r>
            <w:r>
              <w:rPr>
                <w:noProof/>
                <w:webHidden/>
              </w:rPr>
              <w:instrText xml:space="preserve"> PAGEREF _Toc112607494 \h </w:instrText>
            </w:r>
            <w:r>
              <w:rPr>
                <w:noProof/>
                <w:webHidden/>
              </w:rPr>
            </w:r>
            <w:r>
              <w:rPr>
                <w:noProof/>
                <w:webHidden/>
              </w:rPr>
              <w:fldChar w:fldCharType="separate"/>
            </w:r>
            <w:r>
              <w:rPr>
                <w:noProof/>
                <w:webHidden/>
              </w:rPr>
              <w:t>7</w:t>
            </w:r>
            <w:r>
              <w:rPr>
                <w:noProof/>
                <w:webHidden/>
              </w:rPr>
              <w:fldChar w:fldCharType="end"/>
            </w:r>
          </w:hyperlink>
        </w:p>
        <w:p w14:paraId="52239953" w14:textId="524DE14E" w:rsidR="00D11D1D" w:rsidRDefault="00D11D1D">
          <w:pPr>
            <w:pStyle w:val="TOC2"/>
            <w:tabs>
              <w:tab w:val="right" w:leader="dot" w:pos="9393"/>
            </w:tabs>
            <w:rPr>
              <w:noProof/>
              <w:szCs w:val="22"/>
              <w:lang w:eastAsia="en-US"/>
            </w:rPr>
          </w:pPr>
          <w:hyperlink w:anchor="_Toc112607495" w:history="1">
            <w:r w:rsidRPr="008F7033">
              <w:rPr>
                <w:rStyle w:val="Hyperlink"/>
                <w:noProof/>
              </w:rPr>
              <w:t>Proposed Procedure</w:t>
            </w:r>
            <w:r>
              <w:rPr>
                <w:noProof/>
                <w:webHidden/>
              </w:rPr>
              <w:tab/>
            </w:r>
            <w:r>
              <w:rPr>
                <w:noProof/>
                <w:webHidden/>
              </w:rPr>
              <w:fldChar w:fldCharType="begin"/>
            </w:r>
            <w:r>
              <w:rPr>
                <w:noProof/>
                <w:webHidden/>
              </w:rPr>
              <w:instrText xml:space="preserve"> PAGEREF _Toc112607495 \h </w:instrText>
            </w:r>
            <w:r>
              <w:rPr>
                <w:noProof/>
                <w:webHidden/>
              </w:rPr>
            </w:r>
            <w:r>
              <w:rPr>
                <w:noProof/>
                <w:webHidden/>
              </w:rPr>
              <w:fldChar w:fldCharType="separate"/>
            </w:r>
            <w:r>
              <w:rPr>
                <w:noProof/>
                <w:webHidden/>
              </w:rPr>
              <w:t>8</w:t>
            </w:r>
            <w:r>
              <w:rPr>
                <w:noProof/>
                <w:webHidden/>
              </w:rPr>
              <w:fldChar w:fldCharType="end"/>
            </w:r>
          </w:hyperlink>
        </w:p>
        <w:p w14:paraId="3ABDF5EC" w14:textId="29AEC243" w:rsidR="00D11D1D" w:rsidRDefault="00D11D1D">
          <w:pPr>
            <w:pStyle w:val="TOC1"/>
            <w:tabs>
              <w:tab w:val="right" w:leader="dot" w:pos="9393"/>
            </w:tabs>
            <w:rPr>
              <w:noProof/>
              <w:szCs w:val="22"/>
              <w:lang w:eastAsia="en-US"/>
            </w:rPr>
          </w:pPr>
          <w:hyperlink w:anchor="_Toc112607496" w:history="1">
            <w:r w:rsidRPr="008F7033">
              <w:rPr>
                <w:rStyle w:val="Hyperlink"/>
                <w:noProof/>
              </w:rPr>
              <w:t>Chapter 1. System Architecture</w:t>
            </w:r>
            <w:r>
              <w:rPr>
                <w:noProof/>
                <w:webHidden/>
              </w:rPr>
              <w:tab/>
            </w:r>
            <w:r>
              <w:rPr>
                <w:noProof/>
                <w:webHidden/>
              </w:rPr>
              <w:fldChar w:fldCharType="begin"/>
            </w:r>
            <w:r>
              <w:rPr>
                <w:noProof/>
                <w:webHidden/>
              </w:rPr>
              <w:instrText xml:space="preserve"> PAGEREF _Toc112607496 \h </w:instrText>
            </w:r>
            <w:r>
              <w:rPr>
                <w:noProof/>
                <w:webHidden/>
              </w:rPr>
            </w:r>
            <w:r>
              <w:rPr>
                <w:noProof/>
                <w:webHidden/>
              </w:rPr>
              <w:fldChar w:fldCharType="separate"/>
            </w:r>
            <w:r>
              <w:rPr>
                <w:noProof/>
                <w:webHidden/>
              </w:rPr>
              <w:t>9</w:t>
            </w:r>
            <w:r>
              <w:rPr>
                <w:noProof/>
                <w:webHidden/>
              </w:rPr>
              <w:fldChar w:fldCharType="end"/>
            </w:r>
          </w:hyperlink>
        </w:p>
        <w:p w14:paraId="24902060" w14:textId="3902721C" w:rsidR="00D11D1D" w:rsidRDefault="00D11D1D">
          <w:pPr>
            <w:pStyle w:val="TOC2"/>
            <w:tabs>
              <w:tab w:val="left" w:pos="720"/>
              <w:tab w:val="right" w:leader="dot" w:pos="9393"/>
            </w:tabs>
            <w:rPr>
              <w:noProof/>
              <w:szCs w:val="22"/>
              <w:lang w:eastAsia="en-US"/>
            </w:rPr>
          </w:pPr>
          <w:hyperlink w:anchor="_Toc112607497" w:history="1">
            <w:r w:rsidRPr="008F7033">
              <w:rPr>
                <w:rStyle w:val="Hyperlink"/>
                <w:noProof/>
              </w:rPr>
              <w:t>1.1</w:t>
            </w:r>
            <w:r>
              <w:rPr>
                <w:noProof/>
                <w:szCs w:val="22"/>
                <w:lang w:eastAsia="en-US"/>
              </w:rPr>
              <w:tab/>
            </w:r>
            <w:r w:rsidRPr="008F7033">
              <w:rPr>
                <w:rStyle w:val="Hyperlink"/>
                <w:noProof/>
              </w:rPr>
              <w:t>Exam Supervisor’s Dashboard</w:t>
            </w:r>
            <w:r>
              <w:rPr>
                <w:noProof/>
                <w:webHidden/>
              </w:rPr>
              <w:tab/>
            </w:r>
            <w:r>
              <w:rPr>
                <w:noProof/>
                <w:webHidden/>
              </w:rPr>
              <w:fldChar w:fldCharType="begin"/>
            </w:r>
            <w:r>
              <w:rPr>
                <w:noProof/>
                <w:webHidden/>
              </w:rPr>
              <w:instrText xml:space="preserve"> PAGEREF _Toc112607497 \h </w:instrText>
            </w:r>
            <w:r>
              <w:rPr>
                <w:noProof/>
                <w:webHidden/>
              </w:rPr>
            </w:r>
            <w:r>
              <w:rPr>
                <w:noProof/>
                <w:webHidden/>
              </w:rPr>
              <w:fldChar w:fldCharType="separate"/>
            </w:r>
            <w:r>
              <w:rPr>
                <w:noProof/>
                <w:webHidden/>
              </w:rPr>
              <w:t>10</w:t>
            </w:r>
            <w:r>
              <w:rPr>
                <w:noProof/>
                <w:webHidden/>
              </w:rPr>
              <w:fldChar w:fldCharType="end"/>
            </w:r>
          </w:hyperlink>
        </w:p>
        <w:p w14:paraId="4836BAD9" w14:textId="3FFAC3F7" w:rsidR="00D11D1D" w:rsidRDefault="00D11D1D">
          <w:pPr>
            <w:pStyle w:val="TOC3"/>
            <w:tabs>
              <w:tab w:val="right" w:leader="dot" w:pos="9393"/>
            </w:tabs>
            <w:rPr>
              <w:noProof/>
              <w:szCs w:val="22"/>
              <w:lang w:eastAsia="en-US"/>
            </w:rPr>
          </w:pPr>
          <w:hyperlink w:anchor="_Toc112607498" w:history="1">
            <w:r w:rsidRPr="008F7033">
              <w:rPr>
                <w:rStyle w:val="Hyperlink"/>
                <w:noProof/>
              </w:rPr>
              <w:t>Frontend</w:t>
            </w:r>
            <w:r>
              <w:rPr>
                <w:noProof/>
                <w:webHidden/>
              </w:rPr>
              <w:tab/>
            </w:r>
            <w:r>
              <w:rPr>
                <w:noProof/>
                <w:webHidden/>
              </w:rPr>
              <w:fldChar w:fldCharType="begin"/>
            </w:r>
            <w:r>
              <w:rPr>
                <w:noProof/>
                <w:webHidden/>
              </w:rPr>
              <w:instrText xml:space="preserve"> PAGEREF _Toc112607498 \h </w:instrText>
            </w:r>
            <w:r>
              <w:rPr>
                <w:noProof/>
                <w:webHidden/>
              </w:rPr>
            </w:r>
            <w:r>
              <w:rPr>
                <w:noProof/>
                <w:webHidden/>
              </w:rPr>
              <w:fldChar w:fldCharType="separate"/>
            </w:r>
            <w:r>
              <w:rPr>
                <w:noProof/>
                <w:webHidden/>
              </w:rPr>
              <w:t>10</w:t>
            </w:r>
            <w:r>
              <w:rPr>
                <w:noProof/>
                <w:webHidden/>
              </w:rPr>
              <w:fldChar w:fldCharType="end"/>
            </w:r>
          </w:hyperlink>
        </w:p>
        <w:p w14:paraId="76AAE49B" w14:textId="3EF47863" w:rsidR="00D11D1D" w:rsidRDefault="00D11D1D">
          <w:pPr>
            <w:pStyle w:val="TOC3"/>
            <w:tabs>
              <w:tab w:val="right" w:leader="dot" w:pos="9393"/>
            </w:tabs>
            <w:rPr>
              <w:noProof/>
              <w:szCs w:val="22"/>
              <w:lang w:eastAsia="en-US"/>
            </w:rPr>
          </w:pPr>
          <w:hyperlink w:anchor="_Toc112607499" w:history="1">
            <w:r w:rsidRPr="008F7033">
              <w:rPr>
                <w:rStyle w:val="Hyperlink"/>
                <w:noProof/>
              </w:rPr>
              <w:t>Backend</w:t>
            </w:r>
            <w:r>
              <w:rPr>
                <w:noProof/>
                <w:webHidden/>
              </w:rPr>
              <w:tab/>
            </w:r>
            <w:r>
              <w:rPr>
                <w:noProof/>
                <w:webHidden/>
              </w:rPr>
              <w:fldChar w:fldCharType="begin"/>
            </w:r>
            <w:r>
              <w:rPr>
                <w:noProof/>
                <w:webHidden/>
              </w:rPr>
              <w:instrText xml:space="preserve"> PAGEREF _Toc112607499 \h </w:instrText>
            </w:r>
            <w:r>
              <w:rPr>
                <w:noProof/>
                <w:webHidden/>
              </w:rPr>
            </w:r>
            <w:r>
              <w:rPr>
                <w:noProof/>
                <w:webHidden/>
              </w:rPr>
              <w:fldChar w:fldCharType="separate"/>
            </w:r>
            <w:r>
              <w:rPr>
                <w:noProof/>
                <w:webHidden/>
              </w:rPr>
              <w:t>13</w:t>
            </w:r>
            <w:r>
              <w:rPr>
                <w:noProof/>
                <w:webHidden/>
              </w:rPr>
              <w:fldChar w:fldCharType="end"/>
            </w:r>
          </w:hyperlink>
        </w:p>
        <w:p w14:paraId="1510FCFB" w14:textId="78EDEADE" w:rsidR="00D11D1D" w:rsidRDefault="00D11D1D">
          <w:pPr>
            <w:pStyle w:val="TOC2"/>
            <w:tabs>
              <w:tab w:val="left" w:pos="960"/>
              <w:tab w:val="right" w:leader="dot" w:pos="9393"/>
            </w:tabs>
            <w:rPr>
              <w:noProof/>
              <w:szCs w:val="22"/>
              <w:lang w:eastAsia="en-US"/>
            </w:rPr>
          </w:pPr>
          <w:hyperlink w:anchor="_Toc112607500" w:history="1">
            <w:r w:rsidRPr="008F7033">
              <w:rPr>
                <w:rStyle w:val="Hyperlink"/>
                <w:b/>
                <w:bCs/>
                <w:noProof/>
              </w:rPr>
              <w:t>1.2</w:t>
            </w:r>
            <w:r>
              <w:rPr>
                <w:noProof/>
                <w:szCs w:val="22"/>
                <w:lang w:eastAsia="en-US"/>
              </w:rPr>
              <w:tab/>
            </w:r>
            <w:r w:rsidRPr="008F7033">
              <w:rPr>
                <w:rStyle w:val="Hyperlink"/>
                <w:b/>
                <w:bCs/>
                <w:noProof/>
                <w:shd w:val="clear" w:color="auto" w:fill="F8F8F8" w:themeFill="accent1" w:themeFillTint="33"/>
              </w:rPr>
              <w:t>Client-Side Face Detection</w:t>
            </w:r>
            <w:r>
              <w:rPr>
                <w:noProof/>
                <w:webHidden/>
              </w:rPr>
              <w:tab/>
            </w:r>
            <w:r>
              <w:rPr>
                <w:noProof/>
                <w:webHidden/>
              </w:rPr>
              <w:fldChar w:fldCharType="begin"/>
            </w:r>
            <w:r>
              <w:rPr>
                <w:noProof/>
                <w:webHidden/>
              </w:rPr>
              <w:instrText xml:space="preserve"> PAGEREF _Toc112607500 \h </w:instrText>
            </w:r>
            <w:r>
              <w:rPr>
                <w:noProof/>
                <w:webHidden/>
              </w:rPr>
            </w:r>
            <w:r>
              <w:rPr>
                <w:noProof/>
                <w:webHidden/>
              </w:rPr>
              <w:fldChar w:fldCharType="separate"/>
            </w:r>
            <w:r>
              <w:rPr>
                <w:noProof/>
                <w:webHidden/>
              </w:rPr>
              <w:t>17</w:t>
            </w:r>
            <w:r>
              <w:rPr>
                <w:noProof/>
                <w:webHidden/>
              </w:rPr>
              <w:fldChar w:fldCharType="end"/>
            </w:r>
          </w:hyperlink>
        </w:p>
        <w:p w14:paraId="47C5E799" w14:textId="717763FC" w:rsidR="00D11D1D" w:rsidRDefault="00D11D1D">
          <w:pPr>
            <w:pStyle w:val="TOC3"/>
            <w:tabs>
              <w:tab w:val="right" w:leader="dot" w:pos="9393"/>
            </w:tabs>
            <w:rPr>
              <w:noProof/>
              <w:szCs w:val="22"/>
              <w:lang w:eastAsia="en-US"/>
            </w:rPr>
          </w:pPr>
          <w:hyperlink w:anchor="_Toc112607501" w:history="1">
            <w:r w:rsidRPr="008F7033">
              <w:rPr>
                <w:rStyle w:val="Hyperlink"/>
                <w:b/>
                <w:bCs/>
                <w:noProof/>
              </w:rPr>
              <w:t>ID Form</w:t>
            </w:r>
            <w:r>
              <w:rPr>
                <w:noProof/>
                <w:webHidden/>
              </w:rPr>
              <w:tab/>
            </w:r>
            <w:r>
              <w:rPr>
                <w:noProof/>
                <w:webHidden/>
              </w:rPr>
              <w:fldChar w:fldCharType="begin"/>
            </w:r>
            <w:r>
              <w:rPr>
                <w:noProof/>
                <w:webHidden/>
              </w:rPr>
              <w:instrText xml:space="preserve"> PAGEREF _Toc112607501 \h </w:instrText>
            </w:r>
            <w:r>
              <w:rPr>
                <w:noProof/>
                <w:webHidden/>
              </w:rPr>
            </w:r>
            <w:r>
              <w:rPr>
                <w:noProof/>
                <w:webHidden/>
              </w:rPr>
              <w:fldChar w:fldCharType="separate"/>
            </w:r>
            <w:r>
              <w:rPr>
                <w:noProof/>
                <w:webHidden/>
              </w:rPr>
              <w:t>17</w:t>
            </w:r>
            <w:r>
              <w:rPr>
                <w:noProof/>
                <w:webHidden/>
              </w:rPr>
              <w:fldChar w:fldCharType="end"/>
            </w:r>
          </w:hyperlink>
        </w:p>
        <w:p w14:paraId="0E52BE30" w14:textId="49A207A3" w:rsidR="00D11D1D" w:rsidRDefault="00D11D1D">
          <w:pPr>
            <w:pStyle w:val="TOC3"/>
            <w:tabs>
              <w:tab w:val="right" w:leader="dot" w:pos="9393"/>
            </w:tabs>
            <w:rPr>
              <w:noProof/>
              <w:szCs w:val="22"/>
              <w:lang w:eastAsia="en-US"/>
            </w:rPr>
          </w:pPr>
          <w:hyperlink w:anchor="_Toc112607502" w:history="1">
            <w:r w:rsidRPr="008F7033">
              <w:rPr>
                <w:rStyle w:val="Hyperlink"/>
                <w:noProof/>
              </w:rPr>
              <w:t>Capture Window</w:t>
            </w:r>
            <w:r>
              <w:rPr>
                <w:noProof/>
                <w:webHidden/>
              </w:rPr>
              <w:tab/>
            </w:r>
            <w:r>
              <w:rPr>
                <w:noProof/>
                <w:webHidden/>
              </w:rPr>
              <w:fldChar w:fldCharType="begin"/>
            </w:r>
            <w:r>
              <w:rPr>
                <w:noProof/>
                <w:webHidden/>
              </w:rPr>
              <w:instrText xml:space="preserve"> PAGEREF _Toc112607502 \h </w:instrText>
            </w:r>
            <w:r>
              <w:rPr>
                <w:noProof/>
                <w:webHidden/>
              </w:rPr>
            </w:r>
            <w:r>
              <w:rPr>
                <w:noProof/>
                <w:webHidden/>
              </w:rPr>
              <w:fldChar w:fldCharType="separate"/>
            </w:r>
            <w:r>
              <w:rPr>
                <w:noProof/>
                <w:webHidden/>
              </w:rPr>
              <w:t>18</w:t>
            </w:r>
            <w:r>
              <w:rPr>
                <w:noProof/>
                <w:webHidden/>
              </w:rPr>
              <w:fldChar w:fldCharType="end"/>
            </w:r>
          </w:hyperlink>
        </w:p>
        <w:p w14:paraId="1756F69B" w14:textId="75D0E070" w:rsidR="00D11D1D" w:rsidRDefault="00D11D1D">
          <w:pPr>
            <w:pStyle w:val="TOC2"/>
            <w:tabs>
              <w:tab w:val="left" w:pos="720"/>
              <w:tab w:val="right" w:leader="dot" w:pos="9393"/>
            </w:tabs>
            <w:rPr>
              <w:noProof/>
              <w:szCs w:val="22"/>
              <w:lang w:eastAsia="en-US"/>
            </w:rPr>
          </w:pPr>
          <w:hyperlink w:anchor="_Toc112607503" w:history="1">
            <w:r w:rsidRPr="008F7033">
              <w:rPr>
                <w:rStyle w:val="Hyperlink"/>
                <w:noProof/>
              </w:rPr>
              <w:t>1.3</w:t>
            </w:r>
            <w:r>
              <w:rPr>
                <w:noProof/>
                <w:szCs w:val="22"/>
                <w:lang w:eastAsia="en-US"/>
              </w:rPr>
              <w:tab/>
            </w:r>
            <w:r w:rsidRPr="008F7033">
              <w:rPr>
                <w:rStyle w:val="Hyperlink"/>
                <w:noProof/>
              </w:rPr>
              <w:t>Verification Server</w:t>
            </w:r>
            <w:r>
              <w:rPr>
                <w:noProof/>
                <w:webHidden/>
              </w:rPr>
              <w:tab/>
            </w:r>
            <w:r>
              <w:rPr>
                <w:noProof/>
                <w:webHidden/>
              </w:rPr>
              <w:fldChar w:fldCharType="begin"/>
            </w:r>
            <w:r>
              <w:rPr>
                <w:noProof/>
                <w:webHidden/>
              </w:rPr>
              <w:instrText xml:space="preserve"> PAGEREF _Toc112607503 \h </w:instrText>
            </w:r>
            <w:r>
              <w:rPr>
                <w:noProof/>
                <w:webHidden/>
              </w:rPr>
            </w:r>
            <w:r>
              <w:rPr>
                <w:noProof/>
                <w:webHidden/>
              </w:rPr>
              <w:fldChar w:fldCharType="separate"/>
            </w:r>
            <w:r>
              <w:rPr>
                <w:noProof/>
                <w:webHidden/>
              </w:rPr>
              <w:t>20</w:t>
            </w:r>
            <w:r>
              <w:rPr>
                <w:noProof/>
                <w:webHidden/>
              </w:rPr>
              <w:fldChar w:fldCharType="end"/>
            </w:r>
          </w:hyperlink>
        </w:p>
        <w:p w14:paraId="7E3F5080" w14:textId="013FA253" w:rsidR="00D11D1D" w:rsidRDefault="00D11D1D">
          <w:pPr>
            <w:pStyle w:val="TOC3"/>
            <w:tabs>
              <w:tab w:val="right" w:leader="dot" w:pos="9393"/>
            </w:tabs>
            <w:rPr>
              <w:noProof/>
              <w:szCs w:val="22"/>
              <w:lang w:eastAsia="en-US"/>
            </w:rPr>
          </w:pPr>
          <w:hyperlink w:anchor="_Toc112607504" w:history="1">
            <w:r w:rsidRPr="008F7033">
              <w:rPr>
                <w:rStyle w:val="Hyperlink"/>
                <w:noProof/>
              </w:rPr>
              <w:t>File Handling</w:t>
            </w:r>
            <w:r>
              <w:rPr>
                <w:noProof/>
                <w:webHidden/>
              </w:rPr>
              <w:tab/>
            </w:r>
            <w:r>
              <w:rPr>
                <w:noProof/>
                <w:webHidden/>
              </w:rPr>
              <w:fldChar w:fldCharType="begin"/>
            </w:r>
            <w:r>
              <w:rPr>
                <w:noProof/>
                <w:webHidden/>
              </w:rPr>
              <w:instrText xml:space="preserve"> PAGEREF _Toc112607504 \h </w:instrText>
            </w:r>
            <w:r>
              <w:rPr>
                <w:noProof/>
                <w:webHidden/>
              </w:rPr>
            </w:r>
            <w:r>
              <w:rPr>
                <w:noProof/>
                <w:webHidden/>
              </w:rPr>
              <w:fldChar w:fldCharType="separate"/>
            </w:r>
            <w:r>
              <w:rPr>
                <w:noProof/>
                <w:webHidden/>
              </w:rPr>
              <w:t>20</w:t>
            </w:r>
            <w:r>
              <w:rPr>
                <w:noProof/>
                <w:webHidden/>
              </w:rPr>
              <w:fldChar w:fldCharType="end"/>
            </w:r>
          </w:hyperlink>
        </w:p>
        <w:p w14:paraId="5E00478B" w14:textId="097E42FD" w:rsidR="00D11D1D" w:rsidRDefault="00D11D1D">
          <w:pPr>
            <w:pStyle w:val="TOC3"/>
            <w:tabs>
              <w:tab w:val="right" w:leader="dot" w:pos="9393"/>
            </w:tabs>
            <w:rPr>
              <w:noProof/>
              <w:szCs w:val="22"/>
              <w:lang w:eastAsia="en-US"/>
            </w:rPr>
          </w:pPr>
          <w:hyperlink w:anchor="_Toc112607505" w:history="1">
            <w:r w:rsidRPr="008F7033">
              <w:rPr>
                <w:rStyle w:val="Hyperlink"/>
                <w:noProof/>
              </w:rPr>
              <w:t>Representation</w:t>
            </w:r>
            <w:r>
              <w:rPr>
                <w:noProof/>
                <w:webHidden/>
              </w:rPr>
              <w:tab/>
            </w:r>
            <w:r>
              <w:rPr>
                <w:noProof/>
                <w:webHidden/>
              </w:rPr>
              <w:fldChar w:fldCharType="begin"/>
            </w:r>
            <w:r>
              <w:rPr>
                <w:noProof/>
                <w:webHidden/>
              </w:rPr>
              <w:instrText xml:space="preserve"> PAGEREF _Toc112607505 \h </w:instrText>
            </w:r>
            <w:r>
              <w:rPr>
                <w:noProof/>
                <w:webHidden/>
              </w:rPr>
            </w:r>
            <w:r>
              <w:rPr>
                <w:noProof/>
                <w:webHidden/>
              </w:rPr>
              <w:fldChar w:fldCharType="separate"/>
            </w:r>
            <w:r>
              <w:rPr>
                <w:noProof/>
                <w:webHidden/>
              </w:rPr>
              <w:t>20</w:t>
            </w:r>
            <w:r>
              <w:rPr>
                <w:noProof/>
                <w:webHidden/>
              </w:rPr>
              <w:fldChar w:fldCharType="end"/>
            </w:r>
          </w:hyperlink>
        </w:p>
        <w:p w14:paraId="4BC581E0" w14:textId="774EB806" w:rsidR="00D11D1D" w:rsidRDefault="00D11D1D">
          <w:pPr>
            <w:pStyle w:val="TOC3"/>
            <w:tabs>
              <w:tab w:val="right" w:leader="dot" w:pos="9393"/>
            </w:tabs>
            <w:rPr>
              <w:noProof/>
              <w:szCs w:val="22"/>
              <w:lang w:eastAsia="en-US"/>
            </w:rPr>
          </w:pPr>
          <w:hyperlink w:anchor="_Toc112607506" w:history="1">
            <w:r w:rsidRPr="008F7033">
              <w:rPr>
                <w:rStyle w:val="Hyperlink"/>
                <w:noProof/>
              </w:rPr>
              <w:t>Verification</w:t>
            </w:r>
            <w:r>
              <w:rPr>
                <w:noProof/>
                <w:webHidden/>
              </w:rPr>
              <w:tab/>
            </w:r>
            <w:r>
              <w:rPr>
                <w:noProof/>
                <w:webHidden/>
              </w:rPr>
              <w:fldChar w:fldCharType="begin"/>
            </w:r>
            <w:r>
              <w:rPr>
                <w:noProof/>
                <w:webHidden/>
              </w:rPr>
              <w:instrText xml:space="preserve"> PAGEREF _Toc112607506 \h </w:instrText>
            </w:r>
            <w:r>
              <w:rPr>
                <w:noProof/>
                <w:webHidden/>
              </w:rPr>
            </w:r>
            <w:r>
              <w:rPr>
                <w:noProof/>
                <w:webHidden/>
              </w:rPr>
              <w:fldChar w:fldCharType="separate"/>
            </w:r>
            <w:r>
              <w:rPr>
                <w:noProof/>
                <w:webHidden/>
              </w:rPr>
              <w:t>21</w:t>
            </w:r>
            <w:r>
              <w:rPr>
                <w:noProof/>
                <w:webHidden/>
              </w:rPr>
              <w:fldChar w:fldCharType="end"/>
            </w:r>
          </w:hyperlink>
        </w:p>
        <w:p w14:paraId="73145B2B" w14:textId="1C032928" w:rsidR="00D11D1D" w:rsidRDefault="00D11D1D">
          <w:pPr>
            <w:pStyle w:val="TOC1"/>
            <w:tabs>
              <w:tab w:val="right" w:leader="dot" w:pos="9393"/>
            </w:tabs>
            <w:rPr>
              <w:noProof/>
              <w:szCs w:val="22"/>
              <w:lang w:eastAsia="en-US"/>
            </w:rPr>
          </w:pPr>
          <w:hyperlink w:anchor="_Toc112607507" w:history="1">
            <w:r w:rsidRPr="008F7033">
              <w:rPr>
                <w:rStyle w:val="Hyperlink"/>
                <w:noProof/>
              </w:rPr>
              <w:t>Chapter 2. Detection Solution Study &amp; Analysis</w:t>
            </w:r>
            <w:r>
              <w:rPr>
                <w:noProof/>
                <w:webHidden/>
              </w:rPr>
              <w:tab/>
            </w:r>
            <w:r>
              <w:rPr>
                <w:noProof/>
                <w:webHidden/>
              </w:rPr>
              <w:fldChar w:fldCharType="begin"/>
            </w:r>
            <w:r>
              <w:rPr>
                <w:noProof/>
                <w:webHidden/>
              </w:rPr>
              <w:instrText xml:space="preserve"> PAGEREF _Toc112607507 \h </w:instrText>
            </w:r>
            <w:r>
              <w:rPr>
                <w:noProof/>
                <w:webHidden/>
              </w:rPr>
            </w:r>
            <w:r>
              <w:rPr>
                <w:noProof/>
                <w:webHidden/>
              </w:rPr>
              <w:fldChar w:fldCharType="separate"/>
            </w:r>
            <w:r>
              <w:rPr>
                <w:noProof/>
                <w:webHidden/>
              </w:rPr>
              <w:t>26</w:t>
            </w:r>
            <w:r>
              <w:rPr>
                <w:noProof/>
                <w:webHidden/>
              </w:rPr>
              <w:fldChar w:fldCharType="end"/>
            </w:r>
          </w:hyperlink>
        </w:p>
        <w:p w14:paraId="6EFA76EE" w14:textId="483F5560" w:rsidR="00D11D1D" w:rsidRDefault="00D11D1D">
          <w:pPr>
            <w:pStyle w:val="TOC2"/>
            <w:tabs>
              <w:tab w:val="right" w:leader="dot" w:pos="9393"/>
            </w:tabs>
            <w:rPr>
              <w:noProof/>
              <w:szCs w:val="22"/>
              <w:lang w:eastAsia="en-US"/>
            </w:rPr>
          </w:pPr>
          <w:hyperlink w:anchor="_Toc112607508" w:history="1">
            <w:r w:rsidRPr="008F7033">
              <w:rPr>
                <w:rStyle w:val="Hyperlink"/>
                <w:noProof/>
              </w:rPr>
              <w:t>Speed</w:t>
            </w:r>
            <w:r>
              <w:rPr>
                <w:noProof/>
                <w:webHidden/>
              </w:rPr>
              <w:tab/>
            </w:r>
            <w:r>
              <w:rPr>
                <w:noProof/>
                <w:webHidden/>
              </w:rPr>
              <w:fldChar w:fldCharType="begin"/>
            </w:r>
            <w:r>
              <w:rPr>
                <w:noProof/>
                <w:webHidden/>
              </w:rPr>
              <w:instrText xml:space="preserve"> PAGEREF _Toc112607508 \h </w:instrText>
            </w:r>
            <w:r>
              <w:rPr>
                <w:noProof/>
                <w:webHidden/>
              </w:rPr>
            </w:r>
            <w:r>
              <w:rPr>
                <w:noProof/>
                <w:webHidden/>
              </w:rPr>
              <w:fldChar w:fldCharType="separate"/>
            </w:r>
            <w:r>
              <w:rPr>
                <w:noProof/>
                <w:webHidden/>
              </w:rPr>
              <w:t>26</w:t>
            </w:r>
            <w:r>
              <w:rPr>
                <w:noProof/>
                <w:webHidden/>
              </w:rPr>
              <w:fldChar w:fldCharType="end"/>
            </w:r>
          </w:hyperlink>
        </w:p>
        <w:p w14:paraId="19B18179" w14:textId="13FDF4DD" w:rsidR="00D11D1D" w:rsidRDefault="00D11D1D">
          <w:pPr>
            <w:pStyle w:val="TOC2"/>
            <w:tabs>
              <w:tab w:val="right" w:leader="dot" w:pos="9393"/>
            </w:tabs>
            <w:rPr>
              <w:noProof/>
              <w:szCs w:val="22"/>
              <w:lang w:eastAsia="en-US"/>
            </w:rPr>
          </w:pPr>
          <w:hyperlink w:anchor="_Toc112607509" w:history="1">
            <w:r w:rsidRPr="008F7033">
              <w:rPr>
                <w:rStyle w:val="Hyperlink"/>
                <w:noProof/>
              </w:rPr>
              <w:t>Accuracy</w:t>
            </w:r>
            <w:r>
              <w:rPr>
                <w:noProof/>
                <w:webHidden/>
              </w:rPr>
              <w:tab/>
            </w:r>
            <w:r>
              <w:rPr>
                <w:noProof/>
                <w:webHidden/>
              </w:rPr>
              <w:fldChar w:fldCharType="begin"/>
            </w:r>
            <w:r>
              <w:rPr>
                <w:noProof/>
                <w:webHidden/>
              </w:rPr>
              <w:instrText xml:space="preserve"> PAGEREF _Toc112607509 \h </w:instrText>
            </w:r>
            <w:r>
              <w:rPr>
                <w:noProof/>
                <w:webHidden/>
              </w:rPr>
            </w:r>
            <w:r>
              <w:rPr>
                <w:noProof/>
                <w:webHidden/>
              </w:rPr>
              <w:fldChar w:fldCharType="separate"/>
            </w:r>
            <w:r>
              <w:rPr>
                <w:noProof/>
                <w:webHidden/>
              </w:rPr>
              <w:t>27</w:t>
            </w:r>
            <w:r>
              <w:rPr>
                <w:noProof/>
                <w:webHidden/>
              </w:rPr>
              <w:fldChar w:fldCharType="end"/>
            </w:r>
          </w:hyperlink>
        </w:p>
        <w:p w14:paraId="49C0BFEB" w14:textId="73CA90BA" w:rsidR="00D11D1D" w:rsidRDefault="00D11D1D">
          <w:pPr>
            <w:pStyle w:val="TOC3"/>
            <w:tabs>
              <w:tab w:val="right" w:leader="dot" w:pos="9393"/>
            </w:tabs>
            <w:rPr>
              <w:noProof/>
              <w:szCs w:val="22"/>
              <w:lang w:eastAsia="en-US"/>
            </w:rPr>
          </w:pPr>
          <w:hyperlink w:anchor="_Toc112607510" w:history="1">
            <w:r w:rsidRPr="008F7033">
              <w:rPr>
                <w:rStyle w:val="Hyperlink"/>
                <w:noProof/>
              </w:rPr>
              <w:t>ROC</w:t>
            </w:r>
            <w:r>
              <w:rPr>
                <w:noProof/>
                <w:webHidden/>
              </w:rPr>
              <w:tab/>
            </w:r>
            <w:r>
              <w:rPr>
                <w:noProof/>
                <w:webHidden/>
              </w:rPr>
              <w:fldChar w:fldCharType="begin"/>
            </w:r>
            <w:r>
              <w:rPr>
                <w:noProof/>
                <w:webHidden/>
              </w:rPr>
              <w:instrText xml:space="preserve"> PAGEREF _Toc112607510 \h </w:instrText>
            </w:r>
            <w:r>
              <w:rPr>
                <w:noProof/>
                <w:webHidden/>
              </w:rPr>
            </w:r>
            <w:r>
              <w:rPr>
                <w:noProof/>
                <w:webHidden/>
              </w:rPr>
              <w:fldChar w:fldCharType="separate"/>
            </w:r>
            <w:r>
              <w:rPr>
                <w:noProof/>
                <w:webHidden/>
              </w:rPr>
              <w:t>28</w:t>
            </w:r>
            <w:r>
              <w:rPr>
                <w:noProof/>
                <w:webHidden/>
              </w:rPr>
              <w:fldChar w:fldCharType="end"/>
            </w:r>
          </w:hyperlink>
        </w:p>
        <w:p w14:paraId="028F86B9" w14:textId="79A32548" w:rsidR="00D11D1D" w:rsidRDefault="00D11D1D">
          <w:pPr>
            <w:pStyle w:val="TOC3"/>
            <w:tabs>
              <w:tab w:val="right" w:leader="dot" w:pos="9393"/>
            </w:tabs>
            <w:rPr>
              <w:noProof/>
              <w:szCs w:val="22"/>
              <w:lang w:eastAsia="en-US"/>
            </w:rPr>
          </w:pPr>
          <w:hyperlink w:anchor="_Toc112607511" w:history="1">
            <w:r w:rsidRPr="008F7033">
              <w:rPr>
                <w:rStyle w:val="Hyperlink"/>
                <w:noProof/>
              </w:rPr>
              <w:t>AUC</w:t>
            </w:r>
            <w:r>
              <w:rPr>
                <w:noProof/>
                <w:webHidden/>
              </w:rPr>
              <w:tab/>
            </w:r>
            <w:r>
              <w:rPr>
                <w:noProof/>
                <w:webHidden/>
              </w:rPr>
              <w:fldChar w:fldCharType="begin"/>
            </w:r>
            <w:r>
              <w:rPr>
                <w:noProof/>
                <w:webHidden/>
              </w:rPr>
              <w:instrText xml:space="preserve"> PAGEREF _Toc112607511 \h </w:instrText>
            </w:r>
            <w:r>
              <w:rPr>
                <w:noProof/>
                <w:webHidden/>
              </w:rPr>
            </w:r>
            <w:r>
              <w:rPr>
                <w:noProof/>
                <w:webHidden/>
              </w:rPr>
              <w:fldChar w:fldCharType="separate"/>
            </w:r>
            <w:r>
              <w:rPr>
                <w:noProof/>
                <w:webHidden/>
              </w:rPr>
              <w:t>28</w:t>
            </w:r>
            <w:r>
              <w:rPr>
                <w:noProof/>
                <w:webHidden/>
              </w:rPr>
              <w:fldChar w:fldCharType="end"/>
            </w:r>
          </w:hyperlink>
        </w:p>
        <w:p w14:paraId="57300D58" w14:textId="4A5A0935" w:rsidR="00D11D1D" w:rsidRDefault="00D11D1D">
          <w:pPr>
            <w:pStyle w:val="TOC3"/>
            <w:tabs>
              <w:tab w:val="right" w:leader="dot" w:pos="9393"/>
            </w:tabs>
            <w:rPr>
              <w:noProof/>
              <w:szCs w:val="22"/>
              <w:lang w:eastAsia="en-US"/>
            </w:rPr>
          </w:pPr>
          <w:hyperlink w:anchor="_Toc112607512" w:history="1">
            <w:r w:rsidRPr="008F7033">
              <w:rPr>
                <w:rStyle w:val="Hyperlink"/>
                <w:noProof/>
              </w:rPr>
              <w:t>Results</w:t>
            </w:r>
            <w:r>
              <w:rPr>
                <w:noProof/>
                <w:webHidden/>
              </w:rPr>
              <w:tab/>
            </w:r>
            <w:r>
              <w:rPr>
                <w:noProof/>
                <w:webHidden/>
              </w:rPr>
              <w:fldChar w:fldCharType="begin"/>
            </w:r>
            <w:r>
              <w:rPr>
                <w:noProof/>
                <w:webHidden/>
              </w:rPr>
              <w:instrText xml:space="preserve"> PAGEREF _Toc112607512 \h </w:instrText>
            </w:r>
            <w:r>
              <w:rPr>
                <w:noProof/>
                <w:webHidden/>
              </w:rPr>
            </w:r>
            <w:r>
              <w:rPr>
                <w:noProof/>
                <w:webHidden/>
              </w:rPr>
              <w:fldChar w:fldCharType="separate"/>
            </w:r>
            <w:r>
              <w:rPr>
                <w:noProof/>
                <w:webHidden/>
              </w:rPr>
              <w:t>29</w:t>
            </w:r>
            <w:r>
              <w:rPr>
                <w:noProof/>
                <w:webHidden/>
              </w:rPr>
              <w:fldChar w:fldCharType="end"/>
            </w:r>
          </w:hyperlink>
        </w:p>
        <w:p w14:paraId="697CD444" w14:textId="13015309" w:rsidR="00D11D1D" w:rsidRDefault="00D11D1D">
          <w:pPr>
            <w:pStyle w:val="TOC2"/>
            <w:tabs>
              <w:tab w:val="right" w:leader="dot" w:pos="9393"/>
            </w:tabs>
            <w:rPr>
              <w:noProof/>
              <w:szCs w:val="22"/>
              <w:lang w:eastAsia="en-US"/>
            </w:rPr>
          </w:pPr>
          <w:hyperlink w:anchor="_Toc112607513" w:history="1">
            <w:r w:rsidRPr="008F7033">
              <w:rPr>
                <w:rStyle w:val="Hyperlink"/>
                <w:noProof/>
              </w:rPr>
              <w:t>Resources</w:t>
            </w:r>
            <w:r>
              <w:rPr>
                <w:noProof/>
                <w:webHidden/>
              </w:rPr>
              <w:tab/>
            </w:r>
            <w:r>
              <w:rPr>
                <w:noProof/>
                <w:webHidden/>
              </w:rPr>
              <w:fldChar w:fldCharType="begin"/>
            </w:r>
            <w:r>
              <w:rPr>
                <w:noProof/>
                <w:webHidden/>
              </w:rPr>
              <w:instrText xml:space="preserve"> PAGEREF _Toc112607513 \h </w:instrText>
            </w:r>
            <w:r>
              <w:rPr>
                <w:noProof/>
                <w:webHidden/>
              </w:rPr>
            </w:r>
            <w:r>
              <w:rPr>
                <w:noProof/>
                <w:webHidden/>
              </w:rPr>
              <w:fldChar w:fldCharType="separate"/>
            </w:r>
            <w:r>
              <w:rPr>
                <w:noProof/>
                <w:webHidden/>
              </w:rPr>
              <w:t>30</w:t>
            </w:r>
            <w:r>
              <w:rPr>
                <w:noProof/>
                <w:webHidden/>
              </w:rPr>
              <w:fldChar w:fldCharType="end"/>
            </w:r>
          </w:hyperlink>
        </w:p>
        <w:p w14:paraId="74E829BD" w14:textId="1E1BFE2D" w:rsidR="00D11D1D" w:rsidRDefault="00D11D1D">
          <w:pPr>
            <w:pStyle w:val="TOC2"/>
            <w:tabs>
              <w:tab w:val="right" w:leader="dot" w:pos="9393"/>
            </w:tabs>
            <w:rPr>
              <w:noProof/>
              <w:szCs w:val="22"/>
              <w:lang w:eastAsia="en-US"/>
            </w:rPr>
          </w:pPr>
          <w:hyperlink w:anchor="_Toc112607514" w:history="1">
            <w:r w:rsidRPr="008F7033">
              <w:rPr>
                <w:rStyle w:val="Hyperlink"/>
                <w:noProof/>
              </w:rPr>
              <w:t>Analysis</w:t>
            </w:r>
            <w:r>
              <w:rPr>
                <w:noProof/>
                <w:webHidden/>
              </w:rPr>
              <w:tab/>
            </w:r>
            <w:r>
              <w:rPr>
                <w:noProof/>
                <w:webHidden/>
              </w:rPr>
              <w:fldChar w:fldCharType="begin"/>
            </w:r>
            <w:r>
              <w:rPr>
                <w:noProof/>
                <w:webHidden/>
              </w:rPr>
              <w:instrText xml:space="preserve"> PAGEREF _Toc112607514 \h </w:instrText>
            </w:r>
            <w:r>
              <w:rPr>
                <w:noProof/>
                <w:webHidden/>
              </w:rPr>
            </w:r>
            <w:r>
              <w:rPr>
                <w:noProof/>
                <w:webHidden/>
              </w:rPr>
              <w:fldChar w:fldCharType="separate"/>
            </w:r>
            <w:r>
              <w:rPr>
                <w:noProof/>
                <w:webHidden/>
              </w:rPr>
              <w:t>30</w:t>
            </w:r>
            <w:r>
              <w:rPr>
                <w:noProof/>
                <w:webHidden/>
              </w:rPr>
              <w:fldChar w:fldCharType="end"/>
            </w:r>
          </w:hyperlink>
        </w:p>
        <w:p w14:paraId="09962D3A" w14:textId="6C339DEF" w:rsidR="00D11D1D" w:rsidRDefault="00D11D1D">
          <w:pPr>
            <w:pStyle w:val="TOC2"/>
            <w:tabs>
              <w:tab w:val="right" w:leader="dot" w:pos="9393"/>
            </w:tabs>
            <w:rPr>
              <w:noProof/>
              <w:szCs w:val="22"/>
              <w:lang w:eastAsia="en-US"/>
            </w:rPr>
          </w:pPr>
          <w:hyperlink w:anchor="_Toc112607515" w:history="1">
            <w:r w:rsidRPr="008F7033">
              <w:rPr>
                <w:rStyle w:val="Hyperlink"/>
                <w:noProof/>
              </w:rPr>
              <w:t>Conclusion</w:t>
            </w:r>
            <w:r>
              <w:rPr>
                <w:noProof/>
                <w:webHidden/>
              </w:rPr>
              <w:tab/>
            </w:r>
            <w:r>
              <w:rPr>
                <w:noProof/>
                <w:webHidden/>
              </w:rPr>
              <w:fldChar w:fldCharType="begin"/>
            </w:r>
            <w:r>
              <w:rPr>
                <w:noProof/>
                <w:webHidden/>
              </w:rPr>
              <w:instrText xml:space="preserve"> PAGEREF _Toc112607515 \h </w:instrText>
            </w:r>
            <w:r>
              <w:rPr>
                <w:noProof/>
                <w:webHidden/>
              </w:rPr>
            </w:r>
            <w:r>
              <w:rPr>
                <w:noProof/>
                <w:webHidden/>
              </w:rPr>
              <w:fldChar w:fldCharType="separate"/>
            </w:r>
            <w:r>
              <w:rPr>
                <w:noProof/>
                <w:webHidden/>
              </w:rPr>
              <w:t>31</w:t>
            </w:r>
            <w:r>
              <w:rPr>
                <w:noProof/>
                <w:webHidden/>
              </w:rPr>
              <w:fldChar w:fldCharType="end"/>
            </w:r>
          </w:hyperlink>
        </w:p>
        <w:p w14:paraId="6151BD65" w14:textId="46523686" w:rsidR="00D11D1D" w:rsidRDefault="00D11D1D">
          <w:pPr>
            <w:pStyle w:val="TOC1"/>
            <w:tabs>
              <w:tab w:val="right" w:leader="dot" w:pos="9393"/>
            </w:tabs>
            <w:rPr>
              <w:noProof/>
              <w:szCs w:val="22"/>
              <w:lang w:eastAsia="en-US"/>
            </w:rPr>
          </w:pPr>
          <w:hyperlink w:anchor="_Toc112607516" w:history="1">
            <w:r w:rsidRPr="008F7033">
              <w:rPr>
                <w:rStyle w:val="Hyperlink"/>
                <w:noProof/>
              </w:rPr>
              <w:t>Chapter 3. VGG-Face</w:t>
            </w:r>
            <w:r>
              <w:rPr>
                <w:noProof/>
                <w:webHidden/>
              </w:rPr>
              <w:tab/>
            </w:r>
            <w:r>
              <w:rPr>
                <w:noProof/>
                <w:webHidden/>
              </w:rPr>
              <w:fldChar w:fldCharType="begin"/>
            </w:r>
            <w:r>
              <w:rPr>
                <w:noProof/>
                <w:webHidden/>
              </w:rPr>
              <w:instrText xml:space="preserve"> PAGEREF _Toc112607516 \h </w:instrText>
            </w:r>
            <w:r>
              <w:rPr>
                <w:noProof/>
                <w:webHidden/>
              </w:rPr>
            </w:r>
            <w:r>
              <w:rPr>
                <w:noProof/>
                <w:webHidden/>
              </w:rPr>
              <w:fldChar w:fldCharType="separate"/>
            </w:r>
            <w:r>
              <w:rPr>
                <w:noProof/>
                <w:webHidden/>
              </w:rPr>
              <w:t>32</w:t>
            </w:r>
            <w:r>
              <w:rPr>
                <w:noProof/>
                <w:webHidden/>
              </w:rPr>
              <w:fldChar w:fldCharType="end"/>
            </w:r>
          </w:hyperlink>
        </w:p>
        <w:p w14:paraId="17DBB5CB" w14:textId="46E1CED6" w:rsidR="00D11D1D" w:rsidRDefault="00D11D1D">
          <w:pPr>
            <w:pStyle w:val="TOC2"/>
            <w:tabs>
              <w:tab w:val="right" w:leader="dot" w:pos="9393"/>
            </w:tabs>
            <w:rPr>
              <w:noProof/>
              <w:szCs w:val="22"/>
              <w:lang w:eastAsia="en-US"/>
            </w:rPr>
          </w:pPr>
          <w:hyperlink w:anchor="_Toc112607517" w:history="1">
            <w:r w:rsidRPr="008F7033">
              <w:rPr>
                <w:rStyle w:val="Hyperlink"/>
                <w:noProof/>
              </w:rPr>
              <w:t>Network Architecture and Training</w:t>
            </w:r>
            <w:r>
              <w:rPr>
                <w:noProof/>
                <w:webHidden/>
              </w:rPr>
              <w:tab/>
            </w:r>
            <w:r>
              <w:rPr>
                <w:noProof/>
                <w:webHidden/>
              </w:rPr>
              <w:fldChar w:fldCharType="begin"/>
            </w:r>
            <w:r>
              <w:rPr>
                <w:noProof/>
                <w:webHidden/>
              </w:rPr>
              <w:instrText xml:space="preserve"> PAGEREF _Toc112607517 \h </w:instrText>
            </w:r>
            <w:r>
              <w:rPr>
                <w:noProof/>
                <w:webHidden/>
              </w:rPr>
            </w:r>
            <w:r>
              <w:rPr>
                <w:noProof/>
                <w:webHidden/>
              </w:rPr>
              <w:fldChar w:fldCharType="separate"/>
            </w:r>
            <w:r>
              <w:rPr>
                <w:noProof/>
                <w:webHidden/>
              </w:rPr>
              <w:t>32</w:t>
            </w:r>
            <w:r>
              <w:rPr>
                <w:noProof/>
                <w:webHidden/>
              </w:rPr>
              <w:fldChar w:fldCharType="end"/>
            </w:r>
          </w:hyperlink>
        </w:p>
        <w:p w14:paraId="62D9E803" w14:textId="6DD6B947" w:rsidR="00D11D1D" w:rsidRDefault="00D11D1D">
          <w:pPr>
            <w:pStyle w:val="TOC3"/>
            <w:tabs>
              <w:tab w:val="right" w:leader="dot" w:pos="9393"/>
            </w:tabs>
            <w:rPr>
              <w:noProof/>
              <w:szCs w:val="22"/>
              <w:lang w:eastAsia="en-US"/>
            </w:rPr>
          </w:pPr>
          <w:hyperlink w:anchor="_Toc112607518" w:history="1">
            <w:r w:rsidRPr="008F7033">
              <w:rPr>
                <w:rStyle w:val="Hyperlink"/>
                <w:noProof/>
              </w:rPr>
              <w:t>Learning Face Classifier</w:t>
            </w:r>
            <w:r>
              <w:rPr>
                <w:noProof/>
                <w:webHidden/>
              </w:rPr>
              <w:tab/>
            </w:r>
            <w:r>
              <w:rPr>
                <w:noProof/>
                <w:webHidden/>
              </w:rPr>
              <w:fldChar w:fldCharType="begin"/>
            </w:r>
            <w:r>
              <w:rPr>
                <w:noProof/>
                <w:webHidden/>
              </w:rPr>
              <w:instrText xml:space="preserve"> PAGEREF _Toc112607518 \h </w:instrText>
            </w:r>
            <w:r>
              <w:rPr>
                <w:noProof/>
                <w:webHidden/>
              </w:rPr>
            </w:r>
            <w:r>
              <w:rPr>
                <w:noProof/>
                <w:webHidden/>
              </w:rPr>
              <w:fldChar w:fldCharType="separate"/>
            </w:r>
            <w:r>
              <w:rPr>
                <w:noProof/>
                <w:webHidden/>
              </w:rPr>
              <w:t>32</w:t>
            </w:r>
            <w:r>
              <w:rPr>
                <w:noProof/>
                <w:webHidden/>
              </w:rPr>
              <w:fldChar w:fldCharType="end"/>
            </w:r>
          </w:hyperlink>
        </w:p>
        <w:p w14:paraId="5CA6AEED" w14:textId="183C2C4D" w:rsidR="00D11D1D" w:rsidRDefault="00D11D1D">
          <w:pPr>
            <w:pStyle w:val="TOC3"/>
            <w:tabs>
              <w:tab w:val="right" w:leader="dot" w:pos="9393"/>
            </w:tabs>
            <w:rPr>
              <w:noProof/>
              <w:szCs w:val="22"/>
              <w:lang w:eastAsia="en-US"/>
            </w:rPr>
          </w:pPr>
          <w:hyperlink w:anchor="_Toc112607519" w:history="1">
            <w:r w:rsidRPr="008F7033">
              <w:rPr>
                <w:rStyle w:val="Hyperlink"/>
                <w:noProof/>
              </w:rPr>
              <w:t>Triplet Loss</w:t>
            </w:r>
            <w:r>
              <w:rPr>
                <w:noProof/>
                <w:webHidden/>
              </w:rPr>
              <w:tab/>
            </w:r>
            <w:r>
              <w:rPr>
                <w:noProof/>
                <w:webHidden/>
              </w:rPr>
              <w:fldChar w:fldCharType="begin"/>
            </w:r>
            <w:r>
              <w:rPr>
                <w:noProof/>
                <w:webHidden/>
              </w:rPr>
              <w:instrText xml:space="preserve"> PAGEREF _Toc112607519 \h </w:instrText>
            </w:r>
            <w:r>
              <w:rPr>
                <w:noProof/>
                <w:webHidden/>
              </w:rPr>
            </w:r>
            <w:r>
              <w:rPr>
                <w:noProof/>
                <w:webHidden/>
              </w:rPr>
              <w:fldChar w:fldCharType="separate"/>
            </w:r>
            <w:r>
              <w:rPr>
                <w:noProof/>
                <w:webHidden/>
              </w:rPr>
              <w:t>33</w:t>
            </w:r>
            <w:r>
              <w:rPr>
                <w:noProof/>
                <w:webHidden/>
              </w:rPr>
              <w:fldChar w:fldCharType="end"/>
            </w:r>
          </w:hyperlink>
        </w:p>
        <w:p w14:paraId="0191B343" w14:textId="7FE819DB" w:rsidR="00D11D1D" w:rsidRDefault="00D11D1D">
          <w:pPr>
            <w:pStyle w:val="TOC3"/>
            <w:tabs>
              <w:tab w:val="right" w:leader="dot" w:pos="9393"/>
            </w:tabs>
            <w:rPr>
              <w:noProof/>
              <w:szCs w:val="22"/>
              <w:lang w:eastAsia="en-US"/>
            </w:rPr>
          </w:pPr>
          <w:hyperlink w:anchor="_Toc112607520" w:history="1">
            <w:r w:rsidRPr="008F7033">
              <w:rPr>
                <w:rStyle w:val="Hyperlink"/>
                <w:noProof/>
              </w:rPr>
              <w:t>Architecture</w:t>
            </w:r>
            <w:r>
              <w:rPr>
                <w:noProof/>
                <w:webHidden/>
              </w:rPr>
              <w:tab/>
            </w:r>
            <w:r>
              <w:rPr>
                <w:noProof/>
                <w:webHidden/>
              </w:rPr>
              <w:fldChar w:fldCharType="begin"/>
            </w:r>
            <w:r>
              <w:rPr>
                <w:noProof/>
                <w:webHidden/>
              </w:rPr>
              <w:instrText xml:space="preserve"> PAGEREF _Toc112607520 \h </w:instrText>
            </w:r>
            <w:r>
              <w:rPr>
                <w:noProof/>
                <w:webHidden/>
              </w:rPr>
            </w:r>
            <w:r>
              <w:rPr>
                <w:noProof/>
                <w:webHidden/>
              </w:rPr>
              <w:fldChar w:fldCharType="separate"/>
            </w:r>
            <w:r>
              <w:rPr>
                <w:noProof/>
                <w:webHidden/>
              </w:rPr>
              <w:t>33</w:t>
            </w:r>
            <w:r>
              <w:rPr>
                <w:noProof/>
                <w:webHidden/>
              </w:rPr>
              <w:fldChar w:fldCharType="end"/>
            </w:r>
          </w:hyperlink>
        </w:p>
        <w:p w14:paraId="4D96B9CD" w14:textId="6E27C262" w:rsidR="00D11D1D" w:rsidRDefault="00D11D1D">
          <w:pPr>
            <w:pStyle w:val="TOC3"/>
            <w:tabs>
              <w:tab w:val="right" w:leader="dot" w:pos="9393"/>
            </w:tabs>
            <w:rPr>
              <w:noProof/>
              <w:szCs w:val="22"/>
              <w:lang w:eastAsia="en-US"/>
            </w:rPr>
          </w:pPr>
          <w:hyperlink w:anchor="_Toc112607521" w:history="1">
            <w:r w:rsidRPr="008F7033">
              <w:rPr>
                <w:rStyle w:val="Hyperlink"/>
                <w:noProof/>
              </w:rPr>
              <w:t>Training</w:t>
            </w:r>
            <w:r>
              <w:rPr>
                <w:noProof/>
                <w:webHidden/>
              </w:rPr>
              <w:tab/>
            </w:r>
            <w:r>
              <w:rPr>
                <w:noProof/>
                <w:webHidden/>
              </w:rPr>
              <w:fldChar w:fldCharType="begin"/>
            </w:r>
            <w:r>
              <w:rPr>
                <w:noProof/>
                <w:webHidden/>
              </w:rPr>
              <w:instrText xml:space="preserve"> PAGEREF _Toc112607521 \h </w:instrText>
            </w:r>
            <w:r>
              <w:rPr>
                <w:noProof/>
                <w:webHidden/>
              </w:rPr>
            </w:r>
            <w:r>
              <w:rPr>
                <w:noProof/>
                <w:webHidden/>
              </w:rPr>
              <w:fldChar w:fldCharType="separate"/>
            </w:r>
            <w:r>
              <w:rPr>
                <w:noProof/>
                <w:webHidden/>
              </w:rPr>
              <w:t>34</w:t>
            </w:r>
            <w:r>
              <w:rPr>
                <w:noProof/>
                <w:webHidden/>
              </w:rPr>
              <w:fldChar w:fldCharType="end"/>
            </w:r>
          </w:hyperlink>
        </w:p>
        <w:p w14:paraId="2A62CA9D" w14:textId="2D29C102" w:rsidR="00D11D1D" w:rsidRDefault="00D11D1D">
          <w:pPr>
            <w:pStyle w:val="TOC2"/>
            <w:tabs>
              <w:tab w:val="right" w:leader="dot" w:pos="9393"/>
            </w:tabs>
            <w:rPr>
              <w:noProof/>
              <w:szCs w:val="22"/>
              <w:lang w:eastAsia="en-US"/>
            </w:rPr>
          </w:pPr>
          <w:hyperlink w:anchor="_Toc112607522" w:history="1">
            <w:r w:rsidRPr="008F7033">
              <w:rPr>
                <w:rStyle w:val="Hyperlink"/>
                <w:noProof/>
              </w:rPr>
              <w:t>Evaluation and Results</w:t>
            </w:r>
            <w:r>
              <w:rPr>
                <w:noProof/>
                <w:webHidden/>
              </w:rPr>
              <w:tab/>
            </w:r>
            <w:r>
              <w:rPr>
                <w:noProof/>
                <w:webHidden/>
              </w:rPr>
              <w:fldChar w:fldCharType="begin"/>
            </w:r>
            <w:r>
              <w:rPr>
                <w:noProof/>
                <w:webHidden/>
              </w:rPr>
              <w:instrText xml:space="preserve"> PAGEREF _Toc112607522 \h </w:instrText>
            </w:r>
            <w:r>
              <w:rPr>
                <w:noProof/>
                <w:webHidden/>
              </w:rPr>
            </w:r>
            <w:r>
              <w:rPr>
                <w:noProof/>
                <w:webHidden/>
              </w:rPr>
              <w:fldChar w:fldCharType="separate"/>
            </w:r>
            <w:r>
              <w:rPr>
                <w:noProof/>
                <w:webHidden/>
              </w:rPr>
              <w:t>34</w:t>
            </w:r>
            <w:r>
              <w:rPr>
                <w:noProof/>
                <w:webHidden/>
              </w:rPr>
              <w:fldChar w:fldCharType="end"/>
            </w:r>
          </w:hyperlink>
        </w:p>
        <w:p w14:paraId="2B039F82" w14:textId="3E5243FF" w:rsidR="00D11D1D" w:rsidRDefault="00D11D1D">
          <w:pPr>
            <w:pStyle w:val="TOC1"/>
            <w:tabs>
              <w:tab w:val="right" w:leader="dot" w:pos="9393"/>
            </w:tabs>
            <w:rPr>
              <w:noProof/>
              <w:szCs w:val="22"/>
              <w:lang w:eastAsia="en-US"/>
            </w:rPr>
          </w:pPr>
          <w:hyperlink w:anchor="_Toc112607523" w:history="1">
            <w:r w:rsidRPr="008F7033">
              <w:rPr>
                <w:rStyle w:val="Hyperlink"/>
                <w:noProof/>
              </w:rPr>
              <w:t>Chapter 4. Single Shot Multibox Detector (SSD)</w:t>
            </w:r>
            <w:r>
              <w:rPr>
                <w:noProof/>
                <w:webHidden/>
              </w:rPr>
              <w:tab/>
            </w:r>
            <w:r>
              <w:rPr>
                <w:noProof/>
                <w:webHidden/>
              </w:rPr>
              <w:fldChar w:fldCharType="begin"/>
            </w:r>
            <w:r>
              <w:rPr>
                <w:noProof/>
                <w:webHidden/>
              </w:rPr>
              <w:instrText xml:space="preserve"> PAGEREF _Toc112607523 \h </w:instrText>
            </w:r>
            <w:r>
              <w:rPr>
                <w:noProof/>
                <w:webHidden/>
              </w:rPr>
            </w:r>
            <w:r>
              <w:rPr>
                <w:noProof/>
                <w:webHidden/>
              </w:rPr>
              <w:fldChar w:fldCharType="separate"/>
            </w:r>
            <w:r>
              <w:rPr>
                <w:noProof/>
                <w:webHidden/>
              </w:rPr>
              <w:t>36</w:t>
            </w:r>
            <w:r>
              <w:rPr>
                <w:noProof/>
                <w:webHidden/>
              </w:rPr>
              <w:fldChar w:fldCharType="end"/>
            </w:r>
          </w:hyperlink>
        </w:p>
        <w:p w14:paraId="450B1A17" w14:textId="254B956F" w:rsidR="00D11D1D" w:rsidRDefault="00D11D1D">
          <w:pPr>
            <w:pStyle w:val="TOC2"/>
            <w:tabs>
              <w:tab w:val="right" w:leader="dot" w:pos="9393"/>
            </w:tabs>
            <w:rPr>
              <w:noProof/>
              <w:szCs w:val="22"/>
              <w:lang w:eastAsia="en-US"/>
            </w:rPr>
          </w:pPr>
          <w:hyperlink w:anchor="_Toc112607524" w:history="1">
            <w:r w:rsidRPr="008F7033">
              <w:rPr>
                <w:rStyle w:val="Hyperlink"/>
                <w:noProof/>
              </w:rPr>
              <w:t>Architecture</w:t>
            </w:r>
            <w:r>
              <w:rPr>
                <w:noProof/>
                <w:webHidden/>
              </w:rPr>
              <w:tab/>
            </w:r>
            <w:r>
              <w:rPr>
                <w:noProof/>
                <w:webHidden/>
              </w:rPr>
              <w:fldChar w:fldCharType="begin"/>
            </w:r>
            <w:r>
              <w:rPr>
                <w:noProof/>
                <w:webHidden/>
              </w:rPr>
              <w:instrText xml:space="preserve"> PAGEREF _Toc112607524 \h </w:instrText>
            </w:r>
            <w:r>
              <w:rPr>
                <w:noProof/>
                <w:webHidden/>
              </w:rPr>
            </w:r>
            <w:r>
              <w:rPr>
                <w:noProof/>
                <w:webHidden/>
              </w:rPr>
              <w:fldChar w:fldCharType="separate"/>
            </w:r>
            <w:r>
              <w:rPr>
                <w:noProof/>
                <w:webHidden/>
              </w:rPr>
              <w:t>36</w:t>
            </w:r>
            <w:r>
              <w:rPr>
                <w:noProof/>
                <w:webHidden/>
              </w:rPr>
              <w:fldChar w:fldCharType="end"/>
            </w:r>
          </w:hyperlink>
        </w:p>
        <w:p w14:paraId="55F4B25B" w14:textId="68387A08" w:rsidR="00D11D1D" w:rsidRDefault="00D11D1D">
          <w:pPr>
            <w:pStyle w:val="TOC2"/>
            <w:tabs>
              <w:tab w:val="right" w:leader="dot" w:pos="9393"/>
            </w:tabs>
            <w:rPr>
              <w:noProof/>
              <w:szCs w:val="22"/>
              <w:lang w:eastAsia="en-US"/>
            </w:rPr>
          </w:pPr>
          <w:hyperlink w:anchor="_Toc112607525" w:history="1">
            <w:r w:rsidRPr="008F7033">
              <w:rPr>
                <w:rStyle w:val="Hyperlink"/>
                <w:noProof/>
              </w:rPr>
              <w:t>Training</w:t>
            </w:r>
            <w:r>
              <w:rPr>
                <w:noProof/>
                <w:webHidden/>
              </w:rPr>
              <w:tab/>
            </w:r>
            <w:r>
              <w:rPr>
                <w:noProof/>
                <w:webHidden/>
              </w:rPr>
              <w:fldChar w:fldCharType="begin"/>
            </w:r>
            <w:r>
              <w:rPr>
                <w:noProof/>
                <w:webHidden/>
              </w:rPr>
              <w:instrText xml:space="preserve"> PAGEREF _Toc112607525 \h </w:instrText>
            </w:r>
            <w:r>
              <w:rPr>
                <w:noProof/>
                <w:webHidden/>
              </w:rPr>
            </w:r>
            <w:r>
              <w:rPr>
                <w:noProof/>
                <w:webHidden/>
              </w:rPr>
              <w:fldChar w:fldCharType="separate"/>
            </w:r>
            <w:r>
              <w:rPr>
                <w:noProof/>
                <w:webHidden/>
              </w:rPr>
              <w:t>0</w:t>
            </w:r>
            <w:r>
              <w:rPr>
                <w:noProof/>
                <w:webHidden/>
              </w:rPr>
              <w:fldChar w:fldCharType="end"/>
            </w:r>
          </w:hyperlink>
        </w:p>
        <w:p w14:paraId="276B2A45" w14:textId="78DFCCA4" w:rsidR="00D11D1D" w:rsidRDefault="00D11D1D">
          <w:pPr>
            <w:pStyle w:val="TOC1"/>
            <w:tabs>
              <w:tab w:val="right" w:leader="dot" w:pos="9393"/>
            </w:tabs>
            <w:rPr>
              <w:noProof/>
              <w:szCs w:val="22"/>
              <w:lang w:eastAsia="en-US"/>
            </w:rPr>
          </w:pPr>
          <w:hyperlink w:anchor="_Toc112607526" w:history="1">
            <w:r w:rsidRPr="008F7033">
              <w:rPr>
                <w:rStyle w:val="Hyperlink"/>
                <w:noProof/>
              </w:rPr>
              <w:t>References</w:t>
            </w:r>
            <w:r>
              <w:rPr>
                <w:noProof/>
                <w:webHidden/>
              </w:rPr>
              <w:tab/>
            </w:r>
            <w:r>
              <w:rPr>
                <w:noProof/>
                <w:webHidden/>
              </w:rPr>
              <w:fldChar w:fldCharType="begin"/>
            </w:r>
            <w:r>
              <w:rPr>
                <w:noProof/>
                <w:webHidden/>
              </w:rPr>
              <w:instrText xml:space="preserve"> PAGEREF _Toc112607526 \h </w:instrText>
            </w:r>
            <w:r>
              <w:rPr>
                <w:noProof/>
                <w:webHidden/>
              </w:rPr>
            </w:r>
            <w:r>
              <w:rPr>
                <w:noProof/>
                <w:webHidden/>
              </w:rPr>
              <w:fldChar w:fldCharType="separate"/>
            </w:r>
            <w:r>
              <w:rPr>
                <w:noProof/>
                <w:webHidden/>
              </w:rPr>
              <w:t>3</w:t>
            </w:r>
            <w:r>
              <w:rPr>
                <w:noProof/>
                <w:webHidden/>
              </w:rPr>
              <w:fldChar w:fldCharType="end"/>
            </w:r>
          </w:hyperlink>
        </w:p>
        <w:p w14:paraId="55417168" w14:textId="78B98E22" w:rsidR="00D11D1D" w:rsidRDefault="00D11D1D">
          <w:pPr>
            <w:pStyle w:val="TOC1"/>
            <w:tabs>
              <w:tab w:val="right" w:leader="dot" w:pos="9393"/>
            </w:tabs>
            <w:rPr>
              <w:noProof/>
              <w:szCs w:val="22"/>
              <w:lang w:eastAsia="en-US"/>
            </w:rPr>
          </w:pPr>
          <w:hyperlink w:anchor="_Toc112607527" w:history="1">
            <w:r w:rsidRPr="008F7033">
              <w:rPr>
                <w:rStyle w:val="Hyperlink"/>
                <w:noProof/>
                <w:shd w:val="clear" w:color="auto" w:fill="DDDDDD" w:themeFill="accent1"/>
              </w:rPr>
              <w:t>List of Tables</w:t>
            </w:r>
            <w:r>
              <w:rPr>
                <w:noProof/>
                <w:webHidden/>
              </w:rPr>
              <w:tab/>
            </w:r>
            <w:r>
              <w:rPr>
                <w:noProof/>
                <w:webHidden/>
              </w:rPr>
              <w:fldChar w:fldCharType="begin"/>
            </w:r>
            <w:r>
              <w:rPr>
                <w:noProof/>
                <w:webHidden/>
              </w:rPr>
              <w:instrText xml:space="preserve"> PAGEREF _Toc112607527 \h </w:instrText>
            </w:r>
            <w:r>
              <w:rPr>
                <w:noProof/>
                <w:webHidden/>
              </w:rPr>
            </w:r>
            <w:r>
              <w:rPr>
                <w:noProof/>
                <w:webHidden/>
              </w:rPr>
              <w:fldChar w:fldCharType="separate"/>
            </w:r>
            <w:r>
              <w:rPr>
                <w:noProof/>
                <w:webHidden/>
              </w:rPr>
              <w:t>5</w:t>
            </w:r>
            <w:r>
              <w:rPr>
                <w:noProof/>
                <w:webHidden/>
              </w:rPr>
              <w:fldChar w:fldCharType="end"/>
            </w:r>
          </w:hyperlink>
        </w:p>
        <w:p w14:paraId="4AA8828A" w14:textId="073A1F7F" w:rsidR="00D11D1D" w:rsidRDefault="00D11D1D">
          <w:pPr>
            <w:pStyle w:val="TOC1"/>
            <w:tabs>
              <w:tab w:val="right" w:leader="dot" w:pos="9393"/>
            </w:tabs>
            <w:rPr>
              <w:noProof/>
              <w:szCs w:val="22"/>
              <w:lang w:eastAsia="en-US"/>
            </w:rPr>
          </w:pPr>
          <w:hyperlink w:anchor="_Toc112607528" w:history="1">
            <w:r w:rsidRPr="008F7033">
              <w:rPr>
                <w:rStyle w:val="Hyperlink"/>
                <w:noProof/>
                <w:shd w:val="clear" w:color="auto" w:fill="DDDDDD" w:themeFill="accent1"/>
              </w:rPr>
              <w:t>List of figures</w:t>
            </w:r>
            <w:r>
              <w:rPr>
                <w:noProof/>
                <w:webHidden/>
              </w:rPr>
              <w:tab/>
            </w:r>
            <w:r>
              <w:rPr>
                <w:noProof/>
                <w:webHidden/>
              </w:rPr>
              <w:fldChar w:fldCharType="begin"/>
            </w:r>
            <w:r>
              <w:rPr>
                <w:noProof/>
                <w:webHidden/>
              </w:rPr>
              <w:instrText xml:space="preserve"> PAGEREF _Toc112607528 \h </w:instrText>
            </w:r>
            <w:r>
              <w:rPr>
                <w:noProof/>
                <w:webHidden/>
              </w:rPr>
            </w:r>
            <w:r>
              <w:rPr>
                <w:noProof/>
                <w:webHidden/>
              </w:rPr>
              <w:fldChar w:fldCharType="separate"/>
            </w:r>
            <w:r>
              <w:rPr>
                <w:noProof/>
                <w:webHidden/>
              </w:rPr>
              <w:t>6</w:t>
            </w:r>
            <w:r>
              <w:rPr>
                <w:noProof/>
                <w:webHidden/>
              </w:rPr>
              <w:fldChar w:fldCharType="end"/>
            </w:r>
          </w:hyperlink>
        </w:p>
        <w:p w14:paraId="3DA4C738" w14:textId="605A6494" w:rsidR="00D11D1D" w:rsidRDefault="00D11D1D">
          <w:pPr>
            <w:pStyle w:val="TOC1"/>
            <w:tabs>
              <w:tab w:val="right" w:leader="dot" w:pos="9393"/>
            </w:tabs>
            <w:rPr>
              <w:noProof/>
              <w:szCs w:val="22"/>
              <w:lang w:eastAsia="en-US"/>
            </w:rPr>
          </w:pPr>
          <w:hyperlink w:anchor="_Toc112607529" w:history="1">
            <w:r w:rsidRPr="008F7033">
              <w:rPr>
                <w:rStyle w:val="Hyperlink"/>
                <w:noProof/>
                <w:shd w:val="clear" w:color="auto" w:fill="DDDDDD" w:themeFill="accent1"/>
              </w:rPr>
              <w:t>List of appendices</w:t>
            </w:r>
            <w:r>
              <w:rPr>
                <w:noProof/>
                <w:webHidden/>
              </w:rPr>
              <w:tab/>
            </w:r>
            <w:r>
              <w:rPr>
                <w:noProof/>
                <w:webHidden/>
              </w:rPr>
              <w:fldChar w:fldCharType="begin"/>
            </w:r>
            <w:r>
              <w:rPr>
                <w:noProof/>
                <w:webHidden/>
              </w:rPr>
              <w:instrText xml:space="preserve"> PAGEREF _Toc112607529 \h </w:instrText>
            </w:r>
            <w:r>
              <w:rPr>
                <w:noProof/>
                <w:webHidden/>
              </w:rPr>
            </w:r>
            <w:r>
              <w:rPr>
                <w:noProof/>
                <w:webHidden/>
              </w:rPr>
              <w:fldChar w:fldCharType="separate"/>
            </w:r>
            <w:r>
              <w:rPr>
                <w:noProof/>
                <w:webHidden/>
              </w:rPr>
              <w:t>7</w:t>
            </w:r>
            <w:r>
              <w:rPr>
                <w:noProof/>
                <w:webHidden/>
              </w:rPr>
              <w:fldChar w:fldCharType="end"/>
            </w:r>
          </w:hyperlink>
        </w:p>
        <w:p w14:paraId="757B7613" w14:textId="7A9E7C56" w:rsidR="00D11D1D" w:rsidRDefault="00D11D1D">
          <w:pPr>
            <w:pStyle w:val="TOC1"/>
            <w:tabs>
              <w:tab w:val="right" w:leader="dot" w:pos="9393"/>
            </w:tabs>
            <w:rPr>
              <w:noProof/>
              <w:szCs w:val="22"/>
              <w:lang w:eastAsia="en-US"/>
            </w:rPr>
          </w:pPr>
          <w:hyperlink w:anchor="_Toc112607530" w:history="1">
            <w:r w:rsidRPr="008F7033">
              <w:rPr>
                <w:rStyle w:val="Hyperlink"/>
                <w:noProof/>
                <w:shd w:val="clear" w:color="auto" w:fill="DDDDDD" w:themeFill="accent1"/>
              </w:rPr>
              <w:t>appendices</w:t>
            </w:r>
            <w:r>
              <w:rPr>
                <w:noProof/>
                <w:webHidden/>
              </w:rPr>
              <w:tab/>
            </w:r>
            <w:r>
              <w:rPr>
                <w:noProof/>
                <w:webHidden/>
              </w:rPr>
              <w:fldChar w:fldCharType="begin"/>
            </w:r>
            <w:r>
              <w:rPr>
                <w:noProof/>
                <w:webHidden/>
              </w:rPr>
              <w:instrText xml:space="preserve"> PAGEREF _Toc112607530 \h </w:instrText>
            </w:r>
            <w:r>
              <w:rPr>
                <w:noProof/>
                <w:webHidden/>
              </w:rPr>
            </w:r>
            <w:r>
              <w:rPr>
                <w:noProof/>
                <w:webHidden/>
              </w:rPr>
              <w:fldChar w:fldCharType="separate"/>
            </w:r>
            <w:r>
              <w:rPr>
                <w:noProof/>
                <w:webHidden/>
              </w:rPr>
              <w:t>8</w:t>
            </w:r>
            <w:r>
              <w:rPr>
                <w:noProof/>
                <w:webHidden/>
              </w:rPr>
              <w:fldChar w:fldCharType="end"/>
            </w:r>
          </w:hyperlink>
        </w:p>
        <w:p w14:paraId="2966447F" w14:textId="1C6DA2BA" w:rsidR="00164007" w:rsidRDefault="00164007">
          <w:r>
            <w:rPr>
              <w:b/>
              <w:bCs/>
              <w:noProof/>
            </w:rPr>
            <w:fldChar w:fldCharType="end"/>
          </w:r>
        </w:p>
      </w:sdtContent>
    </w:sdt>
    <w:p w14:paraId="12119772" w14:textId="39878AA2" w:rsidR="00E81978" w:rsidRPr="00737C58" w:rsidRDefault="00E81978" w:rsidP="00C43C11">
      <w:pPr>
        <w:rPr>
          <w:szCs w:val="22"/>
        </w:rPr>
      </w:pPr>
    </w:p>
    <w:p w14:paraId="6EB101DC" w14:textId="34DB5156" w:rsidR="00027B27" w:rsidRPr="00AB14C6" w:rsidRDefault="00AB14C6" w:rsidP="00C43C11">
      <w:pPr>
        <w:pStyle w:val="Heading20"/>
        <w:ind w:left="283"/>
        <w:rPr>
          <w:rStyle w:val="Heading2Char"/>
        </w:rPr>
      </w:pPr>
      <w:r>
        <w:br w:type="column"/>
      </w:r>
      <w:bookmarkStart w:id="3" w:name="_Toc112607493"/>
      <w:r w:rsidR="00027B27" w:rsidRPr="00AB14C6">
        <w:lastRenderedPageBreak/>
        <w:t>Motivation</w:t>
      </w:r>
      <w:bookmarkEnd w:id="3"/>
    </w:p>
    <w:p w14:paraId="17A15128" w14:textId="76241D4B" w:rsidR="00027B27" w:rsidRPr="006C63FD" w:rsidRDefault="00027B27" w:rsidP="00C43C11">
      <w:pPr>
        <w:rPr>
          <w:szCs w:val="22"/>
        </w:rPr>
      </w:pPr>
      <w:r w:rsidRPr="006C63FD">
        <w:rPr>
          <w:szCs w:val="22"/>
        </w:rPr>
        <w:t xml:space="preserve">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The most prevalent one,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w:t>
      </w:r>
      <w:r w:rsidR="00690AA4" w:rsidRPr="006C63FD">
        <w:rPr>
          <w:szCs w:val="22"/>
        </w:rPr>
        <w:t>or other</w:t>
      </w:r>
      <w:r w:rsidRPr="006C63FD">
        <w:rPr>
          <w:szCs w:val="22"/>
        </w:rPr>
        <w:t xml:space="preserve">) and get a passing grade regardless of whether they truly know the material presented during the semester. During the COVID-19 pandemic, when there was no other option other than online education and online exams, the students were incentivized to </w:t>
      </w:r>
      <w:r w:rsidR="009B6A0A" w:rsidRPr="006C63FD">
        <w:rPr>
          <w:szCs w:val="22"/>
        </w:rPr>
        <w:t>abuse this system, commit academic offenses,</w:t>
      </w:r>
      <w:r w:rsidRPr="006C63FD">
        <w:rPr>
          <w:szCs w:val="22"/>
        </w:rPr>
        <w:t xml:space="preserve"> and get a passing grade without opening the course textbook once during the semester. This effectively lowers the overall education level, potentially creating severe errors, </w:t>
      </w:r>
      <w:r w:rsidR="00E31E8D" w:rsidRPr="006C63FD">
        <w:rPr>
          <w:szCs w:val="22"/>
        </w:rPr>
        <w:t>which</w:t>
      </w:r>
      <w:r w:rsidRPr="006C63FD">
        <w:rPr>
          <w:szCs w:val="22"/>
        </w:rPr>
        <w:t xml:space="preserve">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Pr="006C63FD" w:rsidRDefault="00027B27" w:rsidP="00C43C11">
      <w:pPr>
        <w:rPr>
          <w:szCs w:val="22"/>
        </w:rPr>
      </w:pPr>
      <w:r w:rsidRPr="006C63FD">
        <w:rPr>
          <w:szCs w:val="22"/>
        </w:rPr>
        <w:t>With an existing state-of-the-art face recognition technology, it is possible to prevent these problems by building and integrating security applications into existing infrastructures of academic institutions.</w:t>
      </w:r>
    </w:p>
    <w:p w14:paraId="4DAAD689" w14:textId="7E81E73E" w:rsidR="00027B27" w:rsidRDefault="00027B27" w:rsidP="00C43C11">
      <w:pPr>
        <w:pStyle w:val="Heading20"/>
      </w:pPr>
      <w:r>
        <w:br w:type="column"/>
      </w:r>
      <w:bookmarkStart w:id="4" w:name="_Toc112607494"/>
      <w:r w:rsidRPr="00027B27">
        <w:lastRenderedPageBreak/>
        <w:t>Existing Procedures</w:t>
      </w:r>
      <w:bookmarkEnd w:id="4"/>
    </w:p>
    <w:p w14:paraId="3C692D8E" w14:textId="77777777" w:rsidR="00A10148" w:rsidRPr="00A10148" w:rsidRDefault="00A10148" w:rsidP="00C43C11"/>
    <w:p w14:paraId="0C81B56A" w14:textId="507CC33E" w:rsidR="00A10148" w:rsidRDefault="00027B27" w:rsidP="00C43C11">
      <w:r>
        <w:t xml:space="preserve">Normally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are met, the examinee is cleared to write the exam. Examinees are not allowed to leave the exam room until they have turned in their exam papers, or their identity is verified once again on re-entry. </w:t>
      </w:r>
    </w:p>
    <w:p w14:paraId="2F96B7AC" w14:textId="77777777" w:rsidR="00027B27" w:rsidRDefault="00027B27" w:rsidP="00C43C11">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44111854" w14:textId="13491B5C" w:rsidR="00027B27" w:rsidRDefault="00027B27" w:rsidP="00C43C11">
      <w:pPr>
        <w:pStyle w:val="Heading20"/>
      </w:pPr>
      <w:r>
        <w:br w:type="column"/>
      </w:r>
      <w:bookmarkStart w:id="5" w:name="_Toc112607495"/>
      <w:r>
        <w:lastRenderedPageBreak/>
        <w:t>Proposed Procedure</w:t>
      </w:r>
      <w:bookmarkEnd w:id="5"/>
    </w:p>
    <w:p w14:paraId="542D5C12" w14:textId="77777777" w:rsidR="00A10148" w:rsidRPr="00A10148" w:rsidRDefault="00A10148" w:rsidP="00C43C11"/>
    <w:p w14:paraId="5EDF15FF" w14:textId="0D3FE15D" w:rsidR="00027B27" w:rsidRDefault="00027B27" w:rsidP="00C43C11">
      <w:r>
        <w:t>The procedure I use in my application is modeled after the existing in-person exam protocol:</w:t>
      </w:r>
    </w:p>
    <w:p w14:paraId="66B5602F" w14:textId="77777777" w:rsidR="00A10148" w:rsidRDefault="00A10148" w:rsidP="00C43C11"/>
    <w:p w14:paraId="15052E97" w14:textId="103BBED3" w:rsidR="00A10148" w:rsidRDefault="00027B27" w:rsidP="006C63FD">
      <w:pPr>
        <w:pStyle w:val="ListParagraph"/>
        <w:numPr>
          <w:ilvl w:val="0"/>
          <w:numId w:val="19"/>
        </w:numPr>
      </w:pPr>
      <w:r>
        <w:t>Before the start of the exam session, exam supervisors are required to create a list of students allowed to take the exam (first and last names, student numbers</w:t>
      </w:r>
      <w:r w:rsidR="000A1EB1">
        <w:t>, optional base image</w:t>
      </w:r>
      <w:r>
        <w:t xml:space="preserve">). </w:t>
      </w:r>
    </w:p>
    <w:p w14:paraId="5F620307" w14:textId="12689B04" w:rsidR="00A10148" w:rsidRDefault="00027B27" w:rsidP="00C43C11">
      <w:pPr>
        <w:pStyle w:val="ListParagraph"/>
        <w:numPr>
          <w:ilvl w:val="0"/>
          <w:numId w:val="19"/>
        </w:numPr>
      </w:pPr>
      <w:r>
        <w:t>The client executables (access point for the students) are generated and distributed to the students.</w:t>
      </w:r>
    </w:p>
    <w:p w14:paraId="4A9658AF" w14:textId="501AF29D" w:rsidR="00A10148" w:rsidRDefault="00027B27" w:rsidP="00C43C11">
      <w:pPr>
        <w:pStyle w:val="ListParagraph"/>
        <w:numPr>
          <w:ilvl w:val="0"/>
          <w:numId w:val="19"/>
        </w:numPr>
      </w:pPr>
      <w:r>
        <w:t>The exam supervisor starts the exam session.</w:t>
      </w:r>
    </w:p>
    <w:p w14:paraId="07294575" w14:textId="17C148A6" w:rsidR="00A10148" w:rsidRDefault="00027B27" w:rsidP="00C43C11">
      <w:pPr>
        <w:pStyle w:val="ListParagraph"/>
        <w:numPr>
          <w:ilvl w:val="0"/>
          <w:numId w:val="19"/>
        </w:numPr>
      </w:pPr>
      <w:r>
        <w:t>The students launch the executables, input their identification data (first</w:t>
      </w:r>
      <w:r w:rsidR="000A1EB1">
        <w:t xml:space="preserve"> and </w:t>
      </w:r>
      <w:r>
        <w:t>last names, student number)</w:t>
      </w:r>
    </w:p>
    <w:p w14:paraId="5F196D2E" w14:textId="77777777" w:rsidR="00027B27" w:rsidRDefault="00027B27" w:rsidP="00C43C11">
      <w:pPr>
        <w:pStyle w:val="ListParagraph"/>
        <w:numPr>
          <w:ilvl w:val="0"/>
          <w:numId w:val="19"/>
        </w:numPr>
      </w:pPr>
      <w:r>
        <w:t>The system verifies their faces throughout the duration of the whole exam.</w:t>
      </w:r>
    </w:p>
    <w:p w14:paraId="6D7E63E9" w14:textId="77777777" w:rsidR="00027B27" w:rsidRDefault="00027B27" w:rsidP="00C43C11"/>
    <w:p w14:paraId="24CBD88F" w14:textId="7234C78D" w:rsidR="00AB14C6" w:rsidRDefault="00027B27" w:rsidP="00C43C11">
      <w:r>
        <w:t>The described above procedure replicates the in-person procedure except for the last step. Step 6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62019818" w14:textId="0DA3874F" w:rsidR="00027B27" w:rsidRDefault="00AB14C6" w:rsidP="00C43C11">
      <w:pPr>
        <w:pStyle w:val="Heading10"/>
      </w:pPr>
      <w:r>
        <w:br w:type="column"/>
      </w:r>
      <w:bookmarkStart w:id="6" w:name="_Toc112607496"/>
      <w:r w:rsidRPr="00AB14C6">
        <w:lastRenderedPageBreak/>
        <w:t>Chapter 1. System Architecture</w:t>
      </w:r>
      <w:bookmarkEnd w:id="6"/>
    </w:p>
    <w:p w14:paraId="4B7479B9" w14:textId="77777777" w:rsidR="00A10148" w:rsidRPr="00A10148" w:rsidRDefault="00A10148" w:rsidP="00C43C11"/>
    <w:p w14:paraId="65E21936" w14:textId="4E6E805E" w:rsidR="00425B64" w:rsidRDefault="00AB14C6" w:rsidP="00C43C11">
      <w:r w:rsidRPr="00AB14C6">
        <w:t>Any face recognition pipeline consists of at least four parts: face detection, alignment, face representation, and verification. 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rsidR="007C3996">
        <w:t xml:space="preserve"> Figure 1 shows the spread of the face recognition pipeline:</w:t>
      </w:r>
    </w:p>
    <w:p w14:paraId="003F6354" w14:textId="77777777" w:rsidR="00A10148" w:rsidRDefault="00A10148" w:rsidP="00C43C11"/>
    <w:p w14:paraId="30CE86BA" w14:textId="31A267A2" w:rsidR="007C3996" w:rsidRPr="00243460" w:rsidRDefault="00243460" w:rsidP="00C43C11">
      <w:pPr>
        <w:pStyle w:val="TableFigure"/>
        <w:jc w:val="center"/>
      </w:pPr>
      <w:r w:rsidRPr="00243460">
        <w:rPr>
          <w:noProof/>
        </w:rPr>
        <w:drawing>
          <wp:inline distT="0" distB="0" distL="0" distR="0" wp14:anchorId="7159AC51" wp14:editId="59BAE290">
            <wp:extent cx="3122422" cy="5144494"/>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3188" cy="5162231"/>
                    </a:xfrm>
                    <a:prstGeom prst="rect">
                      <a:avLst/>
                    </a:prstGeom>
                  </pic:spPr>
                </pic:pic>
              </a:graphicData>
            </a:graphic>
          </wp:inline>
        </w:drawing>
      </w:r>
    </w:p>
    <w:p w14:paraId="19E2EF0E" w14:textId="55920DB1" w:rsidR="00C12212" w:rsidRDefault="00C12212" w:rsidP="00C12212">
      <w:pPr>
        <w:pStyle w:val="Caption"/>
      </w:pPr>
      <w:bookmarkStart w:id="7" w:name="_Toc112606802"/>
      <w:bookmarkStart w:id="8" w:name="_Toc112606845"/>
      <w:r>
        <w:t xml:space="preserve">Figure </w:t>
      </w:r>
      <w:fldSimple w:instr=" SEQ Figure \* ARABIC ">
        <w:r w:rsidR="007273C2">
          <w:rPr>
            <w:noProof/>
          </w:rPr>
          <w:t>1</w:t>
        </w:r>
      </w:fldSimple>
      <w:r>
        <w:t xml:space="preserve">. </w:t>
      </w:r>
      <w:r w:rsidRPr="00D41CF7">
        <w:t>Request flow diagram and the spread of the face recognition pipeline. The red rectangles are the stages of the face recognition pipeline.</w:t>
      </w:r>
      <w:bookmarkEnd w:id="7"/>
      <w:bookmarkEnd w:id="8"/>
    </w:p>
    <w:p w14:paraId="4B391BF5" w14:textId="4BC2D3DF" w:rsidR="00425B64" w:rsidRDefault="00A10148" w:rsidP="00C43C11">
      <w:pPr>
        <w:pStyle w:val="Heading20"/>
        <w:numPr>
          <w:ilvl w:val="1"/>
          <w:numId w:val="21"/>
        </w:numPr>
      </w:pPr>
      <w:r>
        <w:br w:type="column"/>
      </w:r>
      <w:bookmarkStart w:id="9" w:name="_Toc112607497"/>
      <w:r w:rsidR="00425B64">
        <w:lastRenderedPageBreak/>
        <w:t>Exam Supervisor’s Dashboard</w:t>
      </w:r>
      <w:bookmarkEnd w:id="9"/>
    </w:p>
    <w:p w14:paraId="630E2FA9" w14:textId="77777777" w:rsidR="00A10148" w:rsidRPr="00A10148" w:rsidRDefault="00A10148" w:rsidP="00C43C11"/>
    <w:p w14:paraId="2BE60B2F" w14:textId="3247410F" w:rsidR="006F2DE6" w:rsidRDefault="00425B64" w:rsidP="00C43C11">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7297AE0B" w14:textId="77777777" w:rsidR="00A10148" w:rsidRDefault="00A10148" w:rsidP="00C43C11"/>
    <w:p w14:paraId="046D49AD" w14:textId="71218EC0" w:rsidR="0093234E" w:rsidRDefault="0093234E" w:rsidP="00C43C11">
      <w:pPr>
        <w:pStyle w:val="Heading3"/>
      </w:pPr>
      <w:bookmarkStart w:id="10" w:name="_Toc112607498"/>
      <w:r>
        <w:t>Frontend</w:t>
      </w:r>
      <w:bookmarkEnd w:id="10"/>
    </w:p>
    <w:p w14:paraId="617BCF00" w14:textId="77777777" w:rsidR="00A10148" w:rsidRPr="00A10148" w:rsidRDefault="00A10148" w:rsidP="00C43C11"/>
    <w:p w14:paraId="1A3768B5" w14:textId="2432266C" w:rsidR="0093234E" w:rsidRDefault="0093234E" w:rsidP="00C43C11">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w:t>
      </w:r>
      <w:r w:rsidR="000C118F">
        <w:t xml:space="preserve"> the limitation imposed by the </w:t>
      </w:r>
      <w:r w:rsidR="000C118F">
        <w:rPr>
          <w:rStyle w:val="Emphasis"/>
        </w:rPr>
        <w:t xml:space="preserve">useEffect </w:t>
      </w:r>
      <w:r w:rsidR="000C118F" w:rsidRPr="000C118F">
        <w:t>hook in React JS</w:t>
      </w:r>
      <w:r w:rsidR="00172C2C">
        <w:t xml:space="preserve">, it is impossible to </w:t>
      </w:r>
      <w:r w:rsidR="000C118F">
        <w:t>use it to automatically refresh the contents of the page whenever there is a change in data</w:t>
      </w:r>
      <w:r w:rsidR="00172C2C">
        <w:t>. Instead</w:t>
      </w:r>
      <w:r w:rsidR="006D188C">
        <w:t xml:space="preserve">, </w:t>
      </w:r>
      <w:r w:rsidR="00172C2C">
        <w:t xml:space="preserve">the contents are manually refreshed with </w:t>
      </w:r>
      <w:r w:rsidR="006D188C">
        <w:t>a set</w:t>
      </w:r>
      <w:r w:rsidR="00172C2C">
        <w:t xml:space="preserve"> frequency. This results in a consistent amount of GET requests to the backend</w:t>
      </w:r>
      <w:r w:rsidR="00973C0C">
        <w:t xml:space="preserve">, which is more stable when there is a </w:t>
      </w:r>
      <w:r w:rsidR="006D188C">
        <w:t>large number</w:t>
      </w:r>
      <w:r w:rsidR="00973C0C">
        <w:t xml:space="preserve"> of clients connected to the session. </w:t>
      </w:r>
    </w:p>
    <w:p w14:paraId="7B9990BD" w14:textId="77777777" w:rsidR="00172C2C" w:rsidRDefault="00172C2C" w:rsidP="00C43C11">
      <w:pPr>
        <w:ind w:left="720"/>
      </w:pPr>
    </w:p>
    <w:p w14:paraId="21B50360" w14:textId="0FE3D943" w:rsidR="00433F80" w:rsidRDefault="00433F80" w:rsidP="00C43C11">
      <w:pPr>
        <w:pStyle w:val="TableFigure"/>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6A47647B" w14:textId="5DB8C115" w:rsidR="00A10148" w:rsidRDefault="007273C2" w:rsidP="007273C2">
      <w:pPr>
        <w:pStyle w:val="Caption"/>
      </w:pPr>
      <w:bookmarkStart w:id="11" w:name="_Toc112606803"/>
      <w:bookmarkStart w:id="12" w:name="_Toc112606846"/>
      <w:r>
        <w:t xml:space="preserve">Figure </w:t>
      </w:r>
      <w:fldSimple w:instr=" SEQ Figure \* ARABIC ">
        <w:r>
          <w:rPr>
            <w:noProof/>
          </w:rPr>
          <w:t>2</w:t>
        </w:r>
      </w:fldSimple>
      <w:r>
        <w:t xml:space="preserve">. </w:t>
      </w:r>
      <w:r w:rsidRPr="00027ED0">
        <w:t>Default UI of the Dashboard</w:t>
      </w:r>
      <w:bookmarkEnd w:id="11"/>
      <w:bookmarkEnd w:id="12"/>
    </w:p>
    <w:p w14:paraId="3B12E78E" w14:textId="72094FCD" w:rsidR="00433F80" w:rsidRDefault="00D3294B" w:rsidP="00C43C11">
      <w:pPr>
        <w:pStyle w:val="Heading4"/>
      </w:pPr>
      <w:r>
        <w:t>Add Student</w:t>
      </w:r>
    </w:p>
    <w:p w14:paraId="3DAB5C86" w14:textId="77777777" w:rsidR="00A10148" w:rsidRPr="00A10148" w:rsidRDefault="00A10148" w:rsidP="00C43C11"/>
    <w:p w14:paraId="32D75132" w14:textId="4DE5DDD4" w:rsidR="0089319D" w:rsidRDefault="00D3294B" w:rsidP="00C43C11">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C43C11">
      <w:pPr>
        <w:pStyle w:val="TableFigure"/>
        <w:jc w:val="center"/>
      </w:pPr>
      <w:r>
        <w:rPr>
          <w:noProof/>
        </w:rPr>
        <w:lastRenderedPageBreak/>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13">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282278CB" w14:textId="6D557823" w:rsidR="007519C5" w:rsidRDefault="007273C2" w:rsidP="007273C2">
      <w:pPr>
        <w:pStyle w:val="Caption"/>
      </w:pPr>
      <w:bookmarkStart w:id="13" w:name="_Toc112606804"/>
      <w:bookmarkStart w:id="14" w:name="_Toc112606847"/>
      <w:r>
        <w:t xml:space="preserve">Figure </w:t>
      </w:r>
      <w:fldSimple w:instr=" SEQ Figure \* ARABIC ">
        <w:r>
          <w:rPr>
            <w:noProof/>
          </w:rPr>
          <w:t>3</w:t>
        </w:r>
      </w:fldSimple>
      <w:r>
        <w:t xml:space="preserve">. </w:t>
      </w:r>
      <w:r w:rsidRPr="00A51A9A">
        <w:t>Add Student Form</w:t>
      </w:r>
      <w:bookmarkEnd w:id="13"/>
      <w:bookmarkEnd w:id="14"/>
    </w:p>
    <w:p w14:paraId="0CB9E005" w14:textId="18994A32" w:rsidR="0089319D" w:rsidRDefault="0089319D" w:rsidP="00C43C11">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C43C11">
      <w:pPr>
        <w:pStyle w:val="TableFigure"/>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57AF54C2" w:rsidR="00687C2C" w:rsidRDefault="007273C2" w:rsidP="007273C2">
      <w:pPr>
        <w:pStyle w:val="Caption"/>
      </w:pPr>
      <w:bookmarkStart w:id="15" w:name="_Toc112606805"/>
      <w:bookmarkStart w:id="16" w:name="_Toc112606848"/>
      <w:r>
        <w:t xml:space="preserve">Figure </w:t>
      </w:r>
      <w:fldSimple w:instr=" SEQ Figure \* ARABIC ">
        <w:r>
          <w:rPr>
            <w:noProof/>
          </w:rPr>
          <w:t>4</w:t>
        </w:r>
      </w:fldSimple>
      <w:r>
        <w:t xml:space="preserve">. </w:t>
      </w:r>
      <w:r w:rsidRPr="00FE6710">
        <w:t>Table after a new examinee has been added.</w:t>
      </w:r>
      <w:bookmarkEnd w:id="15"/>
      <w:bookmarkEnd w:id="16"/>
    </w:p>
    <w:p w14:paraId="6137F7BC" w14:textId="77777777" w:rsidR="007519C5" w:rsidRDefault="007519C5" w:rsidP="00C43C11"/>
    <w:p w14:paraId="2A83D765" w14:textId="03E41CF8" w:rsidR="0089319D" w:rsidRDefault="000E09E4" w:rsidP="00C43C11">
      <w:r>
        <w:t>The ‘Delete’ button deletes the given student from the database.</w:t>
      </w:r>
    </w:p>
    <w:p w14:paraId="5F14FB12" w14:textId="77777777" w:rsidR="00A10148" w:rsidRDefault="00A10148" w:rsidP="00C43C11"/>
    <w:p w14:paraId="7A7C769B" w14:textId="42F0D467" w:rsidR="000E09E4" w:rsidRDefault="000E09E4" w:rsidP="00C43C11">
      <w:pPr>
        <w:pStyle w:val="Heading4"/>
      </w:pPr>
      <w:r>
        <w:t>Save</w:t>
      </w:r>
    </w:p>
    <w:p w14:paraId="2C115EB8" w14:textId="77777777" w:rsidR="00A10148" w:rsidRPr="00A10148" w:rsidRDefault="00A10148" w:rsidP="00C43C11"/>
    <w:p w14:paraId="3F8CD9EC" w14:textId="316B7084" w:rsidR="000E09E4" w:rsidRDefault="000E09E4" w:rsidP="00C43C11">
      <w:r>
        <w:t xml:space="preserve">The ‘Save’ button saves the current state of the database, serializes it </w:t>
      </w:r>
      <w:proofErr w:type="gramStart"/>
      <w:r>
        <w:t>into .json</w:t>
      </w:r>
      <w:proofErr w:type="gramEnd"/>
      <w:r>
        <w:t xml:space="preserve"> format and the supervisor can download it to their computer.</w:t>
      </w:r>
    </w:p>
    <w:p w14:paraId="01C85039" w14:textId="1D597CDF" w:rsidR="00A10148" w:rsidRDefault="00D11D1D" w:rsidP="00C43C11">
      <w:r>
        <w:br w:type="column"/>
      </w:r>
    </w:p>
    <w:p w14:paraId="5C3C35DC" w14:textId="7CBA4D21" w:rsidR="000E09E4" w:rsidRDefault="000E09E4" w:rsidP="00C43C11">
      <w:pPr>
        <w:pStyle w:val="Heading4"/>
      </w:pPr>
      <w:r>
        <w:t>Compile Client Executables</w:t>
      </w:r>
    </w:p>
    <w:p w14:paraId="122DF490" w14:textId="77777777" w:rsidR="00A10148" w:rsidRPr="00A10148" w:rsidRDefault="00A10148" w:rsidP="00C43C11"/>
    <w:p w14:paraId="6DE0B88D" w14:textId="6EE0000E" w:rsidR="000E09E4" w:rsidRDefault="000E09E4" w:rsidP="00C43C11">
      <w:r>
        <w:t xml:space="preserve">This button starts the compilation </w:t>
      </w:r>
      <w:r w:rsidR="00166E43">
        <w:t xml:space="preserve">of the executables used by clients (examinees) to send the detected faces to the verification server. </w:t>
      </w:r>
      <w:r w:rsidR="006D188C">
        <w:t xml:space="preserve">In case the supervisor does not have the executables, or the configuration of the component, or the component itself, has changed between sessions, it is required to compile new client executables.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8A74B15" w14:textId="080BEF63" w:rsidR="00166E43" w:rsidRDefault="00166E43" w:rsidP="00C43C11">
      <w:pPr>
        <w:pStyle w:val="Heading4"/>
      </w:pPr>
      <w:r>
        <w:t>Start Session</w:t>
      </w:r>
    </w:p>
    <w:p w14:paraId="4CEB6FD9" w14:textId="77777777" w:rsidR="00A10148" w:rsidRPr="00A10148" w:rsidRDefault="00A10148" w:rsidP="00C43C11"/>
    <w:p w14:paraId="5B15249D" w14:textId="7F2EAB39" w:rsidR="0089249F" w:rsidRDefault="00166E43" w:rsidP="00C43C11">
      <w:r>
        <w:t>This b</w:t>
      </w:r>
      <w:r w:rsidR="0089249F">
        <w:t>utton starts the verification server effectively starting the session. Shortly after this step, the supervisor can alert the examinees that the session has begun and ask them to run the distributed executables.</w:t>
      </w:r>
    </w:p>
    <w:p w14:paraId="3C6BB047" w14:textId="77777777" w:rsidR="00A10148" w:rsidRDefault="00A10148" w:rsidP="00C43C11"/>
    <w:p w14:paraId="002C86E0" w14:textId="0A567654" w:rsidR="0089249F" w:rsidRDefault="0089249F" w:rsidP="00C43C11">
      <w:pPr>
        <w:pStyle w:val="Heading4"/>
      </w:pPr>
      <w:r>
        <w:t>Load Save</w:t>
      </w:r>
    </w:p>
    <w:p w14:paraId="32062286" w14:textId="77777777" w:rsidR="00A10148" w:rsidRPr="00A10148" w:rsidRDefault="00A10148" w:rsidP="00C43C11"/>
    <w:p w14:paraId="5C444BBC" w14:textId="0015CEA0" w:rsidR="0089249F" w:rsidRPr="0089249F" w:rsidRDefault="0089249F" w:rsidP="00C43C11">
      <w:r>
        <w:t>The ‘Load Save’ is the counterpart to the ‘Save’ button. The supervisor can use this button to upload a previously saved session instead of starting a new one.</w:t>
      </w:r>
    </w:p>
    <w:p w14:paraId="7F8B9FA8" w14:textId="3DC63D31" w:rsidR="006F2DE6" w:rsidRDefault="0089249F" w:rsidP="00C43C11">
      <w:pPr>
        <w:pStyle w:val="Heading3"/>
      </w:pPr>
      <w:r>
        <w:br w:type="column"/>
      </w:r>
      <w:bookmarkStart w:id="17" w:name="_Toc112607499"/>
      <w:r w:rsidR="006F2DE6">
        <w:lastRenderedPageBreak/>
        <w:t>Backend</w:t>
      </w:r>
      <w:bookmarkEnd w:id="17"/>
    </w:p>
    <w:p w14:paraId="029E474A" w14:textId="77777777" w:rsidR="00A10148" w:rsidRPr="00A10148" w:rsidRDefault="00A10148" w:rsidP="00C43C11"/>
    <w:p w14:paraId="64F30042" w14:textId="39E885FA" w:rsidR="00271C95" w:rsidRDefault="006F2DE6" w:rsidP="00C43C11">
      <w:r>
        <w:t>This component is responsible for all the data management, script execution and operation of the dashboard. It is a</w:t>
      </w:r>
      <w:r w:rsidR="00801448">
        <w:t xml:space="preserve"> REST API built with C# and ASP.NET Core. </w:t>
      </w:r>
    </w:p>
    <w:p w14:paraId="2868A110" w14:textId="77777777" w:rsidR="00A10148" w:rsidRDefault="00A10148" w:rsidP="00C43C11"/>
    <w:p w14:paraId="7CEBA539" w14:textId="0D2194C3" w:rsidR="00271C95" w:rsidRDefault="00271C95" w:rsidP="00C43C11">
      <w:pPr>
        <w:pStyle w:val="Heading4"/>
      </w:pPr>
      <w:r>
        <w:t>Database</w:t>
      </w:r>
    </w:p>
    <w:p w14:paraId="5C54BD21" w14:textId="77777777" w:rsidR="00A10148" w:rsidRPr="00A10148" w:rsidRDefault="00A10148" w:rsidP="00C43C11"/>
    <w:p w14:paraId="6F4D8E54" w14:textId="50F7A31A" w:rsidR="006F2DE6" w:rsidRDefault="00271C95" w:rsidP="00C43C11">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.json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4738F071" w14:textId="77777777" w:rsidR="00A10148" w:rsidRDefault="00A10148" w:rsidP="00C43C11"/>
    <w:p w14:paraId="00172BEF" w14:textId="6E6CEA47" w:rsidR="001B037A" w:rsidRDefault="001B037A" w:rsidP="00C43C11">
      <w:pPr>
        <w:pStyle w:val="Heading4"/>
      </w:pPr>
      <w:r>
        <w:t>Add Student</w:t>
      </w:r>
    </w:p>
    <w:p w14:paraId="63648DB7" w14:textId="77777777" w:rsidR="00A10148" w:rsidRPr="00A10148" w:rsidRDefault="00A10148" w:rsidP="00C43C11"/>
    <w:p w14:paraId="224E4EA0" w14:textId="239DA34A" w:rsidR="001B037A" w:rsidRDefault="001B037A" w:rsidP="00C43C11">
      <w:r>
        <w:t xml:space="preserve">Entity Framework and ASP.NET provide a simple and well-documented framework for database operations such as adding, </w:t>
      </w:r>
      <w:r w:rsidR="00ED4AEC">
        <w:t>editing,</w:t>
      </w:r>
      <w:r>
        <w:t xml:space="preserve"> and deleting new entries</w:t>
      </w:r>
      <w:r w:rsidR="00D56147">
        <w:t xml:space="preserve"> (POST, PUT and DELETE requests, respectively</w:t>
      </w:r>
      <w:r>
        <w:t>.</w:t>
      </w:r>
      <w:r w:rsidR="00D56147">
        <w:t xml:space="preserve">) The form sent along with the POST request contains serialized text information regarding the name, </w:t>
      </w:r>
      <w:r w:rsidR="00ED4AEC">
        <w:t>surname,</w:t>
      </w:r>
      <w:r w:rsidR="00D56147">
        <w:t xml:space="preserve"> and student identifier. The latter is the primary key.</w:t>
      </w:r>
    </w:p>
    <w:p w14:paraId="718E0062" w14:textId="77777777" w:rsidR="00A10148" w:rsidRDefault="00A10148" w:rsidP="00C43C11"/>
    <w:p w14:paraId="228AB896" w14:textId="6FB199C6" w:rsidR="00D56147" w:rsidRDefault="00D56147" w:rsidP="00C43C11">
      <w:r>
        <w:t xml:space="preserve">The form may optionally contain an image. If there is an image attached, the </w:t>
      </w:r>
      <w:r w:rsidR="0035405B">
        <w:t>server will rename the image to the student identifier the image belongs to postfixed with the extension of the image file and save it locally. The location of the saved image is also recorded in the database to avoid iterating through the directory to delete the image when deleting a student, as well as to supplement session save-load system.</w:t>
      </w:r>
    </w:p>
    <w:p w14:paraId="0B65299C" w14:textId="77777777" w:rsidR="00A10148" w:rsidRPr="001B037A" w:rsidRDefault="00A10148" w:rsidP="00C43C11"/>
    <w:p w14:paraId="473C9A9B" w14:textId="42F9EFB5" w:rsidR="00B82A2B" w:rsidRDefault="00B82A2B" w:rsidP="00C43C11">
      <w:pPr>
        <w:pStyle w:val="Heading4"/>
      </w:pPr>
      <w:r>
        <w:t>Saving</w:t>
      </w:r>
    </w:p>
    <w:p w14:paraId="096DC8C6" w14:textId="77777777" w:rsidR="00A10148" w:rsidRPr="00A10148" w:rsidRDefault="00A10148" w:rsidP="00C43C11"/>
    <w:p w14:paraId="2AA9AFDE" w14:textId="53BC1B7C" w:rsidR="00F90E05" w:rsidRDefault="00B82A2B" w:rsidP="00C43C11">
      <w:r>
        <w:t xml:space="preserve">When the server receives a request to save the current session, it serializes the list of students currently in the database into a .json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Then the server </w:t>
      </w:r>
      <w:r w:rsidR="00F267D2" w:rsidRPr="00F267D2">
        <w:t xml:space="preserve">returns a file with the </w:t>
      </w:r>
      <w:r w:rsidR="00F267D2" w:rsidRPr="00F267D2">
        <w:lastRenderedPageBreak/>
        <w:t>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‘SaveData.json’ as the name of the file</w:t>
      </w:r>
      <w:r w:rsidR="00F267D2" w:rsidRPr="00F267D2">
        <w:t>.</w:t>
      </w:r>
      <w:r w:rsidR="00F90E05">
        <w:t xml:space="preserve"> This file is then sent to the user and is downloaded. </w:t>
      </w:r>
    </w:p>
    <w:p w14:paraId="72774FCA" w14:textId="77777777" w:rsidR="00A10148" w:rsidRDefault="00A10148" w:rsidP="00C43C11"/>
    <w:p w14:paraId="77F816A3" w14:textId="7535895D" w:rsidR="00F90E05" w:rsidRDefault="00A10148" w:rsidP="00C43C11">
      <w:pPr>
        <w:pStyle w:val="Heading4"/>
      </w:pPr>
      <w:r>
        <w:br w:type="column"/>
      </w:r>
      <w:r w:rsidR="00F90E05">
        <w:lastRenderedPageBreak/>
        <w:t>Loading</w:t>
      </w:r>
    </w:p>
    <w:p w14:paraId="4D3E970C" w14:textId="77777777" w:rsidR="00A10148" w:rsidRPr="00A10148" w:rsidRDefault="00A10148" w:rsidP="00C43C11"/>
    <w:p w14:paraId="33074CBD" w14:textId="0C0B6F66" w:rsidR="008C0728" w:rsidRDefault="002B1DFD" w:rsidP="00C43C11">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2DBD5D18" w14:textId="77777777" w:rsidR="00C43C11" w:rsidRDefault="00C43C11" w:rsidP="00C43C11"/>
    <w:p w14:paraId="012D6B1C" w14:textId="54A92EAB" w:rsidR="00B82A2B" w:rsidRDefault="00C101C1" w:rsidP="00C43C11">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.json file would contain serialization errors. </w:t>
      </w:r>
      <w:r w:rsidR="002B1DFD">
        <w:t xml:space="preserve">If the file submitted is empty, the user will receive a Status-400 Bad Request response. </w:t>
      </w:r>
    </w:p>
    <w:p w14:paraId="797044DD" w14:textId="77777777" w:rsidR="00C43C11" w:rsidRDefault="00C43C11" w:rsidP="00C43C11"/>
    <w:p w14:paraId="3B8AAAA2" w14:textId="630EBDF5" w:rsidR="00C101C1" w:rsidRDefault="00C101C1" w:rsidP="00C43C11">
      <w:r>
        <w:t xml:space="preserve">Upon successfully adding </w:t>
      </w:r>
      <w:r w:rsidR="005C4E05">
        <w:t>all</w:t>
      </w:r>
      <w:r>
        <w:t xml:space="preserve"> the examinees to the database, the server returns a Status-200 OK response.</w:t>
      </w:r>
    </w:p>
    <w:p w14:paraId="479A3A98" w14:textId="77777777" w:rsidR="00C43C11" w:rsidRDefault="00C43C11" w:rsidP="00C43C11"/>
    <w:p w14:paraId="106A99E0" w14:textId="02C6A3DA" w:rsidR="005C4E05" w:rsidRDefault="005C4E05" w:rsidP="00C43C11">
      <w:pPr>
        <w:pStyle w:val="Heading4"/>
      </w:pPr>
      <w:r>
        <w:t>Compilation Script Execution</w:t>
      </w:r>
    </w:p>
    <w:p w14:paraId="19889260" w14:textId="77777777" w:rsidR="00C43C11" w:rsidRPr="00C43C11" w:rsidRDefault="00C43C11" w:rsidP="00C43C11"/>
    <w:p w14:paraId="1E2D1B03" w14:textId="27643EDA" w:rsidR="001E56C2" w:rsidRDefault="005C4E05" w:rsidP="00C43C11">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all the Python dependencies required by the client. It then attempts to install PyIntsaller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using PyInstaller.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PyInstaller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4BCBF0BC" w14:textId="77777777" w:rsidR="00C43C11" w:rsidRDefault="00C43C11" w:rsidP="00C43C11"/>
    <w:p w14:paraId="71FF6404" w14:textId="69DF3755" w:rsidR="005A3522" w:rsidRDefault="005A3522" w:rsidP="00C43C11">
      <w:pPr>
        <w:pStyle w:val="Heading4"/>
      </w:pPr>
      <w:r>
        <w:t>Start Session</w:t>
      </w:r>
    </w:p>
    <w:p w14:paraId="335AAC52" w14:textId="77777777" w:rsidR="00C43C11" w:rsidRPr="00C43C11" w:rsidRDefault="00C43C11" w:rsidP="00C43C11"/>
    <w:p w14:paraId="21CE74F8" w14:textId="3891839B" w:rsidR="006211DF" w:rsidRDefault="004E4F10" w:rsidP="00C43C11">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4172A587" w14:textId="77777777" w:rsidR="00C43C11" w:rsidRDefault="00C43C11" w:rsidP="00C43C11"/>
    <w:p w14:paraId="207B73E7" w14:textId="66450C2D" w:rsidR="005A3522" w:rsidRDefault="006211DF" w:rsidP="00C43C11">
      <w:r>
        <w:lastRenderedPageBreak/>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01F0F5EA" w14:textId="77777777" w:rsidR="00C43C11" w:rsidRDefault="00C43C11" w:rsidP="00C43C11"/>
    <w:p w14:paraId="57E09C83" w14:textId="5F44ACD2" w:rsidR="005958C5" w:rsidRDefault="00342864" w:rsidP="00C43C11">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0ACC6B7F" w14:textId="77777777" w:rsidR="00342864" w:rsidRPr="005958C5" w:rsidRDefault="005958C5" w:rsidP="00C43C11">
      <w:r>
        <w:br w:type="column"/>
      </w:r>
    </w:p>
    <w:p w14:paraId="2B4BA2A8" w14:textId="07F60F42" w:rsidR="005958C5" w:rsidRDefault="005958C5" w:rsidP="00C43C11">
      <w:pPr>
        <w:pStyle w:val="Heading20"/>
        <w:numPr>
          <w:ilvl w:val="1"/>
          <w:numId w:val="21"/>
        </w:numPr>
        <w:rPr>
          <w:rStyle w:val="Heading2Char"/>
          <w:b/>
          <w:bCs/>
        </w:rPr>
      </w:pPr>
      <w:bookmarkStart w:id="18" w:name="_Toc112607500"/>
      <w:r w:rsidRPr="005958C5">
        <w:rPr>
          <w:rStyle w:val="Heading2Char"/>
          <w:b/>
          <w:bCs/>
        </w:rPr>
        <w:t>Client-</w:t>
      </w:r>
      <w:r w:rsidR="0008094C">
        <w:rPr>
          <w:rStyle w:val="Heading2Char"/>
          <w:b/>
          <w:bCs/>
        </w:rPr>
        <w:t>S</w:t>
      </w:r>
      <w:r w:rsidRPr="005958C5">
        <w:rPr>
          <w:rStyle w:val="Heading2Char"/>
          <w:b/>
          <w:bCs/>
        </w:rPr>
        <w:t xml:space="preserve">ide </w:t>
      </w:r>
      <w:r w:rsidR="0008094C">
        <w:rPr>
          <w:rStyle w:val="Heading2Char"/>
          <w:b/>
          <w:bCs/>
        </w:rPr>
        <w:t>F</w:t>
      </w:r>
      <w:r w:rsidRPr="005958C5">
        <w:rPr>
          <w:rStyle w:val="Heading2Char"/>
          <w:b/>
          <w:bCs/>
        </w:rPr>
        <w:t xml:space="preserve">ace </w:t>
      </w:r>
      <w:r w:rsidR="0008094C">
        <w:rPr>
          <w:rStyle w:val="Heading2Char"/>
          <w:b/>
          <w:bCs/>
        </w:rPr>
        <w:t>D</w:t>
      </w:r>
      <w:r w:rsidRPr="005958C5">
        <w:rPr>
          <w:rStyle w:val="Heading2Char"/>
          <w:b/>
          <w:bCs/>
        </w:rPr>
        <w:t>etection</w:t>
      </w:r>
      <w:bookmarkEnd w:id="18"/>
      <w:r w:rsidRPr="005958C5">
        <w:rPr>
          <w:rStyle w:val="Heading2Char"/>
          <w:b/>
          <w:bCs/>
        </w:rPr>
        <w:t xml:space="preserve"> </w:t>
      </w:r>
    </w:p>
    <w:p w14:paraId="486F3A0C" w14:textId="77777777" w:rsidR="00C43C11" w:rsidRPr="00C43C11" w:rsidRDefault="00C43C11" w:rsidP="00C43C11"/>
    <w:p w14:paraId="0EE12990" w14:textId="6E12CC34" w:rsidR="004340AD" w:rsidRDefault="0008094C" w:rsidP="00C43C11">
      <w:r>
        <w:t>Once the compilation of client executables is done, the supervisor may distribute them to the examinees. Each examinee gets one executable file for their operating system (.exe for Windows, .app for Mac OS</w:t>
      </w:r>
      <w:r w:rsidR="00A8456E">
        <w:t>).</w:t>
      </w:r>
      <w:r w:rsidR="00A8456E">
        <w:rPr>
          <w:rStyle w:val="FootnoteReference"/>
        </w:rPr>
        <w:footnoteReference w:id="1"/>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6230CBAB" w14:textId="77777777" w:rsidR="00C43C11" w:rsidRDefault="00C43C11" w:rsidP="00C43C11"/>
    <w:p w14:paraId="3E37B2C0" w14:textId="52179A7F" w:rsidR="00932273" w:rsidRDefault="00932273" w:rsidP="00C43C11">
      <w:pPr>
        <w:pStyle w:val="Heading3"/>
        <w:rPr>
          <w:rStyle w:val="Heading3Char"/>
          <w:b/>
          <w:bCs/>
        </w:rPr>
      </w:pPr>
      <w:bookmarkStart w:id="19" w:name="_Toc112607501"/>
      <w:r>
        <w:rPr>
          <w:rStyle w:val="Heading3Char"/>
          <w:b/>
          <w:bCs/>
        </w:rPr>
        <w:t>ID Form</w:t>
      </w:r>
      <w:bookmarkEnd w:id="19"/>
    </w:p>
    <w:p w14:paraId="4316329B" w14:textId="77777777" w:rsidR="00C43C11" w:rsidRPr="00C43C11" w:rsidRDefault="00C43C11" w:rsidP="00C43C11"/>
    <w:p w14:paraId="306498F6" w14:textId="67999F2F" w:rsidR="00E91859" w:rsidRDefault="006C43F3" w:rsidP="00C43C11">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C43C11">
      <w:pPr>
        <w:pStyle w:val="TableFigure"/>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51F37534" w14:textId="47751B57" w:rsidR="007519C5" w:rsidRPr="007519C5" w:rsidRDefault="007273C2" w:rsidP="007273C2">
      <w:pPr>
        <w:pStyle w:val="Caption"/>
        <w:rPr>
          <w:szCs w:val="18"/>
        </w:rPr>
      </w:pPr>
      <w:bookmarkStart w:id="20" w:name="_Toc112606806"/>
      <w:bookmarkStart w:id="21" w:name="_Toc112606849"/>
      <w:r>
        <w:t xml:space="preserve">Figure </w:t>
      </w:r>
      <w:fldSimple w:instr=" SEQ Figure \* ARABIC ">
        <w:r>
          <w:rPr>
            <w:noProof/>
          </w:rPr>
          <w:t>5</w:t>
        </w:r>
      </w:fldSimple>
      <w:r>
        <w:t xml:space="preserve">. </w:t>
      </w:r>
      <w:r w:rsidRPr="00DC528F">
        <w:t>Client Form</w:t>
      </w:r>
      <w:bookmarkEnd w:id="20"/>
      <w:bookmarkEnd w:id="21"/>
    </w:p>
    <w:p w14:paraId="5462B749" w14:textId="45A03EBF" w:rsidR="00534922" w:rsidRDefault="008056F9" w:rsidP="00C43C11">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‘Next’ button is pressed, the form window closes, and the capture </w:t>
      </w:r>
      <w:r w:rsidR="00E91859">
        <w:t xml:space="preserve">window opens starting the face detection process. </w:t>
      </w:r>
    </w:p>
    <w:p w14:paraId="2F940871" w14:textId="77777777" w:rsidR="00C43C11" w:rsidRDefault="00C43C11" w:rsidP="00C43C11"/>
    <w:p w14:paraId="2A319FBD" w14:textId="6019FE7C" w:rsidR="00534922" w:rsidRDefault="00534922" w:rsidP="00C43C11">
      <w:pPr>
        <w:pStyle w:val="Heading3"/>
      </w:pPr>
      <w:bookmarkStart w:id="22" w:name="_Toc112607502"/>
      <w:r>
        <w:lastRenderedPageBreak/>
        <w:t>Capture Window</w:t>
      </w:r>
      <w:bookmarkEnd w:id="22"/>
    </w:p>
    <w:p w14:paraId="7E90A3F6" w14:textId="77777777" w:rsidR="00C43C11" w:rsidRPr="00C43C11" w:rsidRDefault="00C43C11" w:rsidP="00C43C11"/>
    <w:p w14:paraId="0498FA6C" w14:textId="2C97BE0D" w:rsidR="004340AD" w:rsidRDefault="00E91859" w:rsidP="00C43C11">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C43C11">
      <w:pPr>
        <w:pStyle w:val="TableFigure"/>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67BF7AAA" w:rsidR="00503789" w:rsidRPr="007519C5" w:rsidRDefault="007273C2" w:rsidP="007273C2">
      <w:pPr>
        <w:pStyle w:val="Caption"/>
        <w:rPr>
          <w:szCs w:val="18"/>
        </w:rPr>
      </w:pPr>
      <w:bookmarkStart w:id="23" w:name="_Toc112606807"/>
      <w:bookmarkStart w:id="24" w:name="_Toc112606850"/>
      <w:r>
        <w:t xml:space="preserve">Figure </w:t>
      </w:r>
      <w:fldSimple w:instr=" SEQ Figure \* ARABIC ">
        <w:r>
          <w:rPr>
            <w:noProof/>
          </w:rPr>
          <w:t>6</w:t>
        </w:r>
      </w:fldSimple>
      <w:r>
        <w:t xml:space="preserve">. </w:t>
      </w:r>
      <w:r w:rsidRPr="007A4B50">
        <w:t>Capture window.</w:t>
      </w:r>
      <w:bookmarkEnd w:id="23"/>
      <w:bookmarkEnd w:id="24"/>
    </w:p>
    <w:p w14:paraId="6C03FAD9" w14:textId="0DEF10AD" w:rsidR="00AC38BA" w:rsidRDefault="00932273" w:rsidP="00C43C11">
      <w:r>
        <w:t>Th</w:t>
      </w:r>
      <w:r w:rsidR="00534922">
        <w:t xml:space="preserve">is component </w:t>
      </w:r>
      <w:r>
        <w:t>is responsible for face detection, alignment, cropping and sending the captured images to the verification server.</w:t>
      </w:r>
      <w:r w:rsidR="005B3F36">
        <w:t xml:space="preserve"> </w:t>
      </w:r>
    </w:p>
    <w:p w14:paraId="275F7D83" w14:textId="77777777" w:rsidR="00C43C11" w:rsidRDefault="00C43C11" w:rsidP="00C43C11"/>
    <w:p w14:paraId="73C49C3C" w14:textId="2CCB8B89" w:rsidR="00666CC2" w:rsidRDefault="00666CC2" w:rsidP="00C43C11">
      <w:pPr>
        <w:pStyle w:val="Heading4"/>
      </w:pPr>
      <w:r>
        <w:t>Face detection</w:t>
      </w:r>
    </w:p>
    <w:p w14:paraId="17B4E3AF" w14:textId="77777777" w:rsidR="00C43C11" w:rsidRPr="00C43C11" w:rsidRDefault="00C43C11" w:rsidP="00C43C11"/>
    <w:p w14:paraId="3FA49A3A" w14:textId="118F6D0B" w:rsidR="00666CC2" w:rsidRDefault="00666CC2" w:rsidP="00C43C11">
      <w:r>
        <w:t xml:space="preserve">The face detection solution uses ResNet SSD </w:t>
      </w:r>
      <w:r w:rsidR="00E837D7">
        <w:t xml:space="preserve">model </w:t>
      </w:r>
      <w:r>
        <w:t>(Single Shot Multi-Box Detection, more on SSD in Chapter 2)</w:t>
      </w:r>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465708E0" w14:textId="77777777" w:rsidR="00C43C11" w:rsidRDefault="00C43C11" w:rsidP="00C43C11"/>
    <w:p w14:paraId="515FCA69" w14:textId="556C8B3F" w:rsidR="00A72B82" w:rsidRDefault="00A72B82" w:rsidP="00C43C11">
      <w:r>
        <w:t>Since the model expects a certain sized input, the images taken from the camera are scaled down to that size. Most of the time models require low resolutions (300x300 in case of ResNet SSD)</w:t>
      </w:r>
      <w:r w:rsidR="00D66477">
        <w:t xml:space="preserve">, so </w:t>
      </w:r>
      <w:r w:rsidR="00E31E8D">
        <w:t>to</w:t>
      </w:r>
      <w:r w:rsidR="00D66477">
        <w:t xml:space="preserve"> </w:t>
      </w:r>
      <w:r w:rsidR="004E658B">
        <w:t>maintain modularity and customizability of the system, the images sent to the verification server are scaled back to the original resolution.</w:t>
      </w:r>
    </w:p>
    <w:p w14:paraId="4026D8B6" w14:textId="77777777" w:rsidR="00C43C11" w:rsidRDefault="00C43C11" w:rsidP="00C43C11"/>
    <w:p w14:paraId="48E6CBA2" w14:textId="02B55FCB" w:rsidR="00E1630D" w:rsidRDefault="004E658B" w:rsidP="00C43C11">
      <w:pPr>
        <w:ind w:left="284" w:firstLine="720"/>
      </w:pPr>
      <w:r>
        <w:t xml:space="preserve">The scaled down images are then fed forward to the caffe model. The </w:t>
      </w:r>
      <w:r w:rsidR="007D665A">
        <w:t>resulting matrix is then filtered by face features.</w:t>
      </w:r>
      <w:r w:rsidR="007D665A">
        <w:rPr>
          <w:rStyle w:val="FootnoteReference"/>
        </w:rPr>
        <w:footnoteReference w:id="2"/>
      </w:r>
      <w:r w:rsidR="007D665A">
        <w:t xml:space="preserve"> This produces a set of coordinates that are then scaled up to the original resolution</w:t>
      </w:r>
      <w:r w:rsidR="00C90B49">
        <w:t>, and the result is a set of coordinates that define the bounding box containing the detected face.</w:t>
      </w:r>
    </w:p>
    <w:p w14:paraId="6C526E87" w14:textId="2D549C61" w:rsidR="001D1DDE" w:rsidRDefault="001D1DDE" w:rsidP="00C43C11">
      <w:pPr>
        <w:pStyle w:val="Heading4"/>
      </w:pPr>
      <w:r>
        <w:t>Procedure</w:t>
      </w:r>
      <w:r w:rsidR="002C3A0D">
        <w:t>s &amp; Error Prevention</w:t>
      </w:r>
    </w:p>
    <w:p w14:paraId="21FFFC0C" w14:textId="77777777" w:rsidR="00C43C11" w:rsidRPr="00C43C11" w:rsidRDefault="00C43C11" w:rsidP="00C43C11"/>
    <w:p w14:paraId="1133AD6E" w14:textId="747524C9" w:rsidR="001D1DDE" w:rsidRDefault="00E31E8D" w:rsidP="00C43C11">
      <w:r>
        <w:t>To</w:t>
      </w:r>
      <w:r w:rsidR="002C3A0D">
        <w:t xml:space="preserve"> prevent false positives</w:t>
      </w:r>
      <w:r w:rsidR="00D06318">
        <w:t xml:space="preserve"> and false negatives</w:t>
      </w:r>
      <w:r w:rsidR="002C3A0D">
        <w:t>,</w:t>
      </w:r>
      <w:r w:rsidR="00D06318">
        <w:t xml:space="preserve"> as well as a</w:t>
      </w:r>
      <w:r w:rsidR="002C3A0D">
        <w:t xml:space="preserve"> waste of verification server’s resources, the client will only send the detected face to the verification server if the face has been detected in a </w:t>
      </w:r>
      <w:r w:rsidR="00A718DC">
        <w:t>set</w:t>
      </w:r>
      <w:r w:rsidR="002C3A0D">
        <w:t xml:space="preserve"> number of consecutive frames. This amount </w:t>
      </w:r>
      <w:r w:rsidR="00AD6411">
        <w:t xml:space="preserve">is customizable, and the prototype runs at five consecutive frames. </w:t>
      </w:r>
    </w:p>
    <w:p w14:paraId="4D111759" w14:textId="77777777" w:rsidR="00C43C11" w:rsidRDefault="00C43C11" w:rsidP="00C43C11"/>
    <w:p w14:paraId="7441EBBE" w14:textId="4ED9E37F" w:rsidR="00211CF8" w:rsidRDefault="00AE5BFA" w:rsidP="00C43C11">
      <w:r>
        <w:t>Since the</w:t>
      </w:r>
      <w:r w:rsidR="00A718DC">
        <w:t xml:space="preserve"> faces are detected each frame, which can</w:t>
      </w:r>
      <w:r w:rsidR="00C13F7E">
        <w:t xml:space="preserve"> happen more than once</w:t>
      </w:r>
      <w:r w:rsidR="00A718DC">
        <w:t xml:space="preserve"> per second, sending an image each time </w:t>
      </w:r>
      <w:r w:rsidR="0019676C">
        <w:t>requires considerable transmission bandwidth</w:t>
      </w:r>
      <w:r w:rsidR="00A718DC">
        <w:t>.</w:t>
      </w:r>
      <w:r w:rsidR="00C13F7E">
        <w:t xml:space="preserve"> In addition, the verification server might get overloaded and crash during sessions with </w:t>
      </w:r>
      <w:r w:rsidR="00A10148">
        <w:t>a large number of</w:t>
      </w:r>
      <w:r w:rsidR="00C13F7E">
        <w:t xml:space="preserve"> students. </w:t>
      </w:r>
      <w:r w:rsidR="00E31E8D">
        <w:t>To</w:t>
      </w:r>
      <w:r>
        <w:t xml:space="preserve"> prevent both, after sending an image to the server, the client stops the detection and the process of sending a face for a set time. This time is customizable, and the prototype uses five seconds. During the ‘freeze</w:t>
      </w:r>
      <w:r w:rsidR="00ED4AEC">
        <w:t>,’</w:t>
      </w:r>
      <w:r>
        <w:t xml:space="preserv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0DCA3E8E" w14:textId="7B58D4FE" w:rsidR="00211CF8" w:rsidRDefault="00211CF8" w:rsidP="00C43C11">
      <w:pPr>
        <w:pStyle w:val="Heading20"/>
        <w:numPr>
          <w:ilvl w:val="1"/>
          <w:numId w:val="21"/>
        </w:numPr>
      </w:pPr>
      <w:r>
        <w:br w:type="column"/>
      </w:r>
      <w:bookmarkStart w:id="25" w:name="_Toc112607503"/>
      <w:r>
        <w:lastRenderedPageBreak/>
        <w:t>Verification Server</w:t>
      </w:r>
      <w:bookmarkEnd w:id="25"/>
    </w:p>
    <w:p w14:paraId="215EDA2D" w14:textId="77777777" w:rsidR="00C43C11" w:rsidRPr="00C43C11" w:rsidRDefault="00C43C11" w:rsidP="00C43C11"/>
    <w:p w14:paraId="04F371D3" w14:textId="4EE4A22D" w:rsidR="004F3D39" w:rsidRDefault="004F3D39" w:rsidP="00C43C11">
      <w:r w:rsidRPr="004F3D39">
        <w:t>This module is responsible for representation and verification of faces. The start of the verification server signifies 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supervisor’s dashboard via a POST request, body of which contains the student </w:t>
      </w:r>
      <w:r w:rsidR="00FC71DA">
        <w:t xml:space="preserve">identifier </w:t>
      </w:r>
      <w:r w:rsidRPr="004F3D39">
        <w:t>and the result of verification.</w:t>
      </w:r>
      <w:r>
        <w:t xml:space="preserve"> The module contains the representation and verification units of the pipeline. It is implemented in Python with the use of Flask framework to manage receiving and sending requests. </w:t>
      </w:r>
    </w:p>
    <w:p w14:paraId="342E6A2C" w14:textId="77777777" w:rsidR="00C43C11" w:rsidRDefault="00C43C11" w:rsidP="00C43C11"/>
    <w:p w14:paraId="3D03DCD8" w14:textId="45394437" w:rsidR="00C87EE9" w:rsidRDefault="00C87EE9" w:rsidP="00C43C11">
      <w:pPr>
        <w:pStyle w:val="Heading3"/>
      </w:pPr>
      <w:bookmarkStart w:id="26" w:name="_Toc112607504"/>
      <w:r>
        <w:t>File Handling</w:t>
      </w:r>
      <w:bookmarkEnd w:id="26"/>
    </w:p>
    <w:p w14:paraId="22FB6243" w14:textId="77777777" w:rsidR="00C43C11" w:rsidRPr="00C43C11" w:rsidRDefault="00C43C11" w:rsidP="00C43C11"/>
    <w:p w14:paraId="431A0D32" w14:textId="250F90A0" w:rsidR="00C87EE9" w:rsidRPr="004F3D39" w:rsidRDefault="00C87EE9" w:rsidP="00C43C11">
      <w:r>
        <w:t>Upon receiving a POST request from a client, the server notes the request number</w:t>
      </w:r>
      <w:r w:rsidR="006014AD">
        <w:t xml:space="preserve"> and the examinee identifier of the request’s author</w:t>
      </w:r>
      <w:r>
        <w:t xml:space="preserve">. </w:t>
      </w:r>
      <w:r w:rsidR="006014AD">
        <w:t xml:space="preserve">First, the server must check whether an examinee that authored the request is registered for the session. It does so by checking the existence of a directory named after the examinee identifier configured via the supervisor’s dashboard prior to the start of the session. </w:t>
      </w:r>
      <w:r w:rsidR="005054BB">
        <w:t xml:space="preserve">While inefficient, it allows for modularity and component flexibility. </w:t>
      </w:r>
      <w:r w:rsidR="006014AD">
        <w:t>If it does not, the server ignores the request, otherwise it may proceed further.</w:t>
      </w:r>
      <w:r>
        <w:t xml:space="preserve"> </w:t>
      </w:r>
      <w:r w:rsidR="006014AD">
        <w:t xml:space="preserve">The server then decodes the received image from base-64. The server </w:t>
      </w:r>
      <w:r>
        <w:t xml:space="preserve">then checks whether 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the server then cleans the directory so that up to nine last images and the base image remain.</w:t>
      </w:r>
      <w:r w:rsidR="005054BB">
        <w:t xml:space="preserve"> Saving the images to the hard drive is also a measure to handle the case of server crashing, as there are no measures preventing the server from crashing.</w:t>
      </w:r>
      <w:r w:rsidR="00182079">
        <w:t xml:space="preserve"> After that, the representation </w:t>
      </w:r>
      <w:r w:rsidR="007C0B6F">
        <w:t>phase of the pipeline begins.</w:t>
      </w:r>
    </w:p>
    <w:p w14:paraId="2A6DF0E1" w14:textId="6FF91461" w:rsidR="00C87EE9" w:rsidRPr="00C87EE9" w:rsidRDefault="00C87EE9" w:rsidP="00C43C11"/>
    <w:p w14:paraId="2ADFAE88" w14:textId="447FBCC1" w:rsidR="00713FF6" w:rsidRDefault="00713FF6" w:rsidP="00C43C11">
      <w:pPr>
        <w:pStyle w:val="Heading3"/>
      </w:pPr>
      <w:bookmarkStart w:id="27" w:name="_Toc112607505"/>
      <w:r>
        <w:t>Representation</w:t>
      </w:r>
      <w:bookmarkEnd w:id="27"/>
    </w:p>
    <w:p w14:paraId="02FC9326" w14:textId="77777777" w:rsidR="00C43C11" w:rsidRPr="00C43C11" w:rsidRDefault="00C43C11" w:rsidP="00C43C11"/>
    <w:p w14:paraId="4144CE98" w14:textId="1E07B36B" w:rsidR="00F22F48" w:rsidRDefault="007C0B6F" w:rsidP="00C43C11">
      <w:r>
        <w:t>The aim of this phase is to transform the received image to vector form, so that the verification is possible. This done by feeding</w:t>
      </w:r>
      <w:r w:rsidRPr="004F3D39">
        <w:t xml:space="preserve"> the image to the VGG-Face based CNN</w:t>
      </w:r>
      <w:r w:rsidR="00933BC6">
        <w:t xml:space="preserve"> (more on this in Chapter </w:t>
      </w:r>
      <w:r w:rsidR="00E6231C">
        <w:t>3</w:t>
      </w:r>
      <w:r w:rsidR="00933BC6">
        <w:t>)</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w:t>
      </w:r>
      <w:r w:rsidR="00A10148">
        <w:t>evaluated</w:t>
      </w:r>
      <w:r w:rsidR="00F22F48">
        <w:t xml:space="preserve"> on LFW (Labeled Faces in the Wild) dataset. </w:t>
      </w:r>
      <w:r w:rsidR="00933BC6">
        <w:t>(</w:t>
      </w:r>
      <w:r w:rsidR="00F22F48">
        <w:t xml:space="preserve">Parkhi, 2015) The model performs better than most state-of-the-art alternatives, including Google’s FaceNet (without alignment 98.87% accuracy) and Facebook’s DeepFace (97.35% accuracy) while requiring less data and using simpler network architecture. (Parkhi, 2015) However, </w:t>
      </w:r>
      <w:r w:rsidR="0024171C">
        <w:t xml:space="preserve">the </w:t>
      </w:r>
      <w:r w:rsidR="00E6231C">
        <w:t xml:space="preserve">choice of the </w:t>
      </w:r>
      <w:r w:rsidR="0024171C">
        <w:t>model used is customizable and may also be</w:t>
      </w:r>
      <w:r w:rsidR="00210B79">
        <w:t xml:space="preserve"> changed</w:t>
      </w:r>
      <w:r w:rsidR="0024171C">
        <w:t xml:space="preserve"> </w:t>
      </w:r>
      <w:r w:rsidR="00210B79">
        <w:t xml:space="preserve">to </w:t>
      </w:r>
      <w:r w:rsidR="0024171C">
        <w:t>a different one.</w:t>
      </w:r>
    </w:p>
    <w:p w14:paraId="14D69632" w14:textId="2EA5C83C" w:rsidR="007C0B6F" w:rsidRDefault="0024171C" w:rsidP="00C43C11">
      <w:r>
        <w:lastRenderedPageBreak/>
        <w:t xml:space="preserve">Since the image is already aligned and cropped, there is no need for extra face detections and any other pre-processing. Upon receiving the vector representation of an image, the server </w:t>
      </w:r>
      <w:r w:rsidR="007C0B6F">
        <w:t>checks whether the same image already exists, and if it does, the verification result will return ‘false</w:t>
      </w:r>
      <w:r w:rsidR="00ED4AEC">
        <w:t>,’</w:t>
      </w:r>
      <w:r w:rsidR="007C0B6F">
        <w:t xml:space="preserve"> meaning the examinee is cheating.</w:t>
      </w:r>
      <w:r>
        <w:t xml:space="preserve"> </w:t>
      </w:r>
      <w:r w:rsidR="007463C9">
        <w:t xml:space="preserve">It does so by finding the difference between the vector representation of each image in the directory dedicated to the examinee. If the server did not stop here, it caches the vector representation to memory </w:t>
      </w:r>
      <w:r w:rsidR="00E31E8D">
        <w:t>to</w:t>
      </w:r>
      <w:r w:rsidR="007463C9">
        <w:t xml:space="preserve"> optimize the performance.</w:t>
      </w:r>
      <w:r w:rsidR="00EF4B17">
        <w:t xml:space="preserve"> Also, it releases the memory taken by the previous allocation.</w:t>
      </w:r>
    </w:p>
    <w:p w14:paraId="28FF7ED1" w14:textId="77777777" w:rsidR="00C43C11" w:rsidRDefault="00C43C11" w:rsidP="00C43C11"/>
    <w:p w14:paraId="1519074B" w14:textId="6CB0DA4F" w:rsidR="005B25DF" w:rsidRDefault="005B25DF" w:rsidP="00C43C11">
      <w:r>
        <w:t xml:space="preserve">The number of allocations is customizable due to the limitations caused by the size of the vector representation. VGG-Face produces a vector of length 2622, so in the prototype the number of caches is set to three per examinee, otherwise there is a risk of exhausting the RAM. </w:t>
      </w:r>
    </w:p>
    <w:p w14:paraId="57B4065A" w14:textId="77777777" w:rsidR="00C43C11" w:rsidRDefault="00C43C11" w:rsidP="00C43C11"/>
    <w:p w14:paraId="54DFDC92" w14:textId="462FCF21" w:rsidR="00FB2F1C" w:rsidRDefault="00FB2F1C" w:rsidP="00C43C11">
      <w:pPr>
        <w:pStyle w:val="Heading3"/>
      </w:pPr>
      <w:bookmarkStart w:id="28" w:name="_Toc112607506"/>
      <w:r>
        <w:t>Verification</w:t>
      </w:r>
      <w:bookmarkEnd w:id="28"/>
    </w:p>
    <w:p w14:paraId="1EC3E4D6" w14:textId="77777777" w:rsidR="00C43C11" w:rsidRPr="00C43C11" w:rsidRDefault="00C43C11" w:rsidP="00C43C11"/>
    <w:p w14:paraId="7990B1EF" w14:textId="5C2EA31B" w:rsidR="000D2651" w:rsidRDefault="00FB2F1C" w:rsidP="00C43C11">
      <w:r>
        <w:t xml:space="preserve">Once a vector representation of two images is obtained, it is possible to compare the two. The assumption is that images of the face belonging to the same person will have </w:t>
      </w:r>
      <w:r w:rsidR="000D2651">
        <w:t>similar vector representations, within a set margin of error. There are two ways to find how similar the vector representations are considered for this purpose.</w:t>
      </w:r>
    </w:p>
    <w:p w14:paraId="043439F3" w14:textId="77777777" w:rsidR="00C43C11" w:rsidRDefault="00C43C11" w:rsidP="00C43C11"/>
    <w:p w14:paraId="7314865B" w14:textId="629FCB69" w:rsidR="000D2651" w:rsidRDefault="000D2651" w:rsidP="00C43C11">
      <w:pPr>
        <w:pStyle w:val="Heading4"/>
      </w:pPr>
      <w:r>
        <w:t>Euclidean Distance</w:t>
      </w:r>
    </w:p>
    <w:p w14:paraId="274B5476" w14:textId="77777777" w:rsidR="00C43C11" w:rsidRPr="00C43C11" w:rsidRDefault="00C43C11" w:rsidP="00C43C11"/>
    <w:p w14:paraId="614690F6" w14:textId="1EEA2F9E" w:rsidR="000D2651" w:rsidRDefault="000D2651" w:rsidP="00C43C11">
      <w:r>
        <w:t>The Euclidean distance between two vectors may be represented by the following formula:</w:t>
      </w:r>
    </w:p>
    <w:p w14:paraId="19318E54" w14:textId="77777777" w:rsidR="00C43C11" w:rsidRDefault="00C43C11" w:rsidP="00C43C11"/>
    <w:p w14:paraId="72D9A722" w14:textId="54FEDDF5" w:rsidR="000D2651" w:rsidRDefault="000D2651" w:rsidP="00C43C11">
      <w:pPr>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5095D3C6" w14:textId="77777777" w:rsidR="00C43C11" w:rsidRDefault="00C43C11" w:rsidP="00C43C11">
      <w:pPr>
        <w:jc w:val="center"/>
      </w:pPr>
    </w:p>
    <w:p w14:paraId="5CF142AA" w14:textId="519C4396" w:rsidR="000D2651" w:rsidRPr="000D2651" w:rsidRDefault="000D2651" w:rsidP="00C43C11">
      <w:pPr>
        <w:jc w:val="center"/>
      </w:pPr>
      <w:r>
        <w:t xml:space="preserve">where </w:t>
      </w:r>
      <m:oMath>
        <m:r>
          <w:rPr>
            <w:rFonts w:ascii="Cambria Math" w:hAnsi="Cambria Math"/>
          </w:rPr>
          <m:t>n</m:t>
        </m:r>
      </m:oMath>
      <w:r>
        <w:t xml:space="preserve"> represents the length of the vector representation of an image.</w:t>
      </w:r>
    </w:p>
    <w:p w14:paraId="6932E11F" w14:textId="0FF3FA21" w:rsidR="000D2651" w:rsidRDefault="00385DFB" w:rsidP="00C43C11">
      <w:r>
        <w:t>The verdict on whether the face shown on the first image is the same face shown in the second, may be determined by comparing the obtained in (1) Euclidean Distance to a set threshold value:</w:t>
      </w:r>
    </w:p>
    <w:p w14:paraId="1DCF6D80" w14:textId="77777777" w:rsidR="00C43C11" w:rsidRDefault="00C43C11" w:rsidP="00C43C11"/>
    <w:p w14:paraId="680CA30D" w14:textId="39A8931A" w:rsidR="00385DFB" w:rsidRPr="00C43C11" w:rsidRDefault="00385DFB" w:rsidP="00C43C11">
      <m:oMathPara>
        <m:oMath>
          <m:r>
            <w:rPr>
              <w:rFonts w:ascii="Cambria Math" w:hAnsi="Cambria Math"/>
            </w:rPr>
            <m:t>Verdict=ED&lt;threshold</m:t>
          </m:r>
        </m:oMath>
      </m:oMathPara>
    </w:p>
    <w:p w14:paraId="132030DA" w14:textId="77777777" w:rsidR="00C43C11" w:rsidRPr="00385DFB" w:rsidRDefault="00C43C11" w:rsidP="00C43C11"/>
    <w:p w14:paraId="7A7CC9CE" w14:textId="6966EBD4" w:rsidR="00385DFB" w:rsidRDefault="00385DFB" w:rsidP="00C43C11">
      <w:r>
        <w:lastRenderedPageBreak/>
        <w:t xml:space="preserve">In the prototype, Euclidean distance is the verification method of choice, and the threshold is set to 0.55 as recommended by the authors of the model. It is completely customizable, and for stricter results one may want to decrease it. </w:t>
      </w:r>
    </w:p>
    <w:p w14:paraId="2C721A07" w14:textId="77777777" w:rsidR="00385DFB" w:rsidRPr="00FB2F1C" w:rsidRDefault="00385DFB" w:rsidP="00C43C11"/>
    <w:p w14:paraId="231C8FB8" w14:textId="1D2DDC66" w:rsidR="00D06318" w:rsidRDefault="00C43C11" w:rsidP="00C43C11">
      <w:pPr>
        <w:pStyle w:val="Heading4"/>
      </w:pPr>
      <w:r>
        <w:br w:type="column"/>
      </w:r>
      <w:r w:rsidR="002A1D04">
        <w:lastRenderedPageBreak/>
        <w:t>Cosine Distance</w:t>
      </w:r>
    </w:p>
    <w:p w14:paraId="7469B915" w14:textId="27BC77DA" w:rsidR="002A1D04" w:rsidRDefault="002A1D04" w:rsidP="00C43C11">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044E9EC5" w14:textId="38BCF401" w:rsidR="00AF7210" w:rsidRPr="00AF7210" w:rsidRDefault="00AF7210" w:rsidP="00C43C11">
      <w:pPr>
        <w:pStyle w:val="TableFigure"/>
        <w:jc w:val="center"/>
      </w:pPr>
      <w:r w:rsidRPr="00AF7210">
        <w:rPr>
          <w:noProof/>
        </w:rPr>
        <w:drawing>
          <wp:inline distT="0" distB="0" distL="0" distR="0" wp14:anchorId="0357CED2" wp14:editId="3E64B693">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369FCF84" w14:textId="013020DD" w:rsidR="007273C2" w:rsidRDefault="007273C2" w:rsidP="007273C2">
      <w:pPr>
        <w:pStyle w:val="Caption"/>
      </w:pPr>
      <w:bookmarkStart w:id="29" w:name="_Toc112606808"/>
      <w:bookmarkStart w:id="30" w:name="_Toc112606851"/>
      <w:r>
        <w:t xml:space="preserve">Figure </w:t>
      </w:r>
      <w:fldSimple w:instr=" SEQ Figure \* ARABIC ">
        <w:r>
          <w:rPr>
            <w:noProof/>
          </w:rPr>
          <w:t>7</w:t>
        </w:r>
      </w:fldSimple>
      <w:r>
        <w:t xml:space="preserve">. </w:t>
      </w:r>
      <w:r w:rsidRPr="006E458A">
        <w:t xml:space="preserve">Vectors </w:t>
      </w:r>
      <w:proofErr w:type="gramStart"/>
      <w:r w:rsidRPr="006E458A">
        <w:t>a and</w:t>
      </w:r>
      <w:proofErr w:type="gramEnd"/>
      <w:r w:rsidRPr="006E458A">
        <w:t xml:space="preserve"> b.</w:t>
      </w:r>
      <w:bookmarkEnd w:id="29"/>
      <w:bookmarkEnd w:id="30"/>
    </w:p>
    <w:p w14:paraId="61D94098" w14:textId="35BAF82D" w:rsidR="00AF7210" w:rsidRDefault="00AF7210" w:rsidP="00C43C11">
      <w:r>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60CFB7FA" w14:textId="5E645730" w:rsidR="00AF7210" w:rsidRPr="00AF7210" w:rsidRDefault="00AF7210" w:rsidP="00C43C11">
      <w:pPr>
        <w:pStyle w:val="TableFigure"/>
        <w:jc w:val="center"/>
      </w:pPr>
      <w:r>
        <w:rPr>
          <w:noProof/>
        </w:rPr>
        <w:drawing>
          <wp:inline distT="0" distB="0" distL="0" distR="0" wp14:anchorId="4A71C1A0" wp14:editId="3490F40C">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66304FE1" w14:textId="2F575A6C" w:rsidR="00E82983" w:rsidRDefault="007273C2" w:rsidP="007273C2">
      <w:pPr>
        <w:pStyle w:val="Caption"/>
        <w:rPr>
          <w:rFonts w:cstheme="minorHAnsi"/>
          <w:szCs w:val="22"/>
        </w:rPr>
      </w:pPr>
      <w:bookmarkStart w:id="31" w:name="_Toc112606809"/>
      <w:bookmarkStart w:id="32" w:name="_Toc112606852"/>
      <w:r>
        <w:t xml:space="preserve">Figure </w:t>
      </w:r>
      <w:fldSimple w:instr=" SEQ Figure \* ARABIC ">
        <w:r>
          <w:rPr>
            <w:noProof/>
          </w:rPr>
          <w:t>8</w:t>
        </w:r>
      </w:fldSimple>
      <w:r>
        <w:t xml:space="preserve">. </w:t>
      </w:r>
      <w:r w:rsidRPr="00F804AF">
        <w:t>Vectors a, b, and c.</w:t>
      </w:r>
      <w:bookmarkEnd w:id="31"/>
      <w:bookmarkEnd w:id="32"/>
    </w:p>
    <w:p w14:paraId="4138F610" w14:textId="1B63FEBD" w:rsidR="0058322D" w:rsidRPr="00E82983" w:rsidRDefault="0058322D" w:rsidP="00E82983">
      <w:pPr>
        <w:rPr>
          <w:rFonts w:cstheme="minorHAnsi"/>
          <w:szCs w:val="22"/>
        </w:rPr>
      </w:pPr>
      <w:r w:rsidRPr="00E82983">
        <w:rPr>
          <w:rFonts w:cstheme="minorHAnsi"/>
          <w:szCs w:val="22"/>
        </w:rPr>
        <w:t>Therefore, the law of cosines states that:</w:t>
      </w:r>
    </w:p>
    <w:p w14:paraId="0486168E" w14:textId="77777777" w:rsidR="00C43C11" w:rsidRDefault="00C43C11" w:rsidP="00C43C11"/>
    <w:p w14:paraId="49486E74" w14:textId="34600487" w:rsidR="00E81978" w:rsidRDefault="00000000" w:rsidP="00C43C11">
      <w:pPr>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58322D">
        <w:t>,</w:t>
      </w:r>
    </w:p>
    <w:p w14:paraId="629A6BAD" w14:textId="271C01D5" w:rsidR="0058322D" w:rsidRDefault="0058322D" w:rsidP="00C43C11">
      <w:pPr>
        <w:jc w:val="center"/>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787EFD5A" w14:textId="77777777" w:rsidR="00C43C11" w:rsidRDefault="00C43C11" w:rsidP="00C43C11">
      <w:pPr>
        <w:jc w:val="center"/>
      </w:pPr>
    </w:p>
    <w:p w14:paraId="613B32A8" w14:textId="3ACA4FA5" w:rsidR="0058322D" w:rsidRDefault="0058322D" w:rsidP="00C43C11">
      <w:r>
        <w:t>Then,</w:t>
      </w:r>
    </w:p>
    <w:p w14:paraId="7E5E40C8" w14:textId="77777777" w:rsidR="00C43C11" w:rsidRDefault="00C43C11" w:rsidP="00C43C11"/>
    <w:p w14:paraId="6952B0CD" w14:textId="77777777" w:rsidR="00C43C11"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=c∙c=</m:t>
        </m:r>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=a∙a-a∙b-b∙a+b∙b=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-a∙b-b∙a</m:t>
        </m:r>
      </m:oMath>
      <w:r w:rsidR="00FA30DD">
        <w:tab/>
      </w:r>
    </w:p>
    <w:p w14:paraId="27D25463" w14:textId="00E842AE" w:rsidR="0058322D" w:rsidRPr="009C1055" w:rsidRDefault="00FA30DD" w:rsidP="00C43C11">
      <w:r>
        <w:lastRenderedPageBreak/>
        <w:tab/>
      </w:r>
      <w:r>
        <w:tab/>
      </w:r>
      <w:r>
        <w:tab/>
      </w:r>
      <w:r>
        <w:tab/>
      </w:r>
      <w:r>
        <w:tab/>
      </w:r>
      <w:r>
        <w:tab/>
      </w:r>
      <w:r>
        <w:tab/>
      </w:r>
      <w:r>
        <w:tab/>
      </w:r>
      <w:r>
        <w:tab/>
      </w:r>
      <w:r>
        <w:tab/>
        <w:t>(1)</w:t>
      </w:r>
    </w:p>
    <w:p w14:paraId="0824F1DE" w14:textId="24558D08"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ab/>
        <w:t xml:space="preserve">         </w:t>
      </w:r>
      <w:r w:rsidR="00FA30DD">
        <w:tab/>
      </w:r>
      <w:r w:rsidR="00FA30DD">
        <w:tab/>
      </w:r>
      <w:r w:rsidR="00FA30DD">
        <w:tab/>
      </w:r>
      <w:r w:rsidR="00FA30DD">
        <w:tab/>
      </w:r>
      <w:r w:rsidR="00FA30DD">
        <w:tab/>
        <w:t>(2)</w:t>
      </w:r>
    </w:p>
    <w:p w14:paraId="011021B5" w14:textId="77777777" w:rsidR="00C43C11" w:rsidRPr="009C1055" w:rsidRDefault="00C43C11" w:rsidP="00C43C11"/>
    <w:p w14:paraId="046F02B6" w14:textId="62E9E043"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 xml:space="preserve">cosθ=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 xml:space="preserve"> </w:t>
      </w:r>
      <w:r w:rsidR="00FA30DD">
        <w:tab/>
      </w:r>
      <w:r w:rsidR="00FA30DD">
        <w:tab/>
        <w:t>(3)</w:t>
      </w:r>
    </w:p>
    <w:p w14:paraId="414D5D6E" w14:textId="77777777" w:rsidR="00C43C11" w:rsidRPr="00FA30DD" w:rsidRDefault="00C43C11" w:rsidP="00C43C11"/>
    <w:p w14:paraId="1DF44C33" w14:textId="50062A43" w:rsidR="00FA30DD" w:rsidRDefault="00000000" w:rsidP="00C43C11">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cosθ=a∙b</m:t>
        </m:r>
      </m:oMath>
      <w:r w:rsidR="00FA30DD">
        <w:t xml:space="preserve"> </w:t>
      </w:r>
      <w:r w:rsidR="00FA30DD">
        <w:tab/>
      </w:r>
      <w:r w:rsidR="00FA30DD">
        <w:tab/>
      </w:r>
      <w:r w:rsidR="00FA30DD">
        <w:tab/>
      </w:r>
      <w:r w:rsidR="00FA30DD">
        <w:tab/>
      </w:r>
      <w:r w:rsidR="00FA30DD">
        <w:tab/>
      </w:r>
      <w:r w:rsidR="00FA30DD">
        <w:tab/>
      </w:r>
      <w:r w:rsidR="00FA30DD">
        <w:tab/>
      </w:r>
      <w:r w:rsidR="00FA30DD">
        <w:tab/>
        <w:t>(4)</w:t>
      </w:r>
    </w:p>
    <w:p w14:paraId="17903C5C" w14:textId="77777777" w:rsidR="00C43C11" w:rsidRPr="00FA30DD" w:rsidRDefault="00C43C11" w:rsidP="00C43C11"/>
    <w:p w14:paraId="45249264" w14:textId="13685E1B" w:rsidR="00FA30DD" w:rsidRDefault="00000000" w:rsidP="00C43C11">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FA30DD">
        <w:t xml:space="preserve"> </w:t>
      </w:r>
      <w:r w:rsidR="00FA30DD">
        <w:tab/>
      </w:r>
      <w:r w:rsidR="00FA30DD">
        <w:tab/>
      </w:r>
      <w:r w:rsidR="00FA30DD">
        <w:tab/>
      </w:r>
      <w:r w:rsidR="00FA30DD">
        <w:tab/>
      </w:r>
      <w:r w:rsidR="00FA30DD">
        <w:tab/>
        <w:t>(5)</w:t>
      </w:r>
    </w:p>
    <w:p w14:paraId="25EEECA1" w14:textId="77777777" w:rsidR="00C43C11" w:rsidRPr="00FA30DD" w:rsidRDefault="00C43C11" w:rsidP="00C43C11"/>
    <w:p w14:paraId="3319017A" w14:textId="615A71E5" w:rsidR="00C43C11" w:rsidRDefault="00FA30DD" w:rsidP="00C43C11">
      <w:pPr>
        <w:ind w:left="284" w:firstLine="720"/>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r>
      <w:r>
        <w:tab/>
        <w:t>(6)</w:t>
      </w:r>
    </w:p>
    <w:p w14:paraId="187BD31F" w14:textId="4C8F873B" w:rsidR="00FA30DD" w:rsidRDefault="00FA30DD" w:rsidP="00C43C11"/>
    <w:p w14:paraId="3943CD48" w14:textId="65D05074" w:rsidR="00870EEE" w:rsidRDefault="00870EEE" w:rsidP="00C43C11">
      <w:r>
        <w:t>And, from Pythagorean theorem, the length of a vector is:</w:t>
      </w:r>
    </w:p>
    <w:p w14:paraId="03AB726C" w14:textId="77777777" w:rsidR="00C43C11" w:rsidRDefault="00C43C11" w:rsidP="00C43C11"/>
    <w:p w14:paraId="75CBD0A5" w14:textId="63514B82" w:rsidR="00870EEE" w:rsidRDefault="00000000" w:rsidP="00C43C11">
      <m:oMath>
        <m:d>
          <m:dPr>
            <m:begChr m:val="‖"/>
            <m:endChr m:val="‖"/>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rsidR="00870EEE">
        <w:t xml:space="preserve"> </w:t>
      </w:r>
      <w:r w:rsidR="00870EEE">
        <w:tab/>
      </w:r>
      <w:r w:rsidR="00870EEE">
        <w:tab/>
      </w:r>
      <w:r w:rsidR="00870EEE">
        <w:tab/>
      </w:r>
      <w:r w:rsidR="00870EEE">
        <w:tab/>
      </w:r>
      <w:r w:rsidR="00870EEE">
        <w:tab/>
      </w:r>
      <w:r w:rsidR="00870EEE">
        <w:tab/>
      </w:r>
      <w:r w:rsidR="00870EEE">
        <w:tab/>
      </w:r>
      <w:r w:rsidR="00870EEE">
        <w:tab/>
        <w:t>(7)</w:t>
      </w:r>
    </w:p>
    <w:p w14:paraId="40CAB5DC" w14:textId="77777777" w:rsidR="00C43C11" w:rsidRPr="009C1055" w:rsidRDefault="00C43C11" w:rsidP="00C43C11"/>
    <w:p w14:paraId="06F84DB7" w14:textId="516C8184" w:rsidR="009C1055" w:rsidRPr="009C1055" w:rsidRDefault="009C1055" w:rsidP="00C43C11"/>
    <w:p w14:paraId="54C55269" w14:textId="3BAF8786" w:rsidR="009C1055" w:rsidRDefault="00870EEE" w:rsidP="00C43C11">
      <w:r>
        <w:t>Then, by combining (6) and (7), cosine similarity can be defined as:</w:t>
      </w:r>
    </w:p>
    <w:p w14:paraId="57EEE7E9" w14:textId="77777777" w:rsidR="00C43C11" w:rsidRDefault="00C43C11" w:rsidP="00C43C11"/>
    <w:p w14:paraId="17F6852A" w14:textId="0343B362" w:rsidR="00870EEE" w:rsidRPr="00C43C11" w:rsidRDefault="00870EEE" w:rsidP="00C43C11">
      <w:pPr>
        <w:jc w:val="center"/>
      </w:pPr>
      <m:oMathPara>
        <m:oMath>
          <m:r>
            <w:rPr>
              <w:rFonts w:ascii="Cambria Math" w:hAnsi="Cambria Math"/>
            </w:rPr>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574572FE" w14:textId="77777777" w:rsidR="00C43C11" w:rsidRPr="00AA5F0C" w:rsidRDefault="00C43C11" w:rsidP="00C43C11">
      <w:pPr>
        <w:jc w:val="center"/>
      </w:pPr>
    </w:p>
    <w:p w14:paraId="66075A73" w14:textId="1E59638D" w:rsidR="00AA5F0C" w:rsidRDefault="00AA5F0C" w:rsidP="00C43C11">
      <w:r>
        <w:t xml:space="preserve">In this way, similar vectors will produce </w:t>
      </w:r>
      <w:r w:rsidR="00690AA4">
        <w:t>comparable results</w:t>
      </w:r>
      <w:r>
        <w:t>. Cosine distance is then defined by:</w:t>
      </w:r>
    </w:p>
    <w:p w14:paraId="664CEA91" w14:textId="77777777" w:rsidR="00C43C11" w:rsidRDefault="00C43C11" w:rsidP="00C43C11"/>
    <w:p w14:paraId="7D1742CC" w14:textId="2FCFAE6B" w:rsidR="00AA5F0C" w:rsidRPr="00C43C11" w:rsidRDefault="00AA5F0C" w:rsidP="00C43C11">
      <m:oMathPara>
        <m:oMath>
          <m:r>
            <w:rPr>
              <w:rFonts w:ascii="Cambria Math" w:hAnsi="Cambria Math"/>
            </w:rPr>
            <m:t>cosine distance=1-cosine similarity</m:t>
          </m:r>
        </m:oMath>
      </m:oMathPara>
    </w:p>
    <w:p w14:paraId="4D630E5F" w14:textId="77777777" w:rsidR="00C43C11" w:rsidRPr="00AA5F0C" w:rsidRDefault="00C43C11" w:rsidP="00C43C11"/>
    <w:p w14:paraId="0FC321CD" w14:textId="6C2B21A2" w:rsidR="00AA5F0C" w:rsidRDefault="00AA5F0C" w:rsidP="00C43C11">
      <w:r>
        <w:t>Like in the case of Euclidean distance, the verdict of whether the face in the first image is the same as the same in the second image is determined by comparing the calculated distance to a set threshold:</w:t>
      </w:r>
    </w:p>
    <w:p w14:paraId="4DB63CDC" w14:textId="77777777" w:rsidR="00C43C11" w:rsidRDefault="00C43C11" w:rsidP="00C43C11"/>
    <w:p w14:paraId="417020BB" w14:textId="6349AB3F" w:rsidR="00AA5F0C" w:rsidRPr="00C43C11" w:rsidRDefault="00AA5F0C" w:rsidP="00C43C11">
      <m:oMathPara>
        <m:oMath>
          <m:r>
            <w:rPr>
              <w:rFonts w:ascii="Cambria Math" w:hAnsi="Cambria Math"/>
            </w:rPr>
            <m:t>verdict=cosine distance&lt;threshold</m:t>
          </m:r>
        </m:oMath>
      </m:oMathPara>
    </w:p>
    <w:p w14:paraId="1C3B7C3C" w14:textId="77777777" w:rsidR="00C43C11" w:rsidRPr="00A9171F" w:rsidRDefault="00C43C11" w:rsidP="00C43C11"/>
    <w:p w14:paraId="453948AD" w14:textId="3119D64D" w:rsidR="00A9171F" w:rsidRDefault="00A9171F" w:rsidP="00C43C11">
      <w:pPr>
        <w:pStyle w:val="Heading4"/>
      </w:pPr>
      <w:r>
        <w:t>Verdict</w:t>
      </w:r>
    </w:p>
    <w:p w14:paraId="473F0CE8" w14:textId="77777777" w:rsidR="00C43C11" w:rsidRPr="00C43C11" w:rsidRDefault="00C43C11" w:rsidP="00C43C11"/>
    <w:p w14:paraId="2E3751E4" w14:textId="1E534409" w:rsidR="00ED4AEC" w:rsidRDefault="00A9171F" w:rsidP="00C43C11">
      <w:r>
        <w:t xml:space="preserve">Once a verdict is obtained through comparing Euclidean or Cosine distance to a set threshold, it is packed into the body of a </w:t>
      </w:r>
      <w:r w:rsidR="00B30B11">
        <w:t>POST request, along with the examinee identifier. The POST request is then sent to the supervisor’s dashboard, where the status of that examinee is updates, along with the last update request time.</w:t>
      </w:r>
    </w:p>
    <w:p w14:paraId="0395A122" w14:textId="472449E2" w:rsidR="00A9171F" w:rsidRDefault="00ED4AEC" w:rsidP="00C43C11">
      <w:pPr>
        <w:pStyle w:val="Heading10"/>
      </w:pPr>
      <w:r>
        <w:br w:type="column"/>
      </w:r>
      <w:bookmarkStart w:id="33" w:name="_Toc112607507"/>
      <w:r>
        <w:lastRenderedPageBreak/>
        <w:t xml:space="preserve">Chapter 2. </w:t>
      </w:r>
      <w:r w:rsidR="002103CA">
        <w:t>Detection Solution Study &amp; Analysis</w:t>
      </w:r>
      <w:bookmarkEnd w:id="33"/>
    </w:p>
    <w:p w14:paraId="7DCF41B0" w14:textId="77777777" w:rsidR="00C43C11" w:rsidRPr="00C43C11" w:rsidRDefault="00C43C11" w:rsidP="00C43C11"/>
    <w:p w14:paraId="6492AF9F" w14:textId="72FABE7E" w:rsidR="002103CA" w:rsidRDefault="002103CA" w:rsidP="00C43C11">
      <w:r>
        <w:t>When choosing a solution for face detection, there are three main factors to consider: speed, accuracy and resources required. To choose the optimal detector, a study was conducted. The face detectors considered are:</w:t>
      </w:r>
    </w:p>
    <w:p w14:paraId="0FB1676D" w14:textId="77777777" w:rsidR="002103CA" w:rsidRDefault="002103CA" w:rsidP="00C43C11">
      <w:pPr>
        <w:ind w:left="284" w:firstLine="720"/>
      </w:pPr>
    </w:p>
    <w:p w14:paraId="0F05EBFE" w14:textId="1317FC18" w:rsidR="002103CA" w:rsidRDefault="002103CA" w:rsidP="002D4D4D">
      <w:pPr>
        <w:pStyle w:val="ListParagraph"/>
        <w:numPr>
          <w:ilvl w:val="0"/>
          <w:numId w:val="24"/>
        </w:numPr>
      </w:pPr>
      <w:r>
        <w:t>Haar Cascade, offered by OpenCV.</w:t>
      </w:r>
    </w:p>
    <w:p w14:paraId="1A2EE1A3" w14:textId="77777777" w:rsidR="00C43C11" w:rsidRDefault="00C43C11" w:rsidP="002D4D4D">
      <w:pPr>
        <w:pStyle w:val="ListParagraph"/>
        <w:ind w:left="1080"/>
      </w:pPr>
    </w:p>
    <w:p w14:paraId="1AC3FE21" w14:textId="597DF4B6" w:rsidR="00C43C11" w:rsidRDefault="002103CA" w:rsidP="002D4D4D">
      <w:pPr>
        <w:pStyle w:val="ListParagraph"/>
        <w:numPr>
          <w:ilvl w:val="0"/>
          <w:numId w:val="24"/>
        </w:numPr>
      </w:pPr>
      <w:r>
        <w:t>Single Shot Multibox Detector (SSD), offered by OpenCV.</w:t>
      </w:r>
    </w:p>
    <w:p w14:paraId="082F545C" w14:textId="77777777" w:rsidR="00C43C11" w:rsidRDefault="00C43C11" w:rsidP="002D4D4D">
      <w:pPr>
        <w:pStyle w:val="ListParagraph"/>
        <w:ind w:left="1080"/>
      </w:pPr>
    </w:p>
    <w:p w14:paraId="032A0304" w14:textId="7F3038FD" w:rsidR="002103CA" w:rsidRDefault="002103CA" w:rsidP="002D4D4D">
      <w:pPr>
        <w:pStyle w:val="ListParagraph"/>
        <w:numPr>
          <w:ilvl w:val="0"/>
          <w:numId w:val="24"/>
        </w:numPr>
      </w:pPr>
      <w:r>
        <w:t>Histogram of Oriented Gradients (HOG), offered by Dlib.</w:t>
      </w:r>
    </w:p>
    <w:p w14:paraId="7807479E" w14:textId="77777777" w:rsidR="00C43C11" w:rsidRDefault="00C43C11" w:rsidP="002D4D4D">
      <w:pPr>
        <w:pStyle w:val="ListParagraph"/>
        <w:ind w:left="1080"/>
      </w:pPr>
    </w:p>
    <w:p w14:paraId="2DEBFF67" w14:textId="5D7322D5" w:rsidR="00CC522B" w:rsidRDefault="002103CA" w:rsidP="002D4D4D">
      <w:pPr>
        <w:pStyle w:val="ListParagraph"/>
        <w:numPr>
          <w:ilvl w:val="0"/>
          <w:numId w:val="24"/>
        </w:numPr>
      </w:pPr>
      <w:r>
        <w:t>Max-Margin Object Detection (MMOD), offered by Dlib.</w:t>
      </w:r>
    </w:p>
    <w:p w14:paraId="4816CE0F" w14:textId="77777777" w:rsidR="00CC522B" w:rsidRDefault="00CC522B" w:rsidP="002D4D4D">
      <w:pPr>
        <w:pStyle w:val="ListParagraph"/>
        <w:ind w:left="1080"/>
      </w:pPr>
    </w:p>
    <w:p w14:paraId="23360D85" w14:textId="23D98AA1" w:rsidR="002103CA" w:rsidRDefault="002103CA" w:rsidP="002D4D4D">
      <w:pPr>
        <w:pStyle w:val="ListParagraph"/>
        <w:numPr>
          <w:ilvl w:val="0"/>
          <w:numId w:val="24"/>
        </w:numPr>
      </w:pPr>
      <w:r>
        <w:t>Multi-task Cascaded Convolutional Network (MTCNN), offered by its own library.</w:t>
      </w:r>
    </w:p>
    <w:p w14:paraId="6BA807A5" w14:textId="77777777" w:rsidR="002103CA" w:rsidRDefault="002103CA" w:rsidP="00C43C11">
      <w:pPr>
        <w:pStyle w:val="ListParagraph"/>
        <w:ind w:left="1080"/>
      </w:pPr>
    </w:p>
    <w:p w14:paraId="6BB16E1F" w14:textId="77777777" w:rsidR="002103CA" w:rsidRPr="00093D5F" w:rsidRDefault="002103CA" w:rsidP="00C43C11">
      <w:r>
        <w:t xml:space="preserve">The detectors listed above contain both legacy (Haar Cascade, HOG) and state-of-the-art solutions. The aim of the study is to describe and compare the listed above face detection methods in terms of speed, accuracy and computational resources required. The study is conducted on a 2.6 GHz 6-Core Intel i7 machine with 16 GB 2667 MHz DDR 4 RAM. </w:t>
      </w:r>
    </w:p>
    <w:p w14:paraId="10DA8E0E" w14:textId="77777777" w:rsidR="002103CA" w:rsidRDefault="002103CA" w:rsidP="00C43C11"/>
    <w:p w14:paraId="2B886D0E" w14:textId="1E020C96" w:rsidR="002103CA" w:rsidRDefault="002103CA" w:rsidP="00C43C11">
      <w:pPr>
        <w:pStyle w:val="Heading20"/>
      </w:pPr>
      <w:bookmarkStart w:id="34" w:name="_Toc112607508"/>
      <w:r w:rsidRPr="0018083C">
        <w:t>Speed</w:t>
      </w:r>
      <w:bookmarkEnd w:id="34"/>
    </w:p>
    <w:p w14:paraId="4B9FCBC3" w14:textId="77777777" w:rsidR="00C43C11" w:rsidRPr="00C43C11" w:rsidRDefault="00C43C11" w:rsidP="00C43C11"/>
    <w:p w14:paraId="2BCC6DE1" w14:textId="4C58DCC5" w:rsidR="002103CA" w:rsidRDefault="002103CA" w:rsidP="00C43C11">
      <w:r>
        <w:t xml:space="preserve">Each of the above detectors is used to find a face in 6600 consecutive frames containing a single face. The time required to detect the face is recorded. The Activity Monitor is monitored throughout the experiment to find the relative resources taken up by the calculations for each detector (CPU Load &amp; Memory Load). </w:t>
      </w:r>
    </w:p>
    <w:p w14:paraId="081A3EBF" w14:textId="77777777" w:rsidR="00C43C11" w:rsidRDefault="00C43C11" w:rsidP="00C43C11"/>
    <w:p w14:paraId="5CA028A1" w14:textId="2D431A8F" w:rsidR="002103CA" w:rsidRDefault="002103CA" w:rsidP="00C43C11">
      <w:r>
        <w:t xml:space="preserve">The results are presented in Table </w:t>
      </w:r>
      <w:r w:rsidR="00590E84">
        <w:t>1</w:t>
      </w:r>
      <w:r w:rsidR="00651796">
        <w:t xml:space="preserve"> below</w:t>
      </w:r>
      <w:r>
        <w:t xml:space="preserve">, Table </w:t>
      </w:r>
      <w:r w:rsidR="00D11D1D">
        <w:t>6</w:t>
      </w:r>
      <w:r w:rsidR="00651796">
        <w:t xml:space="preserve"> (in the appendix section)</w:t>
      </w:r>
      <w:r>
        <w:t xml:space="preserve">, and Figure </w:t>
      </w:r>
      <w:r w:rsidR="00590E84">
        <w:t>9</w:t>
      </w:r>
      <w:r>
        <w:t xml:space="preserve">. MMOD is the slowest detector, while Haar Cascade is the fastest on average, with SSD being the close second. </w:t>
      </w:r>
    </w:p>
    <w:p w14:paraId="074384CE" w14:textId="77777777" w:rsidR="002103CA" w:rsidRDefault="002103CA" w:rsidP="00C43C11">
      <w:pPr>
        <w:pStyle w:val="TableFigure"/>
        <w:jc w:val="center"/>
      </w:pPr>
      <w:r>
        <w:rPr>
          <w:noProof/>
        </w:rPr>
        <w:lastRenderedPageBreak/>
        <w:drawing>
          <wp:inline distT="0" distB="0" distL="0" distR="0" wp14:anchorId="3905BFCF" wp14:editId="2C9C2D5C">
            <wp:extent cx="5943600" cy="4260850"/>
            <wp:effectExtent l="0" t="0" r="0" b="635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14:paraId="67E48306" w14:textId="4B380518" w:rsidR="007273C2" w:rsidRPr="00590E84" w:rsidRDefault="007273C2" w:rsidP="00590E84">
      <w:pPr>
        <w:pStyle w:val="Caption"/>
        <w:rPr>
          <w:szCs w:val="18"/>
        </w:rPr>
      </w:pPr>
      <w:bookmarkStart w:id="35" w:name="_Toc112606810"/>
      <w:bookmarkStart w:id="36" w:name="_Toc112606853"/>
      <w:r>
        <w:t xml:space="preserve">Figure </w:t>
      </w:r>
      <w:fldSimple w:instr=" SEQ Figure \* ARABIC ">
        <w:r>
          <w:rPr>
            <w:noProof/>
          </w:rPr>
          <w:t>9</w:t>
        </w:r>
      </w:fldSimple>
      <w:r>
        <w:t xml:space="preserve">. </w:t>
      </w:r>
      <w:r w:rsidRPr="00706394">
        <w:t xml:space="preserve">Chart representing the speed of detection of different face detectors. The values are taken from Table </w:t>
      </w:r>
      <w:r w:rsidR="00D11D1D">
        <w:t>1</w:t>
      </w:r>
      <w:r w:rsidRPr="00706394">
        <w:t>.</w:t>
      </w:r>
      <w:bookmarkEnd w:id="35"/>
      <w:bookmarkEnd w:id="36"/>
    </w:p>
    <w:p w14:paraId="323FC161" w14:textId="028E4829" w:rsidR="001B534E" w:rsidRPr="00590E84" w:rsidRDefault="007273C2" w:rsidP="00590E84">
      <w:pPr>
        <w:pStyle w:val="Caption"/>
        <w:keepNext/>
        <w:rPr>
          <w:rFonts w:asciiTheme="minorHAnsi" w:hAnsiTheme="minorHAnsi"/>
          <w:sz w:val="16"/>
        </w:rPr>
      </w:pPr>
      <w:bookmarkStart w:id="37" w:name="_Toc112607294"/>
      <w:r>
        <w:t xml:space="preserve">Table </w:t>
      </w:r>
      <w:fldSimple w:instr=" SEQ Table \* ARABIC ">
        <w:r w:rsidR="00063505">
          <w:rPr>
            <w:noProof/>
          </w:rPr>
          <w:t>1</w:t>
        </w:r>
      </w:fldSimple>
      <w:r>
        <w:t xml:space="preserve">. </w:t>
      </w:r>
      <w:r w:rsidRPr="003C59D0">
        <w:t>Detector Speed Comparison</w:t>
      </w:r>
      <w:bookmarkEnd w:id="37"/>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14:paraId="45547DD8"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6FE40FC" w14:textId="77777777"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30FC590"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0F1AD9C4"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1420ED61"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4E3F5D0E"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6FE1D27A"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14:paraId="6A45DDC6" w14:textId="77777777" w:rsidTr="00F9496F">
        <w:tc>
          <w:tcPr>
            <w:tcW w:w="1560" w:type="dxa"/>
          </w:tcPr>
          <w:p w14:paraId="556C941F" w14:textId="77777777" w:rsidR="00651796" w:rsidRPr="00651796" w:rsidRDefault="00651796" w:rsidP="00F9496F">
            <w:pPr>
              <w:pStyle w:val="NoSpacing"/>
              <w:spacing w:line="276" w:lineRule="auto"/>
              <w:rPr>
                <w:sz w:val="22"/>
                <w:szCs w:val="22"/>
              </w:rPr>
            </w:pPr>
            <w:r w:rsidRPr="00651796">
              <w:rPr>
                <w:sz w:val="22"/>
                <w:szCs w:val="22"/>
              </w:rPr>
              <w:t>Avg. per 100 frames (s)</w:t>
            </w:r>
          </w:p>
        </w:tc>
        <w:tc>
          <w:tcPr>
            <w:tcW w:w="1560" w:type="dxa"/>
          </w:tcPr>
          <w:p w14:paraId="417B3C22" w14:textId="77777777" w:rsidR="00651796" w:rsidRPr="00651796" w:rsidRDefault="00651796" w:rsidP="00F9496F">
            <w:pPr>
              <w:pStyle w:val="NoSpacing"/>
              <w:spacing w:line="276" w:lineRule="auto"/>
              <w:rPr>
                <w:sz w:val="22"/>
                <w:szCs w:val="22"/>
              </w:rPr>
            </w:pPr>
            <w:r w:rsidRPr="00651796">
              <w:rPr>
                <w:sz w:val="22"/>
                <w:szCs w:val="22"/>
              </w:rPr>
              <w:t>34.89</w:t>
            </w:r>
          </w:p>
        </w:tc>
        <w:tc>
          <w:tcPr>
            <w:tcW w:w="1560" w:type="dxa"/>
          </w:tcPr>
          <w:p w14:paraId="2FBEBA25" w14:textId="77777777" w:rsidR="00651796" w:rsidRPr="00651796" w:rsidRDefault="00651796" w:rsidP="00F9496F">
            <w:pPr>
              <w:pStyle w:val="NoSpacing"/>
              <w:spacing w:line="276" w:lineRule="auto"/>
              <w:rPr>
                <w:sz w:val="22"/>
                <w:szCs w:val="22"/>
              </w:rPr>
            </w:pPr>
            <w:r w:rsidRPr="00651796">
              <w:rPr>
                <w:sz w:val="22"/>
                <w:szCs w:val="22"/>
              </w:rPr>
              <w:t>3.67</w:t>
            </w:r>
          </w:p>
        </w:tc>
        <w:tc>
          <w:tcPr>
            <w:tcW w:w="1560" w:type="dxa"/>
          </w:tcPr>
          <w:p w14:paraId="42F7F675" w14:textId="77777777" w:rsidR="00651796" w:rsidRPr="00651796" w:rsidRDefault="00651796" w:rsidP="00F9496F">
            <w:pPr>
              <w:pStyle w:val="NoSpacing"/>
              <w:spacing w:line="276" w:lineRule="auto"/>
              <w:rPr>
                <w:sz w:val="22"/>
                <w:szCs w:val="22"/>
              </w:rPr>
            </w:pPr>
            <w:r w:rsidRPr="00651796">
              <w:rPr>
                <w:sz w:val="22"/>
                <w:szCs w:val="22"/>
              </w:rPr>
              <w:t>56.54</w:t>
            </w:r>
          </w:p>
        </w:tc>
        <w:tc>
          <w:tcPr>
            <w:tcW w:w="1560" w:type="dxa"/>
          </w:tcPr>
          <w:p w14:paraId="3DB6B840" w14:textId="77777777" w:rsidR="00651796" w:rsidRPr="00651796" w:rsidRDefault="00651796" w:rsidP="00F9496F">
            <w:pPr>
              <w:pStyle w:val="NoSpacing"/>
              <w:spacing w:line="276" w:lineRule="auto"/>
              <w:rPr>
                <w:sz w:val="22"/>
                <w:szCs w:val="22"/>
              </w:rPr>
            </w:pPr>
            <w:r w:rsidRPr="00651796">
              <w:rPr>
                <w:sz w:val="22"/>
                <w:szCs w:val="22"/>
              </w:rPr>
              <w:t>3.92</w:t>
            </w:r>
          </w:p>
        </w:tc>
        <w:tc>
          <w:tcPr>
            <w:tcW w:w="1560" w:type="dxa"/>
          </w:tcPr>
          <w:p w14:paraId="25C74F9C" w14:textId="77777777" w:rsidR="00651796" w:rsidRPr="00651796" w:rsidRDefault="00651796" w:rsidP="00F9496F">
            <w:pPr>
              <w:pStyle w:val="NoSpacing"/>
              <w:spacing w:line="276" w:lineRule="auto"/>
              <w:rPr>
                <w:sz w:val="22"/>
                <w:szCs w:val="22"/>
              </w:rPr>
            </w:pPr>
            <w:r w:rsidRPr="00651796">
              <w:rPr>
                <w:sz w:val="22"/>
                <w:szCs w:val="22"/>
              </w:rPr>
              <w:t>706.37</w:t>
            </w:r>
          </w:p>
        </w:tc>
      </w:tr>
      <w:tr w:rsidR="00651796" w14:paraId="4F9C3C4D" w14:textId="77777777" w:rsidTr="00F9496F">
        <w:tc>
          <w:tcPr>
            <w:tcW w:w="1560" w:type="dxa"/>
          </w:tcPr>
          <w:p w14:paraId="1559E76C" w14:textId="77777777" w:rsidR="00651796" w:rsidRPr="00651796" w:rsidRDefault="00651796" w:rsidP="00F9496F">
            <w:pPr>
              <w:pStyle w:val="NoSpacing"/>
              <w:spacing w:line="276" w:lineRule="auto"/>
              <w:rPr>
                <w:sz w:val="22"/>
                <w:szCs w:val="22"/>
              </w:rPr>
            </w:pPr>
            <w:r w:rsidRPr="00651796">
              <w:rPr>
                <w:sz w:val="22"/>
                <w:szCs w:val="22"/>
              </w:rPr>
              <w:t>Avg. per 1 frame (s)</w:t>
            </w:r>
          </w:p>
        </w:tc>
        <w:tc>
          <w:tcPr>
            <w:tcW w:w="1560" w:type="dxa"/>
          </w:tcPr>
          <w:p w14:paraId="350FE2B1" w14:textId="77777777" w:rsidR="00651796" w:rsidRPr="00651796" w:rsidRDefault="00651796" w:rsidP="00F9496F">
            <w:pPr>
              <w:pStyle w:val="NoSpacing"/>
              <w:spacing w:line="276" w:lineRule="auto"/>
              <w:rPr>
                <w:sz w:val="22"/>
                <w:szCs w:val="22"/>
              </w:rPr>
            </w:pPr>
            <w:r w:rsidRPr="00651796">
              <w:rPr>
                <w:sz w:val="22"/>
                <w:szCs w:val="22"/>
              </w:rPr>
              <w:t>0.35</w:t>
            </w:r>
          </w:p>
        </w:tc>
        <w:tc>
          <w:tcPr>
            <w:tcW w:w="1560" w:type="dxa"/>
          </w:tcPr>
          <w:p w14:paraId="3D786C94"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4FEA4028" w14:textId="77777777" w:rsidR="00651796" w:rsidRPr="00651796" w:rsidRDefault="00651796" w:rsidP="00F9496F">
            <w:pPr>
              <w:pStyle w:val="NoSpacing"/>
              <w:spacing w:line="276" w:lineRule="auto"/>
              <w:rPr>
                <w:sz w:val="22"/>
                <w:szCs w:val="22"/>
              </w:rPr>
            </w:pPr>
            <w:r w:rsidRPr="00651796">
              <w:rPr>
                <w:sz w:val="22"/>
                <w:szCs w:val="22"/>
              </w:rPr>
              <w:t>0.57</w:t>
            </w:r>
          </w:p>
        </w:tc>
        <w:tc>
          <w:tcPr>
            <w:tcW w:w="1560" w:type="dxa"/>
          </w:tcPr>
          <w:p w14:paraId="68AC28ED"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2FAB099B" w14:textId="77777777" w:rsidR="00651796" w:rsidRPr="00651796" w:rsidRDefault="00651796" w:rsidP="00F9496F">
            <w:pPr>
              <w:pStyle w:val="NoSpacing"/>
              <w:spacing w:line="276" w:lineRule="auto"/>
              <w:rPr>
                <w:sz w:val="22"/>
                <w:szCs w:val="22"/>
              </w:rPr>
            </w:pPr>
            <w:r w:rsidRPr="00651796">
              <w:rPr>
                <w:sz w:val="22"/>
                <w:szCs w:val="22"/>
              </w:rPr>
              <w:t>7.06</w:t>
            </w:r>
          </w:p>
        </w:tc>
      </w:tr>
      <w:tr w:rsidR="00651796" w14:paraId="67B32820" w14:textId="77777777" w:rsidTr="00F9496F">
        <w:tc>
          <w:tcPr>
            <w:tcW w:w="1560" w:type="dxa"/>
          </w:tcPr>
          <w:p w14:paraId="37C22A45" w14:textId="77777777" w:rsidR="00651796" w:rsidRPr="00651796" w:rsidRDefault="00651796" w:rsidP="00F9496F">
            <w:pPr>
              <w:pStyle w:val="NoSpacing"/>
              <w:spacing w:line="276" w:lineRule="auto"/>
              <w:rPr>
                <w:sz w:val="22"/>
                <w:szCs w:val="22"/>
              </w:rPr>
            </w:pPr>
            <w:r w:rsidRPr="00651796">
              <w:rPr>
                <w:sz w:val="22"/>
                <w:szCs w:val="22"/>
              </w:rPr>
              <w:t>Avg. frames per second:</w:t>
            </w:r>
          </w:p>
        </w:tc>
        <w:tc>
          <w:tcPr>
            <w:tcW w:w="1560" w:type="dxa"/>
          </w:tcPr>
          <w:p w14:paraId="2EDC59CE" w14:textId="77777777" w:rsidR="00651796" w:rsidRPr="00651796" w:rsidRDefault="00651796" w:rsidP="00F9496F">
            <w:pPr>
              <w:pStyle w:val="NoSpacing"/>
              <w:spacing w:line="276" w:lineRule="auto"/>
              <w:rPr>
                <w:sz w:val="22"/>
                <w:szCs w:val="22"/>
              </w:rPr>
            </w:pPr>
            <w:r w:rsidRPr="00651796">
              <w:rPr>
                <w:sz w:val="22"/>
                <w:szCs w:val="22"/>
              </w:rPr>
              <w:t>2.87</w:t>
            </w:r>
          </w:p>
        </w:tc>
        <w:tc>
          <w:tcPr>
            <w:tcW w:w="1560" w:type="dxa"/>
          </w:tcPr>
          <w:p w14:paraId="566E0B47" w14:textId="77777777" w:rsidR="00651796" w:rsidRPr="00651796" w:rsidRDefault="00651796" w:rsidP="00F9496F">
            <w:pPr>
              <w:pStyle w:val="NoSpacing"/>
              <w:spacing w:line="276" w:lineRule="auto"/>
              <w:rPr>
                <w:sz w:val="22"/>
                <w:szCs w:val="22"/>
              </w:rPr>
            </w:pPr>
            <w:r w:rsidRPr="00651796">
              <w:rPr>
                <w:sz w:val="22"/>
                <w:szCs w:val="22"/>
              </w:rPr>
              <w:t>27.22</w:t>
            </w:r>
          </w:p>
        </w:tc>
        <w:tc>
          <w:tcPr>
            <w:tcW w:w="1560" w:type="dxa"/>
          </w:tcPr>
          <w:p w14:paraId="56B37BA8" w14:textId="77777777" w:rsidR="00651796" w:rsidRPr="00651796" w:rsidRDefault="00651796" w:rsidP="00F9496F">
            <w:pPr>
              <w:pStyle w:val="NoSpacing"/>
              <w:spacing w:line="276" w:lineRule="auto"/>
              <w:rPr>
                <w:sz w:val="22"/>
                <w:szCs w:val="22"/>
              </w:rPr>
            </w:pPr>
            <w:r w:rsidRPr="00651796">
              <w:rPr>
                <w:sz w:val="22"/>
                <w:szCs w:val="22"/>
              </w:rPr>
              <w:t>1.77</w:t>
            </w:r>
          </w:p>
        </w:tc>
        <w:tc>
          <w:tcPr>
            <w:tcW w:w="1560" w:type="dxa"/>
          </w:tcPr>
          <w:p w14:paraId="3E9BC634" w14:textId="77777777" w:rsidR="00651796" w:rsidRPr="00651796" w:rsidRDefault="00651796" w:rsidP="00F9496F">
            <w:pPr>
              <w:pStyle w:val="NoSpacing"/>
              <w:spacing w:line="276" w:lineRule="auto"/>
              <w:rPr>
                <w:sz w:val="22"/>
                <w:szCs w:val="22"/>
              </w:rPr>
            </w:pPr>
            <w:r w:rsidRPr="00651796">
              <w:rPr>
                <w:sz w:val="22"/>
                <w:szCs w:val="22"/>
              </w:rPr>
              <w:t>25.50</w:t>
            </w:r>
          </w:p>
        </w:tc>
        <w:tc>
          <w:tcPr>
            <w:tcW w:w="1560" w:type="dxa"/>
          </w:tcPr>
          <w:p w14:paraId="790FA17D" w14:textId="77777777" w:rsidR="00651796" w:rsidRPr="00651796" w:rsidRDefault="00651796" w:rsidP="00F9496F">
            <w:pPr>
              <w:pStyle w:val="NoSpacing"/>
              <w:spacing w:line="276" w:lineRule="auto"/>
              <w:rPr>
                <w:sz w:val="22"/>
                <w:szCs w:val="22"/>
              </w:rPr>
            </w:pPr>
            <w:r w:rsidRPr="00651796">
              <w:rPr>
                <w:sz w:val="22"/>
                <w:szCs w:val="22"/>
              </w:rPr>
              <w:t>0.14</w:t>
            </w:r>
          </w:p>
        </w:tc>
      </w:tr>
    </w:tbl>
    <w:p w14:paraId="78CD8B37" w14:textId="77777777" w:rsidR="002103CA" w:rsidRDefault="002103CA" w:rsidP="00C43C11"/>
    <w:p w14:paraId="0062BDF0" w14:textId="1578C695" w:rsidR="002103CA" w:rsidRDefault="002103CA" w:rsidP="00C43C11">
      <w:pPr>
        <w:pStyle w:val="Heading20"/>
      </w:pPr>
      <w:bookmarkStart w:id="38" w:name="_Toc112607509"/>
      <w:r>
        <w:t>Accuracy</w:t>
      </w:r>
      <w:bookmarkEnd w:id="38"/>
    </w:p>
    <w:p w14:paraId="1A41A203" w14:textId="77777777" w:rsidR="00C43C11" w:rsidRPr="00C43C11" w:rsidRDefault="00C43C11" w:rsidP="00C43C11"/>
    <w:p w14:paraId="6FBD69EF" w14:textId="62F1025D" w:rsidR="0018083C" w:rsidRDefault="0018083C" w:rsidP="00C43C11">
      <w:r>
        <w:t xml:space="preserve">The accuracy of </w:t>
      </w:r>
      <w:r w:rsidR="00FC2CEB">
        <w:t xml:space="preserve">a detector is determined by calculating the Area Under Curve (AUC) of the corresponding </w:t>
      </w:r>
      <w:r w:rsidR="00E62A5F">
        <w:t xml:space="preserve">Receiver </w:t>
      </w:r>
      <w:r w:rsidR="00FC2CEB">
        <w:t>Operating Characteristic Curve (R</w:t>
      </w:r>
      <w:r w:rsidR="00E62A5F">
        <w:t>OC</w:t>
      </w:r>
      <w:r w:rsidR="00FC2CEB">
        <w:t xml:space="preserve">). </w:t>
      </w:r>
    </w:p>
    <w:p w14:paraId="52F4893E" w14:textId="77777777" w:rsidR="00C43C11" w:rsidRDefault="00C43C11" w:rsidP="00C43C11"/>
    <w:p w14:paraId="56A9205B" w14:textId="2523A834" w:rsidR="009A13B3" w:rsidRDefault="00E62A5F" w:rsidP="00C43C11">
      <w:pPr>
        <w:pStyle w:val="Heading3"/>
      </w:pPr>
      <w:bookmarkStart w:id="39" w:name="_Toc112607510"/>
      <w:r>
        <w:t>ROC</w:t>
      </w:r>
      <w:bookmarkEnd w:id="39"/>
    </w:p>
    <w:p w14:paraId="1FFE0B4D" w14:textId="77777777" w:rsidR="00C43C11" w:rsidRPr="00C43C11" w:rsidRDefault="00C43C11" w:rsidP="00C43C11"/>
    <w:p w14:paraId="4819A8FF" w14:textId="70044CEE" w:rsidR="00E62A5F" w:rsidRDefault="00FC2CEB" w:rsidP="00C43C11">
      <w:r>
        <w:t>An R</w:t>
      </w:r>
      <w:r w:rsidR="009A13B3">
        <w:t>OC</w:t>
      </w:r>
      <w:r w:rsidR="00E62A5F">
        <w:t xml:space="preserve"> curve is a graph showing the performance of a classification model at all classification parameters: True Positive Rate and False Positive Rate.</w:t>
      </w:r>
    </w:p>
    <w:p w14:paraId="70083CFF" w14:textId="77777777" w:rsidR="00C43C11" w:rsidRDefault="00C43C11" w:rsidP="00C43C11"/>
    <w:p w14:paraId="5B9267FE" w14:textId="0718EA44" w:rsidR="00E62A5F" w:rsidRDefault="00E62A5F" w:rsidP="00C43C11">
      <w:r>
        <w:t>True Positive Rate (</w:t>
      </w:r>
      <w:r w:rsidRPr="002B5F85">
        <w:rPr>
          <w:b/>
          <w:bCs/>
        </w:rPr>
        <w:t>TPR</w:t>
      </w:r>
      <w:r>
        <w:t>) is a synonym for recall and is defined as follows:</w:t>
      </w:r>
      <w:r w:rsidR="0093715E">
        <w:t xml:space="preserve"> (“Classification: ROC Curve and AUC - Google Developers”)</w:t>
      </w:r>
    </w:p>
    <w:p w14:paraId="61DFEE45" w14:textId="77777777" w:rsidR="00C43C11" w:rsidRDefault="00C43C11" w:rsidP="00C43C11"/>
    <w:p w14:paraId="2DBC462C" w14:textId="1A03BDE4" w:rsidR="00E62A5F" w:rsidRPr="00E62A5F" w:rsidRDefault="00E62A5F" w:rsidP="00C43C11">
      <m:oMathPara>
        <m:oMath>
          <m:r>
            <w:rPr>
              <w:rFonts w:ascii="Cambria Math" w:hAnsi="Cambria Math"/>
            </w:rPr>
            <m:t xml:space="preserve">TPR= </m:t>
          </m:r>
          <m:f>
            <m:fPr>
              <m:ctrlPr>
                <w:rPr>
                  <w:rFonts w:ascii="Cambria Math" w:hAnsi="Cambria Math"/>
                  <w:i/>
                  <w:kern w:val="24"/>
                  <w:szCs w:val="24"/>
                </w:rPr>
              </m:ctrlPr>
            </m:fPr>
            <m:num>
              <m:r>
                <w:rPr>
                  <w:rFonts w:ascii="Cambria Math" w:hAnsi="Cambria Math"/>
                </w:rPr>
                <m:t>TP</m:t>
              </m:r>
            </m:num>
            <m:den>
              <m:r>
                <w:rPr>
                  <w:rFonts w:ascii="Cambria Math" w:hAnsi="Cambria Math"/>
                </w:rPr>
                <m:t>TP+FN</m:t>
              </m:r>
            </m:den>
          </m:f>
          <m:r>
            <w:rPr>
              <w:rFonts w:ascii="Cambria Math" w:hAnsi="Cambria Math"/>
            </w:rPr>
            <m:t>,</m:t>
          </m:r>
        </m:oMath>
      </m:oMathPara>
    </w:p>
    <w:p w14:paraId="1C9889B4" w14:textId="66C4B66A" w:rsidR="00E62A5F" w:rsidRDefault="00E62A5F" w:rsidP="00C43C11">
      <w:r>
        <w:t>where TP is the number of True Positive results, and FN is the number of False Negative results.</w:t>
      </w:r>
    </w:p>
    <w:p w14:paraId="2396E92F" w14:textId="77777777" w:rsidR="00C43C11" w:rsidRDefault="00C43C11" w:rsidP="00C43C11"/>
    <w:p w14:paraId="0FC92125" w14:textId="6F7C8065" w:rsidR="00E62A5F" w:rsidRDefault="00E62A5F" w:rsidP="00C43C11">
      <w:r>
        <w:t xml:space="preserve">False Positive Rate </w:t>
      </w:r>
      <w:r w:rsidRPr="002B5F85">
        <w:rPr>
          <w:b/>
          <w:bCs/>
        </w:rPr>
        <w:t>(FPR</w:t>
      </w:r>
      <w:r>
        <w:t>) is defined as follows:</w:t>
      </w:r>
    </w:p>
    <w:p w14:paraId="1656981B" w14:textId="77777777" w:rsidR="00C43C11" w:rsidRDefault="00C43C11" w:rsidP="00C43C11"/>
    <w:p w14:paraId="505FD34A" w14:textId="07399EC5" w:rsidR="00C43C11" w:rsidRPr="00E62A5F" w:rsidRDefault="00E62A5F" w:rsidP="00C43C11">
      <w:pPr>
        <w:ind w:left="284" w:firstLine="720"/>
      </w:pPr>
      <m:oMathPara>
        <m:oMath>
          <m:r>
            <w:rPr>
              <w:rFonts w:ascii="Cambria Math" w:hAnsi="Cambria Math"/>
            </w:rPr>
            <m:t xml:space="preserve">FPR= </m:t>
          </m:r>
          <m:f>
            <m:fPr>
              <m:ctrlPr>
                <w:rPr>
                  <w:rFonts w:ascii="Cambria Math" w:hAnsi="Cambria Math"/>
                  <w:i/>
                  <w:kern w:val="24"/>
                  <w:szCs w:val="24"/>
                </w:rPr>
              </m:ctrlPr>
            </m:fPr>
            <m:num>
              <m:r>
                <w:rPr>
                  <w:rFonts w:ascii="Cambria Math" w:hAnsi="Cambria Math"/>
                </w:rPr>
                <m:t>FP</m:t>
              </m:r>
            </m:num>
            <m:den>
              <m:r>
                <w:rPr>
                  <w:rFonts w:ascii="Cambria Math" w:hAnsi="Cambria Math"/>
                </w:rPr>
                <m:t>FP+TN</m:t>
              </m:r>
            </m:den>
          </m:f>
          <m:r>
            <w:rPr>
              <w:rFonts w:ascii="Cambria Math" w:hAnsi="Cambria Math"/>
            </w:rPr>
            <m:t>,</m:t>
          </m:r>
        </m:oMath>
      </m:oMathPara>
    </w:p>
    <w:p w14:paraId="10600B9D" w14:textId="4D13B06B" w:rsidR="00E62A5F" w:rsidRDefault="00C43C11" w:rsidP="00C43C11">
      <w:r>
        <w:t>w</w:t>
      </w:r>
      <w:r w:rsidR="00E62A5F">
        <w:t>here FP is the number of False Positives, and TN is the number of True Negatives.</w:t>
      </w:r>
    </w:p>
    <w:p w14:paraId="54F223D9" w14:textId="77777777" w:rsidR="00C43C11" w:rsidRDefault="00C43C11" w:rsidP="00C43C11"/>
    <w:p w14:paraId="7D34564B" w14:textId="0763D87C" w:rsidR="00E62A5F" w:rsidRDefault="009A13B3" w:rsidP="00C43C11">
      <w:r>
        <w:t xml:space="preserve">An ROC curve plots TPR over FPR at different classification thresholds. Lowering the classification threshold classifies more items as positive. Therefore, it increases both FPR and TPR. </w:t>
      </w:r>
    </w:p>
    <w:p w14:paraId="1C74B7D5" w14:textId="77777777" w:rsidR="00C43C11" w:rsidRDefault="00C43C11" w:rsidP="00C43C11"/>
    <w:p w14:paraId="08919DCF" w14:textId="575F4279" w:rsidR="009A13B3" w:rsidRDefault="009A13B3" w:rsidP="00C43C11">
      <w:pPr>
        <w:pStyle w:val="Heading3"/>
      </w:pPr>
      <w:bookmarkStart w:id="40" w:name="_Toc112607511"/>
      <w:r>
        <w:t>AUC</w:t>
      </w:r>
      <w:bookmarkEnd w:id="40"/>
    </w:p>
    <w:p w14:paraId="29B4A8C5" w14:textId="77777777" w:rsidR="00C43C11" w:rsidRPr="00C43C11" w:rsidRDefault="00C43C11" w:rsidP="00C43C11"/>
    <w:p w14:paraId="5C7419D2" w14:textId="12BB56B3" w:rsidR="002B5F85" w:rsidRDefault="009A13B3" w:rsidP="00C43C11">
      <w:r>
        <w:t xml:space="preserve">Are Under the ROC curve measures the entire two-dimensional area underneath the </w:t>
      </w:r>
      <w:r w:rsidR="00DE2A8F">
        <w:t>ROC curve from (0, 0) to (1, 1). The values range from 0 to 1. A detector whose predictions are always wrong across a dataset will have an AUC of 0.0, while a detector whose predictions are always right will have an AUC of 1.0. This metric is desirable for two reasons: it is scale-invariant (</w:t>
      </w:r>
      <w:r w:rsidR="002B5F85">
        <w:t xml:space="preserve">measures how well predictions are ranked as opposed to </w:t>
      </w:r>
      <w:r w:rsidR="00A10148">
        <w:t>their</w:t>
      </w:r>
      <w:r w:rsidR="002B5F85">
        <w:t xml:space="preserve"> absolute values), and it is classification-threshold-invariant (measures the quality of the model’s predictions regardless of the classification threshold chosen).</w:t>
      </w:r>
    </w:p>
    <w:p w14:paraId="37F9CF4B" w14:textId="77777777" w:rsidR="00C43C11" w:rsidRDefault="00C43C11" w:rsidP="00C43C11"/>
    <w:p w14:paraId="13B2359B" w14:textId="7ED913A6" w:rsidR="00DE2A8F" w:rsidRDefault="002B5F85" w:rsidP="00C43C11">
      <w:pPr>
        <w:pStyle w:val="Heading3"/>
      </w:pPr>
      <w:bookmarkStart w:id="41" w:name="_Toc112607512"/>
      <w:r>
        <w:lastRenderedPageBreak/>
        <w:t>Results</w:t>
      </w:r>
      <w:bookmarkEnd w:id="41"/>
    </w:p>
    <w:p w14:paraId="57DDA36A" w14:textId="77777777" w:rsidR="00C43C11" w:rsidRPr="00C43C11" w:rsidRDefault="00C43C11" w:rsidP="00C43C11"/>
    <w:p w14:paraId="671D4487" w14:textId="3189D98C" w:rsidR="002103CA" w:rsidRDefault="002103CA" w:rsidP="00C43C11">
      <w:r>
        <w:t>The accuracy experiments were conducted on the FDDB (Jain, 2010) dataset</w:t>
      </w:r>
      <w:r w:rsidR="0017773A">
        <w:t xml:space="preserve"> and the percentages shown are based on AUC values.</w:t>
      </w:r>
      <w:r w:rsidR="002B5F85">
        <w:rPr>
          <w:rStyle w:val="FootnoteReference"/>
        </w:rPr>
        <w:footnoteReference w:id="3"/>
      </w:r>
      <w:r>
        <w:t xml:space="preserve"> In descending order of accuracy:</w:t>
      </w:r>
    </w:p>
    <w:p w14:paraId="7466C826" w14:textId="77777777" w:rsidR="00C43C11" w:rsidRDefault="00C43C11" w:rsidP="00C43C11"/>
    <w:p w14:paraId="15ABA9AE" w14:textId="31D8F4DA" w:rsidR="00C43C11" w:rsidRDefault="002103CA" w:rsidP="00C85EFC">
      <w:pPr>
        <w:pStyle w:val="ListParagraph"/>
        <w:numPr>
          <w:ilvl w:val="0"/>
          <w:numId w:val="25"/>
        </w:numPr>
      </w:pPr>
      <w:r>
        <w:t xml:space="preserve">MTCNN </w:t>
      </w:r>
      <w:r w:rsidRPr="00D8563B">
        <w:t>–</w:t>
      </w:r>
      <w:r>
        <w:t xml:space="preserve"> ~90% (Wang, 2018)</w:t>
      </w:r>
    </w:p>
    <w:p w14:paraId="11F90AF1" w14:textId="45CA42E3" w:rsidR="00C43C11" w:rsidRDefault="002103CA" w:rsidP="00C43C11">
      <w:pPr>
        <w:pStyle w:val="ListParagraph"/>
        <w:numPr>
          <w:ilvl w:val="0"/>
          <w:numId w:val="25"/>
        </w:numPr>
      </w:pPr>
      <w:r>
        <w:t xml:space="preserve">SSD </w:t>
      </w:r>
      <w:r w:rsidRPr="00D8563B">
        <w:t>–</w:t>
      </w:r>
      <w:r>
        <w:t xml:space="preserve"> ~88% (Granger, 2017)</w:t>
      </w:r>
    </w:p>
    <w:p w14:paraId="2C278948" w14:textId="610EC0EC" w:rsidR="00C43C11" w:rsidRDefault="002103CA" w:rsidP="00C43C11">
      <w:pPr>
        <w:pStyle w:val="ListParagraph"/>
        <w:numPr>
          <w:ilvl w:val="0"/>
          <w:numId w:val="25"/>
        </w:numPr>
      </w:pPr>
      <w:r>
        <w:t xml:space="preserve">MMOD </w:t>
      </w:r>
      <w:r w:rsidRPr="00D8563B">
        <w:t>–</w:t>
      </w:r>
      <w:r>
        <w:t xml:space="preserve"> ~70% (Cheney, 2015)</w:t>
      </w:r>
    </w:p>
    <w:p w14:paraId="5C55F181" w14:textId="47A00F70" w:rsidR="00C43C11" w:rsidRDefault="002103CA" w:rsidP="00C43C11">
      <w:pPr>
        <w:pStyle w:val="ListParagraph"/>
        <w:numPr>
          <w:ilvl w:val="0"/>
          <w:numId w:val="25"/>
        </w:numPr>
      </w:pPr>
      <w:r>
        <w:t xml:space="preserve">HOG </w:t>
      </w:r>
      <w:r w:rsidRPr="00D8563B">
        <w:t>–</w:t>
      </w:r>
      <w:r>
        <w:t xml:space="preserve"> ~60% (Cheney, 2015)</w:t>
      </w:r>
    </w:p>
    <w:p w14:paraId="15808AEF" w14:textId="4967ABB6" w:rsidR="00C43C11" w:rsidRDefault="002103CA" w:rsidP="00C43C11">
      <w:pPr>
        <w:pStyle w:val="ListParagraph"/>
        <w:numPr>
          <w:ilvl w:val="0"/>
          <w:numId w:val="25"/>
        </w:numPr>
      </w:pPr>
      <w:r>
        <w:t>Haar Cascade – ~50% (</w:t>
      </w:r>
      <w:r w:rsidRPr="00E1630D">
        <w:t>Pattarapongsin</w:t>
      </w:r>
      <w:r>
        <w:t>, 2020)</w:t>
      </w:r>
    </w:p>
    <w:p w14:paraId="0C548779" w14:textId="59CA4AAC" w:rsidR="00C43C11" w:rsidRDefault="00C43C11" w:rsidP="00C43C11">
      <w:pPr>
        <w:pStyle w:val="Heading20"/>
      </w:pPr>
      <w:r>
        <w:br w:type="column"/>
      </w:r>
      <w:bookmarkStart w:id="42" w:name="_Toc112607513"/>
      <w:r w:rsidR="002103CA">
        <w:lastRenderedPageBreak/>
        <w:t>Resources</w:t>
      </w:r>
      <w:bookmarkEnd w:id="42"/>
    </w:p>
    <w:p w14:paraId="01295DD9" w14:textId="77777777" w:rsidR="00C43C11" w:rsidRPr="00C43C11" w:rsidRDefault="00C43C11" w:rsidP="00C43C11"/>
    <w:p w14:paraId="3D6C48E9" w14:textId="1FA9579D" w:rsidR="00B3171E" w:rsidRDefault="002103CA" w:rsidP="00B3171E">
      <w:r>
        <w:t xml:space="preserve">The observations are made on the data produced by the Activity Monitor that creates a new output entry every ten seconds. Results are the outputs of the Activity Monitor regarding the average CPU Load and RAM usage over the period of computation, presented in Table </w:t>
      </w:r>
      <w:r w:rsidR="00D11D1D">
        <w:t>2</w:t>
      </w:r>
      <w:r>
        <w:t xml:space="preserve"> and Table </w:t>
      </w:r>
      <w:r w:rsidR="00D11D1D">
        <w:t>3</w:t>
      </w:r>
      <w:r>
        <w:t>, respectively.</w:t>
      </w:r>
    </w:p>
    <w:p w14:paraId="008F927C" w14:textId="77777777" w:rsidR="00651796" w:rsidRDefault="00651796" w:rsidP="00B3171E"/>
    <w:p w14:paraId="795DF1FB" w14:textId="13EE0BB6" w:rsidR="00590E84" w:rsidRPr="00590E84" w:rsidRDefault="00590E84" w:rsidP="00590E84">
      <w:pPr>
        <w:pStyle w:val="Caption"/>
        <w:rPr>
          <w:szCs w:val="18"/>
        </w:rPr>
      </w:pPr>
      <w:bookmarkStart w:id="43" w:name="_Toc112607295"/>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063505">
        <w:rPr>
          <w:noProof/>
          <w:szCs w:val="18"/>
        </w:rPr>
        <w:t>2</w:t>
      </w:r>
      <w:r w:rsidRPr="00590E84">
        <w:rPr>
          <w:szCs w:val="18"/>
        </w:rPr>
        <w:fldChar w:fldCharType="end"/>
      </w:r>
      <w:r w:rsidRPr="00590E84">
        <w:rPr>
          <w:szCs w:val="18"/>
        </w:rPr>
        <w:t>. CPU Load Comparison by Detectors</w:t>
      </w:r>
      <w:bookmarkEnd w:id="43"/>
    </w:p>
    <w:tbl>
      <w:tblPr>
        <w:tblStyle w:val="APAReport"/>
        <w:tblW w:w="5000" w:type="pct"/>
        <w:tblLook w:val="04A0" w:firstRow="1" w:lastRow="0" w:firstColumn="1" w:lastColumn="0" w:noHBand="0" w:noVBand="1"/>
      </w:tblPr>
      <w:tblGrid>
        <w:gridCol w:w="1524"/>
        <w:gridCol w:w="1612"/>
        <w:gridCol w:w="1614"/>
        <w:gridCol w:w="1562"/>
        <w:gridCol w:w="1558"/>
        <w:gridCol w:w="1537"/>
      </w:tblGrid>
      <w:tr w:rsidR="00B3171E" w14:paraId="27CCBED1" w14:textId="77777777" w:rsidTr="00F9496F">
        <w:trPr>
          <w:cnfStyle w:val="100000000000" w:firstRow="1" w:lastRow="0" w:firstColumn="0" w:lastColumn="0" w:oddVBand="0" w:evenVBand="0" w:oddHBand="0" w:evenHBand="0" w:firstRowFirstColumn="0" w:firstRowLastColumn="0" w:lastRowFirstColumn="0" w:lastRowLastColumn="0"/>
        </w:trPr>
        <w:tc>
          <w:tcPr>
            <w:tcW w:w="810" w:type="pct"/>
          </w:tcPr>
          <w:p w14:paraId="7E35E80F" w14:textId="77777777" w:rsidR="00B3171E" w:rsidRPr="00651796" w:rsidRDefault="00B3171E" w:rsidP="00651796">
            <w:pPr>
              <w:spacing w:line="276" w:lineRule="auto"/>
              <w:rPr>
                <w:szCs w:val="22"/>
              </w:rPr>
            </w:pPr>
            <w:r w:rsidRPr="00651796">
              <w:rPr>
                <w:szCs w:val="22"/>
              </w:rPr>
              <w:t>Detector</w:t>
            </w:r>
          </w:p>
        </w:tc>
        <w:tc>
          <w:tcPr>
            <w:tcW w:w="857" w:type="pct"/>
          </w:tcPr>
          <w:p w14:paraId="75148A59" w14:textId="77777777" w:rsidR="00B3171E" w:rsidRPr="00651796" w:rsidRDefault="00B3171E" w:rsidP="00651796">
            <w:pPr>
              <w:spacing w:line="276" w:lineRule="auto"/>
              <w:rPr>
                <w:szCs w:val="22"/>
              </w:rPr>
            </w:pPr>
            <w:r w:rsidRPr="00651796">
              <w:rPr>
                <w:szCs w:val="22"/>
              </w:rPr>
              <w:t>HOG</w:t>
            </w:r>
          </w:p>
        </w:tc>
        <w:tc>
          <w:tcPr>
            <w:tcW w:w="858" w:type="pct"/>
          </w:tcPr>
          <w:p w14:paraId="300C5EC3" w14:textId="77777777" w:rsidR="00B3171E" w:rsidRPr="00651796" w:rsidRDefault="00B3171E" w:rsidP="00651796">
            <w:pPr>
              <w:spacing w:line="276" w:lineRule="auto"/>
              <w:rPr>
                <w:szCs w:val="22"/>
              </w:rPr>
            </w:pPr>
            <w:r w:rsidRPr="00651796">
              <w:rPr>
                <w:szCs w:val="22"/>
              </w:rPr>
              <w:t>Haar Cascade</w:t>
            </w:r>
          </w:p>
        </w:tc>
        <w:tc>
          <w:tcPr>
            <w:tcW w:w="830" w:type="pct"/>
          </w:tcPr>
          <w:p w14:paraId="659C1E01" w14:textId="77777777" w:rsidR="00B3171E" w:rsidRPr="00651796" w:rsidRDefault="00B3171E" w:rsidP="00651796">
            <w:pPr>
              <w:spacing w:line="276" w:lineRule="auto"/>
              <w:rPr>
                <w:szCs w:val="22"/>
              </w:rPr>
            </w:pPr>
            <w:r w:rsidRPr="00651796">
              <w:rPr>
                <w:szCs w:val="22"/>
              </w:rPr>
              <w:t>MTCNN</w:t>
            </w:r>
          </w:p>
        </w:tc>
        <w:tc>
          <w:tcPr>
            <w:tcW w:w="828" w:type="pct"/>
          </w:tcPr>
          <w:p w14:paraId="3137EAED" w14:textId="77777777" w:rsidR="00B3171E" w:rsidRPr="00651796" w:rsidRDefault="00B3171E" w:rsidP="00651796">
            <w:pPr>
              <w:spacing w:line="276" w:lineRule="auto"/>
              <w:rPr>
                <w:szCs w:val="22"/>
              </w:rPr>
            </w:pPr>
            <w:r w:rsidRPr="00651796">
              <w:rPr>
                <w:szCs w:val="22"/>
              </w:rPr>
              <w:t>SSD</w:t>
            </w:r>
          </w:p>
        </w:tc>
        <w:tc>
          <w:tcPr>
            <w:tcW w:w="817" w:type="pct"/>
          </w:tcPr>
          <w:p w14:paraId="493C426A" w14:textId="77777777" w:rsidR="00B3171E" w:rsidRPr="00651796" w:rsidRDefault="00B3171E" w:rsidP="00651796">
            <w:pPr>
              <w:spacing w:line="276" w:lineRule="auto"/>
              <w:rPr>
                <w:szCs w:val="22"/>
              </w:rPr>
            </w:pPr>
            <w:r w:rsidRPr="00651796">
              <w:rPr>
                <w:szCs w:val="22"/>
              </w:rPr>
              <w:t>MMOD</w:t>
            </w:r>
          </w:p>
        </w:tc>
      </w:tr>
      <w:tr w:rsidR="00B3171E" w14:paraId="433A7089" w14:textId="77777777" w:rsidTr="00F9496F">
        <w:tc>
          <w:tcPr>
            <w:tcW w:w="810" w:type="pct"/>
          </w:tcPr>
          <w:p w14:paraId="74C11763" w14:textId="77777777" w:rsidR="00B3171E" w:rsidRPr="00651796" w:rsidRDefault="00B3171E" w:rsidP="00651796">
            <w:pPr>
              <w:spacing w:line="276" w:lineRule="auto"/>
              <w:rPr>
                <w:szCs w:val="22"/>
              </w:rPr>
            </w:pPr>
            <w:r w:rsidRPr="00651796">
              <w:rPr>
                <w:szCs w:val="22"/>
              </w:rPr>
              <w:t>CPU Load Before (%)</w:t>
            </w:r>
          </w:p>
        </w:tc>
        <w:tc>
          <w:tcPr>
            <w:tcW w:w="857" w:type="pct"/>
          </w:tcPr>
          <w:p w14:paraId="2EAB2B66" w14:textId="77777777" w:rsidR="00B3171E" w:rsidRPr="00651796" w:rsidRDefault="00B3171E" w:rsidP="00651796">
            <w:pPr>
              <w:spacing w:line="276" w:lineRule="auto"/>
              <w:rPr>
                <w:szCs w:val="22"/>
              </w:rPr>
            </w:pPr>
            <w:r w:rsidRPr="00651796">
              <w:rPr>
                <w:szCs w:val="22"/>
              </w:rPr>
              <w:t>2.56</w:t>
            </w:r>
          </w:p>
        </w:tc>
        <w:tc>
          <w:tcPr>
            <w:tcW w:w="858" w:type="pct"/>
          </w:tcPr>
          <w:p w14:paraId="77ACBA66" w14:textId="77777777" w:rsidR="00B3171E" w:rsidRPr="00651796" w:rsidRDefault="00B3171E" w:rsidP="00651796">
            <w:pPr>
              <w:spacing w:line="276" w:lineRule="auto"/>
              <w:rPr>
                <w:szCs w:val="22"/>
              </w:rPr>
            </w:pPr>
            <w:r w:rsidRPr="00651796">
              <w:rPr>
                <w:szCs w:val="22"/>
              </w:rPr>
              <w:t>11.55</w:t>
            </w:r>
          </w:p>
        </w:tc>
        <w:tc>
          <w:tcPr>
            <w:tcW w:w="830" w:type="pct"/>
          </w:tcPr>
          <w:p w14:paraId="3877CCCC" w14:textId="77777777" w:rsidR="00B3171E" w:rsidRPr="00651796" w:rsidRDefault="00B3171E" w:rsidP="00651796">
            <w:pPr>
              <w:spacing w:line="276" w:lineRule="auto"/>
              <w:rPr>
                <w:szCs w:val="22"/>
              </w:rPr>
            </w:pPr>
            <w:r w:rsidRPr="00651796">
              <w:rPr>
                <w:szCs w:val="22"/>
              </w:rPr>
              <w:t>2.47</w:t>
            </w:r>
          </w:p>
        </w:tc>
        <w:tc>
          <w:tcPr>
            <w:tcW w:w="828" w:type="pct"/>
          </w:tcPr>
          <w:p w14:paraId="66F87DC2" w14:textId="77777777" w:rsidR="00B3171E" w:rsidRPr="00651796" w:rsidRDefault="00B3171E" w:rsidP="00651796">
            <w:pPr>
              <w:spacing w:line="276" w:lineRule="auto"/>
              <w:rPr>
                <w:szCs w:val="22"/>
              </w:rPr>
            </w:pPr>
            <w:r w:rsidRPr="00651796">
              <w:rPr>
                <w:szCs w:val="22"/>
              </w:rPr>
              <w:t>11.48</w:t>
            </w:r>
          </w:p>
        </w:tc>
        <w:tc>
          <w:tcPr>
            <w:tcW w:w="817" w:type="pct"/>
          </w:tcPr>
          <w:p w14:paraId="65FD5889" w14:textId="77777777" w:rsidR="00B3171E" w:rsidRPr="00651796" w:rsidRDefault="00B3171E" w:rsidP="00651796">
            <w:pPr>
              <w:spacing w:line="276" w:lineRule="auto"/>
              <w:rPr>
                <w:szCs w:val="22"/>
              </w:rPr>
            </w:pPr>
            <w:r w:rsidRPr="00651796">
              <w:rPr>
                <w:szCs w:val="22"/>
              </w:rPr>
              <w:t>2.21</w:t>
            </w:r>
          </w:p>
        </w:tc>
      </w:tr>
      <w:tr w:rsidR="00B3171E" w14:paraId="621D5DAC" w14:textId="77777777" w:rsidTr="00F9496F">
        <w:tc>
          <w:tcPr>
            <w:tcW w:w="810" w:type="pct"/>
          </w:tcPr>
          <w:p w14:paraId="33FC1FC5" w14:textId="77777777" w:rsidR="00B3171E" w:rsidRPr="00651796" w:rsidRDefault="00B3171E" w:rsidP="00651796">
            <w:pPr>
              <w:spacing w:line="276" w:lineRule="auto"/>
              <w:rPr>
                <w:szCs w:val="22"/>
              </w:rPr>
            </w:pPr>
            <w:r w:rsidRPr="00651796">
              <w:rPr>
                <w:szCs w:val="22"/>
              </w:rPr>
              <w:t>CPU Load After (%)</w:t>
            </w:r>
          </w:p>
        </w:tc>
        <w:tc>
          <w:tcPr>
            <w:tcW w:w="857" w:type="pct"/>
          </w:tcPr>
          <w:p w14:paraId="6A5BA6E6" w14:textId="3E8D9E27" w:rsidR="00B3171E" w:rsidRPr="00651796" w:rsidRDefault="001F6DD1" w:rsidP="00651796">
            <w:pPr>
              <w:spacing w:line="276" w:lineRule="auto"/>
              <w:rPr>
                <w:szCs w:val="22"/>
              </w:rPr>
            </w:pPr>
            <w:r>
              <w:rPr>
                <w:szCs w:val="22"/>
              </w:rPr>
              <w:t>9</w:t>
            </w:r>
            <w:r w:rsidR="00B3171E" w:rsidRPr="00651796">
              <w:rPr>
                <w:szCs w:val="22"/>
              </w:rPr>
              <w:t>.52</w:t>
            </w:r>
          </w:p>
        </w:tc>
        <w:tc>
          <w:tcPr>
            <w:tcW w:w="858" w:type="pct"/>
          </w:tcPr>
          <w:p w14:paraId="591EB9B1" w14:textId="77777777" w:rsidR="00B3171E" w:rsidRPr="00651796" w:rsidRDefault="00B3171E" w:rsidP="00651796">
            <w:pPr>
              <w:spacing w:line="276" w:lineRule="auto"/>
              <w:rPr>
                <w:szCs w:val="22"/>
              </w:rPr>
            </w:pPr>
            <w:r w:rsidRPr="00651796">
              <w:rPr>
                <w:szCs w:val="22"/>
              </w:rPr>
              <w:t>27.63</w:t>
            </w:r>
          </w:p>
        </w:tc>
        <w:tc>
          <w:tcPr>
            <w:tcW w:w="830" w:type="pct"/>
          </w:tcPr>
          <w:p w14:paraId="0AC6A9F9" w14:textId="77777777" w:rsidR="00B3171E" w:rsidRPr="00651796" w:rsidRDefault="00B3171E" w:rsidP="00651796">
            <w:pPr>
              <w:spacing w:line="276" w:lineRule="auto"/>
              <w:rPr>
                <w:szCs w:val="22"/>
              </w:rPr>
            </w:pPr>
            <w:r w:rsidRPr="00651796">
              <w:rPr>
                <w:szCs w:val="22"/>
              </w:rPr>
              <w:t>12.39</w:t>
            </w:r>
          </w:p>
        </w:tc>
        <w:tc>
          <w:tcPr>
            <w:tcW w:w="828" w:type="pct"/>
          </w:tcPr>
          <w:p w14:paraId="027373CD" w14:textId="77777777" w:rsidR="00B3171E" w:rsidRPr="00651796" w:rsidRDefault="00B3171E" w:rsidP="00651796">
            <w:pPr>
              <w:spacing w:line="276" w:lineRule="auto"/>
              <w:rPr>
                <w:szCs w:val="22"/>
              </w:rPr>
            </w:pPr>
            <w:r w:rsidRPr="00651796">
              <w:rPr>
                <w:szCs w:val="22"/>
              </w:rPr>
              <w:t>28.05</w:t>
            </w:r>
          </w:p>
        </w:tc>
        <w:tc>
          <w:tcPr>
            <w:tcW w:w="817" w:type="pct"/>
          </w:tcPr>
          <w:p w14:paraId="222E37BF" w14:textId="77777777" w:rsidR="00B3171E" w:rsidRPr="00651796" w:rsidRDefault="00B3171E" w:rsidP="00651796">
            <w:pPr>
              <w:spacing w:line="276" w:lineRule="auto"/>
              <w:rPr>
                <w:szCs w:val="22"/>
              </w:rPr>
            </w:pPr>
            <w:r w:rsidRPr="00651796">
              <w:rPr>
                <w:szCs w:val="22"/>
              </w:rPr>
              <w:t>12.48</w:t>
            </w:r>
          </w:p>
        </w:tc>
      </w:tr>
      <w:tr w:rsidR="00B3171E" w14:paraId="3CACB9BA" w14:textId="77777777" w:rsidTr="00F9496F">
        <w:tc>
          <w:tcPr>
            <w:tcW w:w="810" w:type="pct"/>
          </w:tcPr>
          <w:p w14:paraId="1B9F84AD" w14:textId="77777777" w:rsidR="00B3171E" w:rsidRPr="00651796" w:rsidRDefault="00B3171E" w:rsidP="00651796">
            <w:pPr>
              <w:spacing w:line="276" w:lineRule="auto"/>
              <w:rPr>
                <w:szCs w:val="22"/>
              </w:rPr>
            </w:pPr>
            <w:r w:rsidRPr="00651796">
              <w:rPr>
                <w:szCs w:val="22"/>
              </w:rPr>
              <w:t>Difference (%)</w:t>
            </w:r>
          </w:p>
        </w:tc>
        <w:tc>
          <w:tcPr>
            <w:tcW w:w="857" w:type="pct"/>
          </w:tcPr>
          <w:p w14:paraId="51B1979F" w14:textId="77777777" w:rsidR="00B3171E" w:rsidRPr="00651796" w:rsidRDefault="00B3171E" w:rsidP="00651796">
            <w:pPr>
              <w:spacing w:line="276" w:lineRule="auto"/>
              <w:rPr>
                <w:szCs w:val="22"/>
              </w:rPr>
            </w:pPr>
            <w:r w:rsidRPr="00651796">
              <w:rPr>
                <w:szCs w:val="22"/>
              </w:rPr>
              <w:t>6.96.</w:t>
            </w:r>
          </w:p>
        </w:tc>
        <w:tc>
          <w:tcPr>
            <w:tcW w:w="858" w:type="pct"/>
          </w:tcPr>
          <w:p w14:paraId="25128023" w14:textId="77777777" w:rsidR="00B3171E" w:rsidRPr="00651796" w:rsidRDefault="00B3171E" w:rsidP="00651796">
            <w:pPr>
              <w:spacing w:line="276" w:lineRule="auto"/>
              <w:rPr>
                <w:szCs w:val="22"/>
              </w:rPr>
            </w:pPr>
            <w:r w:rsidRPr="00651796">
              <w:rPr>
                <w:szCs w:val="22"/>
              </w:rPr>
              <w:t>16.08</w:t>
            </w:r>
          </w:p>
        </w:tc>
        <w:tc>
          <w:tcPr>
            <w:tcW w:w="830" w:type="pct"/>
          </w:tcPr>
          <w:p w14:paraId="51CA7C3B" w14:textId="77777777" w:rsidR="00B3171E" w:rsidRPr="00651796" w:rsidRDefault="00B3171E" w:rsidP="00651796">
            <w:pPr>
              <w:spacing w:line="276" w:lineRule="auto"/>
              <w:rPr>
                <w:szCs w:val="22"/>
              </w:rPr>
            </w:pPr>
            <w:r w:rsidRPr="00651796">
              <w:rPr>
                <w:szCs w:val="22"/>
              </w:rPr>
              <w:t>9.92</w:t>
            </w:r>
          </w:p>
        </w:tc>
        <w:tc>
          <w:tcPr>
            <w:tcW w:w="828" w:type="pct"/>
          </w:tcPr>
          <w:p w14:paraId="600CC224" w14:textId="77777777" w:rsidR="00B3171E" w:rsidRPr="00651796" w:rsidRDefault="00B3171E" w:rsidP="00651796">
            <w:pPr>
              <w:spacing w:line="276" w:lineRule="auto"/>
              <w:rPr>
                <w:szCs w:val="22"/>
              </w:rPr>
            </w:pPr>
            <w:r w:rsidRPr="00651796">
              <w:rPr>
                <w:szCs w:val="22"/>
              </w:rPr>
              <w:t>16.57</w:t>
            </w:r>
          </w:p>
        </w:tc>
        <w:tc>
          <w:tcPr>
            <w:tcW w:w="817" w:type="pct"/>
          </w:tcPr>
          <w:p w14:paraId="6480CFB2" w14:textId="77777777" w:rsidR="00B3171E" w:rsidRPr="00651796" w:rsidRDefault="00B3171E" w:rsidP="00651796">
            <w:pPr>
              <w:spacing w:line="276" w:lineRule="auto"/>
              <w:rPr>
                <w:szCs w:val="22"/>
              </w:rPr>
            </w:pPr>
            <w:r w:rsidRPr="00651796">
              <w:rPr>
                <w:szCs w:val="22"/>
              </w:rPr>
              <w:t>10.27</w:t>
            </w:r>
          </w:p>
        </w:tc>
      </w:tr>
    </w:tbl>
    <w:p w14:paraId="788467B9" w14:textId="77777777" w:rsidR="00590E84" w:rsidRDefault="00590E84" w:rsidP="00590E84">
      <w:pPr>
        <w:pStyle w:val="Caption"/>
      </w:pPr>
    </w:p>
    <w:p w14:paraId="1F15F98B" w14:textId="2FFCBF03" w:rsidR="00590E84" w:rsidRPr="00590E84" w:rsidRDefault="00590E84" w:rsidP="00590E84">
      <w:pPr>
        <w:pStyle w:val="Caption"/>
        <w:rPr>
          <w:szCs w:val="18"/>
        </w:rPr>
      </w:pPr>
      <w:bookmarkStart w:id="44" w:name="_Toc112607296"/>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063505">
        <w:rPr>
          <w:noProof/>
          <w:szCs w:val="18"/>
        </w:rPr>
        <w:t>3</w:t>
      </w:r>
      <w:r w:rsidRPr="00590E84">
        <w:rPr>
          <w:szCs w:val="18"/>
        </w:rPr>
        <w:fldChar w:fldCharType="end"/>
      </w:r>
      <w:r w:rsidRPr="00590E84">
        <w:rPr>
          <w:szCs w:val="18"/>
        </w:rPr>
        <w:t>. RAM Use Comparison by Detector</w:t>
      </w:r>
      <w:bookmarkEnd w:id="44"/>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rsidRPr="00651796" w14:paraId="427BBF50"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B483A4F" w14:textId="7140BD61"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CF1A086"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2CA7F485"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425C62DD"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6D499C3D"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3BFBB5D7"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rsidRPr="00651796" w14:paraId="6D262F67" w14:textId="77777777" w:rsidTr="00F9496F">
        <w:tc>
          <w:tcPr>
            <w:tcW w:w="1560" w:type="dxa"/>
          </w:tcPr>
          <w:p w14:paraId="20674179" w14:textId="77777777" w:rsidR="00651796" w:rsidRPr="00651796" w:rsidRDefault="00651796" w:rsidP="00F9496F">
            <w:pPr>
              <w:pStyle w:val="NoSpacing"/>
              <w:spacing w:line="276" w:lineRule="auto"/>
              <w:rPr>
                <w:sz w:val="22"/>
                <w:szCs w:val="22"/>
              </w:rPr>
            </w:pPr>
            <w:r w:rsidRPr="00651796">
              <w:rPr>
                <w:sz w:val="22"/>
                <w:szCs w:val="22"/>
              </w:rPr>
              <w:t>RAM Before (GB)</w:t>
            </w:r>
          </w:p>
        </w:tc>
        <w:tc>
          <w:tcPr>
            <w:tcW w:w="1560" w:type="dxa"/>
          </w:tcPr>
          <w:p w14:paraId="34477787" w14:textId="77777777" w:rsidR="00651796" w:rsidRPr="00651796" w:rsidRDefault="00651796" w:rsidP="00F9496F">
            <w:pPr>
              <w:pStyle w:val="NoSpacing"/>
              <w:spacing w:line="276" w:lineRule="auto"/>
              <w:rPr>
                <w:sz w:val="22"/>
                <w:szCs w:val="22"/>
              </w:rPr>
            </w:pPr>
            <w:r w:rsidRPr="00651796">
              <w:rPr>
                <w:sz w:val="22"/>
                <w:szCs w:val="22"/>
              </w:rPr>
              <w:t>7.8</w:t>
            </w:r>
          </w:p>
        </w:tc>
        <w:tc>
          <w:tcPr>
            <w:tcW w:w="1560" w:type="dxa"/>
          </w:tcPr>
          <w:p w14:paraId="34C15534"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77EE7997" w14:textId="77777777" w:rsidR="00651796" w:rsidRPr="00651796" w:rsidRDefault="00651796" w:rsidP="00F9496F">
            <w:pPr>
              <w:pStyle w:val="NoSpacing"/>
              <w:spacing w:line="276" w:lineRule="auto"/>
              <w:rPr>
                <w:sz w:val="22"/>
                <w:szCs w:val="22"/>
              </w:rPr>
            </w:pPr>
            <w:r w:rsidRPr="00651796">
              <w:rPr>
                <w:sz w:val="22"/>
                <w:szCs w:val="22"/>
              </w:rPr>
              <w:t>10.7</w:t>
            </w:r>
          </w:p>
        </w:tc>
        <w:tc>
          <w:tcPr>
            <w:tcW w:w="1560" w:type="dxa"/>
          </w:tcPr>
          <w:p w14:paraId="12BB7D8F"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3DCC9969" w14:textId="77777777" w:rsidR="00651796" w:rsidRPr="00651796" w:rsidRDefault="00651796" w:rsidP="00F9496F">
            <w:pPr>
              <w:pStyle w:val="NoSpacing"/>
              <w:spacing w:line="276" w:lineRule="auto"/>
              <w:rPr>
                <w:sz w:val="22"/>
                <w:szCs w:val="22"/>
              </w:rPr>
            </w:pPr>
            <w:r w:rsidRPr="00651796">
              <w:rPr>
                <w:sz w:val="22"/>
                <w:szCs w:val="22"/>
              </w:rPr>
              <w:t>10.9</w:t>
            </w:r>
          </w:p>
        </w:tc>
      </w:tr>
      <w:tr w:rsidR="00651796" w:rsidRPr="00651796" w14:paraId="0AF96CD2" w14:textId="77777777" w:rsidTr="00F9496F">
        <w:tc>
          <w:tcPr>
            <w:tcW w:w="1560" w:type="dxa"/>
          </w:tcPr>
          <w:p w14:paraId="6CF56F96" w14:textId="77777777" w:rsidR="00651796" w:rsidRPr="00651796" w:rsidRDefault="00651796" w:rsidP="00F9496F">
            <w:pPr>
              <w:pStyle w:val="NoSpacing"/>
              <w:spacing w:line="276" w:lineRule="auto"/>
              <w:rPr>
                <w:sz w:val="22"/>
                <w:szCs w:val="22"/>
              </w:rPr>
            </w:pPr>
            <w:r w:rsidRPr="00651796">
              <w:rPr>
                <w:sz w:val="22"/>
                <w:szCs w:val="22"/>
              </w:rPr>
              <w:t>RAM During (GB)</w:t>
            </w:r>
          </w:p>
        </w:tc>
        <w:tc>
          <w:tcPr>
            <w:tcW w:w="1560" w:type="dxa"/>
          </w:tcPr>
          <w:p w14:paraId="1EC6C05C" w14:textId="77777777" w:rsidR="00651796" w:rsidRPr="00651796" w:rsidRDefault="00651796" w:rsidP="00F9496F">
            <w:pPr>
              <w:pStyle w:val="NoSpacing"/>
              <w:spacing w:line="276" w:lineRule="auto"/>
              <w:rPr>
                <w:sz w:val="22"/>
                <w:szCs w:val="22"/>
              </w:rPr>
            </w:pPr>
            <w:r w:rsidRPr="00651796">
              <w:rPr>
                <w:sz w:val="22"/>
                <w:szCs w:val="22"/>
              </w:rPr>
              <w:t>8.2</w:t>
            </w:r>
          </w:p>
        </w:tc>
        <w:tc>
          <w:tcPr>
            <w:tcW w:w="1560" w:type="dxa"/>
          </w:tcPr>
          <w:p w14:paraId="49CE4E6E" w14:textId="77777777" w:rsidR="00651796" w:rsidRPr="00651796" w:rsidRDefault="00651796" w:rsidP="00F9496F">
            <w:pPr>
              <w:pStyle w:val="NoSpacing"/>
              <w:spacing w:line="276" w:lineRule="auto"/>
              <w:rPr>
                <w:sz w:val="22"/>
                <w:szCs w:val="22"/>
              </w:rPr>
            </w:pPr>
            <w:r w:rsidRPr="00651796">
              <w:rPr>
                <w:sz w:val="22"/>
                <w:szCs w:val="22"/>
              </w:rPr>
              <w:t>6.8</w:t>
            </w:r>
          </w:p>
        </w:tc>
        <w:tc>
          <w:tcPr>
            <w:tcW w:w="1560" w:type="dxa"/>
          </w:tcPr>
          <w:p w14:paraId="0AA3B6F8" w14:textId="77777777" w:rsidR="00651796" w:rsidRPr="00651796" w:rsidRDefault="00651796" w:rsidP="00F9496F">
            <w:pPr>
              <w:pStyle w:val="NoSpacing"/>
              <w:spacing w:line="276" w:lineRule="auto"/>
              <w:rPr>
                <w:sz w:val="22"/>
                <w:szCs w:val="22"/>
              </w:rPr>
            </w:pPr>
            <w:r w:rsidRPr="00651796">
              <w:rPr>
                <w:sz w:val="22"/>
                <w:szCs w:val="22"/>
              </w:rPr>
              <w:t>11.1</w:t>
            </w:r>
          </w:p>
        </w:tc>
        <w:tc>
          <w:tcPr>
            <w:tcW w:w="1560" w:type="dxa"/>
          </w:tcPr>
          <w:p w14:paraId="45AEF5E0" w14:textId="77777777" w:rsidR="00651796" w:rsidRPr="00651796" w:rsidRDefault="00651796" w:rsidP="00F9496F">
            <w:pPr>
              <w:pStyle w:val="NoSpacing"/>
              <w:spacing w:line="276" w:lineRule="auto"/>
              <w:rPr>
                <w:sz w:val="22"/>
                <w:szCs w:val="22"/>
              </w:rPr>
            </w:pPr>
            <w:r w:rsidRPr="00651796">
              <w:rPr>
                <w:sz w:val="22"/>
                <w:szCs w:val="22"/>
              </w:rPr>
              <w:t>6.7</w:t>
            </w:r>
          </w:p>
        </w:tc>
        <w:tc>
          <w:tcPr>
            <w:tcW w:w="1560" w:type="dxa"/>
          </w:tcPr>
          <w:p w14:paraId="641B6B8A" w14:textId="77777777" w:rsidR="00651796" w:rsidRPr="00651796" w:rsidRDefault="00651796" w:rsidP="00F9496F">
            <w:pPr>
              <w:pStyle w:val="NoSpacing"/>
              <w:spacing w:line="276" w:lineRule="auto"/>
              <w:rPr>
                <w:sz w:val="22"/>
                <w:szCs w:val="22"/>
              </w:rPr>
            </w:pPr>
            <w:r w:rsidRPr="00651796">
              <w:rPr>
                <w:sz w:val="22"/>
                <w:szCs w:val="22"/>
              </w:rPr>
              <w:t>13.9</w:t>
            </w:r>
          </w:p>
        </w:tc>
      </w:tr>
      <w:tr w:rsidR="00651796" w:rsidRPr="00651796" w14:paraId="61B990B9" w14:textId="77777777" w:rsidTr="00F9496F">
        <w:tc>
          <w:tcPr>
            <w:tcW w:w="1560" w:type="dxa"/>
          </w:tcPr>
          <w:p w14:paraId="1DD0660B" w14:textId="77777777" w:rsidR="00651796" w:rsidRPr="00651796" w:rsidRDefault="00651796" w:rsidP="00F9496F">
            <w:pPr>
              <w:pStyle w:val="NoSpacing"/>
              <w:spacing w:line="276" w:lineRule="auto"/>
              <w:rPr>
                <w:sz w:val="22"/>
                <w:szCs w:val="22"/>
              </w:rPr>
            </w:pPr>
            <w:r w:rsidRPr="00651796">
              <w:rPr>
                <w:sz w:val="22"/>
                <w:szCs w:val="22"/>
              </w:rPr>
              <w:t>Difference (GB)</w:t>
            </w:r>
          </w:p>
        </w:tc>
        <w:tc>
          <w:tcPr>
            <w:tcW w:w="1560" w:type="dxa"/>
          </w:tcPr>
          <w:p w14:paraId="5EE77ED9"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1FA3647" w14:textId="77777777" w:rsidR="00651796" w:rsidRPr="00651796" w:rsidRDefault="00651796" w:rsidP="00F9496F">
            <w:pPr>
              <w:pStyle w:val="NoSpacing"/>
              <w:spacing w:line="276" w:lineRule="auto"/>
              <w:rPr>
                <w:sz w:val="22"/>
                <w:szCs w:val="22"/>
              </w:rPr>
            </w:pPr>
            <w:r w:rsidRPr="00651796">
              <w:rPr>
                <w:sz w:val="22"/>
                <w:szCs w:val="22"/>
              </w:rPr>
              <w:t>0.6</w:t>
            </w:r>
          </w:p>
        </w:tc>
        <w:tc>
          <w:tcPr>
            <w:tcW w:w="1560" w:type="dxa"/>
          </w:tcPr>
          <w:p w14:paraId="27012DC4"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345884C" w14:textId="77777777" w:rsidR="00651796" w:rsidRPr="00651796" w:rsidRDefault="00651796" w:rsidP="00F9496F">
            <w:pPr>
              <w:pStyle w:val="NoSpacing"/>
              <w:spacing w:line="276" w:lineRule="auto"/>
              <w:rPr>
                <w:sz w:val="22"/>
                <w:szCs w:val="22"/>
              </w:rPr>
            </w:pPr>
            <w:r w:rsidRPr="00651796">
              <w:rPr>
                <w:sz w:val="22"/>
                <w:szCs w:val="22"/>
              </w:rPr>
              <w:t>0.5</w:t>
            </w:r>
          </w:p>
        </w:tc>
        <w:tc>
          <w:tcPr>
            <w:tcW w:w="1560" w:type="dxa"/>
          </w:tcPr>
          <w:p w14:paraId="4D8AD27B" w14:textId="77777777" w:rsidR="00651796" w:rsidRPr="00651796" w:rsidRDefault="00651796" w:rsidP="00F9496F">
            <w:pPr>
              <w:pStyle w:val="NoSpacing"/>
              <w:spacing w:line="276" w:lineRule="auto"/>
              <w:rPr>
                <w:sz w:val="22"/>
                <w:szCs w:val="22"/>
              </w:rPr>
            </w:pPr>
            <w:r w:rsidRPr="00651796">
              <w:rPr>
                <w:sz w:val="22"/>
                <w:szCs w:val="22"/>
              </w:rPr>
              <w:t>3.0</w:t>
            </w:r>
          </w:p>
        </w:tc>
      </w:tr>
    </w:tbl>
    <w:p w14:paraId="10F3E4E6" w14:textId="77777777" w:rsidR="00651796" w:rsidRPr="00651796" w:rsidRDefault="00651796" w:rsidP="00651796">
      <w:pPr>
        <w:rPr>
          <w:rFonts w:ascii="Helvetica" w:hAnsi="Helvetica"/>
          <w:sz w:val="18"/>
          <w:szCs w:val="18"/>
        </w:rPr>
      </w:pPr>
    </w:p>
    <w:p w14:paraId="233D77F7" w14:textId="77777777" w:rsidR="002103CA" w:rsidRPr="005D28CD" w:rsidRDefault="002103CA" w:rsidP="00C43C11"/>
    <w:p w14:paraId="082FF761" w14:textId="50E4A598" w:rsidR="002103CA" w:rsidRDefault="002103CA" w:rsidP="00C43C11">
      <w:pPr>
        <w:pStyle w:val="Heading20"/>
      </w:pPr>
      <w:bookmarkStart w:id="45" w:name="_Toc112607514"/>
      <w:r>
        <w:t>Analysis</w:t>
      </w:r>
      <w:bookmarkEnd w:id="45"/>
    </w:p>
    <w:p w14:paraId="03E568D0" w14:textId="77777777" w:rsidR="00C43C11" w:rsidRPr="00C43C11" w:rsidRDefault="00C43C11" w:rsidP="00C43C11"/>
    <w:p w14:paraId="33320401" w14:textId="12F29C5D" w:rsidR="002103CA" w:rsidRDefault="002103CA" w:rsidP="00C43C11">
      <w:r>
        <w:t xml:space="preserve">While Haar Cascade is one of the fastest methods (avg. 27.22 frames per second), it has the lowest accuracy out of all tested (approx. 50%). Using Haar Cascade may lead to production of inaccurate data even with the error prevention procedures (described in the next section) in place. </w:t>
      </w:r>
    </w:p>
    <w:p w14:paraId="00655EBD" w14:textId="77777777" w:rsidR="00C43C11" w:rsidRDefault="00C43C11" w:rsidP="00C43C11"/>
    <w:p w14:paraId="20D063F2" w14:textId="4BF0244E" w:rsidR="002103CA" w:rsidRDefault="002103CA" w:rsidP="00C43C11">
      <w:r>
        <w:t>HOG is another legacy method that does not compete with the state-of-the-art methods. Not only is the accuracy just approximately 10% better than Haar Cascade but it is also much slower (avg. 2.87 frames per second), despite loading the CPU the least, while using as much RAM as MTCNN.</w:t>
      </w:r>
    </w:p>
    <w:p w14:paraId="56ADA9E7" w14:textId="77777777" w:rsidR="00C43C11" w:rsidRDefault="00C43C11" w:rsidP="00C43C11"/>
    <w:p w14:paraId="7596FCA0" w14:textId="5F5BE021" w:rsidR="002103CA" w:rsidRDefault="002103CA" w:rsidP="00C43C11">
      <w:r>
        <w:t>MTCNN overperforms all tested methods in terms of accuracy (approx. 90%). However, the speed at which it can detect faces (avg. 1.77 frames per second) makes it inapplicable in real-time applications. However, this method is the most efficient in terms of resources used over accuracy.</w:t>
      </w:r>
    </w:p>
    <w:p w14:paraId="62B22A54" w14:textId="77777777" w:rsidR="00C43C11" w:rsidRDefault="00C43C11" w:rsidP="00C43C11"/>
    <w:p w14:paraId="3C666B6E" w14:textId="680EB846" w:rsidR="002103CA" w:rsidRDefault="002103CA" w:rsidP="00C43C11">
      <w:r>
        <w:t>While MMOD reaches the state-of-the-art status due to its accuracy (approx. 70%), the detection speed is the slowest out of all considered detectors. It is slower than MTCNN by a factor of twelve. It also uses the most resources and would not be feasible in a commercial application – 3 GB of RAM.</w:t>
      </w:r>
    </w:p>
    <w:p w14:paraId="17C03484" w14:textId="77777777" w:rsidR="00C43C11" w:rsidRDefault="00C43C11" w:rsidP="00C43C11"/>
    <w:p w14:paraId="4034249E" w14:textId="43AB72AF" w:rsidR="002103CA" w:rsidRDefault="002103CA" w:rsidP="00C43C11">
      <w:r>
        <w:t>SSD is the perfect detector for real time applications due to its fast speed of detection (avg. 25.5 frames per second), high accuracy (approx. 88%) and low resources requirements – lower than Haar Cascade in terms of RAM used and approximately the same CPU Load.</w:t>
      </w:r>
    </w:p>
    <w:p w14:paraId="235B8F66" w14:textId="77777777" w:rsidR="00C43C11" w:rsidRDefault="00C43C11" w:rsidP="00C43C11"/>
    <w:p w14:paraId="2B6D8A15" w14:textId="0A525F8B" w:rsidR="002103CA" w:rsidRDefault="002103CA" w:rsidP="00C43C11">
      <w:pPr>
        <w:pStyle w:val="Heading20"/>
      </w:pPr>
      <w:bookmarkStart w:id="46" w:name="_Toc112607515"/>
      <w:r>
        <w:t>Conclusion</w:t>
      </w:r>
      <w:bookmarkEnd w:id="46"/>
    </w:p>
    <w:p w14:paraId="2A5A8CDC" w14:textId="77777777" w:rsidR="00C43C11" w:rsidRPr="00C43C11" w:rsidRDefault="00C43C11" w:rsidP="00C43C11"/>
    <w:p w14:paraId="24570273" w14:textId="03DAFBA7" w:rsidR="00752FF5" w:rsidRDefault="002103CA" w:rsidP="00C43C11">
      <w:r>
        <w:t>While all the detectors have their advantages and disadvantages, Single Shot Multibox Detector (SSD) is the perfect detector for real time applications with its low resource use, high speed, and accuracy.</w:t>
      </w:r>
    </w:p>
    <w:p w14:paraId="5E12B943" w14:textId="568540CB" w:rsidR="002103CA" w:rsidRPr="002103CA" w:rsidRDefault="002103CA" w:rsidP="00C43C11"/>
    <w:p w14:paraId="72EFC2B7" w14:textId="77777777" w:rsidR="00870EEE" w:rsidRDefault="00870EEE" w:rsidP="00C43C11"/>
    <w:p w14:paraId="781DB489" w14:textId="5F7143C4" w:rsidR="00C43C11" w:rsidRPr="00C43C11" w:rsidRDefault="00C43C11" w:rsidP="006C63FD">
      <w:pPr>
        <w:pStyle w:val="Heading10"/>
      </w:pPr>
      <w:r>
        <w:br w:type="column"/>
      </w:r>
      <w:bookmarkStart w:id="47" w:name="_Toc112607516"/>
      <w:r w:rsidR="00752FF5">
        <w:lastRenderedPageBreak/>
        <w:t>Chapter 3. VGG-Face</w:t>
      </w:r>
      <w:bookmarkEnd w:id="47"/>
    </w:p>
    <w:p w14:paraId="7602EAD8" w14:textId="2DA3BCB9" w:rsidR="00C43C11" w:rsidRDefault="00336275" w:rsidP="00C43C11">
      <w:r>
        <w:t xml:space="preserve">Pre-trained </w:t>
      </w:r>
      <w:r w:rsidR="005054BB">
        <w:t xml:space="preserve">VGG-Face and its derivative (ResNet) </w:t>
      </w:r>
      <w:r>
        <w:t xml:space="preserve">models </w:t>
      </w:r>
      <w:r w:rsidR="005054BB">
        <w:t>are used during the detection and representation stages of the face recognition pipeline in the prototype.</w:t>
      </w:r>
      <w:r>
        <w:t xml:space="preserve"> These models are </w:t>
      </w:r>
      <w:r w:rsidR="001552B7">
        <w:t>CNN architectures for face identification and verification. Compared to other state-of-the-art models, VGG-Face has a much simpler architecture that achieves state-of-the-art results on several image and video face recognition benchmarks. (</w:t>
      </w:r>
      <w:r w:rsidR="001552B7" w:rsidRPr="002274BE">
        <w:t>Parkhi</w:t>
      </w:r>
      <w:r w:rsidR="001552B7">
        <w:t xml:space="preserve">, 2015) This chapter covers the </w:t>
      </w:r>
      <w:r w:rsidR="00F8721C">
        <w:t>network architecture, its training, as well as evaluation of the results against existing datasets.</w:t>
      </w:r>
    </w:p>
    <w:p w14:paraId="1A3FE811" w14:textId="67EBCCBA" w:rsidR="00C43C11" w:rsidRPr="00C43C11" w:rsidRDefault="00F8721C" w:rsidP="006C63FD">
      <w:pPr>
        <w:pStyle w:val="Heading20"/>
      </w:pPr>
      <w:bookmarkStart w:id="48" w:name="_Toc112607517"/>
      <w:r>
        <w:t>Network Architecture</w:t>
      </w:r>
      <w:r w:rsidR="006F1982">
        <w:t xml:space="preserve"> and Training</w:t>
      </w:r>
      <w:bookmarkEnd w:id="48"/>
    </w:p>
    <w:p w14:paraId="16A6F606" w14:textId="7D8BCBA3" w:rsidR="00C43C11" w:rsidRDefault="006F1982" w:rsidP="00C43C11">
      <w:r w:rsidRPr="006F1982">
        <w:t>This section describes the process of training the CNN, as well as its structure.</w:t>
      </w:r>
      <w:r>
        <w:t xml:space="preserve"> </w:t>
      </w:r>
      <w:r w:rsidR="00850DF3">
        <w:t xml:space="preserve">Due to the unavailability of large quantities of training data to the public, </w:t>
      </w:r>
      <w:r w:rsidR="004028C6">
        <w:t xml:space="preserve">the training process was omitted in the implementation of the prototype and instead a model with pretrained weights (provided by the OpenCV community) is used. </w:t>
      </w:r>
      <w:r>
        <w:t xml:space="preserve">The data set used to train the model contains </w:t>
      </w:r>
      <w:r w:rsidRPr="006F1982">
        <w:t>2622</w:t>
      </w:r>
      <w:r>
        <w:t xml:space="preserve"> identities with up to </w:t>
      </w:r>
      <w:r w:rsidR="0093715E">
        <w:t>one thousand</w:t>
      </w:r>
      <w:r>
        <w:t xml:space="preserve"> images per identity. </w:t>
      </w:r>
      <w:r w:rsidR="002D22A8">
        <w:t>(</w:t>
      </w:r>
      <w:r w:rsidR="002D22A8" w:rsidRPr="002274BE">
        <w:t>Parkhi</w:t>
      </w:r>
      <w:r w:rsidR="002D22A8">
        <w:t>, 2015)</w:t>
      </w:r>
    </w:p>
    <w:p w14:paraId="0A119EC0" w14:textId="3CF305B7" w:rsidR="00C43C11" w:rsidRPr="00C43C11" w:rsidRDefault="005D70AA" w:rsidP="006C63FD">
      <w:pPr>
        <w:pStyle w:val="Heading3"/>
      </w:pPr>
      <w:bookmarkStart w:id="49" w:name="_Toc112607518"/>
      <w:r>
        <w:t xml:space="preserve">Learning </w:t>
      </w:r>
      <w:r w:rsidR="006F1982">
        <w:t>Face Classifier</w:t>
      </w:r>
      <w:bookmarkEnd w:id="49"/>
    </w:p>
    <w:p w14:paraId="6D9D19F9" w14:textId="410967B0" w:rsidR="00C43C11" w:rsidRDefault="005D70AA" w:rsidP="00C43C11">
      <w:r>
        <w:t xml:space="preserve">Let </w:t>
      </w:r>
      <m:oMath>
        <m:r>
          <w:rPr>
            <w:rFonts w:ascii="Cambria Math" w:hAnsi="Cambria Math"/>
          </w:rPr>
          <m:t>ϕ</m:t>
        </m:r>
      </m:oMath>
      <w:r>
        <w:t xml:space="preserve"> denote the deep architecture considered. Initially, they </w:t>
      </w:r>
      <w:r w:rsidR="009646CC">
        <w:t xml:space="preserve">are bootstrapped by structuring the problem of recognizing </w:t>
      </w:r>
      <m:oMath>
        <m:r>
          <w:rPr>
            <w:rFonts w:ascii="Cambria Math" w:hAnsi="Cambria Math"/>
          </w:rPr>
          <m:t>N=2622</m:t>
        </m:r>
      </m:oMath>
      <w:r w:rsidR="009646CC">
        <w:t xml:space="preserve"> individuals as a N-ways classification problem.</w:t>
      </w:r>
      <w:r w:rsidR="0093715E">
        <w:t xml:space="preserve"> This improves the training speed, as well as makes the training simpler.</w:t>
      </w:r>
      <w:r w:rsidR="002D22A8" w:rsidRPr="002D22A8">
        <w:t xml:space="preserve"> </w:t>
      </w:r>
      <w:r w:rsidR="002D22A8">
        <w:t>(</w:t>
      </w:r>
      <w:r w:rsidR="002D22A8" w:rsidRPr="002274BE">
        <w:t>Parkhi</w:t>
      </w:r>
      <w:r w:rsidR="002D22A8">
        <w:t>, 2015)</w:t>
      </w:r>
    </w:p>
    <w:p w14:paraId="22946A30" w14:textId="20DBB244" w:rsidR="00C43C11" w:rsidRDefault="009646CC" w:rsidP="00C43C11">
      <w:r>
        <w:t xml:space="preserve">Let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t=1, …, T</m:t>
        </m:r>
      </m:oMath>
      <w:r>
        <w:t xml:space="preserve"> denote each training image. The CNN associates each training image </w:t>
      </w:r>
      <w:r w:rsidR="004640A3">
        <w:t>one</w:t>
      </w:r>
      <w:r>
        <w:t xml:space="preserve"> score vector</w:t>
      </w:r>
      <w:r w:rsidR="004640A3">
        <w:t xml:space="preserve"> per identity with the use of final </w:t>
      </w:r>
      <w:r w:rsidR="003C25DA">
        <w:t>fully connected</w:t>
      </w:r>
      <w:r w:rsidR="004640A3">
        <w:t xml:space="preserve"> layer containing </w:t>
      </w:r>
      <m:oMath>
        <m:r>
          <w:rPr>
            <w:rFonts w:ascii="Cambria Math" w:hAnsi="Cambria Math"/>
          </w:rPr>
          <m:t>N</m:t>
        </m:r>
      </m:oMath>
      <w:r w:rsidR="004640A3">
        <w:t xml:space="preserve"> linear predictors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r>
          <w:rPr>
            <w:rFonts w:ascii="Cambria Math" w:hAnsi="Cambria Math"/>
          </w:rPr>
          <m:t>,  b∈</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4640A3">
        <w:t xml:space="preserve">. The score vectors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+b</m:t>
        </m:r>
      </m:oMath>
      <w:r w:rsidR="004640A3">
        <w:t xml:space="preserve"> are compared to the ground-truth class identity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1, …, N</m:t>
            </m:r>
          </m:e>
        </m:d>
      </m:oMath>
      <w:r w:rsidR="001E0877">
        <w:t xml:space="preserve">. It </w:t>
      </w:r>
      <w:r w:rsidR="002D22A8">
        <w:t>is</w:t>
      </w:r>
      <w:r w:rsidR="001E0877">
        <w:t xml:space="preserve"> accomplished by computing the softmax log-loss</w:t>
      </w:r>
      <w:r w:rsidR="00450D81">
        <w:t>:</w:t>
      </w:r>
    </w:p>
    <w:p w14:paraId="35A5FE30" w14:textId="3C1542F7" w:rsidR="00C43C11" w:rsidRPr="003C25DA" w:rsidRDefault="001E0877" w:rsidP="00C43C11">
      <w:pPr>
        <w:ind w:left="284" w:firstLine="720"/>
      </w:pPr>
      <m:oMathPara>
        <m:oMath>
          <m:r>
            <w:rPr>
              <w:rFonts w:ascii="Cambria Math" w:hAnsi="Cambria Math"/>
            </w:rPr>
            <m:t>E</m:t>
          </m:r>
          <m:d>
            <m:dPr>
              <m:ctrlPr>
                <w:rPr>
                  <w:rFonts w:ascii="Cambria Math" w:hAnsi="Cambria Math"/>
                  <w:i/>
                </w:rPr>
              </m:ctrlPr>
            </m:dPr>
            <m:e>
              <m:r>
                <w:rPr>
                  <w:rFonts w:ascii="Cambria Math" w:hAnsi="Cambria Math"/>
                </w:rPr>
                <m:t>ϕ</m:t>
              </m:r>
            </m:e>
          </m:d>
          <m:r>
            <w:rPr>
              <w:rFonts w:ascii="Cambria Math" w:hAnsi="Cambria Math"/>
            </w:rPr>
            <m:t>=-</m:t>
          </m:r>
          <m:nary>
            <m:naryPr>
              <m:chr m:val="∑"/>
              <m:limLoc m:val="undOvr"/>
              <m:ctrlPr>
                <w:rPr>
                  <w:rFonts w:ascii="Cambria Math" w:hAnsi="Cambria Math"/>
                  <w:i/>
                  <w:kern w:val="24"/>
                  <w:szCs w:val="24"/>
                </w:rPr>
              </m:ctrlPr>
            </m:naryPr>
            <m:sub>
              <m:r>
                <w:rPr>
                  <w:rFonts w:ascii="Cambria Math" w:hAnsi="Cambria Math"/>
                </w:rPr>
                <m:t>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kern w:val="24"/>
                              <w:szCs w:val="24"/>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up>
                          </m:sSup>
                        </m:num>
                        <m:den>
                          <m:nary>
                            <m:naryPr>
                              <m:chr m:val="∑"/>
                              <m:limLoc m:val="undOvr"/>
                              <m:ctrlPr>
                                <w:rPr>
                                  <w:rFonts w:ascii="Cambria Math" w:hAnsi="Cambria Math"/>
                                  <w:i/>
                                  <w:kern w:val="24"/>
                                  <w:szCs w:val="24"/>
                                </w:rPr>
                              </m:ctrlPr>
                            </m:naryPr>
                            <m:sub>
                              <m:r>
                                <w:rPr>
                                  <w:rFonts w:ascii="Cambria Math" w:hAnsi="Cambria Math"/>
                                </w:rPr>
                                <m:t>q=1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sup>
                              </m:sSup>
                            </m:e>
                          </m:nary>
                        </m:den>
                      </m:f>
                    </m:e>
                  </m:d>
                </m:e>
              </m:func>
            </m:e>
          </m:nary>
          <m:r>
            <w:rPr>
              <w:rFonts w:ascii="Cambria Math" w:hAnsi="Cambria Math"/>
            </w:rPr>
            <m:t>,</m:t>
          </m:r>
        </m:oMath>
      </m:oMathPara>
    </w:p>
    <w:p w14:paraId="508BBDE5" w14:textId="16B6DB2B" w:rsidR="003C25DA" w:rsidRDefault="003C25DA" w:rsidP="00C43C11">
      <w:pPr>
        <w:jc w:val="center"/>
      </w:pPr>
      <w:r w:rsidRPr="003C25DA">
        <w:t xml:space="preserve">where </w:t>
      </w:r>
      <w:r>
        <w:t>e</w:t>
      </w:r>
      <w:r>
        <w:softHyphen/>
      </w:r>
      <w:r>
        <w:rPr>
          <w:vertAlign w:val="subscript"/>
        </w:rPr>
        <w:t>c</w:t>
      </w:r>
      <w:r w:rsidRPr="003C25DA">
        <w:t xml:space="preserve"> denotes the one-hot vector of class c</w:t>
      </w:r>
      <w:r>
        <w:t>.</w:t>
      </w:r>
    </w:p>
    <w:p w14:paraId="0002C782" w14:textId="77777777" w:rsidR="00C43C11" w:rsidRDefault="00C43C11" w:rsidP="006C63FD"/>
    <w:p w14:paraId="5FD81CAC" w14:textId="05AC7343" w:rsidR="003C25DA" w:rsidRDefault="003C25DA" w:rsidP="00C43C11">
      <w:r>
        <w:t>After learning, the classifier layer can be removed, and the score vectors can be used for face identity verification. This corresponds to the pre-trained weights in the prototype. The identity verification can be performed by finding the Euclidean distance as described in Chapter 1. However, the scores can be further improved by</w:t>
      </w:r>
      <w:r w:rsidR="0093715E">
        <w:t xml:space="preserve"> adjusting them for verification in Euclidean space using </w:t>
      </w:r>
      <w:r w:rsidR="0093715E">
        <w:rPr>
          <w:i/>
          <w:iCs/>
        </w:rPr>
        <w:t>triplet loss</w:t>
      </w:r>
      <w:r w:rsidR="0093715E">
        <w:t xml:space="preserve"> training scheme. </w:t>
      </w:r>
    </w:p>
    <w:p w14:paraId="43CE8B30" w14:textId="77777777" w:rsidR="00C43C11" w:rsidRDefault="00C43C11" w:rsidP="00C43C11"/>
    <w:p w14:paraId="22A29EBB" w14:textId="1CD14C65" w:rsidR="002D22A8" w:rsidRDefault="00C43C11" w:rsidP="00C43C11">
      <w:pPr>
        <w:pStyle w:val="Heading3"/>
      </w:pPr>
      <w:r>
        <w:br w:type="column"/>
      </w:r>
      <w:bookmarkStart w:id="50" w:name="_Toc112607519"/>
      <w:r w:rsidR="002D22A8">
        <w:lastRenderedPageBreak/>
        <w:t>Triplet Loss</w:t>
      </w:r>
      <w:bookmarkEnd w:id="50"/>
    </w:p>
    <w:p w14:paraId="576BFECA" w14:textId="77777777" w:rsidR="00C43C11" w:rsidRPr="00C43C11" w:rsidRDefault="00C43C11" w:rsidP="00C43C11"/>
    <w:p w14:paraId="056E6605" w14:textId="28CDEF73" w:rsidR="00C43C11" w:rsidRDefault="00B747B1" w:rsidP="006C63FD">
      <w:r>
        <w:t xml:space="preserve">The goal of this training is to improve the learning scores by comparing face descriptors in Euclidean space. The output pretrained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-normalized and projected to a </w:t>
      </w:r>
      <m:oMath>
        <m:r>
          <w:rPr>
            <w:rFonts w:ascii="Cambria Math" w:hAnsi="Cambria Math"/>
          </w:rPr>
          <m:t>L≪D</m:t>
        </m:r>
      </m:oMath>
      <w:r>
        <w:t xml:space="preserve"> dimensional space using</w:t>
      </w:r>
    </w:p>
    <w:p w14:paraId="22A861C2" w14:textId="4B978D9E" w:rsidR="007076CD" w:rsidRPr="007076CD" w:rsidRDefault="00000000" w:rsidP="00C43C11">
      <w:pPr>
        <w:rPr>
          <w:szCs w:val="22"/>
        </w:rPr>
      </w:pPr>
      <m:oMathPara>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t</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e>
                  </m:d>
                </m:e>
                <m:sub>
                  <m:r>
                    <w:rPr>
                      <w:rFonts w:ascii="Cambria Math" w:hAnsi="Cambria Math"/>
                      <w:szCs w:val="22"/>
                    </w:rPr>
                    <m:t>2</m:t>
                  </m:r>
                </m:sub>
              </m:sSub>
            </m:den>
          </m:f>
          <m:r>
            <w:rPr>
              <w:rFonts w:ascii="Cambria Math" w:hAnsi="Cambria Math"/>
              <w:szCs w:val="22"/>
            </w:rPr>
            <m:t>,</m:t>
          </m:r>
        </m:oMath>
      </m:oMathPara>
    </w:p>
    <w:p w14:paraId="4D5C482B" w14:textId="5F144CAA" w:rsidR="00C43C11" w:rsidRDefault="00B234DF" w:rsidP="006C63FD">
      <w:pPr>
        <w:jc w:val="center"/>
      </w:pPr>
      <w:r>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L×D</m:t>
            </m:r>
          </m:sup>
        </m:sSup>
      </m:oMath>
      <w:r>
        <w:t>.</w:t>
      </w:r>
    </w:p>
    <w:p w14:paraId="64274FD0" w14:textId="7F67D282" w:rsidR="00C43C11" w:rsidRDefault="00D73B54" w:rsidP="00C43C11">
      <w:r>
        <w:t xml:space="preserve">Note that unlike in the linear predictor from the previous section, </w:t>
      </w:r>
      <m:oMath>
        <m:r>
          <w:rPr>
            <w:rFonts w:ascii="Cambria Math" w:hAnsi="Cambria Math"/>
          </w:rPr>
          <m:t>L≠D</m:t>
        </m:r>
      </m:oMath>
      <w:r>
        <w:t xml:space="preserve"> is not equal to the number of class identities but is the size of the descriptor embedding (the authors of VGG-Face set </w:t>
      </w:r>
      <w:bookmarkStart w:id="51" w:name="_Hlk112519451"/>
      <m:oMath>
        <m:r>
          <w:rPr>
            <w:rFonts w:ascii="Cambria Math" w:hAnsi="Cambria Math"/>
          </w:rPr>
          <m:t>L=1024</m:t>
        </m:r>
        <w:bookmarkEnd w:id="51"/>
        <m:r>
          <w:rPr>
            <w:rFonts w:ascii="Cambria Math" w:hAnsi="Cambria Math"/>
          </w:rPr>
          <m:t>)</m:t>
        </m:r>
      </m:oMath>
      <w:r>
        <w:t xml:space="preserve">. Also, the projection </w:t>
      </w:r>
      <m:oMath>
        <m:r>
          <w:rPr>
            <w:rFonts w:ascii="Cambria Math" w:hAnsi="Cambria Math"/>
          </w:rPr>
          <m:t>W'</m:t>
        </m:r>
      </m:oMath>
      <w:r>
        <w:t xml:space="preserve"> is trained to minimize </w:t>
      </w:r>
      <w:r>
        <w:rPr>
          <w:i/>
          <w:iCs/>
        </w:rPr>
        <w:t>triplet loss</w:t>
      </w:r>
      <w:r>
        <w:t>:</w:t>
      </w:r>
    </w:p>
    <w:p w14:paraId="58571C5E" w14:textId="53CF34E7" w:rsidR="00D73B54" w:rsidRPr="005C481A" w:rsidRDefault="00D73B54" w:rsidP="00C43C11">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kern w:val="24"/>
                  <w:szCs w:val="24"/>
                </w:rPr>
              </m:ctrlPr>
            </m:naryPr>
            <m:sub>
              <m:r>
                <w:rPr>
                  <w:rFonts w:ascii="Cambria Math" w:hAnsi="Cambria Math"/>
                </w:rPr>
                <m:t>(a,b,c)∈T</m:t>
              </m:r>
            </m:sub>
            <m:sup/>
            <m:e>
              <m:r>
                <m:rPr>
                  <m:sty m:val="p"/>
                </m:rPr>
                <w:rPr>
                  <w:rFonts w:ascii="Cambria Math" w:hAnsi="Cambria Math"/>
                </w:rPr>
                <m:t>max⁡</m:t>
              </m:r>
              <m:r>
                <w:rPr>
                  <w:rFonts w:ascii="Cambria Math" w:hAnsi="Cambria Math"/>
                </w:rPr>
                <m:t>{0, α-</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sub>
              <m:r>
                <w:rPr>
                  <w:rFonts w:ascii="Cambria Math" w:hAnsi="Cambria Math"/>
                </w:rPr>
                <m:t>2</m:t>
              </m:r>
            </m:sub>
            <m:sup>
              <m:r>
                <w:rPr>
                  <w:rFonts w:ascii="Cambria Math" w:hAnsi="Cambria Math"/>
                </w:rPr>
                <m:t>2</m:t>
              </m:r>
            </m:sup>
          </m:sSubSup>
          <m:r>
            <w:rPr>
              <w:rFonts w:ascii="Cambria Math" w:hAnsi="Cambria Math"/>
            </w:rPr>
            <m:t xml:space="preserve">, </m:t>
          </m:r>
        </m:oMath>
      </m:oMathPara>
    </w:p>
    <w:p w14:paraId="20FE9FEE" w14:textId="4D03CD39" w:rsidR="00C43C11" w:rsidRPr="006C63FD" w:rsidRDefault="005C481A" w:rsidP="006C63FD">
      <w:pPr>
        <w:jc w:val="center"/>
        <w:rPr>
          <w:i/>
          <w:iCs/>
          <w:szCs w:val="22"/>
        </w:rPr>
      </w:pPr>
      <w:r>
        <w:t xml:space="preserve">where </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e>
                </m:d>
              </m:e>
              <m:sub>
                <m:r>
                  <w:rPr>
                    <w:rFonts w:ascii="Cambria Math" w:hAnsi="Cambria Math"/>
                    <w:szCs w:val="22"/>
                  </w:rPr>
                  <m:t>2</m:t>
                </m:r>
              </m:sub>
            </m:sSub>
          </m:den>
        </m:f>
        <m:r>
          <w:rPr>
            <w:rFonts w:ascii="Cambria Math" w:hAnsi="Cambria Math"/>
            <w:szCs w:val="22"/>
          </w:rPr>
          <m:t>,</m:t>
        </m:r>
      </m:oMath>
      <w:r>
        <w:rPr>
          <w:szCs w:val="22"/>
        </w:rPr>
        <w:t xml:space="preserve"> </w:t>
      </w:r>
      <m:oMath>
        <m:r>
          <w:rPr>
            <w:rFonts w:ascii="Cambria Math" w:hAnsi="Cambria Math"/>
            <w:szCs w:val="22"/>
          </w:rPr>
          <m:t>α≥0</m:t>
        </m:r>
      </m:oMath>
      <w:r>
        <w:rPr>
          <w:szCs w:val="22"/>
        </w:rPr>
        <w:t xml:space="preserve"> is a fixed scalar called </w:t>
      </w:r>
      <w:r>
        <w:rPr>
          <w:i/>
          <w:iCs/>
          <w:szCs w:val="22"/>
        </w:rPr>
        <w:t>learning margin</w:t>
      </w:r>
      <w:r>
        <w:rPr>
          <w:szCs w:val="22"/>
        </w:rPr>
        <w:t xml:space="preserve">, and </w:t>
      </w:r>
      <m:oMath>
        <m:r>
          <w:rPr>
            <w:rFonts w:ascii="Cambria Math" w:hAnsi="Cambria Math"/>
            <w:szCs w:val="22"/>
          </w:rPr>
          <m:t>T</m:t>
        </m:r>
      </m:oMath>
      <w:r>
        <w:rPr>
          <w:szCs w:val="22"/>
        </w:rPr>
        <w:t xml:space="preserve"> is a collection of </w:t>
      </w:r>
      <w:r>
        <w:rPr>
          <w:i/>
          <w:iCs/>
          <w:szCs w:val="22"/>
        </w:rPr>
        <w:t>learning triplets.</w:t>
      </w:r>
    </w:p>
    <w:p w14:paraId="5C48971D" w14:textId="7160FAFD" w:rsidR="005C481A" w:rsidRDefault="005C481A" w:rsidP="00C43C11">
      <w:r>
        <w:t xml:space="preserve">The learning bias is also canceled in the differences in the above equation. </w:t>
      </w:r>
      <w:r w:rsidR="00850DF3">
        <w:t>From the learning</w:t>
      </w:r>
      <w:r>
        <w:t xml:space="preserve"> triplet </w:t>
      </w:r>
      <m:oMath>
        <m:r>
          <w:rPr>
            <w:rFonts w:ascii="Cambria Math" w:hAnsi="Cambria Math"/>
          </w:rPr>
          <m:t>(a, b, c)</m:t>
        </m:r>
      </m:oMath>
      <w:r w:rsidR="00850DF3">
        <w:t xml:space="preserve">, </w:t>
      </w:r>
      <m:oMath>
        <m:r>
          <w:rPr>
            <w:rFonts w:ascii="Cambria Math" w:hAnsi="Cambria Math"/>
          </w:rPr>
          <m:t>a</m:t>
        </m:r>
      </m:oMath>
      <w:r w:rsidR="00850DF3">
        <w:t xml:space="preserve"> is the </w:t>
      </w:r>
      <w:r w:rsidR="00850DF3">
        <w:rPr>
          <w:i/>
          <w:iCs/>
        </w:rPr>
        <w:t>anchor</w:t>
      </w:r>
      <w:r w:rsidR="00850DF3">
        <w:t xml:space="preserve"> face image, </w:t>
      </w:r>
      <m:oMath>
        <m:r>
          <w:rPr>
            <w:rFonts w:ascii="Cambria Math" w:hAnsi="Cambria Math"/>
          </w:rPr>
          <m:t>b≠a</m:t>
        </m:r>
      </m:oMath>
      <w:r w:rsidR="00850DF3">
        <w:t xml:space="preserve"> and </w:t>
      </w:r>
      <m:oMath>
        <m:r>
          <w:rPr>
            <w:rFonts w:ascii="Cambria Math" w:hAnsi="Cambria Math"/>
          </w:rPr>
          <m:t>c</m:t>
        </m:r>
      </m:oMath>
      <w:r w:rsidR="00850DF3">
        <w:t xml:space="preserve"> are positive and negative examples of anchor’s identity, respectively.</w:t>
      </w:r>
    </w:p>
    <w:p w14:paraId="3089AF14" w14:textId="77777777" w:rsidR="00C43C11" w:rsidRDefault="00C43C11" w:rsidP="00C43C11"/>
    <w:p w14:paraId="54C6BD1B" w14:textId="3185AAA5" w:rsidR="00B3165D" w:rsidRDefault="00B3165D" w:rsidP="00C43C11">
      <w:pPr>
        <w:pStyle w:val="Heading3"/>
      </w:pPr>
      <w:bookmarkStart w:id="52" w:name="_Toc112607520"/>
      <w:r>
        <w:t>Architecture</w:t>
      </w:r>
      <w:bookmarkEnd w:id="52"/>
    </w:p>
    <w:p w14:paraId="30C9C73C" w14:textId="77777777" w:rsidR="00C43C11" w:rsidRPr="00C43C11" w:rsidRDefault="00C43C11" w:rsidP="00C43C11"/>
    <w:p w14:paraId="18A48F8B" w14:textId="2343A6AF" w:rsidR="00C43C11" w:rsidRDefault="00880A05" w:rsidP="00C43C11">
      <w:r>
        <w:t xml:space="preserve">The detailed architecture of the CNN is given in Table </w:t>
      </w:r>
      <w:r w:rsidR="00D11D1D">
        <w:t>7</w:t>
      </w:r>
      <w:r>
        <w:t>. It comprises of eleven blocks, a linear operator followed by one or more non-linearities (ReLU or max pooling).</w:t>
      </w:r>
      <w:r w:rsidR="00D50C73">
        <w:t xml:space="preserve"> (“Comparative Study of Human Age Estimation Based on Hand-Crafted and ...”)</w:t>
      </w:r>
      <w:r>
        <w:t xml:space="preserve"> The first eight blocks are exclusively linear convolutions, whereas the remaining three are Fully Connected (FC) – linear convolutions where the size of the filters matches the size of the input data.</w:t>
      </w:r>
      <w:r w:rsidR="00AF089C">
        <w:t xml:space="preserve"> The first two FC layers output a 4096-dimensional vector, while the last FC layer </w:t>
      </w:r>
      <w:r w:rsidR="006D7150">
        <w:t xml:space="preserve">has </w:t>
      </w:r>
      <m:oMath>
        <m:r>
          <w:rPr>
            <w:rFonts w:ascii="Cambria Math" w:hAnsi="Cambria Math"/>
          </w:rPr>
          <m:t>N=2622</m:t>
        </m:r>
      </m:oMath>
      <w:r w:rsidR="006D7150">
        <w:t xml:space="preserve"> dimensions. The resulting vector then passes through a softmax layer to compute the class posterior probabilities.</w:t>
      </w:r>
    </w:p>
    <w:p w14:paraId="77907B5E" w14:textId="563CAABD" w:rsidR="00C43C11" w:rsidRDefault="006D7150" w:rsidP="00C43C11">
      <w:r>
        <w:t xml:space="preserve">The input is a face image of size </w:t>
      </w:r>
      <m:oMath>
        <m:r>
          <w:rPr>
            <w:rFonts w:ascii="Cambria Math" w:hAnsi="Cambria Math"/>
          </w:rPr>
          <m:t>224×224</m:t>
        </m:r>
      </m:oMath>
      <w:r>
        <w:t xml:space="preserve"> with the average face image subtracted. The average face image is computer from the from the training set.</w:t>
      </w:r>
    </w:p>
    <w:p w14:paraId="1DEE6742" w14:textId="55DA5E49" w:rsidR="00690AA4" w:rsidRDefault="00C43C11" w:rsidP="00C43C11">
      <w:pPr>
        <w:pStyle w:val="Heading3"/>
      </w:pPr>
      <w:r>
        <w:br w:type="column"/>
      </w:r>
      <w:bookmarkStart w:id="53" w:name="_Toc112607521"/>
      <w:r w:rsidR="00690AA4">
        <w:lastRenderedPageBreak/>
        <w:t>Training</w:t>
      </w:r>
      <w:bookmarkEnd w:id="53"/>
    </w:p>
    <w:p w14:paraId="182537C0" w14:textId="77777777" w:rsidR="00690AA4" w:rsidRPr="00690AA4" w:rsidRDefault="00690AA4" w:rsidP="00C43C11"/>
    <w:p w14:paraId="4A9BF671" w14:textId="706F05B9" w:rsidR="004716FA" w:rsidRDefault="004E6C0E" w:rsidP="00C43C11">
      <w:r>
        <w:t xml:space="preserve">According to </w:t>
      </w:r>
      <w:r>
        <w:rPr>
          <w:i/>
          <w:iCs/>
        </w:rPr>
        <w:t>Parkhi et al. (</w:t>
      </w:r>
      <w:r w:rsidR="00800866">
        <w:rPr>
          <w:i/>
          <w:iCs/>
        </w:rPr>
        <w:t>2015), l</w:t>
      </w:r>
      <w:r>
        <w:t xml:space="preserve">earning the N-way face classifier follows the steps described by </w:t>
      </w:r>
      <w:r>
        <w:rPr>
          <w:i/>
          <w:iCs/>
        </w:rPr>
        <w:t xml:space="preserve">Krizhevsky, Sutskever and Hinton (2012) </w:t>
      </w:r>
      <w:r>
        <w:t xml:space="preserve">with modifications described by </w:t>
      </w:r>
      <w:r>
        <w:rPr>
          <w:i/>
          <w:iCs/>
        </w:rPr>
        <w:t>Simonyan and Zisserman (2014)</w:t>
      </w:r>
      <w:r>
        <w:t xml:space="preserve">. </w:t>
      </w:r>
      <w:r w:rsidR="00800866">
        <w:t>The goal of training is to find parameters of the CNN to minimize the average prediction log-loss after the softmax layer. The optimization happens through stochastic gradient descent (SGD) in batches of 64 samples and momentum coefficient of 0.9</w:t>
      </w:r>
      <w:r w:rsidR="005A1F26">
        <w:t>, and the model is regularized using dropout and weight decay.</w:t>
      </w:r>
      <w:r w:rsidR="00800866">
        <w:t xml:space="preserve"> </w:t>
      </w:r>
      <w:r w:rsidR="004716FA">
        <w:t xml:space="preserve">The model was trained using three decreasing learning rates. </w:t>
      </w:r>
      <w:r w:rsidR="00800866">
        <w:t>(</w:t>
      </w:r>
      <w:r w:rsidR="00800866" w:rsidRPr="00800866">
        <w:rPr>
          <w:i/>
          <w:iCs/>
        </w:rPr>
        <w:t>Parkhi et al., 2015</w:t>
      </w:r>
      <w:r w:rsidR="00800866">
        <w:t>)</w:t>
      </w:r>
    </w:p>
    <w:p w14:paraId="60CC63EC" w14:textId="6E3B8E14" w:rsidR="00044D33" w:rsidRDefault="004716FA" w:rsidP="00044D33">
      <w:r>
        <w:t xml:space="preserve">During training, the network is fed with random </w:t>
      </w:r>
      <m:oMath>
        <m:r>
          <w:rPr>
            <w:rFonts w:ascii="Cambria Math" w:hAnsi="Cambria Math"/>
          </w:rPr>
          <m:t>224×224</m:t>
        </m:r>
      </m:oMath>
      <w:r>
        <w:t xml:space="preserve"> pixel patches cropped from the images from the training set, with crops changing every time an image was sampled. The color channel augmentations mentioned in </w:t>
      </w:r>
      <w:r>
        <w:rPr>
          <w:i/>
          <w:iCs/>
        </w:rPr>
        <w:t xml:space="preserve">Krizhevsky, Sutskever and Hinton (2012) </w:t>
      </w:r>
      <w:r w:rsidRPr="004716FA">
        <w:t>and</w:t>
      </w:r>
      <w:r>
        <w:rPr>
          <w:i/>
          <w:iCs/>
        </w:rPr>
        <w:t xml:space="preserve"> Simonyan and Zisserman (2014) </w:t>
      </w:r>
      <w:r>
        <w:t>were not applied, whereas the images were flipped horizontally with 50% probability. (</w:t>
      </w:r>
      <w:r w:rsidRPr="00800866">
        <w:rPr>
          <w:i/>
          <w:iCs/>
        </w:rPr>
        <w:t>Parkhi et al., 2015</w:t>
      </w:r>
      <w:r>
        <w:t>)</w:t>
      </w:r>
    </w:p>
    <w:p w14:paraId="172895AA" w14:textId="3285AC8D" w:rsidR="005A1F26" w:rsidRDefault="00044D33" w:rsidP="00D73DE2">
      <w:r>
        <w:t xml:space="preserve">For learning </w:t>
      </w:r>
      <w:r w:rsidR="00D1032B">
        <w:t xml:space="preserve">using triplet loss, the CNN, except for the last Fully Connected layer, is frozen. The FC layer is then learnt for ten epochs using SGD with a fixed learning rate of 0.25. An epoch contains all positive pairs </w:t>
      </w:r>
      <m:oMath>
        <m:r>
          <w:rPr>
            <w:rFonts w:ascii="Cambria Math" w:hAnsi="Cambria Math"/>
          </w:rPr>
          <m:t>(a, b)</m:t>
        </m:r>
      </m:oMath>
      <w:r w:rsidR="00D1032B">
        <w:t xml:space="preserve">, where </w:t>
      </w:r>
      <m:oMath>
        <m:r>
          <w:rPr>
            <w:rFonts w:ascii="Cambria Math" w:hAnsi="Cambria Math"/>
          </w:rPr>
          <m:t>a</m:t>
        </m:r>
      </m:oMath>
      <w:r w:rsidR="00D1032B">
        <w:t xml:space="preserve"> is the anchor image and </w:t>
      </w:r>
      <m:oMath>
        <m:r>
          <w:rPr>
            <w:rFonts w:ascii="Cambria Math" w:hAnsi="Cambria Math"/>
          </w:rPr>
          <m:t>b</m:t>
        </m:r>
      </m:oMath>
      <w:r w:rsidR="00D1032B">
        <w:t xml:space="preserve"> is its paired positive example. To ensure balanced learning, each pair </w:t>
      </w:r>
      <m:oMath>
        <m:r>
          <w:rPr>
            <w:rFonts w:ascii="Cambria Math" w:hAnsi="Cambria Math"/>
          </w:rPr>
          <m:t>(a, b)</m:t>
        </m:r>
      </m:oMath>
      <w:r w:rsidR="00D1032B">
        <w:t xml:space="preserve"> is extended to a triplet </w:t>
      </w:r>
      <m:oMath>
        <m:r>
          <w:rPr>
            <w:rFonts w:ascii="Cambria Math" w:hAnsi="Cambria Math"/>
          </w:rPr>
          <m:t>(a, b, n)</m:t>
        </m:r>
      </m:oMath>
      <w:r w:rsidR="00D1032B">
        <w:t xml:space="preserve">, where </w:t>
      </w:r>
      <m:oMath>
        <m:r>
          <w:rPr>
            <w:rFonts w:ascii="Cambria Math" w:hAnsi="Cambria Math"/>
          </w:rPr>
          <m:t>n</m:t>
        </m:r>
      </m:oMath>
      <w:r w:rsidR="00D1032B">
        <w:t xml:space="preserve"> is selected at random, such that </w:t>
      </w:r>
      <w:r w:rsidR="00A004AC">
        <w:t>it violates triplet loss margin. This avoids training with examples that are too hard.</w:t>
      </w:r>
      <w:r w:rsidR="00D73DE2">
        <w:t xml:space="preserve"> (</w:t>
      </w:r>
      <w:r w:rsidR="00D73DE2" w:rsidRPr="00800866">
        <w:rPr>
          <w:i/>
          <w:iCs/>
        </w:rPr>
        <w:t>Parkhi et al., 2015</w:t>
      </w:r>
      <w:r w:rsidR="00D73DE2">
        <w:t>)</w:t>
      </w:r>
    </w:p>
    <w:p w14:paraId="4D397C62" w14:textId="3165894E" w:rsidR="00D73DE2" w:rsidRDefault="00D73DE2" w:rsidP="0017773A"/>
    <w:p w14:paraId="39F7DB66" w14:textId="69D53E89" w:rsidR="0017773A" w:rsidRPr="0017773A" w:rsidRDefault="00E6231C" w:rsidP="006C63FD">
      <w:pPr>
        <w:pStyle w:val="Heading20"/>
      </w:pPr>
      <w:bookmarkStart w:id="54" w:name="_Toc112607522"/>
      <w:r>
        <w:t>Evaluation and Results</w:t>
      </w:r>
      <w:bookmarkEnd w:id="54"/>
    </w:p>
    <w:p w14:paraId="45956321" w14:textId="44950308" w:rsidR="00960089" w:rsidRDefault="00E6231C" w:rsidP="00960089">
      <w:r>
        <w:t xml:space="preserve">While the training was done on an original dataset assembled by </w:t>
      </w:r>
      <w:r w:rsidRPr="00800866">
        <w:rPr>
          <w:i/>
          <w:iCs/>
        </w:rPr>
        <w:t>Parkhi et al.</w:t>
      </w:r>
      <w:r>
        <w:rPr>
          <w:i/>
          <w:iCs/>
        </w:rPr>
        <w:t xml:space="preserve"> (</w:t>
      </w:r>
      <w:r w:rsidRPr="00800866">
        <w:rPr>
          <w:i/>
          <w:iCs/>
        </w:rPr>
        <w:t>2015</w:t>
      </w:r>
      <w:r>
        <w:rPr>
          <w:i/>
          <w:iCs/>
        </w:rPr>
        <w:t xml:space="preserve">), </w:t>
      </w:r>
      <w:r>
        <w:t xml:space="preserve">to allow for comparison </w:t>
      </w:r>
      <w:r w:rsidR="0017773A">
        <w:t xml:space="preserve">to other state-of-the-art models, evaluation is performed on existing benchmark datasets – LFW and YTF. </w:t>
      </w:r>
    </w:p>
    <w:p w14:paraId="7F55CA71" w14:textId="34162454" w:rsidR="00F35740" w:rsidRDefault="00960089" w:rsidP="00F35740">
      <w:r>
        <w:t xml:space="preserve">Table </w:t>
      </w:r>
      <w:r w:rsidR="00D11D1D">
        <w:t>4</w:t>
      </w:r>
      <w:r>
        <w:t xml:space="preserve"> and Table </w:t>
      </w:r>
      <w:r w:rsidR="00D11D1D">
        <w:t>5</w:t>
      </w:r>
      <w:r>
        <w:t xml:space="preserve"> below compare the accuracy results </w:t>
      </w:r>
      <w:r w:rsidR="00B46E0E">
        <w:t xml:space="preserve">of the VGG-Face model to other state-of-the-art </w:t>
      </w:r>
      <w:r w:rsidR="008A6DCF">
        <w:t>models</w:t>
      </w:r>
      <w:r w:rsidR="00F35740">
        <w:t xml:space="preserve"> using the LFW and YFD benchmark datasets, respectively</w:t>
      </w:r>
      <w:r w:rsidR="008A6DCF">
        <w:t xml:space="preserve">. The accuracy is calculated the same way it is described in Chapter 2. </w:t>
      </w:r>
    </w:p>
    <w:p w14:paraId="145A593F" w14:textId="48715ACA" w:rsidR="00590E84" w:rsidRDefault="00590E84" w:rsidP="00590E84">
      <w:pPr>
        <w:pStyle w:val="TableFigure"/>
        <w:keepNext/>
      </w:pPr>
      <w:r>
        <w:br w:type="column"/>
      </w:r>
    </w:p>
    <w:p w14:paraId="60354030" w14:textId="41FD8633" w:rsidR="00F35740" w:rsidRPr="00164007" w:rsidRDefault="00590E84" w:rsidP="00590E84">
      <w:pPr>
        <w:pStyle w:val="Caption"/>
        <w:rPr>
          <w:szCs w:val="18"/>
        </w:rPr>
      </w:pPr>
      <w:bookmarkStart w:id="55" w:name="_Toc112607297"/>
      <w:r>
        <w:t xml:space="preserve">Table </w:t>
      </w:r>
      <w:fldSimple w:instr=" SEQ Table \* ARABIC ">
        <w:r w:rsidR="00063505">
          <w:rPr>
            <w:noProof/>
          </w:rPr>
          <w:t>4</w:t>
        </w:r>
      </w:fldSimple>
      <w:r>
        <w:t xml:space="preserve">. </w:t>
      </w:r>
      <w:r w:rsidRPr="00C55EBB">
        <w:t>LFW unrestricted settings.</w:t>
      </w:r>
      <w:bookmarkEnd w:id="55"/>
    </w:p>
    <w:tbl>
      <w:tblPr>
        <w:tblStyle w:val="APAReport"/>
        <w:tblW w:w="0" w:type="auto"/>
        <w:tblInd w:w="284" w:type="dxa"/>
        <w:tblLook w:val="04A0" w:firstRow="1" w:lastRow="0" w:firstColumn="1" w:lastColumn="0" w:noHBand="0" w:noVBand="1"/>
      </w:tblPr>
      <w:tblGrid>
        <w:gridCol w:w="485"/>
        <w:gridCol w:w="2125"/>
        <w:gridCol w:w="852"/>
        <w:gridCol w:w="1072"/>
        <w:gridCol w:w="1059"/>
      </w:tblGrid>
      <w:tr w:rsidR="008A6DCF" w14:paraId="44EEF076" w14:textId="77777777" w:rsidTr="00F35740">
        <w:trPr>
          <w:cnfStyle w:val="100000000000" w:firstRow="1" w:lastRow="0" w:firstColumn="0" w:lastColumn="0" w:oddVBand="0" w:evenVBand="0" w:oddHBand="0" w:evenHBand="0" w:firstRowFirstColumn="0" w:firstRowLastColumn="0" w:lastRowFirstColumn="0" w:lastRowLastColumn="0"/>
        </w:trPr>
        <w:tc>
          <w:tcPr>
            <w:tcW w:w="0" w:type="auto"/>
          </w:tcPr>
          <w:p w14:paraId="285ADFE0" w14:textId="7BDE74EF" w:rsidR="008A6DCF" w:rsidRDefault="008A6DCF" w:rsidP="00F35740">
            <w:pPr>
              <w:spacing w:line="276" w:lineRule="auto"/>
            </w:pPr>
            <w:r>
              <w:t>No</w:t>
            </w:r>
          </w:p>
        </w:tc>
        <w:tc>
          <w:tcPr>
            <w:tcW w:w="0" w:type="auto"/>
          </w:tcPr>
          <w:p w14:paraId="414B69B8" w14:textId="751710FA" w:rsidR="008A6DCF" w:rsidRDefault="008A6DCF" w:rsidP="00F35740">
            <w:pPr>
              <w:spacing w:line="276" w:lineRule="auto"/>
            </w:pPr>
            <w:r>
              <w:t>Method</w:t>
            </w:r>
          </w:p>
        </w:tc>
        <w:tc>
          <w:tcPr>
            <w:tcW w:w="0" w:type="auto"/>
          </w:tcPr>
          <w:p w14:paraId="05238D6A" w14:textId="32DEBAA5" w:rsidR="008A6DCF" w:rsidRDefault="008A6DCF" w:rsidP="00F35740">
            <w:pPr>
              <w:spacing w:line="276" w:lineRule="auto"/>
            </w:pPr>
            <w:r>
              <w:t>Images</w:t>
            </w:r>
          </w:p>
        </w:tc>
        <w:tc>
          <w:tcPr>
            <w:tcW w:w="0" w:type="auto"/>
          </w:tcPr>
          <w:p w14:paraId="3FF4DF9E" w14:textId="3ACAC661" w:rsidR="008A6DCF" w:rsidRDefault="008A6DCF" w:rsidP="00F35740">
            <w:pPr>
              <w:spacing w:line="276" w:lineRule="auto"/>
            </w:pPr>
            <w:r>
              <w:t>Networks</w:t>
            </w:r>
          </w:p>
        </w:tc>
        <w:tc>
          <w:tcPr>
            <w:tcW w:w="0" w:type="auto"/>
          </w:tcPr>
          <w:p w14:paraId="30338E82" w14:textId="681FC947" w:rsidR="008A6DCF" w:rsidRDefault="008A6DCF" w:rsidP="00F35740">
            <w:pPr>
              <w:spacing w:line="276" w:lineRule="auto"/>
            </w:pPr>
            <w:r>
              <w:t>Accuracy</w:t>
            </w:r>
          </w:p>
        </w:tc>
      </w:tr>
      <w:tr w:rsidR="008A6DCF" w14:paraId="4FD0D807" w14:textId="77777777" w:rsidTr="00F35740">
        <w:tc>
          <w:tcPr>
            <w:tcW w:w="0" w:type="auto"/>
          </w:tcPr>
          <w:p w14:paraId="1D8BB38A" w14:textId="2679A267" w:rsidR="008A6DCF" w:rsidRDefault="008A6DCF" w:rsidP="00F35740">
            <w:pPr>
              <w:spacing w:line="276" w:lineRule="auto"/>
            </w:pPr>
            <w:r>
              <w:t>1</w:t>
            </w:r>
          </w:p>
        </w:tc>
        <w:tc>
          <w:tcPr>
            <w:tcW w:w="0" w:type="auto"/>
          </w:tcPr>
          <w:p w14:paraId="1373725A" w14:textId="0624FBF3" w:rsidR="008A6DCF" w:rsidRDefault="008A6DCF" w:rsidP="00F35740">
            <w:pPr>
              <w:spacing w:line="276" w:lineRule="auto"/>
            </w:pPr>
            <w:r>
              <w:t>Fisher Vector Faces</w:t>
            </w:r>
          </w:p>
        </w:tc>
        <w:tc>
          <w:tcPr>
            <w:tcW w:w="0" w:type="auto"/>
          </w:tcPr>
          <w:p w14:paraId="4EF6A988" w14:textId="53E2409D" w:rsidR="008A6DCF" w:rsidRDefault="008A6DCF" w:rsidP="00F35740">
            <w:pPr>
              <w:spacing w:line="276" w:lineRule="auto"/>
            </w:pPr>
            <w:r>
              <w:t>-</w:t>
            </w:r>
          </w:p>
        </w:tc>
        <w:tc>
          <w:tcPr>
            <w:tcW w:w="0" w:type="auto"/>
          </w:tcPr>
          <w:p w14:paraId="67D2A124" w14:textId="29D5AEBD" w:rsidR="008A6DCF" w:rsidRDefault="008A6DCF" w:rsidP="00F35740">
            <w:pPr>
              <w:spacing w:line="276" w:lineRule="auto"/>
            </w:pPr>
            <w:r>
              <w:t>-</w:t>
            </w:r>
          </w:p>
        </w:tc>
        <w:tc>
          <w:tcPr>
            <w:tcW w:w="0" w:type="auto"/>
          </w:tcPr>
          <w:p w14:paraId="167CE102" w14:textId="046F9DF2" w:rsidR="008A6DCF" w:rsidRDefault="008A6DCF" w:rsidP="00F35740">
            <w:pPr>
              <w:spacing w:line="276" w:lineRule="auto"/>
            </w:pPr>
            <w:r>
              <w:t>93.10</w:t>
            </w:r>
          </w:p>
        </w:tc>
      </w:tr>
      <w:tr w:rsidR="008A6DCF" w14:paraId="6DB60592" w14:textId="77777777" w:rsidTr="00F35740">
        <w:tc>
          <w:tcPr>
            <w:tcW w:w="0" w:type="auto"/>
          </w:tcPr>
          <w:p w14:paraId="19FC5744" w14:textId="63FAB83F" w:rsidR="008A6DCF" w:rsidRDefault="008A6DCF" w:rsidP="00F35740">
            <w:pPr>
              <w:spacing w:line="276" w:lineRule="auto"/>
            </w:pPr>
            <w:r>
              <w:t>2</w:t>
            </w:r>
          </w:p>
        </w:tc>
        <w:tc>
          <w:tcPr>
            <w:tcW w:w="0" w:type="auto"/>
          </w:tcPr>
          <w:p w14:paraId="00AC9390" w14:textId="46790723" w:rsidR="008A6DCF" w:rsidRDefault="008A6DCF" w:rsidP="00F35740">
            <w:pPr>
              <w:spacing w:line="276" w:lineRule="auto"/>
            </w:pPr>
            <w:r>
              <w:t>DeepFace</w:t>
            </w:r>
          </w:p>
        </w:tc>
        <w:tc>
          <w:tcPr>
            <w:tcW w:w="0" w:type="auto"/>
          </w:tcPr>
          <w:p w14:paraId="77A5B634" w14:textId="05E40DE1" w:rsidR="008A6DCF" w:rsidRDefault="008A6DCF" w:rsidP="00F35740">
            <w:pPr>
              <w:spacing w:line="276" w:lineRule="auto"/>
            </w:pPr>
            <w:r>
              <w:t>4M</w:t>
            </w:r>
          </w:p>
        </w:tc>
        <w:tc>
          <w:tcPr>
            <w:tcW w:w="0" w:type="auto"/>
          </w:tcPr>
          <w:p w14:paraId="2B4BE041" w14:textId="18F51468" w:rsidR="008A6DCF" w:rsidRDefault="008A6DCF" w:rsidP="00F35740">
            <w:pPr>
              <w:spacing w:line="276" w:lineRule="auto"/>
            </w:pPr>
            <w:r>
              <w:t>3</w:t>
            </w:r>
          </w:p>
        </w:tc>
        <w:tc>
          <w:tcPr>
            <w:tcW w:w="0" w:type="auto"/>
          </w:tcPr>
          <w:p w14:paraId="18E6EA45" w14:textId="5717332A" w:rsidR="008A6DCF" w:rsidRDefault="008A6DCF" w:rsidP="00F35740">
            <w:pPr>
              <w:spacing w:line="276" w:lineRule="auto"/>
            </w:pPr>
            <w:r>
              <w:t>97.35</w:t>
            </w:r>
          </w:p>
        </w:tc>
      </w:tr>
      <w:tr w:rsidR="008A6DCF" w14:paraId="68658B06" w14:textId="77777777" w:rsidTr="00F35740">
        <w:tc>
          <w:tcPr>
            <w:tcW w:w="0" w:type="auto"/>
          </w:tcPr>
          <w:p w14:paraId="7B00AE31" w14:textId="3012A940" w:rsidR="008A6DCF" w:rsidRDefault="008A6DCF" w:rsidP="00F35740">
            <w:pPr>
              <w:spacing w:line="276" w:lineRule="auto"/>
            </w:pPr>
            <w:r>
              <w:t>3</w:t>
            </w:r>
          </w:p>
        </w:tc>
        <w:tc>
          <w:tcPr>
            <w:tcW w:w="0" w:type="auto"/>
          </w:tcPr>
          <w:p w14:paraId="64278D40" w14:textId="1962A0D2" w:rsidR="008A6DCF" w:rsidRDefault="008A6DCF" w:rsidP="00F35740">
            <w:pPr>
              <w:spacing w:line="276" w:lineRule="auto"/>
            </w:pPr>
            <w:r>
              <w:t>Fusion</w:t>
            </w:r>
          </w:p>
        </w:tc>
        <w:tc>
          <w:tcPr>
            <w:tcW w:w="0" w:type="auto"/>
          </w:tcPr>
          <w:p w14:paraId="5C62CF67" w14:textId="09E345BB" w:rsidR="008A6DCF" w:rsidRDefault="008A6DCF" w:rsidP="00F35740">
            <w:pPr>
              <w:spacing w:line="276" w:lineRule="auto"/>
            </w:pPr>
            <w:r>
              <w:t>500M</w:t>
            </w:r>
          </w:p>
        </w:tc>
        <w:tc>
          <w:tcPr>
            <w:tcW w:w="0" w:type="auto"/>
          </w:tcPr>
          <w:p w14:paraId="55BB859F" w14:textId="6EF6D5CC" w:rsidR="008A6DCF" w:rsidRDefault="008A6DCF" w:rsidP="00F35740">
            <w:pPr>
              <w:spacing w:line="276" w:lineRule="auto"/>
            </w:pPr>
            <w:r>
              <w:t>5</w:t>
            </w:r>
          </w:p>
        </w:tc>
        <w:tc>
          <w:tcPr>
            <w:tcW w:w="0" w:type="auto"/>
          </w:tcPr>
          <w:p w14:paraId="1602117C" w14:textId="1428CE66" w:rsidR="008A6DCF" w:rsidRDefault="008A6DCF" w:rsidP="00F35740">
            <w:pPr>
              <w:spacing w:line="276" w:lineRule="auto"/>
            </w:pPr>
            <w:r>
              <w:t>98.37</w:t>
            </w:r>
          </w:p>
        </w:tc>
      </w:tr>
      <w:tr w:rsidR="008A6DCF" w14:paraId="201F8E68" w14:textId="77777777" w:rsidTr="00F35740">
        <w:tc>
          <w:tcPr>
            <w:tcW w:w="0" w:type="auto"/>
          </w:tcPr>
          <w:p w14:paraId="1A93623D" w14:textId="7C82E2B6" w:rsidR="008A6DCF" w:rsidRDefault="008A6DCF" w:rsidP="00F35740">
            <w:pPr>
              <w:spacing w:line="276" w:lineRule="auto"/>
            </w:pPr>
            <w:r>
              <w:t>4</w:t>
            </w:r>
          </w:p>
        </w:tc>
        <w:tc>
          <w:tcPr>
            <w:tcW w:w="0" w:type="auto"/>
          </w:tcPr>
          <w:p w14:paraId="232C77B5" w14:textId="1265720E" w:rsidR="008A6DCF" w:rsidRDefault="008A6DCF" w:rsidP="00F35740">
            <w:pPr>
              <w:spacing w:line="276" w:lineRule="auto"/>
            </w:pPr>
            <w:r>
              <w:t>DeepID-2,3</w:t>
            </w:r>
          </w:p>
        </w:tc>
        <w:tc>
          <w:tcPr>
            <w:tcW w:w="0" w:type="auto"/>
          </w:tcPr>
          <w:p w14:paraId="7BF92168" w14:textId="77777777" w:rsidR="008A6DCF" w:rsidRDefault="008A6DCF" w:rsidP="00F35740">
            <w:pPr>
              <w:spacing w:line="276" w:lineRule="auto"/>
            </w:pPr>
          </w:p>
        </w:tc>
        <w:tc>
          <w:tcPr>
            <w:tcW w:w="0" w:type="auto"/>
          </w:tcPr>
          <w:p w14:paraId="1F839E00" w14:textId="11832A9A" w:rsidR="008A6DCF" w:rsidRDefault="008A6DCF" w:rsidP="00F35740">
            <w:pPr>
              <w:spacing w:line="276" w:lineRule="auto"/>
            </w:pPr>
            <w:r>
              <w:t>200</w:t>
            </w:r>
          </w:p>
        </w:tc>
        <w:tc>
          <w:tcPr>
            <w:tcW w:w="0" w:type="auto"/>
          </w:tcPr>
          <w:p w14:paraId="17512C5C" w14:textId="7B02E9B9" w:rsidR="008A6DCF" w:rsidRDefault="008A6DCF" w:rsidP="00F35740">
            <w:pPr>
              <w:spacing w:line="276" w:lineRule="auto"/>
            </w:pPr>
            <w:r>
              <w:t>99.47</w:t>
            </w:r>
          </w:p>
        </w:tc>
      </w:tr>
      <w:tr w:rsidR="008A6DCF" w14:paraId="74E22308" w14:textId="77777777" w:rsidTr="00F35740">
        <w:tc>
          <w:tcPr>
            <w:tcW w:w="0" w:type="auto"/>
          </w:tcPr>
          <w:p w14:paraId="75A6DC1B" w14:textId="39CD6886" w:rsidR="008A6DCF" w:rsidRDefault="008A6DCF" w:rsidP="00F35740">
            <w:pPr>
              <w:spacing w:line="276" w:lineRule="auto"/>
            </w:pPr>
            <w:r>
              <w:t>5</w:t>
            </w:r>
          </w:p>
        </w:tc>
        <w:tc>
          <w:tcPr>
            <w:tcW w:w="0" w:type="auto"/>
          </w:tcPr>
          <w:p w14:paraId="1D56FE15" w14:textId="0C255427" w:rsidR="008A6DCF" w:rsidRDefault="008A6DCF" w:rsidP="00F35740">
            <w:pPr>
              <w:spacing w:line="276" w:lineRule="auto"/>
            </w:pPr>
            <w:r>
              <w:t>FaceNet</w:t>
            </w:r>
          </w:p>
        </w:tc>
        <w:tc>
          <w:tcPr>
            <w:tcW w:w="0" w:type="auto"/>
          </w:tcPr>
          <w:p w14:paraId="2D5E324A" w14:textId="4F94B45E" w:rsidR="008A6DCF" w:rsidRDefault="008A6DCF" w:rsidP="00F35740">
            <w:pPr>
              <w:spacing w:line="276" w:lineRule="auto"/>
            </w:pPr>
            <w:r>
              <w:t>200M</w:t>
            </w:r>
          </w:p>
        </w:tc>
        <w:tc>
          <w:tcPr>
            <w:tcW w:w="0" w:type="auto"/>
          </w:tcPr>
          <w:p w14:paraId="11BBFF60" w14:textId="16D85C02" w:rsidR="008A6DCF" w:rsidRDefault="008A6DCF" w:rsidP="00F35740">
            <w:pPr>
              <w:spacing w:line="276" w:lineRule="auto"/>
            </w:pPr>
            <w:r>
              <w:t>1</w:t>
            </w:r>
          </w:p>
        </w:tc>
        <w:tc>
          <w:tcPr>
            <w:tcW w:w="0" w:type="auto"/>
          </w:tcPr>
          <w:p w14:paraId="7440CC14" w14:textId="5EA76AEE" w:rsidR="008A6DCF" w:rsidRDefault="008A6DCF" w:rsidP="00F35740">
            <w:pPr>
              <w:spacing w:line="276" w:lineRule="auto"/>
            </w:pPr>
            <w:r>
              <w:t>98.87</w:t>
            </w:r>
          </w:p>
        </w:tc>
      </w:tr>
      <w:tr w:rsidR="008A6DCF" w14:paraId="4761DDEF" w14:textId="77777777" w:rsidTr="00F35740">
        <w:tc>
          <w:tcPr>
            <w:tcW w:w="0" w:type="auto"/>
          </w:tcPr>
          <w:p w14:paraId="2266EF35" w14:textId="57BE1AE7" w:rsidR="008A6DCF" w:rsidRDefault="008A6DCF" w:rsidP="00F35740">
            <w:pPr>
              <w:spacing w:line="276" w:lineRule="auto"/>
            </w:pPr>
            <w:r>
              <w:t>6</w:t>
            </w:r>
          </w:p>
        </w:tc>
        <w:tc>
          <w:tcPr>
            <w:tcW w:w="0" w:type="auto"/>
          </w:tcPr>
          <w:p w14:paraId="61F37D1F" w14:textId="12744EBE" w:rsidR="008A6DCF" w:rsidRDefault="008A6DCF" w:rsidP="00F35740">
            <w:pPr>
              <w:spacing w:line="276" w:lineRule="auto"/>
            </w:pPr>
            <w:r>
              <w:t>FaceNet + Alignment</w:t>
            </w:r>
          </w:p>
        </w:tc>
        <w:tc>
          <w:tcPr>
            <w:tcW w:w="0" w:type="auto"/>
          </w:tcPr>
          <w:p w14:paraId="5514094B" w14:textId="544A3729" w:rsidR="008A6DCF" w:rsidRDefault="008A6DCF" w:rsidP="00F35740">
            <w:pPr>
              <w:spacing w:line="276" w:lineRule="auto"/>
            </w:pPr>
            <w:r>
              <w:t>200M</w:t>
            </w:r>
          </w:p>
        </w:tc>
        <w:tc>
          <w:tcPr>
            <w:tcW w:w="0" w:type="auto"/>
          </w:tcPr>
          <w:p w14:paraId="7CB565D3" w14:textId="3E32FCF5" w:rsidR="008A6DCF" w:rsidRDefault="008A6DCF" w:rsidP="00F35740">
            <w:pPr>
              <w:spacing w:line="276" w:lineRule="auto"/>
            </w:pPr>
            <w:r>
              <w:t>1</w:t>
            </w:r>
          </w:p>
        </w:tc>
        <w:tc>
          <w:tcPr>
            <w:tcW w:w="0" w:type="auto"/>
          </w:tcPr>
          <w:p w14:paraId="561038DA" w14:textId="04E87508" w:rsidR="008A6DCF" w:rsidRDefault="008A6DCF" w:rsidP="00F35740">
            <w:pPr>
              <w:spacing w:line="276" w:lineRule="auto"/>
            </w:pPr>
            <w:r>
              <w:t>99.63</w:t>
            </w:r>
          </w:p>
        </w:tc>
      </w:tr>
      <w:tr w:rsidR="008A6DCF" w14:paraId="6EA1CFD9" w14:textId="77777777" w:rsidTr="00F35740">
        <w:tc>
          <w:tcPr>
            <w:tcW w:w="0" w:type="auto"/>
          </w:tcPr>
          <w:p w14:paraId="108BF265" w14:textId="3E359736" w:rsidR="008A6DCF" w:rsidRDefault="008A6DCF" w:rsidP="00F35740">
            <w:pPr>
              <w:spacing w:line="276" w:lineRule="auto"/>
            </w:pPr>
            <w:r>
              <w:t>7</w:t>
            </w:r>
          </w:p>
        </w:tc>
        <w:tc>
          <w:tcPr>
            <w:tcW w:w="0" w:type="auto"/>
          </w:tcPr>
          <w:p w14:paraId="63DEB4A0" w14:textId="18BA31BF" w:rsidR="008A6DCF" w:rsidRDefault="008A6DCF" w:rsidP="00F35740">
            <w:pPr>
              <w:spacing w:line="276" w:lineRule="auto"/>
            </w:pPr>
            <w:r>
              <w:t>VGG-Face</w:t>
            </w:r>
          </w:p>
        </w:tc>
        <w:tc>
          <w:tcPr>
            <w:tcW w:w="0" w:type="auto"/>
          </w:tcPr>
          <w:p w14:paraId="71C45735" w14:textId="0974FCDB" w:rsidR="008A6DCF" w:rsidRDefault="008A6DCF" w:rsidP="00F35740">
            <w:pPr>
              <w:spacing w:line="276" w:lineRule="auto"/>
            </w:pPr>
            <w:r>
              <w:t>2.6M</w:t>
            </w:r>
          </w:p>
        </w:tc>
        <w:tc>
          <w:tcPr>
            <w:tcW w:w="0" w:type="auto"/>
          </w:tcPr>
          <w:p w14:paraId="14527A7A" w14:textId="681521BE" w:rsidR="008A6DCF" w:rsidRDefault="008A6DCF" w:rsidP="00F35740">
            <w:pPr>
              <w:spacing w:line="276" w:lineRule="auto"/>
            </w:pPr>
            <w:r>
              <w:t>1</w:t>
            </w:r>
          </w:p>
        </w:tc>
        <w:tc>
          <w:tcPr>
            <w:tcW w:w="0" w:type="auto"/>
          </w:tcPr>
          <w:p w14:paraId="3B31554A" w14:textId="1F919E7A" w:rsidR="008A6DCF" w:rsidRDefault="008A6DCF" w:rsidP="00F35740">
            <w:pPr>
              <w:spacing w:line="276" w:lineRule="auto"/>
            </w:pPr>
            <w:r>
              <w:t>98.95</w:t>
            </w:r>
          </w:p>
        </w:tc>
      </w:tr>
    </w:tbl>
    <w:p w14:paraId="70F9C7FC" w14:textId="77777777" w:rsidR="00164007" w:rsidRDefault="00164007" w:rsidP="00164007">
      <w:pPr>
        <w:pStyle w:val="TableFigure"/>
        <w:ind w:firstLine="284"/>
      </w:pPr>
    </w:p>
    <w:p w14:paraId="6064F948" w14:textId="6D2F87D9" w:rsidR="00590E84" w:rsidRPr="00590E84" w:rsidRDefault="00590E84" w:rsidP="00590E84">
      <w:pPr>
        <w:pStyle w:val="Caption"/>
        <w:rPr>
          <w:vertAlign w:val="superscript"/>
        </w:rPr>
      </w:pPr>
      <w:bookmarkStart w:id="56" w:name="_Toc112607298"/>
      <w:r>
        <w:t xml:space="preserve">Table </w:t>
      </w:r>
      <w:fldSimple w:instr=" SEQ Table \* ARABIC ">
        <w:r w:rsidR="00063505">
          <w:rPr>
            <w:noProof/>
          </w:rPr>
          <w:t>5</w:t>
        </w:r>
      </w:fldSimple>
      <w:r>
        <w:t xml:space="preserve">. </w:t>
      </w:r>
      <w:r w:rsidRPr="00D14D5E">
        <w:t>YFD unrestricted settings. K indicates the number of faces used to represent each video.</w:t>
      </w:r>
      <w:r>
        <w:rPr>
          <w:rStyle w:val="FootnoteReference"/>
        </w:rPr>
        <w:footnoteReference w:id="4"/>
      </w:r>
      <w:bookmarkEnd w:id="56"/>
    </w:p>
    <w:tbl>
      <w:tblPr>
        <w:tblStyle w:val="APAReport"/>
        <w:tblW w:w="0" w:type="auto"/>
        <w:tblInd w:w="284" w:type="dxa"/>
        <w:tblLook w:val="04A0" w:firstRow="1" w:lastRow="0" w:firstColumn="1" w:lastColumn="0" w:noHBand="0" w:noVBand="1"/>
      </w:tblPr>
      <w:tblGrid>
        <w:gridCol w:w="485"/>
        <w:gridCol w:w="4020"/>
        <w:gridCol w:w="852"/>
        <w:gridCol w:w="1072"/>
        <w:gridCol w:w="222"/>
        <w:gridCol w:w="1059"/>
      </w:tblGrid>
      <w:tr w:rsidR="00164007" w14:paraId="4C3B8DDF" w14:textId="77777777" w:rsidTr="00CB68D9">
        <w:trPr>
          <w:cnfStyle w:val="100000000000" w:firstRow="1" w:lastRow="0" w:firstColumn="0" w:lastColumn="0" w:oddVBand="0" w:evenVBand="0" w:oddHBand="0" w:evenHBand="0" w:firstRowFirstColumn="0" w:firstRowLastColumn="0" w:lastRowFirstColumn="0" w:lastRowLastColumn="0"/>
        </w:trPr>
        <w:tc>
          <w:tcPr>
            <w:tcW w:w="0" w:type="auto"/>
          </w:tcPr>
          <w:p w14:paraId="05360EB1" w14:textId="77777777" w:rsidR="00164007" w:rsidRDefault="00164007" w:rsidP="00F9496F">
            <w:pPr>
              <w:spacing w:line="276" w:lineRule="auto"/>
            </w:pPr>
            <w:r>
              <w:t>No</w:t>
            </w:r>
          </w:p>
        </w:tc>
        <w:tc>
          <w:tcPr>
            <w:tcW w:w="0" w:type="auto"/>
          </w:tcPr>
          <w:p w14:paraId="05DE59AC" w14:textId="77777777" w:rsidR="00164007" w:rsidRDefault="00164007" w:rsidP="00F9496F">
            <w:pPr>
              <w:spacing w:line="276" w:lineRule="auto"/>
            </w:pPr>
            <w:r>
              <w:t>Method</w:t>
            </w:r>
          </w:p>
        </w:tc>
        <w:tc>
          <w:tcPr>
            <w:tcW w:w="0" w:type="auto"/>
          </w:tcPr>
          <w:p w14:paraId="3E22C5E5" w14:textId="77777777" w:rsidR="00164007" w:rsidRDefault="00164007" w:rsidP="00F9496F">
            <w:pPr>
              <w:spacing w:line="276" w:lineRule="auto"/>
            </w:pPr>
            <w:r>
              <w:t>Images</w:t>
            </w:r>
          </w:p>
        </w:tc>
        <w:tc>
          <w:tcPr>
            <w:tcW w:w="0" w:type="auto"/>
          </w:tcPr>
          <w:p w14:paraId="570EB4B0" w14:textId="77777777" w:rsidR="00164007" w:rsidRDefault="00164007" w:rsidP="00F9496F">
            <w:pPr>
              <w:spacing w:line="276" w:lineRule="auto"/>
            </w:pPr>
            <w:r>
              <w:t>Networks</w:t>
            </w:r>
          </w:p>
        </w:tc>
        <w:tc>
          <w:tcPr>
            <w:tcW w:w="0" w:type="auto"/>
          </w:tcPr>
          <w:p w14:paraId="5BBDF3E5" w14:textId="77777777" w:rsidR="00164007" w:rsidRDefault="00164007" w:rsidP="00F9496F">
            <w:pPr>
              <w:spacing w:line="276" w:lineRule="auto"/>
            </w:pPr>
          </w:p>
        </w:tc>
        <w:tc>
          <w:tcPr>
            <w:tcW w:w="0" w:type="auto"/>
          </w:tcPr>
          <w:p w14:paraId="6A369D40" w14:textId="18ADB9CF" w:rsidR="00164007" w:rsidRDefault="00164007" w:rsidP="00F9496F">
            <w:pPr>
              <w:spacing w:line="276" w:lineRule="auto"/>
            </w:pPr>
            <w:r>
              <w:t>Accuracy</w:t>
            </w:r>
          </w:p>
        </w:tc>
      </w:tr>
      <w:tr w:rsidR="00164007" w14:paraId="202DCD45" w14:textId="77777777" w:rsidTr="00CB68D9">
        <w:tc>
          <w:tcPr>
            <w:tcW w:w="0" w:type="auto"/>
          </w:tcPr>
          <w:p w14:paraId="23BE73E3" w14:textId="77777777" w:rsidR="00164007" w:rsidRDefault="00164007" w:rsidP="00F9496F">
            <w:pPr>
              <w:spacing w:line="276" w:lineRule="auto"/>
            </w:pPr>
            <w:r>
              <w:t>1</w:t>
            </w:r>
          </w:p>
        </w:tc>
        <w:tc>
          <w:tcPr>
            <w:tcW w:w="0" w:type="auto"/>
          </w:tcPr>
          <w:p w14:paraId="5C709711" w14:textId="7A057B84" w:rsidR="00164007" w:rsidRDefault="00164007" w:rsidP="00F9496F">
            <w:pPr>
              <w:spacing w:line="276" w:lineRule="auto"/>
            </w:pPr>
            <w:r>
              <w:t>Video Fisher Vector Faces</w:t>
            </w:r>
          </w:p>
        </w:tc>
        <w:tc>
          <w:tcPr>
            <w:tcW w:w="0" w:type="auto"/>
          </w:tcPr>
          <w:p w14:paraId="66604B94" w14:textId="77777777" w:rsidR="00164007" w:rsidRDefault="00164007" w:rsidP="00F9496F">
            <w:pPr>
              <w:spacing w:line="276" w:lineRule="auto"/>
            </w:pPr>
            <w:r>
              <w:t>-</w:t>
            </w:r>
          </w:p>
        </w:tc>
        <w:tc>
          <w:tcPr>
            <w:tcW w:w="0" w:type="auto"/>
          </w:tcPr>
          <w:p w14:paraId="174055E5" w14:textId="77777777" w:rsidR="00164007" w:rsidRDefault="00164007" w:rsidP="00F9496F">
            <w:pPr>
              <w:spacing w:line="276" w:lineRule="auto"/>
            </w:pPr>
            <w:r>
              <w:t>-</w:t>
            </w:r>
          </w:p>
        </w:tc>
        <w:tc>
          <w:tcPr>
            <w:tcW w:w="0" w:type="auto"/>
          </w:tcPr>
          <w:p w14:paraId="0C5437A2" w14:textId="77777777" w:rsidR="00164007" w:rsidRDefault="00164007" w:rsidP="00F9496F">
            <w:pPr>
              <w:spacing w:line="276" w:lineRule="auto"/>
            </w:pPr>
          </w:p>
        </w:tc>
        <w:tc>
          <w:tcPr>
            <w:tcW w:w="0" w:type="auto"/>
          </w:tcPr>
          <w:p w14:paraId="1A2BDF9A" w14:textId="21426CCA" w:rsidR="00164007" w:rsidRDefault="00164007" w:rsidP="00F9496F">
            <w:pPr>
              <w:spacing w:line="276" w:lineRule="auto"/>
            </w:pPr>
            <w:r>
              <w:t>83.8</w:t>
            </w:r>
          </w:p>
        </w:tc>
      </w:tr>
      <w:tr w:rsidR="00164007" w14:paraId="03F412AA" w14:textId="77777777" w:rsidTr="00CB68D9">
        <w:tc>
          <w:tcPr>
            <w:tcW w:w="0" w:type="auto"/>
          </w:tcPr>
          <w:p w14:paraId="18289DFF" w14:textId="77777777" w:rsidR="00164007" w:rsidRDefault="00164007" w:rsidP="00F9496F">
            <w:pPr>
              <w:spacing w:line="276" w:lineRule="auto"/>
            </w:pPr>
            <w:r>
              <w:t>2</w:t>
            </w:r>
          </w:p>
        </w:tc>
        <w:tc>
          <w:tcPr>
            <w:tcW w:w="0" w:type="auto"/>
          </w:tcPr>
          <w:p w14:paraId="6941EF84" w14:textId="77777777" w:rsidR="00164007" w:rsidRDefault="00164007" w:rsidP="00F9496F">
            <w:pPr>
              <w:spacing w:line="276" w:lineRule="auto"/>
            </w:pPr>
            <w:r>
              <w:t>DeepFace</w:t>
            </w:r>
          </w:p>
        </w:tc>
        <w:tc>
          <w:tcPr>
            <w:tcW w:w="0" w:type="auto"/>
          </w:tcPr>
          <w:p w14:paraId="218E776B" w14:textId="77777777" w:rsidR="00164007" w:rsidRDefault="00164007" w:rsidP="00F9496F">
            <w:pPr>
              <w:spacing w:line="276" w:lineRule="auto"/>
            </w:pPr>
            <w:r>
              <w:t>4M</w:t>
            </w:r>
          </w:p>
        </w:tc>
        <w:tc>
          <w:tcPr>
            <w:tcW w:w="0" w:type="auto"/>
          </w:tcPr>
          <w:p w14:paraId="7187FCE4" w14:textId="7DDAA069" w:rsidR="00164007" w:rsidRDefault="00164007" w:rsidP="00F9496F">
            <w:pPr>
              <w:spacing w:line="276" w:lineRule="auto"/>
            </w:pPr>
            <w:r>
              <w:t>1</w:t>
            </w:r>
          </w:p>
        </w:tc>
        <w:tc>
          <w:tcPr>
            <w:tcW w:w="0" w:type="auto"/>
          </w:tcPr>
          <w:p w14:paraId="5B49C790" w14:textId="77777777" w:rsidR="00164007" w:rsidRDefault="00164007" w:rsidP="00F9496F">
            <w:pPr>
              <w:spacing w:line="276" w:lineRule="auto"/>
            </w:pPr>
          </w:p>
        </w:tc>
        <w:tc>
          <w:tcPr>
            <w:tcW w:w="0" w:type="auto"/>
          </w:tcPr>
          <w:p w14:paraId="08FD9970" w14:textId="15E708D0" w:rsidR="00164007" w:rsidRDefault="00164007" w:rsidP="00F9496F">
            <w:pPr>
              <w:spacing w:line="276" w:lineRule="auto"/>
            </w:pPr>
            <w:r>
              <w:t>91.4</w:t>
            </w:r>
          </w:p>
        </w:tc>
      </w:tr>
      <w:tr w:rsidR="00164007" w14:paraId="5D0EB84E" w14:textId="77777777" w:rsidTr="00CB68D9">
        <w:tc>
          <w:tcPr>
            <w:tcW w:w="0" w:type="auto"/>
          </w:tcPr>
          <w:p w14:paraId="457CC758" w14:textId="77777777" w:rsidR="00164007" w:rsidRDefault="00164007" w:rsidP="00F9496F">
            <w:pPr>
              <w:spacing w:line="276" w:lineRule="auto"/>
            </w:pPr>
            <w:r>
              <w:t>3</w:t>
            </w:r>
          </w:p>
        </w:tc>
        <w:tc>
          <w:tcPr>
            <w:tcW w:w="0" w:type="auto"/>
          </w:tcPr>
          <w:p w14:paraId="5EF84EA9" w14:textId="115FBE4E" w:rsidR="00164007" w:rsidRDefault="00164007" w:rsidP="00F9496F">
            <w:pPr>
              <w:spacing w:line="276" w:lineRule="auto"/>
            </w:pPr>
            <w:r>
              <w:t>DeepID-2,2+,3</w:t>
            </w:r>
          </w:p>
        </w:tc>
        <w:tc>
          <w:tcPr>
            <w:tcW w:w="0" w:type="auto"/>
          </w:tcPr>
          <w:p w14:paraId="76EEA579" w14:textId="298AA6F3" w:rsidR="00164007" w:rsidRDefault="00164007" w:rsidP="00F9496F">
            <w:pPr>
              <w:spacing w:line="276" w:lineRule="auto"/>
            </w:pPr>
            <w:r>
              <w:t>-</w:t>
            </w:r>
          </w:p>
        </w:tc>
        <w:tc>
          <w:tcPr>
            <w:tcW w:w="0" w:type="auto"/>
          </w:tcPr>
          <w:p w14:paraId="3C4F0B5E" w14:textId="629FCFD3" w:rsidR="00164007" w:rsidRDefault="00164007" w:rsidP="00F9496F">
            <w:pPr>
              <w:spacing w:line="276" w:lineRule="auto"/>
            </w:pPr>
            <w:r>
              <w:t>200</w:t>
            </w:r>
          </w:p>
        </w:tc>
        <w:tc>
          <w:tcPr>
            <w:tcW w:w="0" w:type="auto"/>
          </w:tcPr>
          <w:p w14:paraId="31171AF6" w14:textId="77777777" w:rsidR="00164007" w:rsidRDefault="00164007" w:rsidP="00F9496F">
            <w:pPr>
              <w:spacing w:line="276" w:lineRule="auto"/>
            </w:pPr>
          </w:p>
        </w:tc>
        <w:tc>
          <w:tcPr>
            <w:tcW w:w="0" w:type="auto"/>
          </w:tcPr>
          <w:p w14:paraId="3F73EB17" w14:textId="3879BB66" w:rsidR="00164007" w:rsidRDefault="00164007" w:rsidP="00F9496F">
            <w:pPr>
              <w:spacing w:line="276" w:lineRule="auto"/>
            </w:pPr>
            <w:r>
              <w:t>93.2</w:t>
            </w:r>
          </w:p>
        </w:tc>
      </w:tr>
      <w:tr w:rsidR="00164007" w14:paraId="1983BB29" w14:textId="77777777" w:rsidTr="00CB68D9">
        <w:tc>
          <w:tcPr>
            <w:tcW w:w="0" w:type="auto"/>
          </w:tcPr>
          <w:p w14:paraId="18C17835" w14:textId="77777777" w:rsidR="00164007" w:rsidRDefault="00164007" w:rsidP="00F9496F">
            <w:pPr>
              <w:spacing w:line="276" w:lineRule="auto"/>
            </w:pPr>
            <w:r>
              <w:t>4</w:t>
            </w:r>
          </w:p>
        </w:tc>
        <w:tc>
          <w:tcPr>
            <w:tcW w:w="0" w:type="auto"/>
          </w:tcPr>
          <w:p w14:paraId="512D43FF" w14:textId="7A2A7266" w:rsidR="00164007" w:rsidRDefault="00164007" w:rsidP="00F9496F">
            <w:pPr>
              <w:spacing w:line="276" w:lineRule="auto"/>
            </w:pPr>
            <w:r>
              <w:t>FaceNet + Alignment</w:t>
            </w:r>
          </w:p>
        </w:tc>
        <w:tc>
          <w:tcPr>
            <w:tcW w:w="0" w:type="auto"/>
          </w:tcPr>
          <w:p w14:paraId="5096770F" w14:textId="5CC97D0A" w:rsidR="00164007" w:rsidRDefault="00164007" w:rsidP="00F9496F">
            <w:pPr>
              <w:spacing w:line="276" w:lineRule="auto"/>
            </w:pPr>
            <w:r>
              <w:t>200M</w:t>
            </w:r>
          </w:p>
        </w:tc>
        <w:tc>
          <w:tcPr>
            <w:tcW w:w="0" w:type="auto"/>
          </w:tcPr>
          <w:p w14:paraId="37626A18" w14:textId="73DE55E3" w:rsidR="00164007" w:rsidRDefault="00164007" w:rsidP="00F9496F">
            <w:pPr>
              <w:spacing w:line="276" w:lineRule="auto"/>
            </w:pPr>
            <w:r>
              <w:t>1</w:t>
            </w:r>
          </w:p>
        </w:tc>
        <w:tc>
          <w:tcPr>
            <w:tcW w:w="0" w:type="auto"/>
          </w:tcPr>
          <w:p w14:paraId="5B4AB772" w14:textId="77777777" w:rsidR="00164007" w:rsidRDefault="00164007" w:rsidP="00F9496F">
            <w:pPr>
              <w:spacing w:line="276" w:lineRule="auto"/>
            </w:pPr>
          </w:p>
        </w:tc>
        <w:tc>
          <w:tcPr>
            <w:tcW w:w="0" w:type="auto"/>
          </w:tcPr>
          <w:p w14:paraId="558CE6EB" w14:textId="5E722037" w:rsidR="00164007" w:rsidRDefault="00164007" w:rsidP="00F9496F">
            <w:pPr>
              <w:spacing w:line="276" w:lineRule="auto"/>
            </w:pPr>
            <w:r>
              <w:t>95.1</w:t>
            </w:r>
          </w:p>
        </w:tc>
      </w:tr>
      <w:tr w:rsidR="00164007" w14:paraId="35EC0E8A" w14:textId="77777777" w:rsidTr="00CB68D9">
        <w:tc>
          <w:tcPr>
            <w:tcW w:w="0" w:type="auto"/>
          </w:tcPr>
          <w:p w14:paraId="6DAFDC0C" w14:textId="77777777" w:rsidR="00164007" w:rsidRDefault="00164007" w:rsidP="00F9496F">
            <w:pPr>
              <w:spacing w:line="276" w:lineRule="auto"/>
            </w:pPr>
            <w:r>
              <w:t>5</w:t>
            </w:r>
          </w:p>
        </w:tc>
        <w:tc>
          <w:tcPr>
            <w:tcW w:w="0" w:type="auto"/>
          </w:tcPr>
          <w:p w14:paraId="0E99B57E" w14:textId="27387812" w:rsidR="00164007" w:rsidRDefault="00164007" w:rsidP="00F9496F">
            <w:pPr>
              <w:spacing w:line="276" w:lineRule="auto"/>
            </w:pPr>
            <w:r>
              <w:t>VGG-Face (K=100)</w:t>
            </w:r>
          </w:p>
        </w:tc>
        <w:tc>
          <w:tcPr>
            <w:tcW w:w="0" w:type="auto"/>
          </w:tcPr>
          <w:p w14:paraId="39D46370" w14:textId="00D81945" w:rsidR="00164007" w:rsidRDefault="00164007" w:rsidP="00F9496F">
            <w:pPr>
              <w:spacing w:line="276" w:lineRule="auto"/>
            </w:pPr>
            <w:r>
              <w:t>2.6M</w:t>
            </w:r>
          </w:p>
        </w:tc>
        <w:tc>
          <w:tcPr>
            <w:tcW w:w="0" w:type="auto"/>
          </w:tcPr>
          <w:p w14:paraId="23F7902A" w14:textId="77777777" w:rsidR="00164007" w:rsidRDefault="00164007" w:rsidP="00F9496F">
            <w:pPr>
              <w:spacing w:line="276" w:lineRule="auto"/>
            </w:pPr>
            <w:r>
              <w:t>1</w:t>
            </w:r>
          </w:p>
        </w:tc>
        <w:tc>
          <w:tcPr>
            <w:tcW w:w="0" w:type="auto"/>
          </w:tcPr>
          <w:p w14:paraId="4582D94E" w14:textId="77777777" w:rsidR="00164007" w:rsidRDefault="00164007" w:rsidP="00F9496F">
            <w:pPr>
              <w:spacing w:line="276" w:lineRule="auto"/>
            </w:pPr>
          </w:p>
        </w:tc>
        <w:tc>
          <w:tcPr>
            <w:tcW w:w="0" w:type="auto"/>
          </w:tcPr>
          <w:p w14:paraId="6B6251E1" w14:textId="5C6C659B" w:rsidR="00164007" w:rsidRDefault="00164007" w:rsidP="00F9496F">
            <w:pPr>
              <w:spacing w:line="276" w:lineRule="auto"/>
            </w:pPr>
            <w:r>
              <w:t>91.6</w:t>
            </w:r>
          </w:p>
        </w:tc>
      </w:tr>
      <w:tr w:rsidR="00164007" w14:paraId="38256F7D" w14:textId="77777777" w:rsidTr="00CB68D9">
        <w:tc>
          <w:tcPr>
            <w:tcW w:w="0" w:type="auto"/>
          </w:tcPr>
          <w:p w14:paraId="3BF689E4" w14:textId="77777777" w:rsidR="00164007" w:rsidRDefault="00164007" w:rsidP="00F9496F">
            <w:pPr>
              <w:spacing w:line="276" w:lineRule="auto"/>
            </w:pPr>
            <w:r>
              <w:t>6</w:t>
            </w:r>
          </w:p>
        </w:tc>
        <w:tc>
          <w:tcPr>
            <w:tcW w:w="0" w:type="auto"/>
          </w:tcPr>
          <w:p w14:paraId="7C14CDC9" w14:textId="7ACF3941" w:rsidR="00164007" w:rsidRDefault="00164007" w:rsidP="00F9496F">
            <w:pPr>
              <w:spacing w:line="276" w:lineRule="auto"/>
            </w:pPr>
            <w:r>
              <w:t>VGG-Face (K=100) + Embedding learning</w:t>
            </w:r>
          </w:p>
        </w:tc>
        <w:tc>
          <w:tcPr>
            <w:tcW w:w="0" w:type="auto"/>
          </w:tcPr>
          <w:p w14:paraId="45278FAE" w14:textId="7C1AF38B" w:rsidR="00164007" w:rsidRDefault="00164007" w:rsidP="00F9496F">
            <w:pPr>
              <w:spacing w:line="276" w:lineRule="auto"/>
            </w:pPr>
            <w:r>
              <w:t>2.6</w:t>
            </w:r>
          </w:p>
        </w:tc>
        <w:tc>
          <w:tcPr>
            <w:tcW w:w="0" w:type="auto"/>
          </w:tcPr>
          <w:p w14:paraId="19BFE333" w14:textId="77777777" w:rsidR="00164007" w:rsidRDefault="00164007" w:rsidP="00F9496F">
            <w:pPr>
              <w:spacing w:line="276" w:lineRule="auto"/>
            </w:pPr>
            <w:r>
              <w:t>1</w:t>
            </w:r>
          </w:p>
        </w:tc>
        <w:tc>
          <w:tcPr>
            <w:tcW w:w="0" w:type="auto"/>
          </w:tcPr>
          <w:p w14:paraId="2A65AA4D" w14:textId="77777777" w:rsidR="00164007" w:rsidRDefault="00164007" w:rsidP="00F9496F">
            <w:pPr>
              <w:spacing w:line="276" w:lineRule="auto"/>
            </w:pPr>
          </w:p>
        </w:tc>
        <w:tc>
          <w:tcPr>
            <w:tcW w:w="0" w:type="auto"/>
          </w:tcPr>
          <w:p w14:paraId="717BDEF6" w14:textId="47D751B0" w:rsidR="00164007" w:rsidRDefault="00164007" w:rsidP="00F9496F">
            <w:pPr>
              <w:spacing w:line="276" w:lineRule="auto"/>
            </w:pPr>
            <w:r>
              <w:t>97.3</w:t>
            </w:r>
          </w:p>
        </w:tc>
      </w:tr>
    </w:tbl>
    <w:p w14:paraId="060B4A08" w14:textId="0A75836C" w:rsidR="00F35740" w:rsidRDefault="00B250CA" w:rsidP="00B250CA">
      <w:pPr>
        <w:pStyle w:val="Heading10"/>
      </w:pPr>
      <w:r>
        <w:br w:type="column"/>
      </w:r>
      <w:bookmarkStart w:id="57" w:name="_Toc112607523"/>
      <w:r>
        <w:lastRenderedPageBreak/>
        <w:t>Chapter 4. Single Shot Multibox Detector (SSD)</w:t>
      </w:r>
      <w:bookmarkEnd w:id="57"/>
    </w:p>
    <w:p w14:paraId="23C96770" w14:textId="63D22C88" w:rsidR="00815013" w:rsidRDefault="006F7E6C" w:rsidP="0035095D">
      <w:r>
        <w:t>SSD is a method for detecting objects in images using a single neural network</w:t>
      </w:r>
      <w:r w:rsidR="00B06537">
        <w:t>. Compared to methods that require object proposals, it is easy to train because it does not rely on proposal generation or subsequent pixel (or feature) resampling and encapsulates all computation in a single network.</w:t>
      </w:r>
      <w:r w:rsidR="00D50C73">
        <w:t xml:space="preserve"> </w:t>
      </w:r>
      <w:r w:rsidR="00D50C73">
        <w:rPr>
          <w:i/>
          <w:iCs/>
        </w:rPr>
        <w:t>(</w:t>
      </w:r>
      <w:r w:rsidR="00D50C73" w:rsidRPr="00876A47">
        <w:rPr>
          <w:i/>
          <w:iCs/>
        </w:rPr>
        <w:t>W.</w:t>
      </w:r>
      <w:r w:rsidR="00D50C73" w:rsidRPr="00794B38">
        <w:rPr>
          <w:i/>
          <w:iCs/>
        </w:rPr>
        <w:t xml:space="preserve"> Liu et al.</w:t>
      </w:r>
      <w:r w:rsidR="00D50C73">
        <w:rPr>
          <w:i/>
          <w:iCs/>
        </w:rPr>
        <w:t xml:space="preserve">, </w:t>
      </w:r>
      <w:r w:rsidR="00D50C73">
        <w:rPr>
          <w:i/>
          <w:iCs/>
        </w:rPr>
        <w:t xml:space="preserve">2016) </w:t>
      </w:r>
      <w:r w:rsidR="00B06537">
        <w:t xml:space="preserve">Hence, integration </w:t>
      </w:r>
      <w:r w:rsidR="000F31F9">
        <w:t>into face recognition pipelines does not entail a cost that would normally appear when switching detectors.</w:t>
      </w:r>
      <w:r w:rsidR="00B54787">
        <w:t xml:space="preserve"> </w:t>
      </w:r>
      <w:r w:rsidR="00B54787" w:rsidRPr="00B54787">
        <w:t>SSD is the first deep learning-based method that does not resample pixels or features for bounding box hypothesis and is as accurate as the methods that do while maintaining higher speeds of detection.</w:t>
      </w:r>
    </w:p>
    <w:p w14:paraId="13359353" w14:textId="561B2CD4" w:rsidR="000F31F9" w:rsidRDefault="000F31F9" w:rsidP="0035095D">
      <w:r>
        <w:t>This section covers the detection method in detail. Some experiments regarding comparison to other state-of-the-art solutions have already been conducted and analyzed in Chapter 2.</w:t>
      </w:r>
      <w:r w:rsidR="00815013">
        <w:t xml:space="preserve"> </w:t>
      </w:r>
    </w:p>
    <w:p w14:paraId="3FCAB160" w14:textId="064826A8" w:rsidR="00815013" w:rsidRDefault="003C18E8" w:rsidP="00815013">
      <w:pPr>
        <w:pStyle w:val="Heading20"/>
      </w:pPr>
      <w:bookmarkStart w:id="58" w:name="_Toc112607524"/>
      <w:r>
        <w:t>Architecture</w:t>
      </w:r>
      <w:bookmarkEnd w:id="58"/>
    </w:p>
    <w:p w14:paraId="50A1634C" w14:textId="7B6C5215" w:rsidR="00AE3333" w:rsidRDefault="00AE3333" w:rsidP="00AE3333">
      <w:r>
        <w:t>The method relies on feed-forward CNN to produce a fixed-size collection of bounding boxes and scores</w:t>
      </w:r>
      <w:r w:rsidR="00267CB6">
        <w:t>, which</w:t>
      </w:r>
      <w:r>
        <w:t xml:space="preserve"> used to determine the presence of </w:t>
      </w:r>
      <w:r w:rsidR="00267CB6">
        <w:t xml:space="preserve">instances of a set object class on the boxes. </w:t>
      </w:r>
      <w:r w:rsidR="00624FDB">
        <w:t xml:space="preserve">The method uses ResNet (a network based on </w:t>
      </w:r>
      <w:r w:rsidR="00794B38">
        <w:t xml:space="preserve">VGG-16 up to layer </w:t>
      </w:r>
      <w:r w:rsidR="00794B38" w:rsidRPr="00794B38">
        <w:rPr>
          <w:i/>
          <w:iCs/>
        </w:rPr>
        <w:t>conv5_3</w:t>
      </w:r>
      <w:r w:rsidR="00794B38">
        <w:rPr>
          <w:i/>
          <w:iCs/>
        </w:rPr>
        <w:t>,</w:t>
      </w:r>
      <w:r w:rsidR="00794B38">
        <w:t xml:space="preserve"> described in Chapter 3)</w:t>
      </w:r>
      <w:r w:rsidR="00E6348E">
        <w:t xml:space="preserve">, further referred to as </w:t>
      </w:r>
      <w:r w:rsidR="00E6348E">
        <w:rPr>
          <w:i/>
          <w:iCs/>
        </w:rPr>
        <w:t>base network</w:t>
      </w:r>
      <w:r w:rsidR="00794B38">
        <w:t xml:space="preserve">. </w:t>
      </w:r>
      <w:r w:rsidR="00794B38" w:rsidRPr="00794B38">
        <w:rPr>
          <w:i/>
          <w:iCs/>
        </w:rPr>
        <w:t>W. Liu et al.</w:t>
      </w:r>
      <w:r w:rsidR="00794B38">
        <w:rPr>
          <w:i/>
          <w:iCs/>
        </w:rPr>
        <w:t xml:space="preserve"> (2016)</w:t>
      </w:r>
      <w:r w:rsidR="00794B38">
        <w:t xml:space="preserve"> add auxiliary structure that produce detections with multi-scale feature maps, convolutions predictors</w:t>
      </w:r>
      <w:r w:rsidR="00876A47">
        <w:t>,</w:t>
      </w:r>
      <w:r w:rsidR="00794B38">
        <w:t xml:space="preserve"> and </w:t>
      </w:r>
      <w:r w:rsidR="00876A47">
        <w:t>default boxes and aspect ratios.</w:t>
      </w:r>
    </w:p>
    <w:p w14:paraId="027DDF8F" w14:textId="25E40BFC" w:rsidR="00580914" w:rsidRDefault="00876A47" w:rsidP="00AE3333">
      <w:r>
        <w:t xml:space="preserve">To support the multi-scale feature maps feature, </w:t>
      </w:r>
      <w:r w:rsidRPr="00876A47">
        <w:rPr>
          <w:i/>
          <w:iCs/>
        </w:rPr>
        <w:t>W.</w:t>
      </w:r>
      <w:r w:rsidRPr="00794B38">
        <w:rPr>
          <w:i/>
          <w:iCs/>
        </w:rPr>
        <w:t xml:space="preserve"> Liu et al.</w:t>
      </w:r>
      <w:r>
        <w:rPr>
          <w:i/>
          <w:iCs/>
        </w:rPr>
        <w:t xml:space="preserve"> (2016)</w:t>
      </w:r>
      <w:r>
        <w:rPr>
          <w:i/>
          <w:iCs/>
        </w:rPr>
        <w:t xml:space="preserve"> </w:t>
      </w:r>
      <w:r>
        <w:t>add convolutional feature layer</w:t>
      </w:r>
      <w:r w:rsidR="00E6348E">
        <w:t xml:space="preserve">s to the end of the base network, which progressively decrease in size allowing predictions of detections with multiple scales. The detection prediction model is unique to each feature layer. </w:t>
      </w:r>
      <w:r w:rsidR="00580914">
        <w:t xml:space="preserve">Each </w:t>
      </w:r>
      <w:r w:rsidR="008C33A3">
        <w:t xml:space="preserve">extra </w:t>
      </w:r>
      <w:r w:rsidR="00580914">
        <w:t xml:space="preserve">feature layer may use a set of convolutional filters </w:t>
      </w:r>
      <w:r w:rsidR="008C33A3">
        <w:t xml:space="preserve">(denoted in the figure below) </w:t>
      </w:r>
      <w:r w:rsidR="00580914">
        <w:t xml:space="preserve">to produce those detection predictions. </w:t>
      </w:r>
    </w:p>
    <w:p w14:paraId="1C10C4F8" w14:textId="21C910E3" w:rsidR="00A07E1C" w:rsidRDefault="008C33A3" w:rsidP="00AE3333">
      <w:r w:rsidRPr="008C33A3">
        <w:drawing>
          <wp:inline distT="0" distB="0" distL="0" distR="0" wp14:anchorId="6BD38343" wp14:editId="26AB3C9C">
            <wp:extent cx="5973445" cy="1765300"/>
            <wp:effectExtent l="0" t="0" r="8255"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20"/>
                    <a:stretch>
                      <a:fillRect/>
                    </a:stretch>
                  </pic:blipFill>
                  <pic:spPr>
                    <a:xfrm>
                      <a:off x="0" y="0"/>
                      <a:ext cx="5973445" cy="1765300"/>
                    </a:xfrm>
                    <a:prstGeom prst="rect">
                      <a:avLst/>
                    </a:prstGeom>
                  </pic:spPr>
                </pic:pic>
              </a:graphicData>
            </a:graphic>
          </wp:inline>
        </w:drawing>
      </w:r>
    </w:p>
    <w:p w14:paraId="5A37FC80" w14:textId="77032AD3" w:rsidR="007273C2" w:rsidRDefault="007273C2" w:rsidP="007273C2">
      <w:pPr>
        <w:pStyle w:val="Caption"/>
      </w:pPr>
      <w:bookmarkStart w:id="59" w:name="_Toc112606811"/>
      <w:bookmarkStart w:id="60" w:name="_Toc112606854"/>
      <w:r>
        <w:t xml:space="preserve">Figure </w:t>
      </w:r>
      <w:fldSimple w:instr=" SEQ Figure \* ARABIC ">
        <w:r>
          <w:rPr>
            <w:noProof/>
          </w:rPr>
          <w:t>10</w:t>
        </w:r>
      </w:fldSimple>
      <w:r>
        <w:t xml:space="preserve">. </w:t>
      </w:r>
      <w:r w:rsidRPr="00714A56">
        <w:t>ResNet SSD network structure.</w:t>
      </w:r>
      <w:bookmarkEnd w:id="59"/>
      <w:bookmarkEnd w:id="60"/>
    </w:p>
    <w:p w14:paraId="41220508" w14:textId="3FD56A98" w:rsidR="004E65DC" w:rsidRDefault="004972C8" w:rsidP="00AE3333">
      <w:r>
        <w:t xml:space="preserve">Let </w:t>
      </w:r>
      <m:oMath>
        <m:r>
          <w:rPr>
            <w:rFonts w:ascii="Cambria Math" w:hAnsi="Cambria Math"/>
          </w:rPr>
          <m:t xml:space="preserve">m×n </m:t>
        </m:r>
      </m:oMath>
      <w:r>
        <w:t>deno</w:t>
      </w:r>
      <w:proofErr w:type="spellStart"/>
      <w:r>
        <w:t>te</w:t>
      </w:r>
      <w:proofErr w:type="spellEnd"/>
      <w:r>
        <w:t xml:space="preserve"> the size of a feature layer and </w:t>
      </w:r>
      <m:oMath>
        <m:r>
          <w:rPr>
            <w:rFonts w:ascii="Cambria Math" w:hAnsi="Cambria Math"/>
          </w:rPr>
          <m:t>p</m:t>
        </m:r>
      </m:oMath>
      <w:r>
        <w:t xml:space="preserve"> denote the number of channels in that feature layer. A potential prediction’s parameters are predicted with a </w:t>
      </w:r>
      <w:r w:rsidR="004F475F">
        <w:t>filter</w:t>
      </w:r>
      <w:r>
        <w:t xml:space="preserve"> of size </w:t>
      </w:r>
      <m:oMath>
        <m:r>
          <w:rPr>
            <w:rFonts w:ascii="Cambria Math" w:hAnsi="Cambria Math"/>
          </w:rPr>
          <m:t>3×3×p</m:t>
        </m:r>
      </m:oMath>
      <w:r w:rsidR="00230CC4">
        <w:t>, which produces a score for a category (or an offset relative to the default box coordinates).</w:t>
      </w:r>
    </w:p>
    <w:p w14:paraId="688C65C8" w14:textId="64091888" w:rsidR="008C33A3" w:rsidRDefault="002370B5" w:rsidP="00AE3333">
      <w:r>
        <w:t xml:space="preserve">For multiple feature maps at the top of the network, a default bounding box is associated for each cell. The default boxes are positioned in a way that ensures that the position of </w:t>
      </w:r>
      <w:r w:rsidR="004D2277">
        <w:t xml:space="preserve">each box relative to its corresponding cell is fixed. </w:t>
      </w:r>
      <w:r w:rsidR="00277FD6">
        <w:t>A</w:t>
      </w:r>
      <w:r w:rsidR="004D2277">
        <w:t>t each cell, the offsets relative to the default box shapes in the cell</w:t>
      </w:r>
      <w:r w:rsidR="00277FD6">
        <w:t xml:space="preserve"> </w:t>
      </w:r>
      <w:proofErr w:type="spellStart"/>
      <w:r w:rsidR="00277FD6">
        <w:t>arepredicted</w:t>
      </w:r>
      <w:proofErr w:type="spellEnd"/>
      <w:r w:rsidR="00277FD6">
        <w:t xml:space="preserve">, as well as the scores per class that signify the presence of an instance of that class in each of </w:t>
      </w:r>
      <w:r w:rsidR="00277FD6">
        <w:lastRenderedPageBreak/>
        <w:t xml:space="preserve">those boxes. For an </w:t>
      </w:r>
      <m:oMath>
        <m:r>
          <w:rPr>
            <w:rFonts w:ascii="Cambria Math" w:hAnsi="Cambria Math"/>
          </w:rPr>
          <m:t>m×n</m:t>
        </m:r>
      </m:oMath>
      <w:r w:rsidR="00277FD6">
        <w:t xml:space="preserve"> feature map, for each default box out of </w:t>
      </w:r>
      <m:oMath>
        <m:r>
          <w:rPr>
            <w:rFonts w:ascii="Cambria Math" w:hAnsi="Cambria Math"/>
          </w:rPr>
          <m:t>k</m:t>
        </m:r>
      </m:oMath>
      <w:r w:rsidR="00277FD6">
        <w:t xml:space="preserve"> at a given location, </w:t>
      </w:r>
      <m:oMath>
        <m:r>
          <w:rPr>
            <w:rFonts w:ascii="Cambria Math" w:hAnsi="Cambria Math"/>
          </w:rPr>
          <m:t>c</m:t>
        </m:r>
      </m:oMath>
      <w:r w:rsidR="00277FD6">
        <w:t xml:space="preserve"> class scores are computed along with four offsets relative to the original default box shape. </w:t>
      </w:r>
      <w:r w:rsidR="00327787">
        <w:t>These yield</w:t>
      </w:r>
      <w:r w:rsidR="00277FD6">
        <w:t xml:space="preserve"> </w:t>
      </w:r>
      <m:oMath>
        <m:r>
          <w:rPr>
            <w:rFonts w:ascii="Cambria Math" w:hAnsi="Cambria Math"/>
          </w:rPr>
          <m:t>(c+4)</m:t>
        </m:r>
        <m:r>
          <w:rPr>
            <w:rFonts w:ascii="Cambria Math" w:hAnsi="Cambria Math"/>
          </w:rPr>
          <m:t>kmn</m:t>
        </m:r>
      </m:oMath>
      <w:r w:rsidR="00327787">
        <w:t xml:space="preserve"> outputs with </w:t>
      </w:r>
      <m:oMath>
        <m:d>
          <m:dPr>
            <m:ctrlPr>
              <w:rPr>
                <w:rFonts w:ascii="Cambria Math" w:hAnsi="Cambria Math"/>
                <w:i/>
              </w:rPr>
            </m:ctrlPr>
          </m:dPr>
          <m:e>
            <m:r>
              <w:rPr>
                <w:rFonts w:ascii="Cambria Math" w:hAnsi="Cambria Math"/>
              </w:rPr>
              <m:t>c+4</m:t>
            </m:r>
          </m:e>
        </m:d>
        <m:r>
          <w:rPr>
            <w:rFonts w:ascii="Cambria Math" w:hAnsi="Cambria Math"/>
          </w:rPr>
          <m:t>k</m:t>
        </m:r>
      </m:oMath>
      <w:r w:rsidR="00327787">
        <w:t xml:space="preserve"> filters. By applying default boxes to several feature maps at different resolutions, the model efficiently approximates the space of possible output box shapes.</w:t>
      </w:r>
    </w:p>
    <w:p w14:paraId="48E36558" w14:textId="3E4443F7" w:rsidR="00327787" w:rsidRDefault="00130D98" w:rsidP="00130D98">
      <w:pPr>
        <w:pStyle w:val="Heading20"/>
      </w:pPr>
      <w:bookmarkStart w:id="61" w:name="_Toc112607525"/>
      <w:r>
        <w:t>Training</w:t>
      </w:r>
      <w:bookmarkEnd w:id="61"/>
    </w:p>
    <w:p w14:paraId="5BF0419B" w14:textId="56D13CD5" w:rsidR="00130D98" w:rsidRDefault="00130D98" w:rsidP="00130D98">
      <w:r>
        <w:t xml:space="preserve">While SSD is comparatively easier to train than other object detectors, the problem of the availability of annotated </w:t>
      </w:r>
      <w:r w:rsidR="00DA2A0A">
        <w:t>datasets of faces described in the previous chapter persists, which forced the use of a pre-trained model in the prototype. Nevertheless, it is important to note that the training process of SSD differs from other detectors that use region proposals. Namely, the ground truth information must be assigned to specific outputs in the fixed set of detector outputs. A prerequisite to training the model is choosing a set of default boxes and scales for detection</w:t>
      </w:r>
      <w:r w:rsidR="00C17D01">
        <w:t>. It is also necessary to choose hard negative mining and data augmentation strategies.</w:t>
      </w:r>
    </w:p>
    <w:p w14:paraId="3417AAD8" w14:textId="2EEE9AD0" w:rsidR="00C17D01" w:rsidRDefault="003B61F9" w:rsidP="00130D98">
      <w:r>
        <w:t>E</w:t>
      </w:r>
      <w:r w:rsidR="00C17D01">
        <w:t xml:space="preserve">ach ground truth box, selected from a set of default boxes of varying locations, scaling and aspect ratios, </w:t>
      </w:r>
      <w:r>
        <w:t xml:space="preserve">is matched to the default box with the best Jaccard overlap. This is done to </w:t>
      </w:r>
      <w:r>
        <w:t>determine which default boxes correspond to ground truth during training</w:t>
      </w:r>
      <w:r>
        <w:t xml:space="preserve">. Then, default boxes that have a Jaccard overlap with any ground truth higher than a set threshold, are matched. This avoids making the network to pick only </w:t>
      </w:r>
      <w:r w:rsidR="003C18E8">
        <w:t>one default box with maximum overlap, allowing the network to pick multiple overlapping boxes, which simplifies the learning problem.</w:t>
      </w:r>
    </w:p>
    <w:p w14:paraId="756D5195" w14:textId="77777777" w:rsidR="00D54570" w:rsidRDefault="001C0398" w:rsidP="00130D98">
      <w:r>
        <w:t>The training objective of SSD is the extended version of MultiBox. (</w:t>
      </w:r>
      <w:r w:rsidRPr="00794B38">
        <w:rPr>
          <w:i/>
          <w:iCs/>
        </w:rPr>
        <w:t>W. Liu et al.</w:t>
      </w:r>
      <w:r>
        <w:rPr>
          <w:i/>
          <w:iCs/>
        </w:rPr>
        <w:t xml:space="preserve">, </w:t>
      </w:r>
      <w:r>
        <w:rPr>
          <w:i/>
          <w:iCs/>
        </w:rPr>
        <w:t>2016)</w:t>
      </w:r>
      <w:r>
        <w:rPr>
          <w:i/>
          <w:iCs/>
        </w:rPr>
        <w:t xml:space="preserve"> </w:t>
      </w:r>
      <w:r>
        <w:t xml:space="preserve">Let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p</m:t>
            </m:r>
          </m:sup>
        </m:sSubSup>
        <m:r>
          <w:rPr>
            <w:rFonts w:ascii="Cambria Math" w:hAnsi="Cambria Math"/>
          </w:rPr>
          <m:t>∈{1, 0}</m:t>
        </m:r>
      </m:oMath>
      <w:r>
        <w:t xml:space="preserve"> be the result of matching the </w:t>
      </w:r>
      <m:oMath>
        <m:r>
          <w:rPr>
            <w:rFonts w:ascii="Cambria Math" w:hAnsi="Cambria Math"/>
          </w:rPr>
          <m:t>i</m:t>
        </m:r>
      </m:oMath>
      <w:r>
        <w:t xml:space="preserve">-th default box to </w:t>
      </w:r>
      <m:oMath>
        <m:r>
          <w:rPr>
            <w:rFonts w:ascii="Cambria Math" w:hAnsi="Cambria Math"/>
          </w:rPr>
          <m:t>j</m:t>
        </m:r>
      </m:oMath>
      <w:r>
        <w:t xml:space="preserve">-th ground truth in category </w:t>
      </w:r>
      <m:oMath>
        <m:r>
          <w:rPr>
            <w:rFonts w:ascii="Cambria Math" w:hAnsi="Cambria Math"/>
          </w:rPr>
          <m:t>p</m:t>
        </m:r>
      </m:oMath>
      <w:r>
        <w:t>.</w:t>
      </w:r>
      <w:r w:rsidR="00D54570">
        <w:t xml:space="preserve"> The objective loss function is defined as follows:</w:t>
      </w:r>
    </w:p>
    <w:p w14:paraId="12B5DAB5" w14:textId="6DC911E6" w:rsidR="003C18E8" w:rsidRDefault="00D54570" w:rsidP="00D54570">
      <w:pPr>
        <w:jc w:val="center"/>
      </w:pPr>
      <m:oMath>
        <m:r>
          <w:rPr>
            <w:rFonts w:ascii="Cambria Math" w:hAnsi="Cambria Math"/>
          </w:rPr>
          <m:t>L</m:t>
        </m:r>
        <m:d>
          <m:dPr>
            <m:ctrlPr>
              <w:rPr>
                <w:rFonts w:ascii="Cambria Math" w:hAnsi="Cambria Math"/>
                <w:i/>
              </w:rPr>
            </m:ctrlPr>
          </m:dPr>
          <m:e>
            <m:r>
              <w:rPr>
                <w:rFonts w:ascii="Cambria Math" w:hAnsi="Cambria Math"/>
              </w:rPr>
              <m:t>x, c, l, g</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conf</m:t>
            </m:r>
          </m:sub>
        </m:sSub>
        <m:d>
          <m:dPr>
            <m:ctrlPr>
              <w:rPr>
                <w:rFonts w:ascii="Cambria Math" w:hAnsi="Cambria Math"/>
                <w:i/>
              </w:rPr>
            </m:ctrlPr>
          </m:dPr>
          <m:e>
            <m:r>
              <w:rPr>
                <w:rFonts w:ascii="Cambria Math" w:hAnsi="Cambria Math"/>
              </w:rPr>
              <m:t>x, c</m:t>
            </m:r>
          </m:e>
        </m:d>
        <m:r>
          <w:rPr>
            <w:rFonts w:ascii="Cambria Math" w:hAnsi="Cambria Math"/>
          </w:rPr>
          <m:t>+ α</m:t>
        </m:r>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r>
              <w:rPr>
                <w:rFonts w:ascii="Cambria Math" w:hAnsi="Cambria Math"/>
              </w:rPr>
              <m:t>x, l, g</m:t>
            </m:r>
          </m:e>
        </m:d>
        <m:r>
          <w:rPr>
            <w:rFonts w:ascii="Cambria Math" w:hAnsi="Cambria Math"/>
          </w:rPr>
          <m:t>)</m:t>
        </m:r>
      </m:oMath>
      <w:r>
        <w:t>,</w:t>
      </w:r>
    </w:p>
    <w:p w14:paraId="06E601FE" w14:textId="3C1C24FF" w:rsidR="00602753" w:rsidRDefault="00D54570" w:rsidP="00D54570">
      <w:r>
        <w:t xml:space="preserve">where N is the number of matched default boxes, </w:t>
      </w:r>
      <m:oMath>
        <m:r>
          <w:rPr>
            <w:rFonts w:ascii="Cambria Math" w:hAnsi="Cambria Math"/>
          </w:rPr>
          <m:t>loc</m:t>
        </m:r>
      </m:oMath>
      <w:r>
        <w:t xml:space="preserve"> is localization loss (Smooth L1 loss between predicted box </w:t>
      </w:r>
      <m:oMath>
        <m:r>
          <w:rPr>
            <w:rFonts w:ascii="Cambria Math" w:hAnsi="Cambria Math"/>
          </w:rPr>
          <m:t>l</m:t>
        </m:r>
      </m:oMath>
      <w:r>
        <w:t xml:space="preserve"> and ground truth box </w:t>
      </w:r>
      <m:oMath>
        <m:r>
          <w:rPr>
            <w:rFonts w:ascii="Cambria Math" w:hAnsi="Cambria Math"/>
          </w:rPr>
          <m:t>g</m:t>
        </m:r>
      </m:oMath>
      <w:r>
        <w:t xml:space="preserve">), </w:t>
      </w:r>
      <m:oMath>
        <m:r>
          <w:rPr>
            <w:rFonts w:ascii="Cambria Math" w:hAnsi="Cambria Math"/>
          </w:rPr>
          <m:t>conf</m:t>
        </m:r>
      </m:oMath>
      <w:r>
        <w:t xml:space="preserve"> is confidence loss, </w:t>
      </w:r>
      <m:oMath>
        <m:r>
          <w:rPr>
            <w:rFonts w:ascii="Cambria Math" w:hAnsi="Cambria Math"/>
          </w:rPr>
          <m:t>c</m:t>
        </m:r>
      </m:oMath>
      <w:r>
        <w:t xml:space="preserve"> is classes confidence, and </w:t>
      </w:r>
      <m:oMath>
        <m:r>
          <w:rPr>
            <w:rFonts w:ascii="Cambria Math" w:hAnsi="Cambria Math"/>
          </w:rPr>
          <m:t>α</m:t>
        </m:r>
      </m:oMath>
      <w:r>
        <w:t xml:space="preserve"> is the weight term, which is set to 1 by cross validation. </w:t>
      </w:r>
      <w:r w:rsidR="00703857">
        <w:t>The offsets for the bounding box center are regressed for its width and height.</w:t>
      </w:r>
    </w:p>
    <w:p w14:paraId="67502B8D" w14:textId="34B6C877" w:rsidR="00602753" w:rsidRDefault="00602753" w:rsidP="00D54570">
      <w:r>
        <w:t xml:space="preserve">To improve and smoothen the semantic </w:t>
      </w:r>
      <w:r w:rsidR="00EC1F4D">
        <w:t xml:space="preserve">segmentation results, </w:t>
      </w:r>
      <w:r w:rsidR="00EC1F4D" w:rsidRPr="00794B38">
        <w:rPr>
          <w:i/>
          <w:iCs/>
        </w:rPr>
        <w:t>W. Liu et al.</w:t>
      </w:r>
      <w:r w:rsidR="00EC1F4D">
        <w:rPr>
          <w:i/>
          <w:iCs/>
        </w:rPr>
        <w:t xml:space="preserve"> (2016)</w:t>
      </w:r>
      <w:r w:rsidR="00EC1F4D">
        <w:rPr>
          <w:i/>
          <w:iCs/>
        </w:rPr>
        <w:t xml:space="preserve"> </w:t>
      </w:r>
      <w:r w:rsidR="00EC1F4D">
        <w:t>use feature maps from both upper and lower layers of the network. This helps capture more details from the input.</w:t>
      </w:r>
      <w:r w:rsidR="002D7C3E">
        <w:t xml:space="preserve"> Increasing the number of feature maps does not cause a huge increase of computational overhead. Moreover, the default boxes are </w:t>
      </w:r>
      <w:r w:rsidR="006A76E9">
        <w:t>designed in a way to allow specific feature maps learn to respond to certain scales of objects. The scale of default boxes for each feature map is computed using the formula:</w:t>
      </w:r>
    </w:p>
    <w:p w14:paraId="63355592" w14:textId="2518CA94" w:rsidR="006A76E9" w:rsidRPr="00EC1F4D" w:rsidRDefault="006A76E9" w:rsidP="00D5457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num>
            <m:den>
              <m:r>
                <w:rPr>
                  <w:rFonts w:ascii="Cambria Math" w:hAnsi="Cambria Math"/>
                </w:rPr>
                <m:t>m-1</m:t>
              </m:r>
            </m:den>
          </m:f>
          <m:d>
            <m:dPr>
              <m:ctrlPr>
                <w:rPr>
                  <w:rFonts w:ascii="Cambria Math" w:hAnsi="Cambria Math"/>
                  <w:i/>
                </w:rPr>
              </m:ctrlPr>
            </m:dPr>
            <m:e>
              <m:r>
                <w:rPr>
                  <w:rFonts w:ascii="Cambria Math" w:hAnsi="Cambria Math"/>
                </w:rPr>
                <m:t>k-1</m:t>
              </m:r>
            </m:e>
          </m:d>
          <m:r>
            <w:rPr>
              <w:rFonts w:ascii="Cambria Math" w:hAnsi="Cambria Math"/>
            </w:rPr>
            <m:t>,       k∈[1, m]</m:t>
          </m:r>
        </m:oMath>
      </m:oMathPara>
    </w:p>
    <w:p w14:paraId="0BEE9671" w14:textId="048CEBCE" w:rsidR="00703857" w:rsidRDefault="00703857" w:rsidP="00D54570"/>
    <w:p w14:paraId="583F77E8" w14:textId="77777777" w:rsidR="00D11D1D" w:rsidRDefault="006A76E9" w:rsidP="00D54570">
      <w:r>
        <w:t xml:space="preserve">where </w:t>
      </w:r>
      <m:oMath>
        <m:r>
          <w:rPr>
            <w:rFonts w:ascii="Cambria Math" w:hAnsi="Cambria Math"/>
          </w:rPr>
          <m:t>m</m:t>
        </m:r>
      </m:oMath>
      <w:r>
        <w:t xml:space="preserve"> is the number of feature maps used for prediction,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is </w:t>
      </w:r>
      <w:r w:rsidR="00E07FF8">
        <w:t xml:space="preserve">the scale of the lowest layer, and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rsidR="00E07FF8">
        <w:t xml:space="preserve"> is the scale of the highest layer</w:t>
      </w:r>
      <w:r>
        <w:t>.</w:t>
      </w:r>
      <w:r w:rsidR="00E07FF8">
        <w:t xml:space="preserve"> It is also assumed that all layers are spaces regularly. Let the set of different aspect ratios is applied to the default boxes be denoted as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∈{1, 2, 3,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E07FF8">
        <w:t>. The w</w:t>
      </w:r>
      <w:r w:rsidR="00D11D1D">
        <w:br w:type="page"/>
      </w:r>
    </w:p>
    <w:p w14:paraId="2D3EF4FC" w14:textId="4D267ABD" w:rsidR="00703857" w:rsidRDefault="00E07FF8" w:rsidP="00D54570">
      <w:proofErr w:type="spellStart"/>
      <w:r>
        <w:lastRenderedPageBreak/>
        <w:t>idth</w:t>
      </w:r>
      <w:proofErr w:type="spellEnd"/>
      <w:r>
        <w:t xml:space="preserve"> and the height of the default boxes is computed using the following formulas, respectively:</w:t>
      </w:r>
    </w:p>
    <w:p w14:paraId="1011DB6F" w14:textId="1A3C78C3" w:rsidR="00E07FF8" w:rsidRPr="00E07FF8" w:rsidRDefault="00E07FF8" w:rsidP="00D54570">
      <m:oMathPara>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oMath>
      </m:oMathPara>
    </w:p>
    <w:p w14:paraId="1CF18A63" w14:textId="109182A7" w:rsidR="00E07FF8" w:rsidRPr="00E07FF8" w:rsidRDefault="00E07FF8" w:rsidP="00D54570">
      <m:oMathPara>
        <m:oMath>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a</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den>
          </m:f>
        </m:oMath>
      </m:oMathPara>
    </w:p>
    <w:p w14:paraId="394E065A" w14:textId="38856701" w:rsidR="00E07FF8" w:rsidRDefault="007B695E" w:rsidP="00D54570">
      <w:r>
        <w:t xml:space="preserve">Also, in the case of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=1</m:t>
        </m:r>
      </m:oMath>
      <w:r>
        <w:t xml:space="preserve">, and additional default box with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k+1</m:t>
                </m:r>
              </m:sub>
            </m:sSub>
          </m:e>
        </m:rad>
      </m:oMath>
      <w:r>
        <w:t xml:space="preserve"> is added, resulting in six default boxes per feature map location. Each default box’s center is set to </w:t>
      </w:r>
      <m:oMath>
        <m:r>
          <w:rPr>
            <w:rFonts w:ascii="Cambria Math" w:hAnsi="Cambria Math"/>
          </w:rPr>
          <m:t>(</m:t>
        </m:r>
        <m:f>
          <m:fPr>
            <m:ctrlPr>
              <w:rPr>
                <w:rFonts w:ascii="Cambria Math" w:hAnsi="Cambria Math"/>
                <w:i/>
              </w:rPr>
            </m:ctrlPr>
          </m:fPr>
          <m:num>
            <m:r>
              <w:rPr>
                <w:rFonts w:ascii="Cambria Math" w:hAnsi="Cambria Math"/>
              </w:rPr>
              <m:t>i+0.5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j+0.5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oMath>
      <w:r>
        <w:t xml:space="preserve">, where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t xml:space="preserve"> is the size of the </w:t>
      </w:r>
      <m:oMath>
        <m:r>
          <w:rPr>
            <w:rFonts w:ascii="Cambria Math" w:hAnsi="Cambria Math"/>
          </w:rPr>
          <m:t>k</m:t>
        </m:r>
      </m:oMath>
      <w:r>
        <w:t xml:space="preserve">-th square feature map, and </w:t>
      </w:r>
      <m:oMath>
        <m:r>
          <w:rPr>
            <w:rFonts w:ascii="Cambria Math" w:hAnsi="Cambria Math"/>
          </w:rPr>
          <m:t xml:space="preserve">i, j∈[0,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oMath>
      <w:r w:rsidR="009C156A">
        <w:t>.</w:t>
      </w:r>
    </w:p>
    <w:p w14:paraId="70CD5FA9" w14:textId="55E4B464" w:rsidR="009C156A" w:rsidRDefault="009C156A" w:rsidP="00D54570"/>
    <w:p w14:paraId="7A18BEAA" w14:textId="5D883F2E" w:rsidR="009C156A" w:rsidRDefault="009C156A" w:rsidP="00B3171E">
      <w:r>
        <w:t>The combination predictions for all default boxes with different scales and aspect ratios achieves a diverse set of predictions, which covers a vast amount of input object sizes and shapes. This, however, leads to most default boxes being nega</w:t>
      </w:r>
      <w:r w:rsidR="00B3171E">
        <w:t xml:space="preserve">tive matches. In order to balance the positive and negative examples during training, the negative examples are sorted by descending confidence loss for each default box and the first ones are picked in a fashion that preserves the ratio of 3:1 of negatives to positives. </w:t>
      </w:r>
      <w:r w:rsidR="00B3171E" w:rsidRPr="00794B38">
        <w:rPr>
          <w:i/>
          <w:iCs/>
        </w:rPr>
        <w:t>W. Liu et al.</w:t>
      </w:r>
      <w:r w:rsidR="00B3171E">
        <w:rPr>
          <w:i/>
          <w:iCs/>
        </w:rPr>
        <w:t xml:space="preserve"> (2016)</w:t>
      </w:r>
      <w:r w:rsidR="00B3171E">
        <w:rPr>
          <w:i/>
          <w:iCs/>
        </w:rPr>
        <w:t xml:space="preserve"> </w:t>
      </w:r>
      <w:r w:rsidR="00B3171E">
        <w:t>suggest that tis is the leads to faster optimization and a more stable training.</w:t>
      </w:r>
    </w:p>
    <w:bookmarkStart w:id="62" w:name="_Toc112607526" w:displacedByCustomXml="next"/>
    <w:sdt>
      <w:sdtPr>
        <w:rPr>
          <w:rFonts w:asciiTheme="minorHAnsi" w:eastAsiaTheme="minorEastAsia" w:hAnsiTheme="minorHAnsi" w:cstheme="minorBidi"/>
        </w:rPr>
        <w:id w:val="62297111"/>
        <w:docPartObj>
          <w:docPartGallery w:val="Bibliographies"/>
          <w:docPartUnique/>
        </w:docPartObj>
      </w:sdtPr>
      <w:sdtContent>
        <w:p w14:paraId="5ABD5A8F" w14:textId="24876ACB" w:rsidR="00E81978" w:rsidRDefault="005D3A03" w:rsidP="00C43C11">
          <w:pPr>
            <w:pStyle w:val="SectionTitle"/>
          </w:pPr>
          <w:r>
            <w:t>References</w:t>
          </w:r>
          <w:bookmarkEnd w:id="62"/>
        </w:p>
        <w:p w14:paraId="57460E81" w14:textId="77777777" w:rsidR="00D666A9" w:rsidRDefault="00D666A9" w:rsidP="00C43C11">
          <w:pPr>
            <w:pStyle w:val="Bibliography"/>
          </w:pPr>
          <w:r w:rsidRPr="00D666A9">
            <w:t xml:space="preserve">Liu, W., Anguelov, D., Erhan, D., Szegedy, C., Reed, S., Fu, C. Y., &amp; Berg, A. C. (2016, October). Ssd: Single shot multibox detector. In European conference on computer vision (pp. 21-37). Springer, Cham. </w:t>
          </w:r>
        </w:p>
        <w:p w14:paraId="5E157179" w14:textId="16BFCDC7" w:rsidR="00D666A9" w:rsidRPr="00D666A9" w:rsidRDefault="00D666A9" w:rsidP="00C43C11">
          <w:pPr>
            <w:pStyle w:val="Bibliography"/>
          </w:pPr>
          <w:r w:rsidRPr="00D666A9">
            <w:t>Zhang, K., Zhang, Z., Li, Z., &amp; Qiao, Y. (2016). Joint face detection and alignment using multitask cascaded convolutional networks. IEEE signal processing letters, 23(10), 1499-1503.</w:t>
          </w:r>
        </w:p>
        <w:p w14:paraId="2A18E925" w14:textId="77777777" w:rsidR="00D666A9" w:rsidRDefault="00D666A9" w:rsidP="00C43C11">
          <w:pPr>
            <w:pStyle w:val="Bibliography"/>
          </w:pPr>
          <w:r w:rsidRPr="00D666A9">
            <w:t>Ren, S., He, K., Girshick, R., &amp; Sun, J. (2015). Faster r-cnn: Towards real-time object detection with region proposal networks. Advances in neural information processing systems, 28.</w:t>
          </w:r>
        </w:p>
        <w:p w14:paraId="42D59D01" w14:textId="77777777" w:rsidR="00D666A9" w:rsidRDefault="00D666A9" w:rsidP="00C43C11">
          <w:pPr>
            <w:pStyle w:val="Bibliography"/>
          </w:pPr>
          <w:r w:rsidRPr="00D666A9">
            <w:t>Gao, X., Xu, J., Luo, C., Zhou, J., Huang, P., &amp; Deng, J. (2022). Detection of Lower Body for AGV Based on SSD Algorithm with ResNet. Sensors, 22(5), 2008.</w:t>
          </w:r>
        </w:p>
        <w:p w14:paraId="64AAE401" w14:textId="77777777" w:rsidR="00D666A9" w:rsidRDefault="00D666A9" w:rsidP="00C43C11">
          <w:pPr>
            <w:pStyle w:val="Bibliography"/>
          </w:pPr>
          <w:r w:rsidRPr="00D666A9">
            <w:t>Serengil, S. I., &amp; Ozpinar, A. (2020, October). Lightface: A hybrid deep face recognition framework. In 2020 innovations in intelligent systems and applications conference (ASYU) (pp. 1-5). IEEE.</w:t>
          </w:r>
        </w:p>
        <w:p w14:paraId="77D05E2F" w14:textId="77777777" w:rsidR="00637D62" w:rsidRDefault="00D666A9" w:rsidP="00C43C11">
          <w:pPr>
            <w:pStyle w:val="Bibliography"/>
          </w:pPr>
          <w:r w:rsidRPr="00D666A9">
            <w:t>Simonyan, K., &amp; Zisserman, A. (2014). Very deep convolutional networks for large-scale image recognition. arXiv preprint arXiv:1409.1556.</w:t>
          </w:r>
        </w:p>
        <w:p w14:paraId="47F75C2B" w14:textId="77777777" w:rsidR="00D8563B" w:rsidRDefault="00637D62" w:rsidP="00C43C11">
          <w:pPr>
            <w:pStyle w:val="Bibliography"/>
          </w:pPr>
          <w:r w:rsidRPr="00637D62">
            <w:rPr>
              <w:rFonts w:hint="eastAsia"/>
            </w:rPr>
            <w:t>Owusu, E., Abdulai, J. D., &amp; Zhan, Y. (2019). Face detection based on multilayer feed</w:t>
          </w:r>
          <w:r w:rsidRPr="00637D62">
            <w:rPr>
              <w:rFonts w:hint="eastAsia"/>
            </w:rPr>
            <w:t>‐</w:t>
          </w:r>
          <w:r w:rsidRPr="00637D62">
            <w:rPr>
              <w:rFonts w:hint="eastAsia"/>
            </w:rPr>
            <w:t>forward neural network and haar features. Software: Practice and Experience, 49(1), 120-129.</w:t>
          </w:r>
        </w:p>
        <w:p w14:paraId="0F60B89C" w14:textId="77777777" w:rsidR="00D8563B" w:rsidRDefault="00D8563B" w:rsidP="00C43C11">
          <w:r w:rsidRPr="00D8563B">
            <w:t>Cheney, J., Klein, B., Jain, A. K., &amp; Klare, B. F. (2015, May). Unconstrained face detection: State of the art baseline and challenges. In 2015 International Conference on Biometrics (ICB) (pp. 229-236). IEEE.</w:t>
          </w:r>
        </w:p>
        <w:p w14:paraId="1BBD2D47" w14:textId="77777777" w:rsidR="00185ECB" w:rsidRDefault="00D8563B" w:rsidP="00C43C11">
          <w:r w:rsidRPr="00B90433">
            <w:t xml:space="preserve">Ma, Mei, and Jianji Wang. </w:t>
          </w:r>
          <w:r w:rsidRPr="00D8563B">
            <w:t>"Multi-view face detection and landmark localization based on MTCNN." In 2018 Chinese Automation Congress (CAC), pp. 4200-4205. IEEE, 2018.</w:t>
          </w:r>
        </w:p>
        <w:p w14:paraId="30A67FF3" w14:textId="77777777" w:rsidR="00E1630D" w:rsidRDefault="00185ECB" w:rsidP="00C43C11">
          <w:r w:rsidRPr="00185ECB">
            <w:t>Granger, E., Kiran, M., &amp; Blais-Morin, L. A. (2017, November). A comparison of CNN-based face and head detectors for real-time video surveillance applications. In 2017 Seventh International Conference on Image Processing Theory, Tools and Applications (IPTA) (pp. 1-7). IEEE.</w:t>
          </w:r>
        </w:p>
        <w:p w14:paraId="10E07B78" w14:textId="77777777" w:rsidR="00E53EC0" w:rsidRDefault="00E1630D" w:rsidP="00C43C11">
          <w:r w:rsidRPr="00E1630D">
            <w:t>Pattarapongsin, P., Neupane, B., Vorawan, J., Sutthikulsombat, H., &amp; Horanont,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C43C11">
          <w:r w:rsidRPr="00E53EC0">
            <w:t>Jain, V., &amp; Learned-Miller, E. (2010). Fddb: A benchmark for face detection in unconstrained settings (Vol. 2, No. 6). UMass Amherst technical report.</w:t>
          </w:r>
        </w:p>
        <w:p w14:paraId="4DD7D89F" w14:textId="77777777" w:rsidR="004E6C0E" w:rsidRDefault="002274BE" w:rsidP="00C43C11">
          <w:r w:rsidRPr="002274BE">
            <w:t>Parkhi, O. M., Vedaldi, A., &amp; Zisserman, A. (2015). Deep Face Recognition. British Machine Vision Conference.</w:t>
          </w:r>
        </w:p>
        <w:p w14:paraId="4CE04718" w14:textId="77777777" w:rsidR="004E6C0E" w:rsidRDefault="004E6C0E" w:rsidP="00C43C11">
          <w:r w:rsidRPr="004E6C0E">
            <w:t>Krizhevsky, A., Sutskever, I., &amp; Hinton, G. E. (2012). Imagenet classification with deep convolutional neural networks. Advances in neural information processing systems, 25.</w:t>
          </w:r>
        </w:p>
        <w:p w14:paraId="00924751" w14:textId="02EE53E4" w:rsidR="00E81978" w:rsidRDefault="004E6C0E" w:rsidP="00C43C11">
          <w:r w:rsidRPr="004E6C0E">
            <w:t>Simonyan, K., &amp; Zisserman, A. (2014). Very deep convolutional networks for large-scale image recognition. arXiv preprint arXiv:1409.1556.</w:t>
          </w:r>
        </w:p>
      </w:sdtContent>
    </w:sdt>
    <w:p w14:paraId="088E0211" w14:textId="77777777" w:rsidR="001F6DD1" w:rsidRDefault="001F6DD1" w:rsidP="00C43C11">
      <w:pPr>
        <w:pStyle w:val="SectionTitle"/>
      </w:pPr>
    </w:p>
    <w:p w14:paraId="303DCB7C" w14:textId="0254887A" w:rsidR="00D50C73" w:rsidRDefault="00D50C73" w:rsidP="00C43C11">
      <w:pPr>
        <w:pStyle w:val="NoSpacing"/>
        <w:spacing w:line="276" w:lineRule="auto"/>
        <w:rPr>
          <w:rStyle w:val="Heading1Char"/>
        </w:rPr>
      </w:pPr>
      <w:bookmarkStart w:id="63" w:name="_Toc112607527"/>
      <w:r w:rsidRPr="00D50C73">
        <w:rPr>
          <w:rStyle w:val="Heading1Char"/>
        </w:rPr>
        <w:t>List of Tables</w:t>
      </w:r>
      <w:bookmarkEnd w:id="63"/>
    </w:p>
    <w:p w14:paraId="699B1494" w14:textId="60F686A9" w:rsidR="00063505" w:rsidRDefault="00063505">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"Table" </w:instrText>
      </w:r>
      <w:r>
        <w:rPr>
          <w:rStyle w:val="Heading1Char"/>
        </w:rPr>
        <w:fldChar w:fldCharType="separate"/>
      </w:r>
      <w:hyperlink w:anchor="_Toc112607294" w:history="1">
        <w:r w:rsidRPr="00E50177">
          <w:rPr>
            <w:rStyle w:val="Hyperlink"/>
            <w:noProof/>
          </w:rPr>
          <w:t>Table 1. Detector Speed Comparison</w:t>
        </w:r>
        <w:r>
          <w:rPr>
            <w:noProof/>
            <w:webHidden/>
          </w:rPr>
          <w:tab/>
        </w:r>
        <w:r>
          <w:rPr>
            <w:noProof/>
            <w:webHidden/>
          </w:rPr>
          <w:fldChar w:fldCharType="begin"/>
        </w:r>
        <w:r>
          <w:rPr>
            <w:noProof/>
            <w:webHidden/>
          </w:rPr>
          <w:instrText xml:space="preserve"> PAGEREF _Toc112607294 \h </w:instrText>
        </w:r>
        <w:r>
          <w:rPr>
            <w:noProof/>
            <w:webHidden/>
          </w:rPr>
        </w:r>
        <w:r>
          <w:rPr>
            <w:noProof/>
            <w:webHidden/>
          </w:rPr>
          <w:fldChar w:fldCharType="separate"/>
        </w:r>
        <w:r>
          <w:rPr>
            <w:noProof/>
            <w:webHidden/>
          </w:rPr>
          <w:t>27</w:t>
        </w:r>
        <w:r>
          <w:rPr>
            <w:noProof/>
            <w:webHidden/>
          </w:rPr>
          <w:fldChar w:fldCharType="end"/>
        </w:r>
      </w:hyperlink>
    </w:p>
    <w:p w14:paraId="7D71503F" w14:textId="29BE5F39" w:rsidR="00063505" w:rsidRDefault="00063505">
      <w:pPr>
        <w:pStyle w:val="TableofFigures"/>
        <w:tabs>
          <w:tab w:val="right" w:leader="dot" w:pos="9397"/>
        </w:tabs>
        <w:rPr>
          <w:noProof/>
          <w:szCs w:val="22"/>
          <w:lang w:eastAsia="en-US"/>
        </w:rPr>
      </w:pPr>
      <w:hyperlink w:anchor="_Toc112607295" w:history="1">
        <w:r w:rsidRPr="00E50177">
          <w:rPr>
            <w:rStyle w:val="Hyperlink"/>
            <w:noProof/>
          </w:rPr>
          <w:t>Table 2. CPU Load Comparison by Detectors</w:t>
        </w:r>
        <w:r>
          <w:rPr>
            <w:noProof/>
            <w:webHidden/>
          </w:rPr>
          <w:tab/>
        </w:r>
        <w:r>
          <w:rPr>
            <w:noProof/>
            <w:webHidden/>
          </w:rPr>
          <w:fldChar w:fldCharType="begin"/>
        </w:r>
        <w:r>
          <w:rPr>
            <w:noProof/>
            <w:webHidden/>
          </w:rPr>
          <w:instrText xml:space="preserve"> PAGEREF _Toc112607295 \h </w:instrText>
        </w:r>
        <w:r>
          <w:rPr>
            <w:noProof/>
            <w:webHidden/>
          </w:rPr>
        </w:r>
        <w:r>
          <w:rPr>
            <w:noProof/>
            <w:webHidden/>
          </w:rPr>
          <w:fldChar w:fldCharType="separate"/>
        </w:r>
        <w:r>
          <w:rPr>
            <w:noProof/>
            <w:webHidden/>
          </w:rPr>
          <w:t>30</w:t>
        </w:r>
        <w:r>
          <w:rPr>
            <w:noProof/>
            <w:webHidden/>
          </w:rPr>
          <w:fldChar w:fldCharType="end"/>
        </w:r>
      </w:hyperlink>
    </w:p>
    <w:p w14:paraId="7F2082F5" w14:textId="7D91305F" w:rsidR="00063505" w:rsidRDefault="00063505">
      <w:pPr>
        <w:pStyle w:val="TableofFigures"/>
        <w:tabs>
          <w:tab w:val="right" w:leader="dot" w:pos="9397"/>
        </w:tabs>
        <w:rPr>
          <w:noProof/>
          <w:szCs w:val="22"/>
          <w:lang w:eastAsia="en-US"/>
        </w:rPr>
      </w:pPr>
      <w:hyperlink w:anchor="_Toc112607296" w:history="1">
        <w:r w:rsidRPr="00E50177">
          <w:rPr>
            <w:rStyle w:val="Hyperlink"/>
            <w:noProof/>
          </w:rPr>
          <w:t>Table 3. RAM Use Comparison by Detector</w:t>
        </w:r>
        <w:r>
          <w:rPr>
            <w:noProof/>
            <w:webHidden/>
          </w:rPr>
          <w:tab/>
        </w:r>
        <w:r>
          <w:rPr>
            <w:noProof/>
            <w:webHidden/>
          </w:rPr>
          <w:fldChar w:fldCharType="begin"/>
        </w:r>
        <w:r>
          <w:rPr>
            <w:noProof/>
            <w:webHidden/>
          </w:rPr>
          <w:instrText xml:space="preserve"> PAGEREF _Toc112607296 \h </w:instrText>
        </w:r>
        <w:r>
          <w:rPr>
            <w:noProof/>
            <w:webHidden/>
          </w:rPr>
        </w:r>
        <w:r>
          <w:rPr>
            <w:noProof/>
            <w:webHidden/>
          </w:rPr>
          <w:fldChar w:fldCharType="separate"/>
        </w:r>
        <w:r>
          <w:rPr>
            <w:noProof/>
            <w:webHidden/>
          </w:rPr>
          <w:t>30</w:t>
        </w:r>
        <w:r>
          <w:rPr>
            <w:noProof/>
            <w:webHidden/>
          </w:rPr>
          <w:fldChar w:fldCharType="end"/>
        </w:r>
      </w:hyperlink>
    </w:p>
    <w:p w14:paraId="1D4CFDCC" w14:textId="6D66D360" w:rsidR="00063505" w:rsidRDefault="00063505">
      <w:pPr>
        <w:pStyle w:val="TableofFigures"/>
        <w:tabs>
          <w:tab w:val="right" w:leader="dot" w:pos="9397"/>
        </w:tabs>
        <w:rPr>
          <w:noProof/>
          <w:szCs w:val="22"/>
          <w:lang w:eastAsia="en-US"/>
        </w:rPr>
      </w:pPr>
      <w:hyperlink w:anchor="_Toc112607297" w:history="1">
        <w:r w:rsidRPr="00E50177">
          <w:rPr>
            <w:rStyle w:val="Hyperlink"/>
            <w:noProof/>
          </w:rPr>
          <w:t>Table 4. LFW unrestricted settings.</w:t>
        </w:r>
        <w:r>
          <w:rPr>
            <w:noProof/>
            <w:webHidden/>
          </w:rPr>
          <w:tab/>
        </w:r>
        <w:r>
          <w:rPr>
            <w:noProof/>
            <w:webHidden/>
          </w:rPr>
          <w:fldChar w:fldCharType="begin"/>
        </w:r>
        <w:r>
          <w:rPr>
            <w:noProof/>
            <w:webHidden/>
          </w:rPr>
          <w:instrText xml:space="preserve"> PAGEREF _Toc112607297 \h </w:instrText>
        </w:r>
        <w:r>
          <w:rPr>
            <w:noProof/>
            <w:webHidden/>
          </w:rPr>
        </w:r>
        <w:r>
          <w:rPr>
            <w:noProof/>
            <w:webHidden/>
          </w:rPr>
          <w:fldChar w:fldCharType="separate"/>
        </w:r>
        <w:r>
          <w:rPr>
            <w:noProof/>
            <w:webHidden/>
          </w:rPr>
          <w:t>35</w:t>
        </w:r>
        <w:r>
          <w:rPr>
            <w:noProof/>
            <w:webHidden/>
          </w:rPr>
          <w:fldChar w:fldCharType="end"/>
        </w:r>
      </w:hyperlink>
    </w:p>
    <w:p w14:paraId="2DB13A46" w14:textId="643F1519" w:rsidR="00063505" w:rsidRDefault="00063505">
      <w:pPr>
        <w:pStyle w:val="TableofFigures"/>
        <w:tabs>
          <w:tab w:val="right" w:leader="dot" w:pos="9397"/>
        </w:tabs>
        <w:rPr>
          <w:noProof/>
          <w:szCs w:val="22"/>
          <w:lang w:eastAsia="en-US"/>
        </w:rPr>
      </w:pPr>
      <w:hyperlink w:anchor="_Toc112607298" w:history="1">
        <w:r w:rsidRPr="00E50177">
          <w:rPr>
            <w:rStyle w:val="Hyperlink"/>
            <w:noProof/>
          </w:rPr>
          <w:t>Table 5. YFD unrestricted settings. K indicates the number of faces used to represent each video.</w:t>
        </w:r>
        <w:r>
          <w:rPr>
            <w:noProof/>
            <w:webHidden/>
          </w:rPr>
          <w:tab/>
        </w:r>
        <w:r>
          <w:rPr>
            <w:noProof/>
            <w:webHidden/>
          </w:rPr>
          <w:fldChar w:fldCharType="begin"/>
        </w:r>
        <w:r>
          <w:rPr>
            <w:noProof/>
            <w:webHidden/>
          </w:rPr>
          <w:instrText xml:space="preserve"> PAGEREF _Toc112607298 \h </w:instrText>
        </w:r>
        <w:r>
          <w:rPr>
            <w:noProof/>
            <w:webHidden/>
          </w:rPr>
        </w:r>
        <w:r>
          <w:rPr>
            <w:noProof/>
            <w:webHidden/>
          </w:rPr>
          <w:fldChar w:fldCharType="separate"/>
        </w:r>
        <w:r>
          <w:rPr>
            <w:noProof/>
            <w:webHidden/>
          </w:rPr>
          <w:t>35</w:t>
        </w:r>
        <w:r>
          <w:rPr>
            <w:noProof/>
            <w:webHidden/>
          </w:rPr>
          <w:fldChar w:fldCharType="end"/>
        </w:r>
      </w:hyperlink>
    </w:p>
    <w:p w14:paraId="03156DFE" w14:textId="1C3DE9D9" w:rsidR="00063505" w:rsidRDefault="00063505">
      <w:pPr>
        <w:pStyle w:val="TableofFigures"/>
        <w:tabs>
          <w:tab w:val="right" w:leader="dot" w:pos="9397"/>
        </w:tabs>
        <w:rPr>
          <w:noProof/>
          <w:szCs w:val="22"/>
          <w:lang w:eastAsia="en-US"/>
        </w:rPr>
      </w:pPr>
      <w:hyperlink w:anchor="_Toc112607299" w:history="1">
        <w:r w:rsidRPr="00E50177">
          <w:rPr>
            <w:rStyle w:val="Hyperlink"/>
            <w:noProof/>
          </w:rPr>
          <w:t>Table 6. Time It Took to Detect a Face In 100 Frames for Each Detector in The Study</w:t>
        </w:r>
        <w:r>
          <w:rPr>
            <w:noProof/>
            <w:webHidden/>
          </w:rPr>
          <w:tab/>
        </w:r>
        <w:r>
          <w:rPr>
            <w:noProof/>
            <w:webHidden/>
          </w:rPr>
          <w:fldChar w:fldCharType="begin"/>
        </w:r>
        <w:r>
          <w:rPr>
            <w:noProof/>
            <w:webHidden/>
          </w:rPr>
          <w:instrText xml:space="preserve"> PAGEREF _Toc112607299 \h </w:instrText>
        </w:r>
        <w:r>
          <w:rPr>
            <w:noProof/>
            <w:webHidden/>
          </w:rPr>
        </w:r>
        <w:r>
          <w:rPr>
            <w:noProof/>
            <w:webHidden/>
          </w:rPr>
          <w:fldChar w:fldCharType="separate"/>
        </w:r>
        <w:r>
          <w:rPr>
            <w:noProof/>
            <w:webHidden/>
          </w:rPr>
          <w:t>8</w:t>
        </w:r>
        <w:r>
          <w:rPr>
            <w:noProof/>
            <w:webHidden/>
          </w:rPr>
          <w:fldChar w:fldCharType="end"/>
        </w:r>
      </w:hyperlink>
    </w:p>
    <w:p w14:paraId="68296597" w14:textId="1566EED1" w:rsidR="00063505" w:rsidRDefault="00063505">
      <w:pPr>
        <w:pStyle w:val="TableofFigures"/>
        <w:tabs>
          <w:tab w:val="right" w:leader="dot" w:pos="9397"/>
        </w:tabs>
        <w:rPr>
          <w:noProof/>
          <w:szCs w:val="22"/>
          <w:lang w:eastAsia="en-US"/>
        </w:rPr>
      </w:pPr>
      <w:hyperlink w:anchor="_Toc112607300" w:history="1">
        <w:r w:rsidRPr="00E50177">
          <w:rPr>
            <w:rStyle w:val="Hyperlink"/>
            <w:noProof/>
          </w:rPr>
          <w:t>Table 7. Network Configuration</w:t>
        </w:r>
        <w:r>
          <w:rPr>
            <w:noProof/>
            <w:webHidden/>
          </w:rPr>
          <w:tab/>
        </w:r>
        <w:r>
          <w:rPr>
            <w:noProof/>
            <w:webHidden/>
          </w:rPr>
          <w:fldChar w:fldCharType="begin"/>
        </w:r>
        <w:r>
          <w:rPr>
            <w:noProof/>
            <w:webHidden/>
          </w:rPr>
          <w:instrText xml:space="preserve"> PAGEREF _Toc112607300 \h </w:instrText>
        </w:r>
        <w:r>
          <w:rPr>
            <w:noProof/>
            <w:webHidden/>
          </w:rPr>
        </w:r>
        <w:r>
          <w:rPr>
            <w:noProof/>
            <w:webHidden/>
          </w:rPr>
          <w:fldChar w:fldCharType="separate"/>
        </w:r>
        <w:r>
          <w:rPr>
            <w:noProof/>
            <w:webHidden/>
          </w:rPr>
          <w:t>11</w:t>
        </w:r>
        <w:r>
          <w:rPr>
            <w:noProof/>
            <w:webHidden/>
          </w:rPr>
          <w:fldChar w:fldCharType="end"/>
        </w:r>
      </w:hyperlink>
    </w:p>
    <w:p w14:paraId="00045D82" w14:textId="172B342B" w:rsidR="00063505" w:rsidRDefault="00063505" w:rsidP="00C43C11">
      <w:pPr>
        <w:pStyle w:val="NoSpacing"/>
        <w:spacing w:line="276" w:lineRule="auto"/>
        <w:rPr>
          <w:rStyle w:val="Heading1Char"/>
        </w:rPr>
      </w:pPr>
      <w:r>
        <w:rPr>
          <w:rStyle w:val="Heading1Char"/>
        </w:rPr>
        <w:fldChar w:fldCharType="end"/>
      </w:r>
    </w:p>
    <w:p w14:paraId="6AEA85D7" w14:textId="77777777" w:rsidR="00D50C73" w:rsidRDefault="00D50C73" w:rsidP="00C43C11">
      <w:pPr>
        <w:pStyle w:val="NoSpacing"/>
        <w:spacing w:line="276" w:lineRule="auto"/>
        <w:rPr>
          <w:rStyle w:val="Heading1Char"/>
        </w:rPr>
      </w:pPr>
      <w:r>
        <w:rPr>
          <w:rStyle w:val="Heading1Char"/>
        </w:rPr>
        <w:br w:type="column"/>
      </w:r>
      <w:bookmarkStart w:id="64" w:name="_Toc112607528"/>
      <w:r>
        <w:rPr>
          <w:rStyle w:val="Heading1Char"/>
        </w:rPr>
        <w:lastRenderedPageBreak/>
        <w:t>List of figures</w:t>
      </w:r>
      <w:bookmarkEnd w:id="64"/>
    </w:p>
    <w:p w14:paraId="4F0C8BC7" w14:textId="1771813A" w:rsidR="007273C2" w:rsidRDefault="007273C2">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"Figure" </w:instrText>
      </w:r>
      <w:r>
        <w:rPr>
          <w:rStyle w:val="Heading1Char"/>
        </w:rPr>
        <w:fldChar w:fldCharType="separate"/>
      </w:r>
      <w:hyperlink w:anchor="_Toc112606845" w:history="1">
        <w:r w:rsidRPr="005165F8">
          <w:rPr>
            <w:rStyle w:val="Hyperlink"/>
            <w:noProof/>
          </w:rPr>
          <w:t>Figure 1. Request flow diagram and the spread of the face recognition pipeline. The red rectangles are the stages of the face recognition pipeline.</w:t>
        </w:r>
        <w:r>
          <w:rPr>
            <w:noProof/>
            <w:webHidden/>
          </w:rPr>
          <w:tab/>
        </w:r>
        <w:r>
          <w:rPr>
            <w:noProof/>
            <w:webHidden/>
          </w:rPr>
          <w:fldChar w:fldCharType="begin"/>
        </w:r>
        <w:r>
          <w:rPr>
            <w:noProof/>
            <w:webHidden/>
          </w:rPr>
          <w:instrText xml:space="preserve"> PAGEREF _Toc112606845 \h </w:instrText>
        </w:r>
        <w:r>
          <w:rPr>
            <w:noProof/>
            <w:webHidden/>
          </w:rPr>
        </w:r>
        <w:r>
          <w:rPr>
            <w:noProof/>
            <w:webHidden/>
          </w:rPr>
          <w:fldChar w:fldCharType="separate"/>
        </w:r>
        <w:r>
          <w:rPr>
            <w:noProof/>
            <w:webHidden/>
          </w:rPr>
          <w:t>9</w:t>
        </w:r>
        <w:r>
          <w:rPr>
            <w:noProof/>
            <w:webHidden/>
          </w:rPr>
          <w:fldChar w:fldCharType="end"/>
        </w:r>
      </w:hyperlink>
    </w:p>
    <w:p w14:paraId="2F5B42E3" w14:textId="27844EE0" w:rsidR="007273C2" w:rsidRDefault="007273C2">
      <w:pPr>
        <w:pStyle w:val="TableofFigures"/>
        <w:tabs>
          <w:tab w:val="right" w:leader="dot" w:pos="9397"/>
        </w:tabs>
        <w:rPr>
          <w:noProof/>
          <w:szCs w:val="22"/>
          <w:lang w:eastAsia="en-US"/>
        </w:rPr>
      </w:pPr>
      <w:hyperlink w:anchor="_Toc112606846" w:history="1">
        <w:r w:rsidRPr="005165F8">
          <w:rPr>
            <w:rStyle w:val="Hyperlink"/>
            <w:noProof/>
          </w:rPr>
          <w:t>Figure 2. Default UI of the Dashboard</w:t>
        </w:r>
        <w:r>
          <w:rPr>
            <w:noProof/>
            <w:webHidden/>
          </w:rPr>
          <w:tab/>
        </w:r>
        <w:r>
          <w:rPr>
            <w:noProof/>
            <w:webHidden/>
          </w:rPr>
          <w:fldChar w:fldCharType="begin"/>
        </w:r>
        <w:r>
          <w:rPr>
            <w:noProof/>
            <w:webHidden/>
          </w:rPr>
          <w:instrText xml:space="preserve"> PAGEREF _Toc112606846 \h </w:instrText>
        </w:r>
        <w:r>
          <w:rPr>
            <w:noProof/>
            <w:webHidden/>
          </w:rPr>
        </w:r>
        <w:r>
          <w:rPr>
            <w:noProof/>
            <w:webHidden/>
          </w:rPr>
          <w:fldChar w:fldCharType="separate"/>
        </w:r>
        <w:r>
          <w:rPr>
            <w:noProof/>
            <w:webHidden/>
          </w:rPr>
          <w:t>10</w:t>
        </w:r>
        <w:r>
          <w:rPr>
            <w:noProof/>
            <w:webHidden/>
          </w:rPr>
          <w:fldChar w:fldCharType="end"/>
        </w:r>
      </w:hyperlink>
    </w:p>
    <w:p w14:paraId="5B21C007" w14:textId="2483FB83" w:rsidR="007273C2" w:rsidRDefault="007273C2">
      <w:pPr>
        <w:pStyle w:val="TableofFigures"/>
        <w:tabs>
          <w:tab w:val="right" w:leader="dot" w:pos="9397"/>
        </w:tabs>
        <w:rPr>
          <w:noProof/>
          <w:szCs w:val="22"/>
          <w:lang w:eastAsia="en-US"/>
        </w:rPr>
      </w:pPr>
      <w:hyperlink w:anchor="_Toc112606847" w:history="1">
        <w:r w:rsidRPr="005165F8">
          <w:rPr>
            <w:rStyle w:val="Hyperlink"/>
            <w:noProof/>
          </w:rPr>
          <w:t>Figure 3. Add Student Form</w:t>
        </w:r>
        <w:r>
          <w:rPr>
            <w:noProof/>
            <w:webHidden/>
          </w:rPr>
          <w:tab/>
        </w:r>
        <w:r>
          <w:rPr>
            <w:noProof/>
            <w:webHidden/>
          </w:rPr>
          <w:fldChar w:fldCharType="begin"/>
        </w:r>
        <w:r>
          <w:rPr>
            <w:noProof/>
            <w:webHidden/>
          </w:rPr>
          <w:instrText xml:space="preserve"> PAGEREF _Toc112606847 \h </w:instrText>
        </w:r>
        <w:r>
          <w:rPr>
            <w:noProof/>
            <w:webHidden/>
          </w:rPr>
        </w:r>
        <w:r>
          <w:rPr>
            <w:noProof/>
            <w:webHidden/>
          </w:rPr>
          <w:fldChar w:fldCharType="separate"/>
        </w:r>
        <w:r>
          <w:rPr>
            <w:noProof/>
            <w:webHidden/>
          </w:rPr>
          <w:t>11</w:t>
        </w:r>
        <w:r>
          <w:rPr>
            <w:noProof/>
            <w:webHidden/>
          </w:rPr>
          <w:fldChar w:fldCharType="end"/>
        </w:r>
      </w:hyperlink>
    </w:p>
    <w:p w14:paraId="38D0A3E9" w14:textId="42D96326" w:rsidR="007273C2" w:rsidRDefault="007273C2">
      <w:pPr>
        <w:pStyle w:val="TableofFigures"/>
        <w:tabs>
          <w:tab w:val="right" w:leader="dot" w:pos="9397"/>
        </w:tabs>
        <w:rPr>
          <w:noProof/>
          <w:szCs w:val="22"/>
          <w:lang w:eastAsia="en-US"/>
        </w:rPr>
      </w:pPr>
      <w:hyperlink w:anchor="_Toc112606848" w:history="1">
        <w:r w:rsidRPr="005165F8">
          <w:rPr>
            <w:rStyle w:val="Hyperlink"/>
            <w:noProof/>
          </w:rPr>
          <w:t>Figure 4. Table after a new examinee has been added.</w:t>
        </w:r>
        <w:r>
          <w:rPr>
            <w:noProof/>
            <w:webHidden/>
          </w:rPr>
          <w:tab/>
        </w:r>
        <w:r>
          <w:rPr>
            <w:noProof/>
            <w:webHidden/>
          </w:rPr>
          <w:fldChar w:fldCharType="begin"/>
        </w:r>
        <w:r>
          <w:rPr>
            <w:noProof/>
            <w:webHidden/>
          </w:rPr>
          <w:instrText xml:space="preserve"> PAGEREF _Toc112606848 \h </w:instrText>
        </w:r>
        <w:r>
          <w:rPr>
            <w:noProof/>
            <w:webHidden/>
          </w:rPr>
        </w:r>
        <w:r>
          <w:rPr>
            <w:noProof/>
            <w:webHidden/>
          </w:rPr>
          <w:fldChar w:fldCharType="separate"/>
        </w:r>
        <w:r>
          <w:rPr>
            <w:noProof/>
            <w:webHidden/>
          </w:rPr>
          <w:t>11</w:t>
        </w:r>
        <w:r>
          <w:rPr>
            <w:noProof/>
            <w:webHidden/>
          </w:rPr>
          <w:fldChar w:fldCharType="end"/>
        </w:r>
      </w:hyperlink>
    </w:p>
    <w:p w14:paraId="372CF38B" w14:textId="485D31C6" w:rsidR="007273C2" w:rsidRDefault="007273C2">
      <w:pPr>
        <w:pStyle w:val="TableofFigures"/>
        <w:tabs>
          <w:tab w:val="right" w:leader="dot" w:pos="9397"/>
        </w:tabs>
        <w:rPr>
          <w:noProof/>
          <w:szCs w:val="22"/>
          <w:lang w:eastAsia="en-US"/>
        </w:rPr>
      </w:pPr>
      <w:hyperlink w:anchor="_Toc112606849" w:history="1">
        <w:r w:rsidRPr="005165F8">
          <w:rPr>
            <w:rStyle w:val="Hyperlink"/>
            <w:noProof/>
          </w:rPr>
          <w:t>Figure 5. Client Form</w:t>
        </w:r>
        <w:r>
          <w:rPr>
            <w:noProof/>
            <w:webHidden/>
          </w:rPr>
          <w:tab/>
        </w:r>
        <w:r>
          <w:rPr>
            <w:noProof/>
            <w:webHidden/>
          </w:rPr>
          <w:fldChar w:fldCharType="begin"/>
        </w:r>
        <w:r>
          <w:rPr>
            <w:noProof/>
            <w:webHidden/>
          </w:rPr>
          <w:instrText xml:space="preserve"> PAGEREF _Toc112606849 \h </w:instrText>
        </w:r>
        <w:r>
          <w:rPr>
            <w:noProof/>
            <w:webHidden/>
          </w:rPr>
        </w:r>
        <w:r>
          <w:rPr>
            <w:noProof/>
            <w:webHidden/>
          </w:rPr>
          <w:fldChar w:fldCharType="separate"/>
        </w:r>
        <w:r>
          <w:rPr>
            <w:noProof/>
            <w:webHidden/>
          </w:rPr>
          <w:t>17</w:t>
        </w:r>
        <w:r>
          <w:rPr>
            <w:noProof/>
            <w:webHidden/>
          </w:rPr>
          <w:fldChar w:fldCharType="end"/>
        </w:r>
      </w:hyperlink>
    </w:p>
    <w:p w14:paraId="5287E36D" w14:textId="11EEC397" w:rsidR="007273C2" w:rsidRDefault="007273C2">
      <w:pPr>
        <w:pStyle w:val="TableofFigures"/>
        <w:tabs>
          <w:tab w:val="right" w:leader="dot" w:pos="9397"/>
        </w:tabs>
        <w:rPr>
          <w:noProof/>
          <w:szCs w:val="22"/>
          <w:lang w:eastAsia="en-US"/>
        </w:rPr>
      </w:pPr>
      <w:hyperlink w:anchor="_Toc112606850" w:history="1">
        <w:r w:rsidRPr="005165F8">
          <w:rPr>
            <w:rStyle w:val="Hyperlink"/>
            <w:noProof/>
          </w:rPr>
          <w:t>Figure 6. Capture window.</w:t>
        </w:r>
        <w:r>
          <w:rPr>
            <w:noProof/>
            <w:webHidden/>
          </w:rPr>
          <w:tab/>
        </w:r>
        <w:r>
          <w:rPr>
            <w:noProof/>
            <w:webHidden/>
          </w:rPr>
          <w:fldChar w:fldCharType="begin"/>
        </w:r>
        <w:r>
          <w:rPr>
            <w:noProof/>
            <w:webHidden/>
          </w:rPr>
          <w:instrText xml:space="preserve"> PAGEREF _Toc112606850 \h </w:instrText>
        </w:r>
        <w:r>
          <w:rPr>
            <w:noProof/>
            <w:webHidden/>
          </w:rPr>
        </w:r>
        <w:r>
          <w:rPr>
            <w:noProof/>
            <w:webHidden/>
          </w:rPr>
          <w:fldChar w:fldCharType="separate"/>
        </w:r>
        <w:r>
          <w:rPr>
            <w:noProof/>
            <w:webHidden/>
          </w:rPr>
          <w:t>18</w:t>
        </w:r>
        <w:r>
          <w:rPr>
            <w:noProof/>
            <w:webHidden/>
          </w:rPr>
          <w:fldChar w:fldCharType="end"/>
        </w:r>
      </w:hyperlink>
    </w:p>
    <w:p w14:paraId="422CB4D3" w14:textId="20FBFFBF" w:rsidR="007273C2" w:rsidRDefault="007273C2">
      <w:pPr>
        <w:pStyle w:val="TableofFigures"/>
        <w:tabs>
          <w:tab w:val="right" w:leader="dot" w:pos="9397"/>
        </w:tabs>
        <w:rPr>
          <w:noProof/>
          <w:szCs w:val="22"/>
          <w:lang w:eastAsia="en-US"/>
        </w:rPr>
      </w:pPr>
      <w:hyperlink w:anchor="_Toc112606851" w:history="1">
        <w:r w:rsidRPr="005165F8">
          <w:rPr>
            <w:rStyle w:val="Hyperlink"/>
            <w:noProof/>
          </w:rPr>
          <w:t>Figure 7. Vectors a and b.</w:t>
        </w:r>
        <w:r>
          <w:rPr>
            <w:noProof/>
            <w:webHidden/>
          </w:rPr>
          <w:tab/>
        </w:r>
        <w:r>
          <w:rPr>
            <w:noProof/>
            <w:webHidden/>
          </w:rPr>
          <w:fldChar w:fldCharType="begin"/>
        </w:r>
        <w:r>
          <w:rPr>
            <w:noProof/>
            <w:webHidden/>
          </w:rPr>
          <w:instrText xml:space="preserve"> PAGEREF _Toc112606851 \h </w:instrText>
        </w:r>
        <w:r>
          <w:rPr>
            <w:noProof/>
            <w:webHidden/>
          </w:rPr>
        </w:r>
        <w:r>
          <w:rPr>
            <w:noProof/>
            <w:webHidden/>
          </w:rPr>
          <w:fldChar w:fldCharType="separate"/>
        </w:r>
        <w:r>
          <w:rPr>
            <w:noProof/>
            <w:webHidden/>
          </w:rPr>
          <w:t>23</w:t>
        </w:r>
        <w:r>
          <w:rPr>
            <w:noProof/>
            <w:webHidden/>
          </w:rPr>
          <w:fldChar w:fldCharType="end"/>
        </w:r>
      </w:hyperlink>
    </w:p>
    <w:p w14:paraId="4821CF87" w14:textId="13D525DC" w:rsidR="007273C2" w:rsidRDefault="007273C2">
      <w:pPr>
        <w:pStyle w:val="TableofFigures"/>
        <w:tabs>
          <w:tab w:val="right" w:leader="dot" w:pos="9397"/>
        </w:tabs>
        <w:rPr>
          <w:noProof/>
          <w:szCs w:val="22"/>
          <w:lang w:eastAsia="en-US"/>
        </w:rPr>
      </w:pPr>
      <w:hyperlink w:anchor="_Toc112606852" w:history="1">
        <w:r w:rsidRPr="005165F8">
          <w:rPr>
            <w:rStyle w:val="Hyperlink"/>
            <w:noProof/>
          </w:rPr>
          <w:t>Figure 8. Vectors a, b, and c.</w:t>
        </w:r>
        <w:r>
          <w:rPr>
            <w:noProof/>
            <w:webHidden/>
          </w:rPr>
          <w:tab/>
        </w:r>
        <w:r>
          <w:rPr>
            <w:noProof/>
            <w:webHidden/>
          </w:rPr>
          <w:fldChar w:fldCharType="begin"/>
        </w:r>
        <w:r>
          <w:rPr>
            <w:noProof/>
            <w:webHidden/>
          </w:rPr>
          <w:instrText xml:space="preserve"> PAGEREF _Toc112606852 \h </w:instrText>
        </w:r>
        <w:r>
          <w:rPr>
            <w:noProof/>
            <w:webHidden/>
          </w:rPr>
        </w:r>
        <w:r>
          <w:rPr>
            <w:noProof/>
            <w:webHidden/>
          </w:rPr>
          <w:fldChar w:fldCharType="separate"/>
        </w:r>
        <w:r>
          <w:rPr>
            <w:noProof/>
            <w:webHidden/>
          </w:rPr>
          <w:t>23</w:t>
        </w:r>
        <w:r>
          <w:rPr>
            <w:noProof/>
            <w:webHidden/>
          </w:rPr>
          <w:fldChar w:fldCharType="end"/>
        </w:r>
      </w:hyperlink>
    </w:p>
    <w:p w14:paraId="542355D1" w14:textId="2DFF5318" w:rsidR="007273C2" w:rsidRDefault="007273C2">
      <w:pPr>
        <w:pStyle w:val="TableofFigures"/>
        <w:tabs>
          <w:tab w:val="right" w:leader="dot" w:pos="9397"/>
        </w:tabs>
        <w:rPr>
          <w:noProof/>
          <w:szCs w:val="22"/>
          <w:lang w:eastAsia="en-US"/>
        </w:rPr>
      </w:pPr>
      <w:hyperlink w:anchor="_Toc112606853" w:history="1">
        <w:r w:rsidRPr="005165F8">
          <w:rPr>
            <w:rStyle w:val="Hyperlink"/>
            <w:noProof/>
          </w:rPr>
          <w:t>Figure 9. Chart representing the speed of detection of different face detectors</w:t>
        </w:r>
        <w:r>
          <w:rPr>
            <w:rStyle w:val="Hyperlink"/>
            <w:noProof/>
          </w:rPr>
          <w:t>.</w:t>
        </w:r>
        <w:r>
          <w:rPr>
            <w:noProof/>
            <w:webHidden/>
          </w:rPr>
          <w:tab/>
        </w:r>
        <w:r>
          <w:rPr>
            <w:noProof/>
            <w:webHidden/>
          </w:rPr>
          <w:fldChar w:fldCharType="begin"/>
        </w:r>
        <w:r>
          <w:rPr>
            <w:noProof/>
            <w:webHidden/>
          </w:rPr>
          <w:instrText xml:space="preserve"> PAGEREF _Toc112606853 \h </w:instrText>
        </w:r>
        <w:r>
          <w:rPr>
            <w:noProof/>
            <w:webHidden/>
          </w:rPr>
        </w:r>
        <w:r>
          <w:rPr>
            <w:noProof/>
            <w:webHidden/>
          </w:rPr>
          <w:fldChar w:fldCharType="separate"/>
        </w:r>
        <w:r>
          <w:rPr>
            <w:noProof/>
            <w:webHidden/>
          </w:rPr>
          <w:t>27</w:t>
        </w:r>
        <w:r>
          <w:rPr>
            <w:noProof/>
            <w:webHidden/>
          </w:rPr>
          <w:fldChar w:fldCharType="end"/>
        </w:r>
      </w:hyperlink>
    </w:p>
    <w:p w14:paraId="6AA022B7" w14:textId="6DA9D813" w:rsidR="007273C2" w:rsidRDefault="007273C2">
      <w:pPr>
        <w:pStyle w:val="TableofFigures"/>
        <w:tabs>
          <w:tab w:val="right" w:leader="dot" w:pos="9397"/>
        </w:tabs>
        <w:rPr>
          <w:noProof/>
          <w:szCs w:val="22"/>
          <w:lang w:eastAsia="en-US"/>
        </w:rPr>
      </w:pPr>
      <w:hyperlink w:anchor="_Toc112606854" w:history="1">
        <w:r w:rsidRPr="005165F8">
          <w:rPr>
            <w:rStyle w:val="Hyperlink"/>
            <w:noProof/>
          </w:rPr>
          <w:t>Figure 10. ResNet SSD network structure.</w:t>
        </w:r>
        <w:r>
          <w:rPr>
            <w:noProof/>
            <w:webHidden/>
          </w:rPr>
          <w:tab/>
        </w:r>
        <w:r>
          <w:rPr>
            <w:noProof/>
            <w:webHidden/>
          </w:rPr>
          <w:fldChar w:fldCharType="begin"/>
        </w:r>
        <w:r>
          <w:rPr>
            <w:noProof/>
            <w:webHidden/>
          </w:rPr>
          <w:instrText xml:space="preserve"> PAGEREF _Toc112606854 \h </w:instrText>
        </w:r>
        <w:r>
          <w:rPr>
            <w:noProof/>
            <w:webHidden/>
          </w:rPr>
        </w:r>
        <w:r>
          <w:rPr>
            <w:noProof/>
            <w:webHidden/>
          </w:rPr>
          <w:fldChar w:fldCharType="separate"/>
        </w:r>
        <w:r>
          <w:rPr>
            <w:noProof/>
            <w:webHidden/>
          </w:rPr>
          <w:t>36</w:t>
        </w:r>
        <w:r>
          <w:rPr>
            <w:noProof/>
            <w:webHidden/>
          </w:rPr>
          <w:fldChar w:fldCharType="end"/>
        </w:r>
      </w:hyperlink>
    </w:p>
    <w:p w14:paraId="77B2113A" w14:textId="1C60C6FC" w:rsidR="00D50C73" w:rsidRDefault="007273C2" w:rsidP="00C43C11">
      <w:pPr>
        <w:pStyle w:val="NoSpacing"/>
        <w:spacing w:line="276" w:lineRule="auto"/>
        <w:rPr>
          <w:rStyle w:val="Heading1Char"/>
        </w:rPr>
      </w:pPr>
      <w:r>
        <w:rPr>
          <w:rStyle w:val="Heading1Char"/>
        </w:rPr>
        <w:fldChar w:fldCharType="end"/>
      </w:r>
      <w:r w:rsidR="00D50C73">
        <w:rPr>
          <w:rStyle w:val="Heading1Char"/>
        </w:rPr>
        <w:br w:type="column"/>
      </w:r>
      <w:bookmarkStart w:id="65" w:name="_Toc112607529"/>
      <w:r w:rsidR="00D50C73">
        <w:rPr>
          <w:rStyle w:val="Heading1Char"/>
        </w:rPr>
        <w:lastRenderedPageBreak/>
        <w:t>List of appendices</w:t>
      </w:r>
      <w:bookmarkEnd w:id="65"/>
    </w:p>
    <w:p w14:paraId="75D9E63B" w14:textId="698D2582" w:rsidR="00590E84" w:rsidRDefault="00D50C73" w:rsidP="00590E84">
      <w:pPr>
        <w:pStyle w:val="NoSpacing"/>
        <w:keepNext/>
        <w:spacing w:line="276" w:lineRule="auto"/>
      </w:pPr>
      <w:r>
        <w:rPr>
          <w:rStyle w:val="Heading1Char"/>
        </w:rPr>
        <w:br w:type="column"/>
      </w:r>
      <w:bookmarkStart w:id="66" w:name="_Toc112607530"/>
      <w:r>
        <w:rPr>
          <w:rStyle w:val="Heading1Char"/>
        </w:rPr>
        <w:lastRenderedPageBreak/>
        <w:t>appendices</w:t>
      </w:r>
      <w:bookmarkEnd w:id="66"/>
    </w:p>
    <w:p w14:paraId="06619B3D" w14:textId="77777777" w:rsidR="00590E84" w:rsidRDefault="00590E84" w:rsidP="00590E84">
      <w:pPr>
        <w:pStyle w:val="NoSpacing"/>
        <w:keepNext/>
        <w:spacing w:line="276" w:lineRule="auto"/>
      </w:pPr>
      <w:r>
        <w:br w:type="column"/>
      </w:r>
    </w:p>
    <w:p w14:paraId="22655525" w14:textId="59225D08" w:rsidR="006B13AE" w:rsidRDefault="00590E84" w:rsidP="00590E84">
      <w:pPr>
        <w:pStyle w:val="Caption"/>
      </w:pPr>
      <w:bookmarkStart w:id="67" w:name="_Toc112607299"/>
      <w:r>
        <w:t xml:space="preserve">Table </w:t>
      </w:r>
      <w:fldSimple w:instr=" SEQ Table \* ARABIC ">
        <w:r w:rsidR="00063505">
          <w:rPr>
            <w:noProof/>
          </w:rPr>
          <w:t>6</w:t>
        </w:r>
      </w:fldSimple>
      <w:r>
        <w:t xml:space="preserve">. </w:t>
      </w:r>
      <w:r w:rsidRPr="00160BCF">
        <w:t>Time It Took to Detect a Face In 100 Frames for Each Detector in The Study</w:t>
      </w:r>
      <w:bookmarkEnd w:id="67"/>
    </w:p>
    <w:tbl>
      <w:tblPr>
        <w:tblStyle w:val="APAReport"/>
        <w:tblW w:w="0" w:type="auto"/>
        <w:tblLook w:val="04A0" w:firstRow="1" w:lastRow="0" w:firstColumn="1" w:lastColumn="0" w:noHBand="0" w:noVBand="1"/>
      </w:tblPr>
      <w:tblGrid>
        <w:gridCol w:w="1560"/>
        <w:gridCol w:w="1560"/>
        <w:gridCol w:w="1560"/>
        <w:gridCol w:w="1560"/>
        <w:gridCol w:w="1560"/>
        <w:gridCol w:w="1560"/>
      </w:tblGrid>
      <w:tr w:rsidR="002C74D8"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79CD38D1" w:rsidR="002C74D8" w:rsidRDefault="002C74D8" w:rsidP="00C43C11">
            <w:pPr>
              <w:pStyle w:val="NoSpacing"/>
              <w:spacing w:line="276" w:lineRule="auto"/>
            </w:pPr>
            <w:r w:rsidRPr="00CD5E1B">
              <w:t>Frames</w:t>
            </w:r>
          </w:p>
        </w:tc>
        <w:tc>
          <w:tcPr>
            <w:tcW w:w="1560" w:type="dxa"/>
          </w:tcPr>
          <w:p w14:paraId="2A7DB03C" w14:textId="7C549459" w:rsidR="002C74D8" w:rsidRDefault="002C74D8" w:rsidP="00C43C11">
            <w:pPr>
              <w:pStyle w:val="NoSpacing"/>
              <w:spacing w:line="276" w:lineRule="auto"/>
            </w:pPr>
            <w:r w:rsidRPr="00CD5E1B">
              <w:t>HOG (34.89 s)</w:t>
            </w:r>
          </w:p>
        </w:tc>
        <w:tc>
          <w:tcPr>
            <w:tcW w:w="1560" w:type="dxa"/>
          </w:tcPr>
          <w:p w14:paraId="32DEBF52" w14:textId="5745758C" w:rsidR="002C74D8" w:rsidRDefault="002C74D8" w:rsidP="00C43C11">
            <w:pPr>
              <w:pStyle w:val="NoSpacing"/>
              <w:spacing w:line="276" w:lineRule="auto"/>
            </w:pPr>
            <w:r w:rsidRPr="00CD5E1B">
              <w:t>Haar Cascade (3.67 s)</w:t>
            </w:r>
          </w:p>
        </w:tc>
        <w:tc>
          <w:tcPr>
            <w:tcW w:w="1560" w:type="dxa"/>
          </w:tcPr>
          <w:p w14:paraId="265E783E" w14:textId="17687C72" w:rsidR="002C74D8" w:rsidRDefault="002C74D8" w:rsidP="00C43C11">
            <w:pPr>
              <w:pStyle w:val="NoSpacing"/>
              <w:spacing w:line="276" w:lineRule="auto"/>
            </w:pPr>
            <w:r w:rsidRPr="00CD5E1B">
              <w:t>MTCNN (56.54 s)</w:t>
            </w:r>
          </w:p>
        </w:tc>
        <w:tc>
          <w:tcPr>
            <w:tcW w:w="1560" w:type="dxa"/>
          </w:tcPr>
          <w:p w14:paraId="1137B8FE" w14:textId="6D6AB0C7" w:rsidR="002C74D8" w:rsidRDefault="002C74D8" w:rsidP="00C43C11">
            <w:pPr>
              <w:pStyle w:val="NoSpacing"/>
              <w:spacing w:line="276" w:lineRule="auto"/>
            </w:pPr>
            <w:r w:rsidRPr="00CD5E1B">
              <w:t>SSD (3.92 s)</w:t>
            </w:r>
          </w:p>
        </w:tc>
        <w:tc>
          <w:tcPr>
            <w:tcW w:w="1560" w:type="dxa"/>
          </w:tcPr>
          <w:p w14:paraId="21C0B347" w14:textId="4DD11F06" w:rsidR="002C74D8" w:rsidRDefault="002C74D8" w:rsidP="00C43C11">
            <w:pPr>
              <w:pStyle w:val="NoSpacing"/>
              <w:spacing w:line="276" w:lineRule="auto"/>
            </w:pPr>
            <w:r w:rsidRPr="00CD5E1B">
              <w:t>MMOD (706.37 s)</w:t>
            </w:r>
          </w:p>
        </w:tc>
      </w:tr>
      <w:tr w:rsidR="002C74D8" w14:paraId="3BAED799" w14:textId="77777777" w:rsidTr="006B13AE">
        <w:tc>
          <w:tcPr>
            <w:tcW w:w="1560" w:type="dxa"/>
          </w:tcPr>
          <w:p w14:paraId="3FA9784B" w14:textId="1855C058" w:rsidR="002C74D8" w:rsidRDefault="002C74D8" w:rsidP="00C43C11">
            <w:pPr>
              <w:pStyle w:val="NoSpacing"/>
              <w:spacing w:line="276" w:lineRule="auto"/>
            </w:pPr>
            <w:r w:rsidRPr="00CD5E1B">
              <w:t>0</w:t>
            </w:r>
          </w:p>
        </w:tc>
        <w:tc>
          <w:tcPr>
            <w:tcW w:w="1560" w:type="dxa"/>
          </w:tcPr>
          <w:p w14:paraId="6378A618" w14:textId="768FEF78" w:rsidR="002C74D8" w:rsidRDefault="002C74D8" w:rsidP="00C43C11">
            <w:pPr>
              <w:pStyle w:val="NoSpacing"/>
              <w:spacing w:line="276" w:lineRule="auto"/>
            </w:pPr>
            <w:r w:rsidRPr="00CD5E1B">
              <w:t>1.91E-06</w:t>
            </w:r>
          </w:p>
        </w:tc>
        <w:tc>
          <w:tcPr>
            <w:tcW w:w="1560" w:type="dxa"/>
          </w:tcPr>
          <w:p w14:paraId="2688C02F" w14:textId="3946E3E4" w:rsidR="002C74D8" w:rsidRDefault="002C74D8" w:rsidP="00C43C11">
            <w:pPr>
              <w:pStyle w:val="NoSpacing"/>
              <w:spacing w:line="276" w:lineRule="auto"/>
            </w:pPr>
            <w:r w:rsidRPr="00CD5E1B">
              <w:t>3.10E-06</w:t>
            </w:r>
          </w:p>
        </w:tc>
        <w:tc>
          <w:tcPr>
            <w:tcW w:w="1560" w:type="dxa"/>
          </w:tcPr>
          <w:p w14:paraId="6741A044" w14:textId="1EE759C1" w:rsidR="002C74D8" w:rsidRDefault="002C74D8" w:rsidP="00C43C11">
            <w:pPr>
              <w:pStyle w:val="NoSpacing"/>
              <w:spacing w:line="276" w:lineRule="auto"/>
            </w:pPr>
            <w:r w:rsidRPr="00CD5E1B">
              <w:t>1.19E-06</w:t>
            </w:r>
          </w:p>
        </w:tc>
        <w:tc>
          <w:tcPr>
            <w:tcW w:w="1560" w:type="dxa"/>
          </w:tcPr>
          <w:p w14:paraId="5BAE3EB2" w14:textId="225DA6AE" w:rsidR="002C74D8" w:rsidRDefault="002C74D8" w:rsidP="00C43C11">
            <w:pPr>
              <w:pStyle w:val="NoSpacing"/>
              <w:spacing w:line="276" w:lineRule="auto"/>
            </w:pPr>
            <w:r w:rsidRPr="00CD5E1B">
              <w:t>9.54E-07</w:t>
            </w:r>
          </w:p>
        </w:tc>
        <w:tc>
          <w:tcPr>
            <w:tcW w:w="1560" w:type="dxa"/>
          </w:tcPr>
          <w:p w14:paraId="46A82561" w14:textId="7DD01DF9" w:rsidR="002C74D8" w:rsidRDefault="002C74D8" w:rsidP="00C43C11">
            <w:pPr>
              <w:pStyle w:val="NoSpacing"/>
              <w:spacing w:line="276" w:lineRule="auto"/>
            </w:pPr>
            <w:r w:rsidRPr="00CD5E1B">
              <w:t>9.54E-07</w:t>
            </w:r>
          </w:p>
        </w:tc>
      </w:tr>
      <w:tr w:rsidR="002C74D8" w14:paraId="15275237" w14:textId="77777777" w:rsidTr="006B13AE">
        <w:tc>
          <w:tcPr>
            <w:tcW w:w="1560" w:type="dxa"/>
          </w:tcPr>
          <w:p w14:paraId="3D91EEDC" w14:textId="06E605A8" w:rsidR="002C74D8" w:rsidRDefault="002C74D8" w:rsidP="00C43C11">
            <w:pPr>
              <w:pStyle w:val="NoSpacing"/>
              <w:spacing w:line="276" w:lineRule="auto"/>
            </w:pPr>
            <w:r w:rsidRPr="00CD5E1B">
              <w:t>100</w:t>
            </w:r>
          </w:p>
        </w:tc>
        <w:tc>
          <w:tcPr>
            <w:tcW w:w="1560" w:type="dxa"/>
          </w:tcPr>
          <w:p w14:paraId="22854571" w14:textId="0FFD27ED" w:rsidR="002C74D8" w:rsidRDefault="002C74D8" w:rsidP="00C43C11">
            <w:pPr>
              <w:pStyle w:val="NoSpacing"/>
              <w:spacing w:line="276" w:lineRule="auto"/>
            </w:pPr>
            <w:r w:rsidRPr="00CD5E1B">
              <w:t>36.23554897</w:t>
            </w:r>
          </w:p>
        </w:tc>
        <w:tc>
          <w:tcPr>
            <w:tcW w:w="1560" w:type="dxa"/>
          </w:tcPr>
          <w:p w14:paraId="6DC5B985" w14:textId="30B2CF53" w:rsidR="002C74D8" w:rsidRDefault="002C74D8" w:rsidP="00C43C11">
            <w:pPr>
              <w:pStyle w:val="NoSpacing"/>
              <w:spacing w:line="276" w:lineRule="auto"/>
            </w:pPr>
            <w:r w:rsidRPr="00CD5E1B">
              <w:t>2.892754078</w:t>
            </w:r>
          </w:p>
        </w:tc>
        <w:tc>
          <w:tcPr>
            <w:tcW w:w="1560" w:type="dxa"/>
          </w:tcPr>
          <w:p w14:paraId="556B095E" w14:textId="63B7F638" w:rsidR="002C74D8" w:rsidRDefault="002C74D8" w:rsidP="00C43C11">
            <w:pPr>
              <w:pStyle w:val="NoSpacing"/>
              <w:spacing w:line="276" w:lineRule="auto"/>
            </w:pPr>
            <w:r w:rsidRPr="00CD5E1B">
              <w:t>52.70409131</w:t>
            </w:r>
          </w:p>
        </w:tc>
        <w:tc>
          <w:tcPr>
            <w:tcW w:w="1560" w:type="dxa"/>
          </w:tcPr>
          <w:p w14:paraId="06534447" w14:textId="44040F96" w:rsidR="002C74D8" w:rsidRDefault="002C74D8" w:rsidP="00C43C11">
            <w:pPr>
              <w:pStyle w:val="NoSpacing"/>
              <w:spacing w:line="276" w:lineRule="auto"/>
            </w:pPr>
            <w:r w:rsidRPr="00CD5E1B">
              <w:t>3.675975084</w:t>
            </w:r>
          </w:p>
        </w:tc>
        <w:tc>
          <w:tcPr>
            <w:tcW w:w="1560" w:type="dxa"/>
          </w:tcPr>
          <w:p w14:paraId="436F0533" w14:textId="6AD6B472" w:rsidR="002C74D8" w:rsidRDefault="002C74D8" w:rsidP="00C43C11">
            <w:pPr>
              <w:pStyle w:val="NoSpacing"/>
              <w:spacing w:line="276" w:lineRule="auto"/>
            </w:pPr>
            <w:r w:rsidRPr="00CD5E1B">
              <w:t>714.192678</w:t>
            </w:r>
          </w:p>
        </w:tc>
      </w:tr>
      <w:tr w:rsidR="002C74D8" w14:paraId="18FB5D33" w14:textId="77777777" w:rsidTr="006B13AE">
        <w:tc>
          <w:tcPr>
            <w:tcW w:w="1560" w:type="dxa"/>
          </w:tcPr>
          <w:p w14:paraId="2089D5E8" w14:textId="1DBB9351" w:rsidR="002C74D8" w:rsidRDefault="002C74D8" w:rsidP="00C43C11">
            <w:pPr>
              <w:pStyle w:val="NoSpacing"/>
              <w:spacing w:line="276" w:lineRule="auto"/>
            </w:pPr>
            <w:r w:rsidRPr="00CD5E1B">
              <w:t>200</w:t>
            </w:r>
          </w:p>
        </w:tc>
        <w:tc>
          <w:tcPr>
            <w:tcW w:w="1560" w:type="dxa"/>
          </w:tcPr>
          <w:p w14:paraId="62DFFB86" w14:textId="273910E3" w:rsidR="002C74D8" w:rsidRDefault="002C74D8" w:rsidP="00C43C11">
            <w:pPr>
              <w:pStyle w:val="NoSpacing"/>
              <w:spacing w:line="276" w:lineRule="auto"/>
            </w:pPr>
            <w:r w:rsidRPr="00CD5E1B">
              <w:t>38.19530511</w:t>
            </w:r>
          </w:p>
        </w:tc>
        <w:tc>
          <w:tcPr>
            <w:tcW w:w="1560" w:type="dxa"/>
          </w:tcPr>
          <w:p w14:paraId="45C12024" w14:textId="4CBF175C" w:rsidR="002C74D8" w:rsidRDefault="002C74D8" w:rsidP="00C43C11">
            <w:pPr>
              <w:pStyle w:val="NoSpacing"/>
              <w:spacing w:line="276" w:lineRule="auto"/>
            </w:pPr>
            <w:r w:rsidRPr="00CD5E1B">
              <w:t>3.647857904</w:t>
            </w:r>
          </w:p>
        </w:tc>
        <w:tc>
          <w:tcPr>
            <w:tcW w:w="1560" w:type="dxa"/>
          </w:tcPr>
          <w:p w14:paraId="1CFAE477" w14:textId="69922423" w:rsidR="002C74D8" w:rsidRDefault="002C74D8" w:rsidP="00C43C11">
            <w:pPr>
              <w:pStyle w:val="NoSpacing"/>
              <w:spacing w:line="276" w:lineRule="auto"/>
            </w:pPr>
            <w:r w:rsidRPr="00CD5E1B">
              <w:t>57.03780794</w:t>
            </w:r>
          </w:p>
        </w:tc>
        <w:tc>
          <w:tcPr>
            <w:tcW w:w="1560" w:type="dxa"/>
          </w:tcPr>
          <w:p w14:paraId="601B6579" w14:textId="4596E9BF" w:rsidR="002C74D8" w:rsidRDefault="002C74D8" w:rsidP="00C43C11">
            <w:pPr>
              <w:pStyle w:val="NoSpacing"/>
              <w:spacing w:line="276" w:lineRule="auto"/>
            </w:pPr>
            <w:r w:rsidRPr="00CD5E1B">
              <w:t>3.940686941</w:t>
            </w:r>
          </w:p>
        </w:tc>
        <w:tc>
          <w:tcPr>
            <w:tcW w:w="1560" w:type="dxa"/>
          </w:tcPr>
          <w:p w14:paraId="1610AE4C" w14:textId="49922EA3" w:rsidR="002C74D8" w:rsidRDefault="002C74D8" w:rsidP="00C43C11">
            <w:pPr>
              <w:pStyle w:val="NoSpacing"/>
              <w:spacing w:line="276" w:lineRule="auto"/>
            </w:pPr>
            <w:r w:rsidRPr="00CD5E1B">
              <w:t>702.5152059</w:t>
            </w:r>
          </w:p>
        </w:tc>
      </w:tr>
      <w:tr w:rsidR="002C74D8" w14:paraId="6B113854" w14:textId="77777777" w:rsidTr="006B13AE">
        <w:tc>
          <w:tcPr>
            <w:tcW w:w="1560" w:type="dxa"/>
          </w:tcPr>
          <w:p w14:paraId="7E331ADB" w14:textId="7F61B077" w:rsidR="002C74D8" w:rsidRDefault="002C74D8" w:rsidP="00C43C11">
            <w:pPr>
              <w:pStyle w:val="NoSpacing"/>
              <w:spacing w:line="276" w:lineRule="auto"/>
            </w:pPr>
            <w:r w:rsidRPr="00CD5E1B">
              <w:t>300</w:t>
            </w:r>
          </w:p>
        </w:tc>
        <w:tc>
          <w:tcPr>
            <w:tcW w:w="1560" w:type="dxa"/>
          </w:tcPr>
          <w:p w14:paraId="099A3FA5" w14:textId="7AA08FEE" w:rsidR="002C74D8" w:rsidRDefault="002C74D8" w:rsidP="00C43C11">
            <w:pPr>
              <w:pStyle w:val="NoSpacing"/>
              <w:spacing w:line="276" w:lineRule="auto"/>
            </w:pPr>
            <w:r w:rsidRPr="00CD5E1B">
              <w:t>39.1812408</w:t>
            </w:r>
          </w:p>
        </w:tc>
        <w:tc>
          <w:tcPr>
            <w:tcW w:w="1560" w:type="dxa"/>
          </w:tcPr>
          <w:p w14:paraId="7D88489F" w14:textId="38CFE7C7" w:rsidR="002C74D8" w:rsidRDefault="002C74D8" w:rsidP="00C43C11">
            <w:pPr>
              <w:pStyle w:val="NoSpacing"/>
              <w:spacing w:line="276" w:lineRule="auto"/>
            </w:pPr>
            <w:r w:rsidRPr="00CD5E1B">
              <w:t>3.586294889</w:t>
            </w:r>
          </w:p>
        </w:tc>
        <w:tc>
          <w:tcPr>
            <w:tcW w:w="1560" w:type="dxa"/>
          </w:tcPr>
          <w:p w14:paraId="7056F7FD" w14:textId="3F43D7A6" w:rsidR="002C74D8" w:rsidRDefault="002C74D8" w:rsidP="00C43C11">
            <w:pPr>
              <w:pStyle w:val="NoSpacing"/>
              <w:spacing w:line="276" w:lineRule="auto"/>
            </w:pPr>
            <w:r w:rsidRPr="00CD5E1B">
              <w:t>56.46708608</w:t>
            </w:r>
          </w:p>
        </w:tc>
        <w:tc>
          <w:tcPr>
            <w:tcW w:w="1560" w:type="dxa"/>
          </w:tcPr>
          <w:p w14:paraId="5374AB68" w14:textId="3942A211" w:rsidR="002C74D8" w:rsidRDefault="002C74D8" w:rsidP="00C43C11">
            <w:pPr>
              <w:pStyle w:val="NoSpacing"/>
              <w:spacing w:line="276" w:lineRule="auto"/>
            </w:pPr>
            <w:r w:rsidRPr="00CD5E1B">
              <w:t>3.945479155</w:t>
            </w:r>
          </w:p>
        </w:tc>
        <w:tc>
          <w:tcPr>
            <w:tcW w:w="1560" w:type="dxa"/>
          </w:tcPr>
          <w:p w14:paraId="3DE0906B" w14:textId="4C503A52" w:rsidR="002C74D8" w:rsidRDefault="002C74D8" w:rsidP="00C43C11">
            <w:pPr>
              <w:pStyle w:val="NoSpacing"/>
              <w:spacing w:line="276" w:lineRule="auto"/>
            </w:pPr>
            <w:r w:rsidRPr="00CD5E1B">
              <w:t>700.4858158</w:t>
            </w:r>
          </w:p>
        </w:tc>
      </w:tr>
      <w:tr w:rsidR="002C74D8" w14:paraId="37FD6C7A" w14:textId="77777777" w:rsidTr="006B13AE">
        <w:tc>
          <w:tcPr>
            <w:tcW w:w="1560" w:type="dxa"/>
          </w:tcPr>
          <w:p w14:paraId="0EAAD818" w14:textId="1A2E5454" w:rsidR="002C74D8" w:rsidRDefault="002C74D8" w:rsidP="00C43C11">
            <w:pPr>
              <w:pStyle w:val="NoSpacing"/>
              <w:spacing w:line="276" w:lineRule="auto"/>
            </w:pPr>
            <w:r w:rsidRPr="00CD5E1B">
              <w:t>400</w:t>
            </w:r>
          </w:p>
        </w:tc>
        <w:tc>
          <w:tcPr>
            <w:tcW w:w="1560" w:type="dxa"/>
          </w:tcPr>
          <w:p w14:paraId="4B30C1A6" w14:textId="225A3DEC" w:rsidR="002C74D8" w:rsidRDefault="002C74D8" w:rsidP="00C43C11">
            <w:pPr>
              <w:pStyle w:val="NoSpacing"/>
              <w:spacing w:line="276" w:lineRule="auto"/>
            </w:pPr>
            <w:r w:rsidRPr="00CD5E1B">
              <w:t>39.52439189</w:t>
            </w:r>
          </w:p>
        </w:tc>
        <w:tc>
          <w:tcPr>
            <w:tcW w:w="1560" w:type="dxa"/>
          </w:tcPr>
          <w:p w14:paraId="2881C83C" w14:textId="3B9A5CC5" w:rsidR="002C74D8" w:rsidRDefault="002C74D8" w:rsidP="00C43C11">
            <w:pPr>
              <w:pStyle w:val="NoSpacing"/>
              <w:spacing w:line="276" w:lineRule="auto"/>
            </w:pPr>
            <w:r w:rsidRPr="00CD5E1B">
              <w:t>3.651924849</w:t>
            </w:r>
          </w:p>
        </w:tc>
        <w:tc>
          <w:tcPr>
            <w:tcW w:w="1560" w:type="dxa"/>
          </w:tcPr>
          <w:p w14:paraId="15EB71DA" w14:textId="27A83E40" w:rsidR="002C74D8" w:rsidRDefault="002C74D8" w:rsidP="00C43C11">
            <w:pPr>
              <w:pStyle w:val="NoSpacing"/>
              <w:spacing w:line="276" w:lineRule="auto"/>
            </w:pPr>
            <w:r w:rsidRPr="00CD5E1B">
              <w:t>56.37909412</w:t>
            </w:r>
          </w:p>
        </w:tc>
        <w:tc>
          <w:tcPr>
            <w:tcW w:w="1560" w:type="dxa"/>
          </w:tcPr>
          <w:p w14:paraId="047B79B0" w14:textId="6071CF52" w:rsidR="002C74D8" w:rsidRDefault="002C74D8" w:rsidP="00C43C11">
            <w:pPr>
              <w:pStyle w:val="NoSpacing"/>
              <w:spacing w:line="276" w:lineRule="auto"/>
            </w:pPr>
            <w:r w:rsidRPr="00CD5E1B">
              <w:t>4.010371923</w:t>
            </w:r>
          </w:p>
        </w:tc>
        <w:tc>
          <w:tcPr>
            <w:tcW w:w="1560" w:type="dxa"/>
          </w:tcPr>
          <w:p w14:paraId="0FF7FEFA" w14:textId="092B6AB6" w:rsidR="002C74D8" w:rsidRDefault="002C74D8" w:rsidP="00C43C11">
            <w:pPr>
              <w:pStyle w:val="NoSpacing"/>
              <w:spacing w:line="276" w:lineRule="auto"/>
            </w:pPr>
            <w:r w:rsidRPr="00CD5E1B">
              <w:t>714.3655293</w:t>
            </w:r>
          </w:p>
        </w:tc>
      </w:tr>
      <w:tr w:rsidR="002C74D8" w14:paraId="05426491" w14:textId="77777777" w:rsidTr="006B13AE">
        <w:tc>
          <w:tcPr>
            <w:tcW w:w="1560" w:type="dxa"/>
          </w:tcPr>
          <w:p w14:paraId="10374BE1" w14:textId="40A648FB" w:rsidR="002C74D8" w:rsidRDefault="002C74D8" w:rsidP="00C43C11">
            <w:pPr>
              <w:pStyle w:val="NoSpacing"/>
              <w:spacing w:line="276" w:lineRule="auto"/>
            </w:pPr>
            <w:r w:rsidRPr="00CD5E1B">
              <w:t>500</w:t>
            </w:r>
          </w:p>
        </w:tc>
        <w:tc>
          <w:tcPr>
            <w:tcW w:w="1560" w:type="dxa"/>
          </w:tcPr>
          <w:p w14:paraId="3466BC1F" w14:textId="39924608" w:rsidR="002C74D8" w:rsidRDefault="002C74D8" w:rsidP="00C43C11">
            <w:pPr>
              <w:pStyle w:val="NoSpacing"/>
              <w:spacing w:line="276" w:lineRule="auto"/>
            </w:pPr>
            <w:r w:rsidRPr="00CD5E1B">
              <w:t>39.90351486</w:t>
            </w:r>
          </w:p>
        </w:tc>
        <w:tc>
          <w:tcPr>
            <w:tcW w:w="1560" w:type="dxa"/>
          </w:tcPr>
          <w:p w14:paraId="644BD2BE" w14:textId="6ECF775C" w:rsidR="002C74D8" w:rsidRDefault="002C74D8" w:rsidP="00C43C11">
            <w:pPr>
              <w:pStyle w:val="NoSpacing"/>
              <w:spacing w:line="276" w:lineRule="auto"/>
            </w:pPr>
            <w:r w:rsidRPr="00CD5E1B">
              <w:t>3.553075314</w:t>
            </w:r>
          </w:p>
        </w:tc>
        <w:tc>
          <w:tcPr>
            <w:tcW w:w="1560" w:type="dxa"/>
          </w:tcPr>
          <w:p w14:paraId="4BE0A8ED" w14:textId="619DA97F" w:rsidR="002C74D8" w:rsidRDefault="002C74D8" w:rsidP="00C43C11">
            <w:pPr>
              <w:pStyle w:val="NoSpacing"/>
              <w:spacing w:line="276" w:lineRule="auto"/>
            </w:pPr>
            <w:r w:rsidRPr="00CD5E1B">
              <w:t>55.89740419</w:t>
            </w:r>
          </w:p>
        </w:tc>
        <w:tc>
          <w:tcPr>
            <w:tcW w:w="1560" w:type="dxa"/>
          </w:tcPr>
          <w:p w14:paraId="04BD6724" w14:textId="52FDD384" w:rsidR="002C74D8" w:rsidRDefault="002C74D8" w:rsidP="00C43C11">
            <w:pPr>
              <w:pStyle w:val="NoSpacing"/>
              <w:spacing w:line="276" w:lineRule="auto"/>
            </w:pPr>
            <w:r w:rsidRPr="00CD5E1B">
              <w:t>3.955664158</w:t>
            </w:r>
          </w:p>
        </w:tc>
        <w:tc>
          <w:tcPr>
            <w:tcW w:w="1560" w:type="dxa"/>
          </w:tcPr>
          <w:p w14:paraId="712A77CA" w14:textId="6EA85CB8" w:rsidR="002C74D8" w:rsidRDefault="002C74D8" w:rsidP="00C43C11">
            <w:pPr>
              <w:pStyle w:val="NoSpacing"/>
              <w:spacing w:line="276" w:lineRule="auto"/>
            </w:pPr>
            <w:r w:rsidRPr="00CD5E1B">
              <w:t>726.1441998</w:t>
            </w:r>
          </w:p>
        </w:tc>
      </w:tr>
      <w:tr w:rsidR="002C74D8" w14:paraId="7144027E" w14:textId="77777777" w:rsidTr="006B13AE">
        <w:tc>
          <w:tcPr>
            <w:tcW w:w="1560" w:type="dxa"/>
          </w:tcPr>
          <w:p w14:paraId="5F18BC9B" w14:textId="51529A2D" w:rsidR="002C74D8" w:rsidRDefault="002C74D8" w:rsidP="00C43C11">
            <w:pPr>
              <w:pStyle w:val="NoSpacing"/>
              <w:spacing w:line="276" w:lineRule="auto"/>
            </w:pPr>
            <w:r w:rsidRPr="00CD5E1B">
              <w:t>600</w:t>
            </w:r>
          </w:p>
        </w:tc>
        <w:tc>
          <w:tcPr>
            <w:tcW w:w="1560" w:type="dxa"/>
          </w:tcPr>
          <w:p w14:paraId="53086D69" w14:textId="17013195" w:rsidR="002C74D8" w:rsidRDefault="002C74D8" w:rsidP="00C43C11">
            <w:pPr>
              <w:pStyle w:val="NoSpacing"/>
              <w:spacing w:line="276" w:lineRule="auto"/>
            </w:pPr>
            <w:r w:rsidRPr="00CD5E1B">
              <w:t>38.74442697</w:t>
            </w:r>
          </w:p>
        </w:tc>
        <w:tc>
          <w:tcPr>
            <w:tcW w:w="1560" w:type="dxa"/>
          </w:tcPr>
          <w:p w14:paraId="055A2C97" w14:textId="2E6DBD28" w:rsidR="002C74D8" w:rsidRDefault="002C74D8" w:rsidP="00C43C11">
            <w:pPr>
              <w:pStyle w:val="NoSpacing"/>
              <w:spacing w:line="276" w:lineRule="auto"/>
            </w:pPr>
            <w:r w:rsidRPr="00CD5E1B">
              <w:t>3.743636131</w:t>
            </w:r>
          </w:p>
        </w:tc>
        <w:tc>
          <w:tcPr>
            <w:tcW w:w="1560" w:type="dxa"/>
          </w:tcPr>
          <w:p w14:paraId="6F6D4F5B" w14:textId="37659A51" w:rsidR="002C74D8" w:rsidRDefault="002C74D8" w:rsidP="00C43C11">
            <w:pPr>
              <w:pStyle w:val="NoSpacing"/>
              <w:spacing w:line="276" w:lineRule="auto"/>
            </w:pPr>
            <w:r w:rsidRPr="00CD5E1B">
              <w:t>56.03834772</w:t>
            </w:r>
          </w:p>
        </w:tc>
        <w:tc>
          <w:tcPr>
            <w:tcW w:w="1560" w:type="dxa"/>
          </w:tcPr>
          <w:p w14:paraId="4F8A403B" w14:textId="0DA452BC" w:rsidR="002C74D8" w:rsidRDefault="002C74D8" w:rsidP="00C43C11">
            <w:pPr>
              <w:pStyle w:val="NoSpacing"/>
              <w:spacing w:line="276" w:lineRule="auto"/>
            </w:pPr>
            <w:r w:rsidRPr="00CD5E1B">
              <w:t>4.008642197</w:t>
            </w:r>
          </w:p>
        </w:tc>
        <w:tc>
          <w:tcPr>
            <w:tcW w:w="1560" w:type="dxa"/>
          </w:tcPr>
          <w:p w14:paraId="05CF001D" w14:textId="7406B815" w:rsidR="002C74D8" w:rsidRDefault="002C74D8" w:rsidP="00C43C11">
            <w:pPr>
              <w:pStyle w:val="NoSpacing"/>
              <w:spacing w:line="276" w:lineRule="auto"/>
            </w:pPr>
            <w:r w:rsidRPr="00CD5E1B">
              <w:t>717.1490119</w:t>
            </w:r>
          </w:p>
        </w:tc>
      </w:tr>
      <w:tr w:rsidR="002C74D8" w14:paraId="2C599053" w14:textId="77777777" w:rsidTr="006B13AE">
        <w:tc>
          <w:tcPr>
            <w:tcW w:w="1560" w:type="dxa"/>
          </w:tcPr>
          <w:p w14:paraId="5920912F" w14:textId="29AA0887" w:rsidR="002C74D8" w:rsidRDefault="002C74D8" w:rsidP="00C43C11">
            <w:pPr>
              <w:pStyle w:val="NoSpacing"/>
              <w:spacing w:line="276" w:lineRule="auto"/>
            </w:pPr>
            <w:r w:rsidRPr="00CD5E1B">
              <w:t>700</w:t>
            </w:r>
          </w:p>
        </w:tc>
        <w:tc>
          <w:tcPr>
            <w:tcW w:w="1560" w:type="dxa"/>
          </w:tcPr>
          <w:p w14:paraId="516EAA30" w14:textId="141AACB8" w:rsidR="002C74D8" w:rsidRDefault="002C74D8" w:rsidP="00C43C11">
            <w:pPr>
              <w:pStyle w:val="NoSpacing"/>
              <w:spacing w:line="276" w:lineRule="auto"/>
            </w:pPr>
            <w:r w:rsidRPr="00CD5E1B">
              <w:t>36.33512497</w:t>
            </w:r>
          </w:p>
        </w:tc>
        <w:tc>
          <w:tcPr>
            <w:tcW w:w="1560" w:type="dxa"/>
          </w:tcPr>
          <w:p w14:paraId="1D83E5C8" w14:textId="41679153" w:rsidR="002C74D8" w:rsidRDefault="002C74D8" w:rsidP="00C43C11">
            <w:pPr>
              <w:pStyle w:val="NoSpacing"/>
              <w:spacing w:line="276" w:lineRule="auto"/>
            </w:pPr>
            <w:r w:rsidRPr="00CD5E1B">
              <w:t>3.65500474</w:t>
            </w:r>
          </w:p>
        </w:tc>
        <w:tc>
          <w:tcPr>
            <w:tcW w:w="1560" w:type="dxa"/>
          </w:tcPr>
          <w:p w14:paraId="6812E42C" w14:textId="31011DB1" w:rsidR="002C74D8" w:rsidRDefault="002C74D8" w:rsidP="00C43C11">
            <w:pPr>
              <w:pStyle w:val="NoSpacing"/>
              <w:spacing w:line="276" w:lineRule="auto"/>
            </w:pPr>
            <w:r w:rsidRPr="00CD5E1B">
              <w:t>56.02677226</w:t>
            </w:r>
          </w:p>
        </w:tc>
        <w:tc>
          <w:tcPr>
            <w:tcW w:w="1560" w:type="dxa"/>
          </w:tcPr>
          <w:p w14:paraId="37C866DE" w14:textId="3E286FED" w:rsidR="002C74D8" w:rsidRDefault="002C74D8" w:rsidP="00C43C11">
            <w:pPr>
              <w:pStyle w:val="NoSpacing"/>
              <w:spacing w:line="276" w:lineRule="auto"/>
            </w:pPr>
            <w:r w:rsidRPr="00CD5E1B">
              <w:t>3.957942724</w:t>
            </w:r>
          </w:p>
        </w:tc>
        <w:tc>
          <w:tcPr>
            <w:tcW w:w="1560" w:type="dxa"/>
          </w:tcPr>
          <w:p w14:paraId="1E1F284B" w14:textId="305AA733" w:rsidR="002C74D8" w:rsidRDefault="002C74D8" w:rsidP="00C43C11">
            <w:pPr>
              <w:pStyle w:val="NoSpacing"/>
              <w:spacing w:line="276" w:lineRule="auto"/>
            </w:pPr>
            <w:r w:rsidRPr="00CD5E1B">
              <w:t>718.219789</w:t>
            </w:r>
          </w:p>
        </w:tc>
      </w:tr>
      <w:tr w:rsidR="002C74D8" w14:paraId="67D6209B" w14:textId="77777777" w:rsidTr="006B13AE">
        <w:tc>
          <w:tcPr>
            <w:tcW w:w="1560" w:type="dxa"/>
          </w:tcPr>
          <w:p w14:paraId="03029A25" w14:textId="74F8E386" w:rsidR="002C74D8" w:rsidRDefault="002C74D8" w:rsidP="00C43C11">
            <w:pPr>
              <w:pStyle w:val="NoSpacing"/>
              <w:spacing w:line="276" w:lineRule="auto"/>
            </w:pPr>
            <w:r w:rsidRPr="00CD5E1B">
              <w:t>800</w:t>
            </w:r>
          </w:p>
        </w:tc>
        <w:tc>
          <w:tcPr>
            <w:tcW w:w="1560" w:type="dxa"/>
          </w:tcPr>
          <w:p w14:paraId="15E036B1" w14:textId="4FE1F4D1" w:rsidR="002C74D8" w:rsidRDefault="002C74D8" w:rsidP="00C43C11">
            <w:pPr>
              <w:pStyle w:val="NoSpacing"/>
              <w:spacing w:line="276" w:lineRule="auto"/>
            </w:pPr>
            <w:r w:rsidRPr="00CD5E1B">
              <w:t>36.13481593</w:t>
            </w:r>
          </w:p>
        </w:tc>
        <w:tc>
          <w:tcPr>
            <w:tcW w:w="1560" w:type="dxa"/>
          </w:tcPr>
          <w:p w14:paraId="559ECF16" w14:textId="1D248F63" w:rsidR="002C74D8" w:rsidRDefault="002C74D8" w:rsidP="00C43C11">
            <w:pPr>
              <w:pStyle w:val="NoSpacing"/>
              <w:spacing w:line="276" w:lineRule="auto"/>
            </w:pPr>
            <w:r w:rsidRPr="00CD5E1B">
              <w:t>3.626913071</w:t>
            </w:r>
          </w:p>
        </w:tc>
        <w:tc>
          <w:tcPr>
            <w:tcW w:w="1560" w:type="dxa"/>
          </w:tcPr>
          <w:p w14:paraId="487B64F8" w14:textId="1DE38862" w:rsidR="002C74D8" w:rsidRDefault="002C74D8" w:rsidP="00C43C11">
            <w:pPr>
              <w:pStyle w:val="NoSpacing"/>
              <w:spacing w:line="276" w:lineRule="auto"/>
            </w:pPr>
            <w:r w:rsidRPr="00CD5E1B">
              <w:t>56.51862001</w:t>
            </w:r>
          </w:p>
        </w:tc>
        <w:tc>
          <w:tcPr>
            <w:tcW w:w="1560" w:type="dxa"/>
          </w:tcPr>
          <w:p w14:paraId="40DD601A" w14:textId="745FFAC8" w:rsidR="002C74D8" w:rsidRDefault="002C74D8" w:rsidP="00C43C11">
            <w:pPr>
              <w:pStyle w:val="NoSpacing"/>
              <w:spacing w:line="276" w:lineRule="auto"/>
            </w:pPr>
            <w:r w:rsidRPr="00CD5E1B">
              <w:t>3.983809948</w:t>
            </w:r>
          </w:p>
        </w:tc>
        <w:tc>
          <w:tcPr>
            <w:tcW w:w="1560" w:type="dxa"/>
          </w:tcPr>
          <w:p w14:paraId="07BC8F67" w14:textId="2124C4A4" w:rsidR="002C74D8" w:rsidRDefault="002C74D8" w:rsidP="00C43C11">
            <w:pPr>
              <w:pStyle w:val="NoSpacing"/>
              <w:spacing w:line="276" w:lineRule="auto"/>
            </w:pPr>
            <w:r w:rsidRPr="00CD5E1B">
              <w:t>713.509789</w:t>
            </w:r>
          </w:p>
        </w:tc>
      </w:tr>
      <w:tr w:rsidR="002C74D8" w14:paraId="7C833C31" w14:textId="77777777" w:rsidTr="006B13AE">
        <w:tc>
          <w:tcPr>
            <w:tcW w:w="1560" w:type="dxa"/>
          </w:tcPr>
          <w:p w14:paraId="1CADD15F" w14:textId="6ACBEAAE" w:rsidR="002C74D8" w:rsidRDefault="002C74D8" w:rsidP="00C43C11">
            <w:pPr>
              <w:pStyle w:val="NoSpacing"/>
              <w:spacing w:line="276" w:lineRule="auto"/>
            </w:pPr>
            <w:r w:rsidRPr="00CD5E1B">
              <w:t>900</w:t>
            </w:r>
          </w:p>
        </w:tc>
        <w:tc>
          <w:tcPr>
            <w:tcW w:w="1560" w:type="dxa"/>
          </w:tcPr>
          <w:p w14:paraId="5345F50A" w14:textId="40569CC1" w:rsidR="002C74D8" w:rsidRDefault="002C74D8" w:rsidP="00C43C11">
            <w:pPr>
              <w:pStyle w:val="NoSpacing"/>
              <w:spacing w:line="276" w:lineRule="auto"/>
            </w:pPr>
            <w:r w:rsidRPr="00CD5E1B">
              <w:t>35.70137191</w:t>
            </w:r>
          </w:p>
        </w:tc>
        <w:tc>
          <w:tcPr>
            <w:tcW w:w="1560" w:type="dxa"/>
          </w:tcPr>
          <w:p w14:paraId="3DD65E12" w14:textId="0815B4CE" w:rsidR="002C74D8" w:rsidRDefault="002C74D8" w:rsidP="00C43C11">
            <w:pPr>
              <w:pStyle w:val="NoSpacing"/>
              <w:spacing w:line="276" w:lineRule="auto"/>
            </w:pPr>
            <w:r w:rsidRPr="00CD5E1B">
              <w:t>3.620682955</w:t>
            </w:r>
          </w:p>
        </w:tc>
        <w:tc>
          <w:tcPr>
            <w:tcW w:w="1560" w:type="dxa"/>
          </w:tcPr>
          <w:p w14:paraId="63E39F6B" w14:textId="1C564EEF" w:rsidR="002C74D8" w:rsidRDefault="002C74D8" w:rsidP="00C43C11">
            <w:pPr>
              <w:pStyle w:val="NoSpacing"/>
              <w:spacing w:line="276" w:lineRule="auto"/>
            </w:pPr>
            <w:r w:rsidRPr="00CD5E1B">
              <w:t>56.81792307</w:t>
            </w:r>
          </w:p>
        </w:tc>
        <w:tc>
          <w:tcPr>
            <w:tcW w:w="1560" w:type="dxa"/>
          </w:tcPr>
          <w:p w14:paraId="2E67C5A2" w14:textId="5D5837B7" w:rsidR="002C74D8" w:rsidRDefault="002C74D8" w:rsidP="00C43C11">
            <w:pPr>
              <w:pStyle w:val="NoSpacing"/>
              <w:spacing w:line="276" w:lineRule="auto"/>
            </w:pPr>
            <w:r w:rsidRPr="00CD5E1B">
              <w:t>3.991145372</w:t>
            </w:r>
          </w:p>
        </w:tc>
        <w:tc>
          <w:tcPr>
            <w:tcW w:w="1560" w:type="dxa"/>
          </w:tcPr>
          <w:p w14:paraId="5E1591B2" w14:textId="1C5E48BD" w:rsidR="002C74D8" w:rsidRDefault="002C74D8" w:rsidP="00C43C11">
            <w:pPr>
              <w:pStyle w:val="NoSpacing"/>
              <w:spacing w:line="276" w:lineRule="auto"/>
            </w:pPr>
            <w:r w:rsidRPr="00CD5E1B">
              <w:t>713.1944649</w:t>
            </w:r>
          </w:p>
        </w:tc>
      </w:tr>
      <w:tr w:rsidR="002C74D8" w14:paraId="0AFF16E2" w14:textId="77777777" w:rsidTr="006B13AE">
        <w:tc>
          <w:tcPr>
            <w:tcW w:w="1560" w:type="dxa"/>
          </w:tcPr>
          <w:p w14:paraId="51A91E88" w14:textId="2D78536F" w:rsidR="002C74D8" w:rsidRDefault="002C74D8" w:rsidP="00C43C11">
            <w:pPr>
              <w:pStyle w:val="NoSpacing"/>
              <w:spacing w:line="276" w:lineRule="auto"/>
            </w:pPr>
            <w:r w:rsidRPr="00CD5E1B">
              <w:t>1000</w:t>
            </w:r>
          </w:p>
        </w:tc>
        <w:tc>
          <w:tcPr>
            <w:tcW w:w="1560" w:type="dxa"/>
          </w:tcPr>
          <w:p w14:paraId="600535A0" w14:textId="4902EA2C" w:rsidR="002C74D8" w:rsidRDefault="002C74D8" w:rsidP="00C43C11">
            <w:pPr>
              <w:pStyle w:val="NoSpacing"/>
              <w:spacing w:line="276" w:lineRule="auto"/>
            </w:pPr>
            <w:r w:rsidRPr="00CD5E1B">
              <w:t>34.73823833</w:t>
            </w:r>
          </w:p>
        </w:tc>
        <w:tc>
          <w:tcPr>
            <w:tcW w:w="1560" w:type="dxa"/>
          </w:tcPr>
          <w:p w14:paraId="42E71C62" w14:textId="66C01849" w:rsidR="002C74D8" w:rsidRDefault="002C74D8" w:rsidP="00C43C11">
            <w:pPr>
              <w:pStyle w:val="NoSpacing"/>
              <w:spacing w:line="276" w:lineRule="auto"/>
            </w:pPr>
            <w:r w:rsidRPr="00CD5E1B">
              <w:t>3.790052176</w:t>
            </w:r>
          </w:p>
        </w:tc>
        <w:tc>
          <w:tcPr>
            <w:tcW w:w="1560" w:type="dxa"/>
          </w:tcPr>
          <w:p w14:paraId="3738AC9A" w14:textId="62768762" w:rsidR="002C74D8" w:rsidRDefault="002C74D8" w:rsidP="00C43C11">
            <w:pPr>
              <w:pStyle w:val="NoSpacing"/>
              <w:spacing w:line="276" w:lineRule="auto"/>
            </w:pPr>
            <w:r w:rsidRPr="00CD5E1B">
              <w:t>57.09005785</w:t>
            </w:r>
          </w:p>
        </w:tc>
        <w:tc>
          <w:tcPr>
            <w:tcW w:w="1560" w:type="dxa"/>
          </w:tcPr>
          <w:p w14:paraId="144250FC" w14:textId="17A4DCE5" w:rsidR="002C74D8" w:rsidRDefault="002C74D8" w:rsidP="00C43C11">
            <w:pPr>
              <w:pStyle w:val="NoSpacing"/>
              <w:spacing w:line="276" w:lineRule="auto"/>
            </w:pPr>
            <w:r w:rsidRPr="00CD5E1B">
              <w:t>3.95042491</w:t>
            </w:r>
          </w:p>
        </w:tc>
        <w:tc>
          <w:tcPr>
            <w:tcW w:w="1560" w:type="dxa"/>
          </w:tcPr>
          <w:p w14:paraId="4F29A07F" w14:textId="2ABAED12" w:rsidR="002C74D8" w:rsidRDefault="002C74D8" w:rsidP="00C43C11">
            <w:pPr>
              <w:pStyle w:val="NoSpacing"/>
              <w:spacing w:line="276" w:lineRule="auto"/>
            </w:pPr>
            <w:r w:rsidRPr="00CD5E1B">
              <w:t>714.4203029</w:t>
            </w:r>
          </w:p>
        </w:tc>
      </w:tr>
      <w:tr w:rsidR="002C74D8" w14:paraId="478CF276" w14:textId="77777777" w:rsidTr="006B13AE">
        <w:tc>
          <w:tcPr>
            <w:tcW w:w="1560" w:type="dxa"/>
          </w:tcPr>
          <w:p w14:paraId="771DA168" w14:textId="1FAAE763" w:rsidR="002C74D8" w:rsidRDefault="002C74D8" w:rsidP="00C43C11">
            <w:pPr>
              <w:pStyle w:val="NoSpacing"/>
              <w:spacing w:line="276" w:lineRule="auto"/>
            </w:pPr>
            <w:r w:rsidRPr="00CD5E1B">
              <w:t>1100</w:t>
            </w:r>
          </w:p>
        </w:tc>
        <w:tc>
          <w:tcPr>
            <w:tcW w:w="1560" w:type="dxa"/>
          </w:tcPr>
          <w:p w14:paraId="46C613A8" w14:textId="6E7F3597" w:rsidR="002C74D8" w:rsidRDefault="002C74D8" w:rsidP="00C43C11">
            <w:pPr>
              <w:pStyle w:val="NoSpacing"/>
              <w:spacing w:line="276" w:lineRule="auto"/>
            </w:pPr>
            <w:r w:rsidRPr="00CD5E1B">
              <w:t>34.61590981</w:t>
            </w:r>
          </w:p>
        </w:tc>
        <w:tc>
          <w:tcPr>
            <w:tcW w:w="1560" w:type="dxa"/>
          </w:tcPr>
          <w:p w14:paraId="37ECFE0E" w14:textId="74955179" w:rsidR="002C74D8" w:rsidRDefault="002C74D8" w:rsidP="00C43C11">
            <w:pPr>
              <w:pStyle w:val="NoSpacing"/>
              <w:spacing w:line="276" w:lineRule="auto"/>
            </w:pPr>
            <w:r w:rsidRPr="00CD5E1B">
              <w:t>3.94590497</w:t>
            </w:r>
          </w:p>
        </w:tc>
        <w:tc>
          <w:tcPr>
            <w:tcW w:w="1560" w:type="dxa"/>
          </w:tcPr>
          <w:p w14:paraId="19DB39C0" w14:textId="49470BEA" w:rsidR="002C74D8" w:rsidRDefault="002C74D8" w:rsidP="00C43C11">
            <w:pPr>
              <w:pStyle w:val="NoSpacing"/>
              <w:spacing w:line="276" w:lineRule="auto"/>
            </w:pPr>
            <w:r w:rsidRPr="00CD5E1B">
              <w:t>56.62220502</w:t>
            </w:r>
          </w:p>
        </w:tc>
        <w:tc>
          <w:tcPr>
            <w:tcW w:w="1560" w:type="dxa"/>
          </w:tcPr>
          <w:p w14:paraId="0A434C5A" w14:textId="4A3D8FBC" w:rsidR="002C74D8" w:rsidRDefault="002C74D8" w:rsidP="00C43C11">
            <w:pPr>
              <w:pStyle w:val="NoSpacing"/>
              <w:spacing w:line="276" w:lineRule="auto"/>
            </w:pPr>
            <w:r w:rsidRPr="00CD5E1B">
              <w:t>3.909925938</w:t>
            </w:r>
          </w:p>
        </w:tc>
        <w:tc>
          <w:tcPr>
            <w:tcW w:w="1560" w:type="dxa"/>
          </w:tcPr>
          <w:p w14:paraId="52D4C4C1" w14:textId="36C0014E" w:rsidR="002C74D8" w:rsidRDefault="002C74D8" w:rsidP="00C43C11">
            <w:pPr>
              <w:pStyle w:val="NoSpacing"/>
              <w:spacing w:line="276" w:lineRule="auto"/>
            </w:pPr>
            <w:r w:rsidRPr="00CD5E1B">
              <w:t>712.8579521</w:t>
            </w:r>
          </w:p>
        </w:tc>
      </w:tr>
      <w:tr w:rsidR="002C74D8" w14:paraId="75836E1C" w14:textId="77777777" w:rsidTr="006B13AE">
        <w:tc>
          <w:tcPr>
            <w:tcW w:w="1560" w:type="dxa"/>
          </w:tcPr>
          <w:p w14:paraId="053E6440" w14:textId="11961671" w:rsidR="002C74D8" w:rsidRDefault="002C74D8" w:rsidP="00C43C11">
            <w:pPr>
              <w:pStyle w:val="NoSpacing"/>
              <w:spacing w:line="276" w:lineRule="auto"/>
            </w:pPr>
            <w:r w:rsidRPr="00CD5E1B">
              <w:t>1200</w:t>
            </w:r>
          </w:p>
        </w:tc>
        <w:tc>
          <w:tcPr>
            <w:tcW w:w="1560" w:type="dxa"/>
          </w:tcPr>
          <w:p w14:paraId="45989463" w14:textId="60AD3C3B" w:rsidR="002C74D8" w:rsidRDefault="002C74D8" w:rsidP="00C43C11">
            <w:pPr>
              <w:pStyle w:val="NoSpacing"/>
              <w:spacing w:line="276" w:lineRule="auto"/>
            </w:pPr>
            <w:r w:rsidRPr="00CD5E1B">
              <w:t>34.57207179</w:t>
            </w:r>
          </w:p>
        </w:tc>
        <w:tc>
          <w:tcPr>
            <w:tcW w:w="1560" w:type="dxa"/>
          </w:tcPr>
          <w:p w14:paraId="09816918" w14:textId="409C3DE8" w:rsidR="002C74D8" w:rsidRDefault="002C74D8" w:rsidP="00C43C11">
            <w:pPr>
              <w:pStyle w:val="NoSpacing"/>
              <w:spacing w:line="276" w:lineRule="auto"/>
            </w:pPr>
            <w:r w:rsidRPr="00CD5E1B">
              <w:t>4.153652906</w:t>
            </w:r>
          </w:p>
        </w:tc>
        <w:tc>
          <w:tcPr>
            <w:tcW w:w="1560" w:type="dxa"/>
          </w:tcPr>
          <w:p w14:paraId="44A96A00" w14:textId="21815937" w:rsidR="002C74D8" w:rsidRDefault="002C74D8" w:rsidP="00C43C11">
            <w:pPr>
              <w:pStyle w:val="NoSpacing"/>
              <w:spacing w:line="276" w:lineRule="auto"/>
            </w:pPr>
            <w:r w:rsidRPr="00CD5E1B">
              <w:t>56.41286898</w:t>
            </w:r>
          </w:p>
        </w:tc>
        <w:tc>
          <w:tcPr>
            <w:tcW w:w="1560" w:type="dxa"/>
          </w:tcPr>
          <w:p w14:paraId="32546941" w14:textId="43A0F2B5" w:rsidR="002C74D8" w:rsidRDefault="002C74D8" w:rsidP="00C43C11">
            <w:pPr>
              <w:pStyle w:val="NoSpacing"/>
              <w:spacing w:line="276" w:lineRule="auto"/>
            </w:pPr>
            <w:r w:rsidRPr="00CD5E1B">
              <w:t>3.943305969</w:t>
            </w:r>
          </w:p>
        </w:tc>
        <w:tc>
          <w:tcPr>
            <w:tcW w:w="1560" w:type="dxa"/>
          </w:tcPr>
          <w:p w14:paraId="6B56A1A0" w14:textId="108BE997" w:rsidR="002C74D8" w:rsidRDefault="002C74D8" w:rsidP="00C43C11">
            <w:pPr>
              <w:pStyle w:val="NoSpacing"/>
              <w:spacing w:line="276" w:lineRule="auto"/>
            </w:pPr>
            <w:r w:rsidRPr="00CD5E1B">
              <w:t>713.2627251</w:t>
            </w:r>
          </w:p>
        </w:tc>
      </w:tr>
      <w:tr w:rsidR="002C74D8" w14:paraId="656A10A9" w14:textId="77777777" w:rsidTr="006B13AE">
        <w:tc>
          <w:tcPr>
            <w:tcW w:w="1560" w:type="dxa"/>
          </w:tcPr>
          <w:p w14:paraId="4E241318" w14:textId="571A8E78" w:rsidR="002C74D8" w:rsidRDefault="002C74D8" w:rsidP="00C43C11">
            <w:pPr>
              <w:pStyle w:val="NoSpacing"/>
              <w:spacing w:line="276" w:lineRule="auto"/>
            </w:pPr>
            <w:r w:rsidRPr="00CD5E1B">
              <w:t>1300</w:t>
            </w:r>
          </w:p>
        </w:tc>
        <w:tc>
          <w:tcPr>
            <w:tcW w:w="1560" w:type="dxa"/>
          </w:tcPr>
          <w:p w14:paraId="58FD6159" w14:textId="7C5E934F" w:rsidR="002C74D8" w:rsidRDefault="002C74D8" w:rsidP="00C43C11">
            <w:pPr>
              <w:pStyle w:val="NoSpacing"/>
              <w:spacing w:line="276" w:lineRule="auto"/>
            </w:pPr>
            <w:r w:rsidRPr="00CD5E1B">
              <w:t>35.18846607</w:t>
            </w:r>
          </w:p>
        </w:tc>
        <w:tc>
          <w:tcPr>
            <w:tcW w:w="1560" w:type="dxa"/>
          </w:tcPr>
          <w:p w14:paraId="0B8C872D" w14:textId="46DBCE98" w:rsidR="002C74D8" w:rsidRDefault="002C74D8" w:rsidP="00C43C11">
            <w:pPr>
              <w:pStyle w:val="NoSpacing"/>
              <w:spacing w:line="276" w:lineRule="auto"/>
            </w:pPr>
            <w:r w:rsidRPr="00CD5E1B">
              <w:t>3.911190033</w:t>
            </w:r>
          </w:p>
        </w:tc>
        <w:tc>
          <w:tcPr>
            <w:tcW w:w="1560" w:type="dxa"/>
          </w:tcPr>
          <w:p w14:paraId="292A75C8" w14:textId="5F79CAA0" w:rsidR="002C74D8" w:rsidRDefault="002C74D8" w:rsidP="00C43C11">
            <w:pPr>
              <w:pStyle w:val="NoSpacing"/>
              <w:spacing w:line="276" w:lineRule="auto"/>
            </w:pPr>
            <w:r w:rsidRPr="00CD5E1B">
              <w:t>56.37266803</w:t>
            </w:r>
          </w:p>
        </w:tc>
        <w:tc>
          <w:tcPr>
            <w:tcW w:w="1560" w:type="dxa"/>
          </w:tcPr>
          <w:p w14:paraId="5CF5487B" w14:textId="069D4B49" w:rsidR="002C74D8" w:rsidRDefault="002C74D8" w:rsidP="00C43C11">
            <w:pPr>
              <w:pStyle w:val="NoSpacing"/>
              <w:spacing w:line="276" w:lineRule="auto"/>
            </w:pPr>
            <w:r w:rsidRPr="00CD5E1B">
              <w:t>3.955844879</w:t>
            </w:r>
          </w:p>
        </w:tc>
        <w:tc>
          <w:tcPr>
            <w:tcW w:w="1560" w:type="dxa"/>
          </w:tcPr>
          <w:p w14:paraId="48EA73D2" w14:textId="5B5DD967" w:rsidR="002C74D8" w:rsidRDefault="002C74D8" w:rsidP="00C43C11">
            <w:pPr>
              <w:pStyle w:val="NoSpacing"/>
              <w:spacing w:line="276" w:lineRule="auto"/>
            </w:pPr>
            <w:r w:rsidRPr="00CD5E1B">
              <w:t>715.407809</w:t>
            </w:r>
          </w:p>
        </w:tc>
      </w:tr>
      <w:tr w:rsidR="002C74D8" w14:paraId="588BE362" w14:textId="77777777" w:rsidTr="006B13AE">
        <w:tc>
          <w:tcPr>
            <w:tcW w:w="1560" w:type="dxa"/>
          </w:tcPr>
          <w:p w14:paraId="310E0746" w14:textId="172E1816" w:rsidR="002C74D8" w:rsidRDefault="002C74D8" w:rsidP="00C43C11">
            <w:pPr>
              <w:pStyle w:val="NoSpacing"/>
              <w:spacing w:line="276" w:lineRule="auto"/>
            </w:pPr>
            <w:r w:rsidRPr="00CD5E1B">
              <w:t>1400</w:t>
            </w:r>
          </w:p>
        </w:tc>
        <w:tc>
          <w:tcPr>
            <w:tcW w:w="1560" w:type="dxa"/>
          </w:tcPr>
          <w:p w14:paraId="0239E725" w14:textId="75438AA6" w:rsidR="002C74D8" w:rsidRDefault="002C74D8" w:rsidP="00C43C11">
            <w:pPr>
              <w:pStyle w:val="NoSpacing"/>
              <w:spacing w:line="276" w:lineRule="auto"/>
            </w:pPr>
            <w:r w:rsidRPr="00CD5E1B">
              <w:t>35.89384604</w:t>
            </w:r>
          </w:p>
        </w:tc>
        <w:tc>
          <w:tcPr>
            <w:tcW w:w="1560" w:type="dxa"/>
          </w:tcPr>
          <w:p w14:paraId="02651A56" w14:textId="78884F86" w:rsidR="002C74D8" w:rsidRDefault="002C74D8" w:rsidP="00C43C11">
            <w:pPr>
              <w:pStyle w:val="NoSpacing"/>
              <w:spacing w:line="276" w:lineRule="auto"/>
            </w:pPr>
            <w:r w:rsidRPr="00CD5E1B">
              <w:t>3.903182983</w:t>
            </w:r>
          </w:p>
        </w:tc>
        <w:tc>
          <w:tcPr>
            <w:tcW w:w="1560" w:type="dxa"/>
          </w:tcPr>
          <w:p w14:paraId="7BB008F1" w14:textId="155E9C9C" w:rsidR="002C74D8" w:rsidRDefault="002C74D8" w:rsidP="00C43C11">
            <w:pPr>
              <w:pStyle w:val="NoSpacing"/>
              <w:spacing w:line="276" w:lineRule="auto"/>
            </w:pPr>
            <w:r w:rsidRPr="00CD5E1B">
              <w:t>57.96661687</w:t>
            </w:r>
          </w:p>
        </w:tc>
        <w:tc>
          <w:tcPr>
            <w:tcW w:w="1560" w:type="dxa"/>
          </w:tcPr>
          <w:p w14:paraId="2B540321" w14:textId="55277429" w:rsidR="002C74D8" w:rsidRDefault="002C74D8" w:rsidP="00C43C11">
            <w:pPr>
              <w:pStyle w:val="NoSpacing"/>
              <w:spacing w:line="276" w:lineRule="auto"/>
            </w:pPr>
            <w:r w:rsidRPr="00CD5E1B">
              <w:t>3.945614815</w:t>
            </w:r>
          </w:p>
        </w:tc>
        <w:tc>
          <w:tcPr>
            <w:tcW w:w="1560" w:type="dxa"/>
          </w:tcPr>
          <w:p w14:paraId="5108C574" w14:textId="65A01CD0" w:rsidR="002C74D8" w:rsidRDefault="002C74D8" w:rsidP="00C43C11">
            <w:pPr>
              <w:pStyle w:val="NoSpacing"/>
              <w:spacing w:line="276" w:lineRule="auto"/>
            </w:pPr>
            <w:r w:rsidRPr="00CD5E1B">
              <w:t>713.1372221</w:t>
            </w:r>
          </w:p>
        </w:tc>
      </w:tr>
      <w:tr w:rsidR="002C74D8" w14:paraId="1D786B02" w14:textId="77777777" w:rsidTr="006B13AE">
        <w:tc>
          <w:tcPr>
            <w:tcW w:w="1560" w:type="dxa"/>
          </w:tcPr>
          <w:p w14:paraId="099F0431" w14:textId="68BDF11E" w:rsidR="002C74D8" w:rsidRDefault="002C74D8" w:rsidP="00C43C11">
            <w:pPr>
              <w:pStyle w:val="NoSpacing"/>
              <w:spacing w:line="276" w:lineRule="auto"/>
            </w:pPr>
            <w:r w:rsidRPr="00CD5E1B">
              <w:t>1500</w:t>
            </w:r>
          </w:p>
        </w:tc>
        <w:tc>
          <w:tcPr>
            <w:tcW w:w="1560" w:type="dxa"/>
          </w:tcPr>
          <w:p w14:paraId="34707A42" w14:textId="4FE7D808" w:rsidR="002C74D8" w:rsidRDefault="002C74D8" w:rsidP="00C43C11">
            <w:pPr>
              <w:pStyle w:val="NoSpacing"/>
              <w:spacing w:line="276" w:lineRule="auto"/>
            </w:pPr>
            <w:r w:rsidRPr="00CD5E1B">
              <w:t>34.77288485</w:t>
            </w:r>
          </w:p>
        </w:tc>
        <w:tc>
          <w:tcPr>
            <w:tcW w:w="1560" w:type="dxa"/>
          </w:tcPr>
          <w:p w14:paraId="5A0F0121" w14:textId="14F3E068" w:rsidR="002C74D8" w:rsidRDefault="002C74D8" w:rsidP="00C43C11">
            <w:pPr>
              <w:pStyle w:val="NoSpacing"/>
              <w:spacing w:line="276" w:lineRule="auto"/>
            </w:pPr>
            <w:r w:rsidRPr="00CD5E1B">
              <w:t>3.768427134</w:t>
            </w:r>
          </w:p>
        </w:tc>
        <w:tc>
          <w:tcPr>
            <w:tcW w:w="1560" w:type="dxa"/>
          </w:tcPr>
          <w:p w14:paraId="0CAB2FF3" w14:textId="47C052A1" w:rsidR="002C74D8" w:rsidRDefault="002C74D8" w:rsidP="00C43C11">
            <w:pPr>
              <w:pStyle w:val="NoSpacing"/>
              <w:spacing w:line="276" w:lineRule="auto"/>
            </w:pPr>
            <w:r w:rsidRPr="00CD5E1B">
              <w:t>56.94543505</w:t>
            </w:r>
          </w:p>
        </w:tc>
        <w:tc>
          <w:tcPr>
            <w:tcW w:w="1560" w:type="dxa"/>
          </w:tcPr>
          <w:p w14:paraId="1E5B3267" w14:textId="77118675" w:rsidR="002C74D8" w:rsidRDefault="002C74D8" w:rsidP="00C43C11">
            <w:pPr>
              <w:pStyle w:val="NoSpacing"/>
              <w:spacing w:line="276" w:lineRule="auto"/>
            </w:pPr>
            <w:r w:rsidRPr="00CD5E1B">
              <w:t>3.962347984</w:t>
            </w:r>
          </w:p>
        </w:tc>
        <w:tc>
          <w:tcPr>
            <w:tcW w:w="1560" w:type="dxa"/>
          </w:tcPr>
          <w:p w14:paraId="2BA96AF1" w14:textId="76603475" w:rsidR="002C74D8" w:rsidRDefault="002C74D8" w:rsidP="00C43C11">
            <w:pPr>
              <w:pStyle w:val="NoSpacing"/>
              <w:spacing w:line="276" w:lineRule="auto"/>
            </w:pPr>
            <w:r w:rsidRPr="00CD5E1B">
              <w:t>714.8470218</w:t>
            </w:r>
          </w:p>
        </w:tc>
      </w:tr>
      <w:tr w:rsidR="002C74D8" w14:paraId="5C8C0D1D" w14:textId="77777777" w:rsidTr="006B13AE">
        <w:tc>
          <w:tcPr>
            <w:tcW w:w="1560" w:type="dxa"/>
          </w:tcPr>
          <w:p w14:paraId="2FADDBD5" w14:textId="3D909937" w:rsidR="002C74D8" w:rsidRDefault="002C74D8" w:rsidP="00C43C11">
            <w:pPr>
              <w:pStyle w:val="NoSpacing"/>
              <w:spacing w:line="276" w:lineRule="auto"/>
            </w:pPr>
            <w:r w:rsidRPr="00CD5E1B">
              <w:t>1600</w:t>
            </w:r>
          </w:p>
        </w:tc>
        <w:tc>
          <w:tcPr>
            <w:tcW w:w="1560" w:type="dxa"/>
          </w:tcPr>
          <w:p w14:paraId="3BD74562" w14:textId="4EBD487E" w:rsidR="002C74D8" w:rsidRDefault="002C74D8" w:rsidP="00C43C11">
            <w:pPr>
              <w:pStyle w:val="NoSpacing"/>
              <w:spacing w:line="276" w:lineRule="auto"/>
            </w:pPr>
            <w:r w:rsidRPr="00CD5E1B">
              <w:t>35.16177893</w:t>
            </w:r>
          </w:p>
        </w:tc>
        <w:tc>
          <w:tcPr>
            <w:tcW w:w="1560" w:type="dxa"/>
          </w:tcPr>
          <w:p w14:paraId="4C8D939F" w14:textId="724FE56E" w:rsidR="002C74D8" w:rsidRDefault="002C74D8" w:rsidP="00C43C11">
            <w:pPr>
              <w:pStyle w:val="NoSpacing"/>
              <w:spacing w:line="276" w:lineRule="auto"/>
            </w:pPr>
            <w:r w:rsidRPr="00CD5E1B">
              <w:t>3.756734133</w:t>
            </w:r>
          </w:p>
        </w:tc>
        <w:tc>
          <w:tcPr>
            <w:tcW w:w="1560" w:type="dxa"/>
          </w:tcPr>
          <w:p w14:paraId="6E651E7D" w14:textId="6D30B3AD" w:rsidR="002C74D8" w:rsidRDefault="002C74D8" w:rsidP="00C43C11">
            <w:pPr>
              <w:pStyle w:val="NoSpacing"/>
              <w:spacing w:line="276" w:lineRule="auto"/>
            </w:pPr>
            <w:r w:rsidRPr="00CD5E1B">
              <w:t>56.12602091</w:t>
            </w:r>
          </w:p>
        </w:tc>
        <w:tc>
          <w:tcPr>
            <w:tcW w:w="1560" w:type="dxa"/>
          </w:tcPr>
          <w:p w14:paraId="384F988C" w14:textId="77635AE7" w:rsidR="002C74D8" w:rsidRDefault="002C74D8" w:rsidP="00C43C11">
            <w:pPr>
              <w:pStyle w:val="NoSpacing"/>
              <w:spacing w:line="276" w:lineRule="auto"/>
            </w:pPr>
            <w:r w:rsidRPr="00CD5E1B">
              <w:t>3.933098078</w:t>
            </w:r>
          </w:p>
        </w:tc>
        <w:tc>
          <w:tcPr>
            <w:tcW w:w="1560" w:type="dxa"/>
          </w:tcPr>
          <w:p w14:paraId="609C0581" w14:textId="39A35298" w:rsidR="002C74D8" w:rsidRDefault="002C74D8" w:rsidP="00C43C11">
            <w:pPr>
              <w:pStyle w:val="NoSpacing"/>
              <w:spacing w:line="276" w:lineRule="auto"/>
            </w:pPr>
            <w:r w:rsidRPr="00CD5E1B">
              <w:t>714.520968</w:t>
            </w:r>
          </w:p>
        </w:tc>
      </w:tr>
      <w:tr w:rsidR="002C74D8" w14:paraId="4F4A9C68" w14:textId="77777777" w:rsidTr="006B13AE">
        <w:tc>
          <w:tcPr>
            <w:tcW w:w="1560" w:type="dxa"/>
          </w:tcPr>
          <w:p w14:paraId="03DFF6EB" w14:textId="4491E5C6" w:rsidR="002C74D8" w:rsidRDefault="002C74D8" w:rsidP="00C43C11">
            <w:pPr>
              <w:pStyle w:val="NoSpacing"/>
              <w:spacing w:line="276" w:lineRule="auto"/>
            </w:pPr>
            <w:r w:rsidRPr="00CD5E1B">
              <w:t>1700</w:t>
            </w:r>
          </w:p>
        </w:tc>
        <w:tc>
          <w:tcPr>
            <w:tcW w:w="1560" w:type="dxa"/>
          </w:tcPr>
          <w:p w14:paraId="42103FA1" w14:textId="333D1B1E" w:rsidR="002C74D8" w:rsidRDefault="002C74D8" w:rsidP="00C43C11">
            <w:pPr>
              <w:pStyle w:val="NoSpacing"/>
              <w:spacing w:line="276" w:lineRule="auto"/>
            </w:pPr>
            <w:r w:rsidRPr="00CD5E1B">
              <w:t>36.26053715</w:t>
            </w:r>
          </w:p>
        </w:tc>
        <w:tc>
          <w:tcPr>
            <w:tcW w:w="1560" w:type="dxa"/>
          </w:tcPr>
          <w:p w14:paraId="0465EE6A" w14:textId="7C58FE67" w:rsidR="002C74D8" w:rsidRDefault="002C74D8" w:rsidP="00C43C11">
            <w:pPr>
              <w:pStyle w:val="NoSpacing"/>
              <w:spacing w:line="276" w:lineRule="auto"/>
            </w:pPr>
            <w:r w:rsidRPr="00CD5E1B">
              <w:t>3.859287024</w:t>
            </w:r>
          </w:p>
        </w:tc>
        <w:tc>
          <w:tcPr>
            <w:tcW w:w="1560" w:type="dxa"/>
          </w:tcPr>
          <w:p w14:paraId="557813B3" w14:textId="04DCA090" w:rsidR="002C74D8" w:rsidRDefault="002C74D8" w:rsidP="00C43C11">
            <w:pPr>
              <w:pStyle w:val="NoSpacing"/>
              <w:spacing w:line="276" w:lineRule="auto"/>
            </w:pPr>
            <w:r w:rsidRPr="00CD5E1B">
              <w:t>56.91828895</w:t>
            </w:r>
          </w:p>
        </w:tc>
        <w:tc>
          <w:tcPr>
            <w:tcW w:w="1560" w:type="dxa"/>
          </w:tcPr>
          <w:p w14:paraId="7A98A6E5" w14:textId="21D5B2CC" w:rsidR="002C74D8" w:rsidRDefault="002C74D8" w:rsidP="00C43C11">
            <w:pPr>
              <w:pStyle w:val="NoSpacing"/>
              <w:spacing w:line="276" w:lineRule="auto"/>
            </w:pPr>
            <w:r w:rsidRPr="00CD5E1B">
              <w:t>3.993356705</w:t>
            </w:r>
          </w:p>
        </w:tc>
        <w:tc>
          <w:tcPr>
            <w:tcW w:w="1560" w:type="dxa"/>
          </w:tcPr>
          <w:p w14:paraId="4D479C79" w14:textId="1E38FB93" w:rsidR="002C74D8" w:rsidRDefault="002C74D8" w:rsidP="00C43C11">
            <w:pPr>
              <w:pStyle w:val="NoSpacing"/>
              <w:spacing w:line="276" w:lineRule="auto"/>
            </w:pPr>
            <w:r w:rsidRPr="00CD5E1B">
              <w:t>714.2139311</w:t>
            </w:r>
          </w:p>
        </w:tc>
      </w:tr>
      <w:tr w:rsidR="002C74D8" w14:paraId="6C2CF011" w14:textId="77777777" w:rsidTr="006B13AE">
        <w:tc>
          <w:tcPr>
            <w:tcW w:w="1560" w:type="dxa"/>
          </w:tcPr>
          <w:p w14:paraId="7C5F226F" w14:textId="34569628" w:rsidR="002C74D8" w:rsidRDefault="002C74D8" w:rsidP="00C43C11">
            <w:pPr>
              <w:pStyle w:val="NoSpacing"/>
              <w:spacing w:line="276" w:lineRule="auto"/>
            </w:pPr>
            <w:r w:rsidRPr="00CD5E1B">
              <w:t>1800</w:t>
            </w:r>
          </w:p>
        </w:tc>
        <w:tc>
          <w:tcPr>
            <w:tcW w:w="1560" w:type="dxa"/>
          </w:tcPr>
          <w:p w14:paraId="68B908AA" w14:textId="277BDD33" w:rsidR="002C74D8" w:rsidRDefault="002C74D8" w:rsidP="00C43C11">
            <w:pPr>
              <w:pStyle w:val="NoSpacing"/>
              <w:spacing w:line="276" w:lineRule="auto"/>
            </w:pPr>
            <w:r w:rsidRPr="00CD5E1B">
              <w:t>34.80420804</w:t>
            </w:r>
          </w:p>
        </w:tc>
        <w:tc>
          <w:tcPr>
            <w:tcW w:w="1560" w:type="dxa"/>
          </w:tcPr>
          <w:p w14:paraId="1D8E43D7" w14:textId="4FF5467A" w:rsidR="002C74D8" w:rsidRDefault="002C74D8" w:rsidP="00C43C11">
            <w:pPr>
              <w:pStyle w:val="NoSpacing"/>
              <w:spacing w:line="276" w:lineRule="auto"/>
            </w:pPr>
            <w:r w:rsidRPr="00CD5E1B">
              <w:t>3.635421991</w:t>
            </w:r>
          </w:p>
        </w:tc>
        <w:tc>
          <w:tcPr>
            <w:tcW w:w="1560" w:type="dxa"/>
          </w:tcPr>
          <w:p w14:paraId="75CD6006" w14:textId="2C81F19E" w:rsidR="002C74D8" w:rsidRDefault="002C74D8" w:rsidP="00C43C11">
            <w:pPr>
              <w:pStyle w:val="NoSpacing"/>
              <w:spacing w:line="276" w:lineRule="auto"/>
            </w:pPr>
            <w:r w:rsidRPr="00CD5E1B">
              <w:t>56.9134059</w:t>
            </w:r>
          </w:p>
        </w:tc>
        <w:tc>
          <w:tcPr>
            <w:tcW w:w="1560" w:type="dxa"/>
          </w:tcPr>
          <w:p w14:paraId="62E9CCF9" w14:textId="10F6D541" w:rsidR="002C74D8" w:rsidRDefault="002C74D8" w:rsidP="00C43C11">
            <w:pPr>
              <w:pStyle w:val="NoSpacing"/>
              <w:spacing w:line="276" w:lineRule="auto"/>
            </w:pPr>
            <w:r w:rsidRPr="00CD5E1B">
              <w:t>3.941020012</w:t>
            </w:r>
          </w:p>
        </w:tc>
        <w:tc>
          <w:tcPr>
            <w:tcW w:w="1560" w:type="dxa"/>
          </w:tcPr>
          <w:p w14:paraId="3E6963F8" w14:textId="685FC8F2" w:rsidR="002C74D8" w:rsidRDefault="002C74D8" w:rsidP="00C43C11">
            <w:pPr>
              <w:pStyle w:val="NoSpacing"/>
              <w:spacing w:line="276" w:lineRule="auto"/>
            </w:pPr>
            <w:r w:rsidRPr="00CD5E1B">
              <w:t>722.8619452</w:t>
            </w:r>
          </w:p>
        </w:tc>
      </w:tr>
      <w:tr w:rsidR="002C74D8" w14:paraId="1E1B94D0" w14:textId="77777777" w:rsidTr="006B13AE">
        <w:tc>
          <w:tcPr>
            <w:tcW w:w="1560" w:type="dxa"/>
          </w:tcPr>
          <w:p w14:paraId="1302A740" w14:textId="2BC60546" w:rsidR="002C74D8" w:rsidRDefault="002C74D8" w:rsidP="00C43C11">
            <w:pPr>
              <w:pStyle w:val="NoSpacing"/>
              <w:spacing w:line="276" w:lineRule="auto"/>
            </w:pPr>
            <w:r w:rsidRPr="00CD5E1B">
              <w:t>1900</w:t>
            </w:r>
          </w:p>
        </w:tc>
        <w:tc>
          <w:tcPr>
            <w:tcW w:w="1560" w:type="dxa"/>
          </w:tcPr>
          <w:p w14:paraId="67D70B74" w14:textId="31CF7175" w:rsidR="002C74D8" w:rsidRDefault="002C74D8" w:rsidP="00C43C11">
            <w:pPr>
              <w:pStyle w:val="NoSpacing"/>
              <w:spacing w:line="276" w:lineRule="auto"/>
            </w:pPr>
            <w:r w:rsidRPr="00CD5E1B">
              <w:t>34.76336527</w:t>
            </w:r>
          </w:p>
        </w:tc>
        <w:tc>
          <w:tcPr>
            <w:tcW w:w="1560" w:type="dxa"/>
          </w:tcPr>
          <w:p w14:paraId="3FDF4CBD" w14:textId="09F0A9A7" w:rsidR="002C74D8" w:rsidRDefault="002C74D8" w:rsidP="00C43C11">
            <w:pPr>
              <w:pStyle w:val="NoSpacing"/>
              <w:spacing w:line="276" w:lineRule="auto"/>
            </w:pPr>
            <w:r w:rsidRPr="00CD5E1B">
              <w:t>3.672314167</w:t>
            </w:r>
          </w:p>
        </w:tc>
        <w:tc>
          <w:tcPr>
            <w:tcW w:w="1560" w:type="dxa"/>
          </w:tcPr>
          <w:p w14:paraId="748FC234" w14:textId="224DA96D" w:rsidR="002C74D8" w:rsidRDefault="002C74D8" w:rsidP="00C43C11">
            <w:pPr>
              <w:pStyle w:val="NoSpacing"/>
              <w:spacing w:line="276" w:lineRule="auto"/>
            </w:pPr>
            <w:r w:rsidRPr="00CD5E1B">
              <w:t>56.83629584</w:t>
            </w:r>
          </w:p>
        </w:tc>
        <w:tc>
          <w:tcPr>
            <w:tcW w:w="1560" w:type="dxa"/>
          </w:tcPr>
          <w:p w14:paraId="4A1A3309" w14:textId="23DDF078" w:rsidR="002C74D8" w:rsidRDefault="002C74D8" w:rsidP="00C43C11">
            <w:pPr>
              <w:pStyle w:val="NoSpacing"/>
              <w:spacing w:line="276" w:lineRule="auto"/>
            </w:pPr>
            <w:r w:rsidRPr="00CD5E1B">
              <w:t>4.894211054</w:t>
            </w:r>
          </w:p>
        </w:tc>
        <w:tc>
          <w:tcPr>
            <w:tcW w:w="1560" w:type="dxa"/>
          </w:tcPr>
          <w:p w14:paraId="6A24BAB5" w14:textId="145EE01F" w:rsidR="002C74D8" w:rsidRDefault="002C74D8" w:rsidP="00C43C11">
            <w:pPr>
              <w:pStyle w:val="NoSpacing"/>
              <w:spacing w:line="276" w:lineRule="auto"/>
            </w:pPr>
            <w:r w:rsidRPr="00CD5E1B">
              <w:t>776.919234</w:t>
            </w:r>
          </w:p>
        </w:tc>
      </w:tr>
      <w:tr w:rsidR="002C74D8" w14:paraId="06D17E4A" w14:textId="77777777" w:rsidTr="006B13AE">
        <w:tc>
          <w:tcPr>
            <w:tcW w:w="1560" w:type="dxa"/>
          </w:tcPr>
          <w:p w14:paraId="2328A7FC" w14:textId="2F49C67A" w:rsidR="002C74D8" w:rsidRDefault="002C74D8" w:rsidP="00C43C11">
            <w:pPr>
              <w:pStyle w:val="NoSpacing"/>
              <w:spacing w:line="276" w:lineRule="auto"/>
            </w:pPr>
            <w:r w:rsidRPr="00CD5E1B">
              <w:t>2000</w:t>
            </w:r>
          </w:p>
        </w:tc>
        <w:tc>
          <w:tcPr>
            <w:tcW w:w="1560" w:type="dxa"/>
          </w:tcPr>
          <w:p w14:paraId="69C13FC4" w14:textId="6594718F" w:rsidR="002C74D8" w:rsidRDefault="002C74D8" w:rsidP="00C43C11">
            <w:pPr>
              <w:pStyle w:val="NoSpacing"/>
              <w:spacing w:line="276" w:lineRule="auto"/>
            </w:pPr>
            <w:r w:rsidRPr="00CD5E1B">
              <w:t>34.73393321</w:t>
            </w:r>
          </w:p>
        </w:tc>
        <w:tc>
          <w:tcPr>
            <w:tcW w:w="1560" w:type="dxa"/>
          </w:tcPr>
          <w:p w14:paraId="35B83E83" w14:textId="35D1F32B" w:rsidR="002C74D8" w:rsidRDefault="002C74D8" w:rsidP="00C43C11">
            <w:pPr>
              <w:pStyle w:val="NoSpacing"/>
              <w:spacing w:line="276" w:lineRule="auto"/>
            </w:pPr>
            <w:r w:rsidRPr="00CD5E1B">
              <w:t>3.660866022</w:t>
            </w:r>
          </w:p>
        </w:tc>
        <w:tc>
          <w:tcPr>
            <w:tcW w:w="1560" w:type="dxa"/>
          </w:tcPr>
          <w:p w14:paraId="7842E82D" w14:textId="5A42CFEA" w:rsidR="002C74D8" w:rsidRDefault="002C74D8" w:rsidP="00C43C11">
            <w:pPr>
              <w:pStyle w:val="NoSpacing"/>
              <w:spacing w:line="276" w:lineRule="auto"/>
            </w:pPr>
            <w:r w:rsidRPr="00CD5E1B">
              <w:t>56.36047101</w:t>
            </w:r>
          </w:p>
        </w:tc>
        <w:tc>
          <w:tcPr>
            <w:tcW w:w="1560" w:type="dxa"/>
          </w:tcPr>
          <w:p w14:paraId="39D1F637" w14:textId="3AC9BD4E" w:rsidR="002C74D8" w:rsidRDefault="002C74D8" w:rsidP="00C43C11">
            <w:pPr>
              <w:pStyle w:val="NoSpacing"/>
              <w:spacing w:line="276" w:lineRule="auto"/>
            </w:pPr>
            <w:r w:rsidRPr="00CD5E1B">
              <w:t>4.656308174</w:t>
            </w:r>
          </w:p>
        </w:tc>
        <w:tc>
          <w:tcPr>
            <w:tcW w:w="1560" w:type="dxa"/>
          </w:tcPr>
          <w:p w14:paraId="46DF7D2A" w14:textId="68703964" w:rsidR="002C74D8" w:rsidRDefault="002C74D8" w:rsidP="00C43C11">
            <w:pPr>
              <w:pStyle w:val="NoSpacing"/>
              <w:spacing w:line="276" w:lineRule="auto"/>
            </w:pPr>
            <w:r w:rsidRPr="00CD5E1B">
              <w:t>716.854419</w:t>
            </w:r>
          </w:p>
        </w:tc>
      </w:tr>
      <w:tr w:rsidR="002C74D8" w14:paraId="438F05AF" w14:textId="77777777" w:rsidTr="006B13AE">
        <w:tc>
          <w:tcPr>
            <w:tcW w:w="1560" w:type="dxa"/>
          </w:tcPr>
          <w:p w14:paraId="2DE6A20B" w14:textId="7C1C4921" w:rsidR="002C74D8" w:rsidRDefault="002C74D8" w:rsidP="00C43C11">
            <w:pPr>
              <w:pStyle w:val="NoSpacing"/>
              <w:spacing w:line="276" w:lineRule="auto"/>
            </w:pPr>
            <w:r w:rsidRPr="00CD5E1B">
              <w:t>2100</w:t>
            </w:r>
          </w:p>
        </w:tc>
        <w:tc>
          <w:tcPr>
            <w:tcW w:w="1560" w:type="dxa"/>
          </w:tcPr>
          <w:p w14:paraId="03E34C94" w14:textId="62CB0523" w:rsidR="002C74D8" w:rsidRDefault="002C74D8" w:rsidP="00C43C11">
            <w:pPr>
              <w:pStyle w:val="NoSpacing"/>
              <w:spacing w:line="276" w:lineRule="auto"/>
            </w:pPr>
            <w:r w:rsidRPr="00CD5E1B">
              <w:t>34.82744288</w:t>
            </w:r>
          </w:p>
        </w:tc>
        <w:tc>
          <w:tcPr>
            <w:tcW w:w="1560" w:type="dxa"/>
          </w:tcPr>
          <w:p w14:paraId="41FD6F4E" w14:textId="50BE4E5A" w:rsidR="002C74D8" w:rsidRDefault="002C74D8" w:rsidP="00C43C11">
            <w:pPr>
              <w:pStyle w:val="NoSpacing"/>
              <w:spacing w:line="276" w:lineRule="auto"/>
            </w:pPr>
            <w:r w:rsidRPr="00CD5E1B">
              <w:t>4.037606955</w:t>
            </w:r>
          </w:p>
        </w:tc>
        <w:tc>
          <w:tcPr>
            <w:tcW w:w="1560" w:type="dxa"/>
          </w:tcPr>
          <w:p w14:paraId="32A3DD40" w14:textId="722D4450" w:rsidR="002C74D8" w:rsidRDefault="002C74D8" w:rsidP="00C43C11">
            <w:pPr>
              <w:pStyle w:val="NoSpacing"/>
              <w:spacing w:line="276" w:lineRule="auto"/>
            </w:pPr>
            <w:r w:rsidRPr="00CD5E1B">
              <w:t>57.07335114</w:t>
            </w:r>
          </w:p>
        </w:tc>
        <w:tc>
          <w:tcPr>
            <w:tcW w:w="1560" w:type="dxa"/>
          </w:tcPr>
          <w:p w14:paraId="536BB8E4" w14:textId="71AE9B1B" w:rsidR="002C74D8" w:rsidRDefault="002C74D8" w:rsidP="00C43C11">
            <w:pPr>
              <w:pStyle w:val="NoSpacing"/>
              <w:spacing w:line="276" w:lineRule="auto"/>
            </w:pPr>
            <w:r w:rsidRPr="00CD5E1B">
              <w:t>4.396603107</w:t>
            </w:r>
          </w:p>
        </w:tc>
        <w:tc>
          <w:tcPr>
            <w:tcW w:w="1560" w:type="dxa"/>
          </w:tcPr>
          <w:p w14:paraId="66A0D818" w14:textId="528149DA" w:rsidR="002C74D8" w:rsidRDefault="002C74D8" w:rsidP="00C43C11">
            <w:pPr>
              <w:pStyle w:val="NoSpacing"/>
              <w:spacing w:line="276" w:lineRule="auto"/>
            </w:pPr>
            <w:r w:rsidRPr="00CD5E1B">
              <w:t>713.9079881</w:t>
            </w:r>
          </w:p>
        </w:tc>
      </w:tr>
      <w:tr w:rsidR="002C74D8" w14:paraId="536F4E8F" w14:textId="77777777" w:rsidTr="006B13AE">
        <w:tc>
          <w:tcPr>
            <w:tcW w:w="1560" w:type="dxa"/>
          </w:tcPr>
          <w:p w14:paraId="60D9D2CE" w14:textId="6EDC4002" w:rsidR="002C74D8" w:rsidRDefault="002C74D8" w:rsidP="00C43C11">
            <w:pPr>
              <w:pStyle w:val="NoSpacing"/>
              <w:spacing w:line="276" w:lineRule="auto"/>
            </w:pPr>
            <w:r w:rsidRPr="00CD5E1B">
              <w:t>2200</w:t>
            </w:r>
          </w:p>
        </w:tc>
        <w:tc>
          <w:tcPr>
            <w:tcW w:w="1560" w:type="dxa"/>
          </w:tcPr>
          <w:p w14:paraId="1F790693" w14:textId="4A25CA21" w:rsidR="002C74D8" w:rsidRDefault="002C74D8" w:rsidP="00C43C11">
            <w:pPr>
              <w:pStyle w:val="NoSpacing"/>
              <w:spacing w:line="276" w:lineRule="auto"/>
            </w:pPr>
            <w:r w:rsidRPr="00CD5E1B">
              <w:t>34.90236497</w:t>
            </w:r>
          </w:p>
        </w:tc>
        <w:tc>
          <w:tcPr>
            <w:tcW w:w="1560" w:type="dxa"/>
          </w:tcPr>
          <w:p w14:paraId="00FDF1CC" w14:textId="667967DF" w:rsidR="002C74D8" w:rsidRDefault="002C74D8" w:rsidP="00C43C11">
            <w:pPr>
              <w:pStyle w:val="NoSpacing"/>
              <w:spacing w:line="276" w:lineRule="auto"/>
            </w:pPr>
            <w:r w:rsidRPr="00CD5E1B">
              <w:t>3.958940029</w:t>
            </w:r>
          </w:p>
        </w:tc>
        <w:tc>
          <w:tcPr>
            <w:tcW w:w="1560" w:type="dxa"/>
          </w:tcPr>
          <w:p w14:paraId="2931E206" w14:textId="48E12AD3" w:rsidR="002C74D8" w:rsidRDefault="002C74D8" w:rsidP="00C43C11">
            <w:pPr>
              <w:pStyle w:val="NoSpacing"/>
              <w:spacing w:line="276" w:lineRule="auto"/>
            </w:pPr>
            <w:r w:rsidRPr="00CD5E1B">
              <w:t>57.12043285</w:t>
            </w:r>
          </w:p>
        </w:tc>
        <w:tc>
          <w:tcPr>
            <w:tcW w:w="1560" w:type="dxa"/>
          </w:tcPr>
          <w:p w14:paraId="79B8BB85" w14:textId="5DBB32C4" w:rsidR="002C74D8" w:rsidRDefault="002C74D8" w:rsidP="00C43C11">
            <w:pPr>
              <w:pStyle w:val="NoSpacing"/>
              <w:spacing w:line="276" w:lineRule="auto"/>
            </w:pPr>
            <w:r w:rsidRPr="00CD5E1B">
              <w:t>3.994015932</w:t>
            </w:r>
          </w:p>
        </w:tc>
        <w:tc>
          <w:tcPr>
            <w:tcW w:w="1560" w:type="dxa"/>
          </w:tcPr>
          <w:p w14:paraId="3EFEE3A0" w14:textId="71976510" w:rsidR="002C74D8" w:rsidRDefault="002C74D8" w:rsidP="00C43C11">
            <w:pPr>
              <w:pStyle w:val="NoSpacing"/>
              <w:spacing w:line="276" w:lineRule="auto"/>
            </w:pPr>
            <w:r w:rsidRPr="00CD5E1B">
              <w:t>714.0851352</w:t>
            </w:r>
          </w:p>
        </w:tc>
      </w:tr>
      <w:tr w:rsidR="002C74D8" w14:paraId="3191208D" w14:textId="77777777" w:rsidTr="006B13AE">
        <w:tc>
          <w:tcPr>
            <w:tcW w:w="1560" w:type="dxa"/>
          </w:tcPr>
          <w:p w14:paraId="7025B131" w14:textId="092A66ED" w:rsidR="002C74D8" w:rsidRDefault="002C74D8" w:rsidP="00C43C11">
            <w:pPr>
              <w:pStyle w:val="NoSpacing"/>
              <w:spacing w:line="276" w:lineRule="auto"/>
            </w:pPr>
            <w:r w:rsidRPr="00CD5E1B">
              <w:t>2300</w:t>
            </w:r>
          </w:p>
        </w:tc>
        <w:tc>
          <w:tcPr>
            <w:tcW w:w="1560" w:type="dxa"/>
          </w:tcPr>
          <w:p w14:paraId="710B9E8E" w14:textId="3CC51172" w:rsidR="002C74D8" w:rsidRDefault="002C74D8" w:rsidP="00C43C11">
            <w:pPr>
              <w:pStyle w:val="NoSpacing"/>
              <w:spacing w:line="276" w:lineRule="auto"/>
            </w:pPr>
            <w:r w:rsidRPr="00CD5E1B">
              <w:t>34.8298192</w:t>
            </w:r>
          </w:p>
        </w:tc>
        <w:tc>
          <w:tcPr>
            <w:tcW w:w="1560" w:type="dxa"/>
          </w:tcPr>
          <w:p w14:paraId="65CEB43B" w14:textId="4A5B93EA" w:rsidR="002C74D8" w:rsidRDefault="002C74D8" w:rsidP="00C43C11">
            <w:pPr>
              <w:pStyle w:val="NoSpacing"/>
              <w:spacing w:line="276" w:lineRule="auto"/>
            </w:pPr>
            <w:r w:rsidRPr="00CD5E1B">
              <w:t>3.943880081</w:t>
            </w:r>
          </w:p>
        </w:tc>
        <w:tc>
          <w:tcPr>
            <w:tcW w:w="1560" w:type="dxa"/>
          </w:tcPr>
          <w:p w14:paraId="45E52502" w14:textId="41FB4C4C" w:rsidR="002C74D8" w:rsidRDefault="002C74D8" w:rsidP="00C43C11">
            <w:pPr>
              <w:pStyle w:val="NoSpacing"/>
              <w:spacing w:line="276" w:lineRule="auto"/>
            </w:pPr>
            <w:r w:rsidRPr="00CD5E1B">
              <w:t>57.02983022</w:t>
            </w:r>
          </w:p>
        </w:tc>
        <w:tc>
          <w:tcPr>
            <w:tcW w:w="1560" w:type="dxa"/>
          </w:tcPr>
          <w:p w14:paraId="02C994F2" w14:textId="17140F0E" w:rsidR="002C74D8" w:rsidRDefault="002C74D8" w:rsidP="00C43C11">
            <w:pPr>
              <w:pStyle w:val="NoSpacing"/>
              <w:spacing w:line="276" w:lineRule="auto"/>
            </w:pPr>
            <w:r w:rsidRPr="00CD5E1B">
              <w:t>3.901252985</w:t>
            </w:r>
          </w:p>
        </w:tc>
        <w:tc>
          <w:tcPr>
            <w:tcW w:w="1560" w:type="dxa"/>
          </w:tcPr>
          <w:p w14:paraId="0A63CBE1" w14:textId="77923AC3" w:rsidR="002C74D8" w:rsidRDefault="002C74D8" w:rsidP="00C43C11">
            <w:pPr>
              <w:pStyle w:val="NoSpacing"/>
              <w:spacing w:line="276" w:lineRule="auto"/>
            </w:pPr>
            <w:r w:rsidRPr="00CD5E1B">
              <w:t>714.5670102</w:t>
            </w:r>
          </w:p>
        </w:tc>
      </w:tr>
      <w:tr w:rsidR="002C74D8" w14:paraId="06F891FC" w14:textId="77777777" w:rsidTr="006B13AE">
        <w:tc>
          <w:tcPr>
            <w:tcW w:w="1560" w:type="dxa"/>
          </w:tcPr>
          <w:p w14:paraId="279A9955" w14:textId="5B6B4C15" w:rsidR="002C74D8" w:rsidRDefault="002C74D8" w:rsidP="00C43C11">
            <w:pPr>
              <w:pStyle w:val="NoSpacing"/>
              <w:spacing w:line="276" w:lineRule="auto"/>
            </w:pPr>
            <w:r w:rsidRPr="00CD5E1B">
              <w:t>2400</w:t>
            </w:r>
          </w:p>
        </w:tc>
        <w:tc>
          <w:tcPr>
            <w:tcW w:w="1560" w:type="dxa"/>
          </w:tcPr>
          <w:p w14:paraId="70F90D7B" w14:textId="04A41F6E" w:rsidR="002C74D8" w:rsidRDefault="002C74D8" w:rsidP="00C43C11">
            <w:pPr>
              <w:pStyle w:val="NoSpacing"/>
              <w:spacing w:line="276" w:lineRule="auto"/>
            </w:pPr>
            <w:r w:rsidRPr="00CD5E1B">
              <w:t>34.78930902</w:t>
            </w:r>
          </w:p>
        </w:tc>
        <w:tc>
          <w:tcPr>
            <w:tcW w:w="1560" w:type="dxa"/>
          </w:tcPr>
          <w:p w14:paraId="1D8727B3" w14:textId="3AA1E229" w:rsidR="002C74D8" w:rsidRDefault="002C74D8" w:rsidP="00C43C11">
            <w:pPr>
              <w:pStyle w:val="NoSpacing"/>
              <w:spacing w:line="276" w:lineRule="auto"/>
            </w:pPr>
            <w:r w:rsidRPr="00CD5E1B">
              <w:t>3.836150885</w:t>
            </w:r>
          </w:p>
        </w:tc>
        <w:tc>
          <w:tcPr>
            <w:tcW w:w="1560" w:type="dxa"/>
          </w:tcPr>
          <w:p w14:paraId="650AD192" w14:textId="6EA64B3B" w:rsidR="002C74D8" w:rsidRDefault="002C74D8" w:rsidP="00C43C11">
            <w:pPr>
              <w:pStyle w:val="NoSpacing"/>
              <w:spacing w:line="276" w:lineRule="auto"/>
            </w:pPr>
            <w:r w:rsidRPr="00CD5E1B">
              <w:t>56.69914913</w:t>
            </w:r>
          </w:p>
        </w:tc>
        <w:tc>
          <w:tcPr>
            <w:tcW w:w="1560" w:type="dxa"/>
          </w:tcPr>
          <w:p w14:paraId="6B16BC2E" w14:textId="4B5B780C" w:rsidR="002C74D8" w:rsidRDefault="002C74D8" w:rsidP="00C43C11">
            <w:pPr>
              <w:pStyle w:val="NoSpacing"/>
              <w:spacing w:line="276" w:lineRule="auto"/>
            </w:pPr>
            <w:r w:rsidRPr="00CD5E1B">
              <w:t>3.934653044</w:t>
            </w:r>
          </w:p>
        </w:tc>
        <w:tc>
          <w:tcPr>
            <w:tcW w:w="1560" w:type="dxa"/>
          </w:tcPr>
          <w:p w14:paraId="623E315C" w14:textId="0F1941A6" w:rsidR="002C74D8" w:rsidRDefault="002C74D8" w:rsidP="00C43C11">
            <w:pPr>
              <w:pStyle w:val="NoSpacing"/>
              <w:spacing w:line="276" w:lineRule="auto"/>
            </w:pPr>
            <w:r w:rsidRPr="00CD5E1B">
              <w:t>716.274045</w:t>
            </w:r>
          </w:p>
        </w:tc>
      </w:tr>
      <w:tr w:rsidR="002C74D8" w14:paraId="6504074C" w14:textId="77777777" w:rsidTr="006B13AE">
        <w:tc>
          <w:tcPr>
            <w:tcW w:w="1560" w:type="dxa"/>
          </w:tcPr>
          <w:p w14:paraId="090511D2" w14:textId="0B4610E4" w:rsidR="002C74D8" w:rsidRDefault="002C74D8" w:rsidP="00C43C11">
            <w:pPr>
              <w:pStyle w:val="NoSpacing"/>
              <w:spacing w:line="276" w:lineRule="auto"/>
            </w:pPr>
            <w:r w:rsidRPr="00CD5E1B">
              <w:t>2500</w:t>
            </w:r>
          </w:p>
        </w:tc>
        <w:tc>
          <w:tcPr>
            <w:tcW w:w="1560" w:type="dxa"/>
          </w:tcPr>
          <w:p w14:paraId="22894B48" w14:textId="74BD4E4E" w:rsidR="002C74D8" w:rsidRDefault="002C74D8" w:rsidP="00C43C11">
            <w:pPr>
              <w:pStyle w:val="NoSpacing"/>
              <w:spacing w:line="276" w:lineRule="auto"/>
            </w:pPr>
            <w:r w:rsidRPr="00CD5E1B">
              <w:t>34.81329298</w:t>
            </w:r>
          </w:p>
        </w:tc>
        <w:tc>
          <w:tcPr>
            <w:tcW w:w="1560" w:type="dxa"/>
          </w:tcPr>
          <w:p w14:paraId="0819C028" w14:textId="3A0D1255" w:rsidR="002C74D8" w:rsidRDefault="002C74D8" w:rsidP="00C43C11">
            <w:pPr>
              <w:pStyle w:val="NoSpacing"/>
              <w:spacing w:line="276" w:lineRule="auto"/>
            </w:pPr>
            <w:r w:rsidRPr="00CD5E1B">
              <w:t>3.83989501</w:t>
            </w:r>
          </w:p>
        </w:tc>
        <w:tc>
          <w:tcPr>
            <w:tcW w:w="1560" w:type="dxa"/>
          </w:tcPr>
          <w:p w14:paraId="5EED7E72" w14:textId="66D23532" w:rsidR="002C74D8" w:rsidRDefault="002C74D8" w:rsidP="00C43C11">
            <w:pPr>
              <w:pStyle w:val="NoSpacing"/>
              <w:spacing w:line="276" w:lineRule="auto"/>
            </w:pPr>
            <w:r w:rsidRPr="00CD5E1B">
              <w:t>56.71609712</w:t>
            </w:r>
          </w:p>
        </w:tc>
        <w:tc>
          <w:tcPr>
            <w:tcW w:w="1560" w:type="dxa"/>
          </w:tcPr>
          <w:p w14:paraId="5818B2EE" w14:textId="728A3509" w:rsidR="002C74D8" w:rsidRDefault="002C74D8" w:rsidP="00C43C11">
            <w:pPr>
              <w:pStyle w:val="NoSpacing"/>
              <w:spacing w:line="276" w:lineRule="auto"/>
            </w:pPr>
            <w:r w:rsidRPr="00CD5E1B">
              <w:t>3.947287083</w:t>
            </w:r>
          </w:p>
        </w:tc>
        <w:tc>
          <w:tcPr>
            <w:tcW w:w="1560" w:type="dxa"/>
          </w:tcPr>
          <w:p w14:paraId="4695344B" w14:textId="3B218651" w:rsidR="002C74D8" w:rsidRDefault="002C74D8" w:rsidP="00C43C11">
            <w:pPr>
              <w:pStyle w:val="NoSpacing"/>
              <w:spacing w:line="276" w:lineRule="auto"/>
            </w:pPr>
            <w:r w:rsidRPr="00CD5E1B">
              <w:t>716.9648211</w:t>
            </w:r>
          </w:p>
        </w:tc>
      </w:tr>
      <w:tr w:rsidR="002C74D8" w14:paraId="3BE291D9" w14:textId="77777777" w:rsidTr="006B13AE">
        <w:tc>
          <w:tcPr>
            <w:tcW w:w="1560" w:type="dxa"/>
          </w:tcPr>
          <w:p w14:paraId="6698D795" w14:textId="4F91A608" w:rsidR="002C74D8" w:rsidRDefault="002C74D8" w:rsidP="00C43C11">
            <w:pPr>
              <w:pStyle w:val="NoSpacing"/>
              <w:spacing w:line="276" w:lineRule="auto"/>
            </w:pPr>
            <w:r w:rsidRPr="00CD5E1B">
              <w:t>2600</w:t>
            </w:r>
          </w:p>
        </w:tc>
        <w:tc>
          <w:tcPr>
            <w:tcW w:w="1560" w:type="dxa"/>
          </w:tcPr>
          <w:p w14:paraId="10935B54" w14:textId="5F206CA1" w:rsidR="002C74D8" w:rsidRDefault="002C74D8" w:rsidP="00C43C11">
            <w:pPr>
              <w:pStyle w:val="NoSpacing"/>
              <w:spacing w:line="276" w:lineRule="auto"/>
            </w:pPr>
            <w:r w:rsidRPr="00CD5E1B">
              <w:t>34.89078975</w:t>
            </w:r>
          </w:p>
        </w:tc>
        <w:tc>
          <w:tcPr>
            <w:tcW w:w="1560" w:type="dxa"/>
          </w:tcPr>
          <w:p w14:paraId="00236416" w14:textId="28790A54" w:rsidR="002C74D8" w:rsidRDefault="002C74D8" w:rsidP="00C43C11">
            <w:pPr>
              <w:pStyle w:val="NoSpacing"/>
              <w:spacing w:line="276" w:lineRule="auto"/>
            </w:pPr>
            <w:r w:rsidRPr="00CD5E1B">
              <w:t>3.60651803</w:t>
            </w:r>
          </w:p>
        </w:tc>
        <w:tc>
          <w:tcPr>
            <w:tcW w:w="1560" w:type="dxa"/>
          </w:tcPr>
          <w:p w14:paraId="68C346CE" w14:textId="501BA47E" w:rsidR="002C74D8" w:rsidRDefault="002C74D8" w:rsidP="00C43C11">
            <w:pPr>
              <w:pStyle w:val="NoSpacing"/>
              <w:spacing w:line="276" w:lineRule="auto"/>
            </w:pPr>
            <w:r w:rsidRPr="00CD5E1B">
              <w:t>56.802001</w:t>
            </w:r>
          </w:p>
        </w:tc>
        <w:tc>
          <w:tcPr>
            <w:tcW w:w="1560" w:type="dxa"/>
          </w:tcPr>
          <w:p w14:paraId="26802A20" w14:textId="5740342B" w:rsidR="002C74D8" w:rsidRDefault="002C74D8" w:rsidP="00C43C11">
            <w:pPr>
              <w:pStyle w:val="NoSpacing"/>
              <w:spacing w:line="276" w:lineRule="auto"/>
            </w:pPr>
            <w:r w:rsidRPr="00CD5E1B">
              <w:t>3.969969034</w:t>
            </w:r>
          </w:p>
        </w:tc>
        <w:tc>
          <w:tcPr>
            <w:tcW w:w="1560" w:type="dxa"/>
          </w:tcPr>
          <w:p w14:paraId="1DDCD4F6" w14:textId="551E403E" w:rsidR="002C74D8" w:rsidRDefault="002C74D8" w:rsidP="00C43C11">
            <w:pPr>
              <w:pStyle w:val="NoSpacing"/>
              <w:spacing w:line="276" w:lineRule="auto"/>
            </w:pPr>
            <w:r w:rsidRPr="00CD5E1B">
              <w:t>715.0454102</w:t>
            </w:r>
          </w:p>
        </w:tc>
      </w:tr>
      <w:tr w:rsidR="002C74D8" w14:paraId="7FA5BD70" w14:textId="77777777" w:rsidTr="006B13AE">
        <w:tc>
          <w:tcPr>
            <w:tcW w:w="1560" w:type="dxa"/>
          </w:tcPr>
          <w:p w14:paraId="7E01F94F" w14:textId="28389608" w:rsidR="002C74D8" w:rsidRDefault="002C74D8" w:rsidP="00C43C11">
            <w:pPr>
              <w:pStyle w:val="NoSpacing"/>
              <w:spacing w:line="276" w:lineRule="auto"/>
            </w:pPr>
            <w:r w:rsidRPr="00CD5E1B">
              <w:t>2700</w:t>
            </w:r>
          </w:p>
        </w:tc>
        <w:tc>
          <w:tcPr>
            <w:tcW w:w="1560" w:type="dxa"/>
          </w:tcPr>
          <w:p w14:paraId="2CC656D8" w14:textId="498DFAB0" w:rsidR="002C74D8" w:rsidRDefault="002C74D8" w:rsidP="00C43C11">
            <w:pPr>
              <w:pStyle w:val="NoSpacing"/>
              <w:spacing w:line="276" w:lineRule="auto"/>
            </w:pPr>
            <w:r w:rsidRPr="00CD5E1B">
              <w:t>35.40051413</w:t>
            </w:r>
          </w:p>
        </w:tc>
        <w:tc>
          <w:tcPr>
            <w:tcW w:w="1560" w:type="dxa"/>
          </w:tcPr>
          <w:p w14:paraId="4FFE5BC8" w14:textId="64CBAD5E" w:rsidR="002C74D8" w:rsidRDefault="002C74D8" w:rsidP="00C43C11">
            <w:pPr>
              <w:pStyle w:val="NoSpacing"/>
              <w:spacing w:line="276" w:lineRule="auto"/>
            </w:pPr>
            <w:r w:rsidRPr="00CD5E1B">
              <w:t>3.874823809</w:t>
            </w:r>
          </w:p>
        </w:tc>
        <w:tc>
          <w:tcPr>
            <w:tcW w:w="1560" w:type="dxa"/>
          </w:tcPr>
          <w:p w14:paraId="6C13F426" w14:textId="0961405A" w:rsidR="002C74D8" w:rsidRDefault="002C74D8" w:rsidP="00C43C11">
            <w:pPr>
              <w:pStyle w:val="NoSpacing"/>
              <w:spacing w:line="276" w:lineRule="auto"/>
            </w:pPr>
            <w:r w:rsidRPr="00CD5E1B">
              <w:t>57.01909995</w:t>
            </w:r>
          </w:p>
        </w:tc>
        <w:tc>
          <w:tcPr>
            <w:tcW w:w="1560" w:type="dxa"/>
          </w:tcPr>
          <w:p w14:paraId="548A569B" w14:textId="4212857B" w:rsidR="002C74D8" w:rsidRDefault="002C74D8" w:rsidP="00C43C11">
            <w:pPr>
              <w:pStyle w:val="NoSpacing"/>
              <w:spacing w:line="276" w:lineRule="auto"/>
            </w:pPr>
            <w:r w:rsidRPr="00CD5E1B">
              <w:t>3.938131094</w:t>
            </w:r>
          </w:p>
        </w:tc>
        <w:tc>
          <w:tcPr>
            <w:tcW w:w="1560" w:type="dxa"/>
          </w:tcPr>
          <w:p w14:paraId="5A295B70" w14:textId="5B97A283" w:rsidR="002C74D8" w:rsidRDefault="002C74D8" w:rsidP="00C43C11">
            <w:pPr>
              <w:pStyle w:val="NoSpacing"/>
              <w:spacing w:line="276" w:lineRule="auto"/>
            </w:pPr>
            <w:r w:rsidRPr="00CD5E1B">
              <w:t>714.5149717</w:t>
            </w:r>
          </w:p>
        </w:tc>
      </w:tr>
      <w:tr w:rsidR="002C74D8" w14:paraId="2C397A0D" w14:textId="77777777" w:rsidTr="006B13AE">
        <w:tc>
          <w:tcPr>
            <w:tcW w:w="1560" w:type="dxa"/>
          </w:tcPr>
          <w:p w14:paraId="14616528" w14:textId="062FA7F8" w:rsidR="002C74D8" w:rsidRDefault="002C74D8" w:rsidP="00C43C11">
            <w:pPr>
              <w:pStyle w:val="NoSpacing"/>
              <w:spacing w:line="276" w:lineRule="auto"/>
            </w:pPr>
            <w:r w:rsidRPr="00CD5E1B">
              <w:t>2800</w:t>
            </w:r>
          </w:p>
        </w:tc>
        <w:tc>
          <w:tcPr>
            <w:tcW w:w="1560" w:type="dxa"/>
          </w:tcPr>
          <w:p w14:paraId="77725F8F" w14:textId="05028361" w:rsidR="002C74D8" w:rsidRDefault="002C74D8" w:rsidP="00C43C11">
            <w:pPr>
              <w:pStyle w:val="NoSpacing"/>
              <w:spacing w:line="276" w:lineRule="auto"/>
            </w:pPr>
            <w:r w:rsidRPr="00CD5E1B">
              <w:t>34.92322326</w:t>
            </w:r>
          </w:p>
        </w:tc>
        <w:tc>
          <w:tcPr>
            <w:tcW w:w="1560" w:type="dxa"/>
          </w:tcPr>
          <w:p w14:paraId="79C8DB58" w14:textId="06B8D8BE" w:rsidR="002C74D8" w:rsidRDefault="002C74D8" w:rsidP="00C43C11">
            <w:pPr>
              <w:pStyle w:val="NoSpacing"/>
              <w:spacing w:line="276" w:lineRule="auto"/>
            </w:pPr>
            <w:r w:rsidRPr="00CD5E1B">
              <w:t>3.715693951</w:t>
            </w:r>
          </w:p>
        </w:tc>
        <w:tc>
          <w:tcPr>
            <w:tcW w:w="1560" w:type="dxa"/>
          </w:tcPr>
          <w:p w14:paraId="2993BC7A" w14:textId="7A5969A3" w:rsidR="002C74D8" w:rsidRDefault="002C74D8" w:rsidP="00C43C11">
            <w:pPr>
              <w:pStyle w:val="NoSpacing"/>
              <w:spacing w:line="276" w:lineRule="auto"/>
            </w:pPr>
            <w:r w:rsidRPr="00CD5E1B">
              <w:t>57.05367613</w:t>
            </w:r>
          </w:p>
        </w:tc>
        <w:tc>
          <w:tcPr>
            <w:tcW w:w="1560" w:type="dxa"/>
          </w:tcPr>
          <w:p w14:paraId="23B25164" w14:textId="6E937083" w:rsidR="002C74D8" w:rsidRDefault="002C74D8" w:rsidP="00C43C11">
            <w:pPr>
              <w:pStyle w:val="NoSpacing"/>
              <w:spacing w:line="276" w:lineRule="auto"/>
            </w:pPr>
            <w:r w:rsidRPr="00CD5E1B">
              <w:t>3.946982861</w:t>
            </w:r>
          </w:p>
        </w:tc>
        <w:tc>
          <w:tcPr>
            <w:tcW w:w="1560" w:type="dxa"/>
          </w:tcPr>
          <w:p w14:paraId="0AE91E3B" w14:textId="295053D1" w:rsidR="002C74D8" w:rsidRDefault="002C74D8" w:rsidP="00C43C11">
            <w:pPr>
              <w:pStyle w:val="NoSpacing"/>
              <w:spacing w:line="276" w:lineRule="auto"/>
            </w:pPr>
            <w:r w:rsidRPr="00CD5E1B">
              <w:t>716.5775499</w:t>
            </w:r>
          </w:p>
        </w:tc>
      </w:tr>
      <w:tr w:rsidR="002C74D8" w14:paraId="3F76C023" w14:textId="77777777" w:rsidTr="006B13AE">
        <w:tc>
          <w:tcPr>
            <w:tcW w:w="1560" w:type="dxa"/>
          </w:tcPr>
          <w:p w14:paraId="340C1C8A" w14:textId="312F8F0D" w:rsidR="002C74D8" w:rsidRDefault="002C74D8" w:rsidP="00C43C11">
            <w:pPr>
              <w:pStyle w:val="NoSpacing"/>
              <w:spacing w:line="276" w:lineRule="auto"/>
            </w:pPr>
            <w:r w:rsidRPr="00CD5E1B">
              <w:t>2900</w:t>
            </w:r>
          </w:p>
        </w:tc>
        <w:tc>
          <w:tcPr>
            <w:tcW w:w="1560" w:type="dxa"/>
          </w:tcPr>
          <w:p w14:paraId="4FAFAF7A" w14:textId="0C3F19CD" w:rsidR="002C74D8" w:rsidRDefault="002C74D8" w:rsidP="00C43C11">
            <w:pPr>
              <w:pStyle w:val="NoSpacing"/>
              <w:spacing w:line="276" w:lineRule="auto"/>
            </w:pPr>
            <w:r w:rsidRPr="00CD5E1B">
              <w:t>35.02890015</w:t>
            </w:r>
          </w:p>
        </w:tc>
        <w:tc>
          <w:tcPr>
            <w:tcW w:w="1560" w:type="dxa"/>
          </w:tcPr>
          <w:p w14:paraId="21EBB0E4" w14:textId="4593BF0E" w:rsidR="002C74D8" w:rsidRDefault="002C74D8" w:rsidP="00C43C11">
            <w:pPr>
              <w:pStyle w:val="NoSpacing"/>
              <w:spacing w:line="276" w:lineRule="auto"/>
            </w:pPr>
            <w:r w:rsidRPr="00CD5E1B">
              <w:t>3.854228973</w:t>
            </w:r>
          </w:p>
        </w:tc>
        <w:tc>
          <w:tcPr>
            <w:tcW w:w="1560" w:type="dxa"/>
          </w:tcPr>
          <w:p w14:paraId="69EDDEF0" w14:textId="5B15D338" w:rsidR="002C74D8" w:rsidRDefault="002C74D8" w:rsidP="00C43C11">
            <w:pPr>
              <w:pStyle w:val="NoSpacing"/>
              <w:spacing w:line="276" w:lineRule="auto"/>
            </w:pPr>
            <w:r w:rsidRPr="00CD5E1B">
              <w:t>57.70291305</w:t>
            </w:r>
          </w:p>
        </w:tc>
        <w:tc>
          <w:tcPr>
            <w:tcW w:w="1560" w:type="dxa"/>
          </w:tcPr>
          <w:p w14:paraId="658E7B4C" w14:textId="2A7B249F" w:rsidR="002C74D8" w:rsidRDefault="002C74D8" w:rsidP="00C43C11">
            <w:pPr>
              <w:pStyle w:val="NoSpacing"/>
              <w:spacing w:line="276" w:lineRule="auto"/>
            </w:pPr>
            <w:r w:rsidRPr="00CD5E1B">
              <w:t>3.915117741</w:t>
            </w:r>
          </w:p>
        </w:tc>
        <w:tc>
          <w:tcPr>
            <w:tcW w:w="1560" w:type="dxa"/>
          </w:tcPr>
          <w:p w14:paraId="261CF1D8" w14:textId="5138BB02" w:rsidR="002C74D8" w:rsidRDefault="002C74D8" w:rsidP="00C43C11">
            <w:pPr>
              <w:pStyle w:val="NoSpacing"/>
              <w:spacing w:line="276" w:lineRule="auto"/>
            </w:pPr>
            <w:r w:rsidRPr="00CD5E1B">
              <w:t>714.1904569</w:t>
            </w:r>
          </w:p>
        </w:tc>
      </w:tr>
      <w:tr w:rsidR="002C74D8" w14:paraId="48D82231" w14:textId="77777777" w:rsidTr="006B13AE">
        <w:tc>
          <w:tcPr>
            <w:tcW w:w="1560" w:type="dxa"/>
          </w:tcPr>
          <w:p w14:paraId="49B5E24B" w14:textId="0E04DA6A" w:rsidR="002C74D8" w:rsidRDefault="002C74D8" w:rsidP="00C43C11">
            <w:pPr>
              <w:pStyle w:val="NoSpacing"/>
              <w:spacing w:line="276" w:lineRule="auto"/>
            </w:pPr>
            <w:r w:rsidRPr="00CD5E1B">
              <w:t>3000</w:t>
            </w:r>
          </w:p>
        </w:tc>
        <w:tc>
          <w:tcPr>
            <w:tcW w:w="1560" w:type="dxa"/>
          </w:tcPr>
          <w:p w14:paraId="61B74072" w14:textId="6E854AF3" w:rsidR="002C74D8" w:rsidRDefault="002C74D8" w:rsidP="00C43C11">
            <w:pPr>
              <w:pStyle w:val="NoSpacing"/>
              <w:spacing w:line="276" w:lineRule="auto"/>
            </w:pPr>
            <w:r w:rsidRPr="00CD5E1B">
              <w:t>34.89464712</w:t>
            </w:r>
          </w:p>
        </w:tc>
        <w:tc>
          <w:tcPr>
            <w:tcW w:w="1560" w:type="dxa"/>
          </w:tcPr>
          <w:p w14:paraId="4E303027" w14:textId="358DE2A4" w:rsidR="002C74D8" w:rsidRDefault="002C74D8" w:rsidP="00C43C11">
            <w:pPr>
              <w:pStyle w:val="NoSpacing"/>
              <w:spacing w:line="276" w:lineRule="auto"/>
            </w:pPr>
            <w:r w:rsidRPr="00CD5E1B">
              <w:t>3.760348797</w:t>
            </w:r>
          </w:p>
        </w:tc>
        <w:tc>
          <w:tcPr>
            <w:tcW w:w="1560" w:type="dxa"/>
          </w:tcPr>
          <w:p w14:paraId="29B420BC" w14:textId="6C443228" w:rsidR="002C74D8" w:rsidRDefault="002C74D8" w:rsidP="00C43C11">
            <w:pPr>
              <w:pStyle w:val="NoSpacing"/>
              <w:spacing w:line="276" w:lineRule="auto"/>
            </w:pPr>
            <w:r w:rsidRPr="00CD5E1B">
              <w:t>56.80151296</w:t>
            </w:r>
          </w:p>
        </w:tc>
        <w:tc>
          <w:tcPr>
            <w:tcW w:w="1560" w:type="dxa"/>
          </w:tcPr>
          <w:p w14:paraId="7E589A98" w14:textId="6B8062BC" w:rsidR="002C74D8" w:rsidRDefault="002C74D8" w:rsidP="00C43C11">
            <w:pPr>
              <w:pStyle w:val="NoSpacing"/>
              <w:spacing w:line="276" w:lineRule="auto"/>
            </w:pPr>
            <w:r w:rsidRPr="00CD5E1B">
              <w:t>3.96803093</w:t>
            </w:r>
          </w:p>
        </w:tc>
        <w:tc>
          <w:tcPr>
            <w:tcW w:w="1560" w:type="dxa"/>
          </w:tcPr>
          <w:p w14:paraId="282FB24E" w14:textId="3758ABC0" w:rsidR="002C74D8" w:rsidRDefault="002C74D8" w:rsidP="00C43C11">
            <w:pPr>
              <w:pStyle w:val="NoSpacing"/>
              <w:spacing w:line="276" w:lineRule="auto"/>
            </w:pPr>
            <w:r w:rsidRPr="00CD5E1B">
              <w:t>715.6364722</w:t>
            </w:r>
          </w:p>
        </w:tc>
      </w:tr>
      <w:tr w:rsidR="002C74D8" w14:paraId="78943A8D" w14:textId="77777777" w:rsidTr="006B13AE">
        <w:tc>
          <w:tcPr>
            <w:tcW w:w="1560" w:type="dxa"/>
          </w:tcPr>
          <w:p w14:paraId="26A4930F" w14:textId="2668FC26" w:rsidR="002C74D8" w:rsidRDefault="002C74D8" w:rsidP="00C43C11">
            <w:pPr>
              <w:pStyle w:val="NoSpacing"/>
              <w:spacing w:line="276" w:lineRule="auto"/>
            </w:pPr>
            <w:r w:rsidRPr="00CD5E1B">
              <w:lastRenderedPageBreak/>
              <w:t>3100</w:t>
            </w:r>
          </w:p>
        </w:tc>
        <w:tc>
          <w:tcPr>
            <w:tcW w:w="1560" w:type="dxa"/>
          </w:tcPr>
          <w:p w14:paraId="12AA7773" w14:textId="5FF826DF" w:rsidR="002C74D8" w:rsidRDefault="002C74D8" w:rsidP="00C43C11">
            <w:pPr>
              <w:pStyle w:val="NoSpacing"/>
              <w:spacing w:line="276" w:lineRule="auto"/>
            </w:pPr>
            <w:r w:rsidRPr="00CD5E1B">
              <w:t>34.92685199</w:t>
            </w:r>
          </w:p>
        </w:tc>
        <w:tc>
          <w:tcPr>
            <w:tcW w:w="1560" w:type="dxa"/>
          </w:tcPr>
          <w:p w14:paraId="30B537D1" w14:textId="4222F96B" w:rsidR="002C74D8" w:rsidRDefault="002C74D8" w:rsidP="00C43C11">
            <w:pPr>
              <w:pStyle w:val="NoSpacing"/>
              <w:spacing w:line="276" w:lineRule="auto"/>
            </w:pPr>
            <w:r w:rsidRPr="00CD5E1B">
              <w:t>3.763174057</w:t>
            </w:r>
          </w:p>
        </w:tc>
        <w:tc>
          <w:tcPr>
            <w:tcW w:w="1560" w:type="dxa"/>
          </w:tcPr>
          <w:p w14:paraId="332B19E1" w14:textId="436E7EF2" w:rsidR="002C74D8" w:rsidRDefault="002C74D8" w:rsidP="00C43C11">
            <w:pPr>
              <w:pStyle w:val="NoSpacing"/>
              <w:spacing w:line="276" w:lineRule="auto"/>
            </w:pPr>
            <w:r w:rsidRPr="00CD5E1B">
              <w:t>57.54318213</w:t>
            </w:r>
          </w:p>
        </w:tc>
        <w:tc>
          <w:tcPr>
            <w:tcW w:w="1560" w:type="dxa"/>
          </w:tcPr>
          <w:p w14:paraId="178C951F" w14:textId="4D94AF18" w:rsidR="002C74D8" w:rsidRDefault="002C74D8" w:rsidP="00C43C11">
            <w:pPr>
              <w:pStyle w:val="NoSpacing"/>
              <w:spacing w:line="276" w:lineRule="auto"/>
            </w:pPr>
            <w:r w:rsidRPr="00CD5E1B">
              <w:t>3.922150135</w:t>
            </w:r>
          </w:p>
        </w:tc>
        <w:tc>
          <w:tcPr>
            <w:tcW w:w="1560" w:type="dxa"/>
          </w:tcPr>
          <w:p w14:paraId="07418B93" w14:textId="5C0E0F99" w:rsidR="002C74D8" w:rsidRDefault="002C74D8" w:rsidP="00C43C11">
            <w:pPr>
              <w:pStyle w:val="NoSpacing"/>
              <w:spacing w:line="276" w:lineRule="auto"/>
            </w:pPr>
            <w:r w:rsidRPr="00CD5E1B">
              <w:t>716.953058</w:t>
            </w:r>
          </w:p>
        </w:tc>
      </w:tr>
      <w:tr w:rsidR="002C74D8" w14:paraId="6168B313" w14:textId="77777777" w:rsidTr="006B13AE">
        <w:tc>
          <w:tcPr>
            <w:tcW w:w="1560" w:type="dxa"/>
          </w:tcPr>
          <w:p w14:paraId="69971D3E" w14:textId="2235B6B7" w:rsidR="002C74D8" w:rsidRDefault="002C74D8" w:rsidP="00C43C11">
            <w:pPr>
              <w:pStyle w:val="NoSpacing"/>
              <w:spacing w:line="276" w:lineRule="auto"/>
            </w:pPr>
            <w:r w:rsidRPr="00CD5E1B">
              <w:t>3200</w:t>
            </w:r>
          </w:p>
        </w:tc>
        <w:tc>
          <w:tcPr>
            <w:tcW w:w="1560" w:type="dxa"/>
          </w:tcPr>
          <w:p w14:paraId="6549D49F" w14:textId="3E300BEA" w:rsidR="002C74D8" w:rsidRDefault="002C74D8" w:rsidP="00C43C11">
            <w:pPr>
              <w:pStyle w:val="NoSpacing"/>
              <w:spacing w:line="276" w:lineRule="auto"/>
            </w:pPr>
            <w:r w:rsidRPr="00CD5E1B">
              <w:t>34.91502595</w:t>
            </w:r>
          </w:p>
        </w:tc>
        <w:tc>
          <w:tcPr>
            <w:tcW w:w="1560" w:type="dxa"/>
          </w:tcPr>
          <w:p w14:paraId="5C6ED6B0" w14:textId="16FB6B99" w:rsidR="002C74D8" w:rsidRDefault="002C74D8" w:rsidP="00C43C11">
            <w:pPr>
              <w:pStyle w:val="NoSpacing"/>
              <w:spacing w:line="276" w:lineRule="auto"/>
            </w:pPr>
            <w:r w:rsidRPr="00CD5E1B">
              <w:t>3.861320972</w:t>
            </w:r>
          </w:p>
        </w:tc>
        <w:tc>
          <w:tcPr>
            <w:tcW w:w="1560" w:type="dxa"/>
          </w:tcPr>
          <w:p w14:paraId="232F129A" w14:textId="42B389EF" w:rsidR="002C74D8" w:rsidRDefault="002C74D8" w:rsidP="00C43C11">
            <w:pPr>
              <w:pStyle w:val="NoSpacing"/>
              <w:spacing w:line="276" w:lineRule="auto"/>
            </w:pPr>
            <w:r w:rsidRPr="00CD5E1B">
              <w:t>58.38510585</w:t>
            </w:r>
          </w:p>
        </w:tc>
        <w:tc>
          <w:tcPr>
            <w:tcW w:w="1560" w:type="dxa"/>
          </w:tcPr>
          <w:p w14:paraId="5FE970AA" w14:textId="59B26155" w:rsidR="002C74D8" w:rsidRDefault="002C74D8" w:rsidP="00C43C11">
            <w:pPr>
              <w:pStyle w:val="NoSpacing"/>
              <w:spacing w:line="276" w:lineRule="auto"/>
            </w:pPr>
            <w:r w:rsidRPr="00CD5E1B">
              <w:t>3.938748837</w:t>
            </w:r>
          </w:p>
        </w:tc>
        <w:tc>
          <w:tcPr>
            <w:tcW w:w="1560" w:type="dxa"/>
          </w:tcPr>
          <w:p w14:paraId="199417FB" w14:textId="2B4CCCD3" w:rsidR="002C74D8" w:rsidRDefault="002C74D8" w:rsidP="00C43C11">
            <w:pPr>
              <w:pStyle w:val="NoSpacing"/>
              <w:spacing w:line="276" w:lineRule="auto"/>
            </w:pPr>
            <w:r w:rsidRPr="00CD5E1B">
              <w:t>714.8684709</w:t>
            </w:r>
          </w:p>
        </w:tc>
      </w:tr>
      <w:tr w:rsidR="002C74D8" w14:paraId="1112289B" w14:textId="77777777" w:rsidTr="006B13AE">
        <w:tc>
          <w:tcPr>
            <w:tcW w:w="1560" w:type="dxa"/>
          </w:tcPr>
          <w:p w14:paraId="08AAD744" w14:textId="7A6F9266" w:rsidR="002C74D8" w:rsidRDefault="002C74D8" w:rsidP="00C43C11">
            <w:pPr>
              <w:pStyle w:val="NoSpacing"/>
              <w:spacing w:line="276" w:lineRule="auto"/>
            </w:pPr>
            <w:r w:rsidRPr="00CD5E1B">
              <w:t>3300</w:t>
            </w:r>
          </w:p>
        </w:tc>
        <w:tc>
          <w:tcPr>
            <w:tcW w:w="1560" w:type="dxa"/>
          </w:tcPr>
          <w:p w14:paraId="1D110CBE" w14:textId="146EC9F9" w:rsidR="002C74D8" w:rsidRDefault="002C74D8" w:rsidP="00C43C11">
            <w:pPr>
              <w:pStyle w:val="NoSpacing"/>
              <w:spacing w:line="276" w:lineRule="auto"/>
            </w:pPr>
            <w:r w:rsidRPr="00CD5E1B">
              <w:t>34.86225367</w:t>
            </w:r>
          </w:p>
        </w:tc>
        <w:tc>
          <w:tcPr>
            <w:tcW w:w="1560" w:type="dxa"/>
          </w:tcPr>
          <w:p w14:paraId="3222A1FA" w14:textId="357C2701" w:rsidR="002C74D8" w:rsidRDefault="002C74D8" w:rsidP="00C43C11">
            <w:pPr>
              <w:pStyle w:val="NoSpacing"/>
              <w:spacing w:line="276" w:lineRule="auto"/>
            </w:pPr>
            <w:r w:rsidRPr="00CD5E1B">
              <w:t>3.693748951</w:t>
            </w:r>
          </w:p>
        </w:tc>
        <w:tc>
          <w:tcPr>
            <w:tcW w:w="1560" w:type="dxa"/>
          </w:tcPr>
          <w:p w14:paraId="75ACBC33" w14:textId="1D97759E" w:rsidR="002C74D8" w:rsidRDefault="002C74D8" w:rsidP="00C43C11">
            <w:pPr>
              <w:pStyle w:val="NoSpacing"/>
              <w:spacing w:line="276" w:lineRule="auto"/>
            </w:pPr>
            <w:r w:rsidRPr="00CD5E1B">
              <w:t>57.2086637</w:t>
            </w:r>
          </w:p>
        </w:tc>
        <w:tc>
          <w:tcPr>
            <w:tcW w:w="1560" w:type="dxa"/>
          </w:tcPr>
          <w:p w14:paraId="7EBCDC32" w14:textId="36361CF2" w:rsidR="002C74D8" w:rsidRDefault="002C74D8" w:rsidP="00C43C11">
            <w:pPr>
              <w:pStyle w:val="NoSpacing"/>
              <w:spacing w:line="276" w:lineRule="auto"/>
            </w:pPr>
            <w:r w:rsidRPr="00CD5E1B">
              <w:t>3.930501938</w:t>
            </w:r>
          </w:p>
        </w:tc>
        <w:tc>
          <w:tcPr>
            <w:tcW w:w="1560" w:type="dxa"/>
          </w:tcPr>
          <w:p w14:paraId="2E586B1E" w14:textId="55013320" w:rsidR="002C74D8" w:rsidRDefault="002C74D8" w:rsidP="00C43C11">
            <w:pPr>
              <w:pStyle w:val="NoSpacing"/>
              <w:spacing w:line="276" w:lineRule="auto"/>
            </w:pPr>
            <w:r w:rsidRPr="00CD5E1B">
              <w:t>718.7691603</w:t>
            </w:r>
          </w:p>
        </w:tc>
      </w:tr>
      <w:tr w:rsidR="002C74D8" w14:paraId="44ABDFAB" w14:textId="77777777" w:rsidTr="006B13AE">
        <w:tc>
          <w:tcPr>
            <w:tcW w:w="1560" w:type="dxa"/>
          </w:tcPr>
          <w:p w14:paraId="00AC7976" w14:textId="3C39076E" w:rsidR="002C74D8" w:rsidRDefault="002C74D8" w:rsidP="00C43C11">
            <w:pPr>
              <w:pStyle w:val="NoSpacing"/>
              <w:spacing w:line="276" w:lineRule="auto"/>
            </w:pPr>
            <w:r w:rsidRPr="00CD5E1B">
              <w:t>3400</w:t>
            </w:r>
          </w:p>
        </w:tc>
        <w:tc>
          <w:tcPr>
            <w:tcW w:w="1560" w:type="dxa"/>
          </w:tcPr>
          <w:p w14:paraId="73BC4B5A" w14:textId="69F01AD3" w:rsidR="002C74D8" w:rsidRDefault="002C74D8" w:rsidP="00C43C11">
            <w:pPr>
              <w:pStyle w:val="NoSpacing"/>
              <w:spacing w:line="276" w:lineRule="auto"/>
            </w:pPr>
            <w:r w:rsidRPr="00CD5E1B">
              <w:t>34.87888098</w:t>
            </w:r>
          </w:p>
        </w:tc>
        <w:tc>
          <w:tcPr>
            <w:tcW w:w="1560" w:type="dxa"/>
          </w:tcPr>
          <w:p w14:paraId="19A3B156" w14:textId="6FAD3D51" w:rsidR="002C74D8" w:rsidRDefault="002C74D8" w:rsidP="00C43C11">
            <w:pPr>
              <w:pStyle w:val="NoSpacing"/>
              <w:spacing w:line="276" w:lineRule="auto"/>
            </w:pPr>
            <w:r w:rsidRPr="00CD5E1B">
              <w:t>3.656505823</w:t>
            </w:r>
          </w:p>
        </w:tc>
        <w:tc>
          <w:tcPr>
            <w:tcW w:w="1560" w:type="dxa"/>
          </w:tcPr>
          <w:p w14:paraId="37D6F600" w14:textId="42E33823" w:rsidR="002C74D8" w:rsidRDefault="002C74D8" w:rsidP="00C43C11">
            <w:pPr>
              <w:pStyle w:val="NoSpacing"/>
              <w:spacing w:line="276" w:lineRule="auto"/>
            </w:pPr>
            <w:r w:rsidRPr="00CD5E1B">
              <w:t>56.935462</w:t>
            </w:r>
          </w:p>
        </w:tc>
        <w:tc>
          <w:tcPr>
            <w:tcW w:w="1560" w:type="dxa"/>
          </w:tcPr>
          <w:p w14:paraId="4CA83BF6" w14:textId="2CDE6AF1" w:rsidR="002C74D8" w:rsidRDefault="002C74D8" w:rsidP="00C43C11">
            <w:pPr>
              <w:pStyle w:val="NoSpacing"/>
              <w:spacing w:line="276" w:lineRule="auto"/>
            </w:pPr>
            <w:r w:rsidRPr="00CD5E1B">
              <w:t>3.978216887</w:t>
            </w:r>
          </w:p>
        </w:tc>
        <w:tc>
          <w:tcPr>
            <w:tcW w:w="1560" w:type="dxa"/>
          </w:tcPr>
          <w:p w14:paraId="6D111DA9" w14:textId="6BB961C9" w:rsidR="002C74D8" w:rsidRDefault="002C74D8" w:rsidP="00C43C11">
            <w:pPr>
              <w:pStyle w:val="NoSpacing"/>
              <w:spacing w:line="276" w:lineRule="auto"/>
            </w:pPr>
            <w:r w:rsidRPr="00CD5E1B">
              <w:t>715.604208</w:t>
            </w:r>
          </w:p>
        </w:tc>
      </w:tr>
      <w:tr w:rsidR="002C74D8" w14:paraId="581F2ECD" w14:textId="77777777" w:rsidTr="006B13AE">
        <w:tc>
          <w:tcPr>
            <w:tcW w:w="1560" w:type="dxa"/>
          </w:tcPr>
          <w:p w14:paraId="10B085F4" w14:textId="2E0B64E8" w:rsidR="002C74D8" w:rsidRDefault="002C74D8" w:rsidP="00C43C11">
            <w:pPr>
              <w:pStyle w:val="NoSpacing"/>
              <w:spacing w:line="276" w:lineRule="auto"/>
            </w:pPr>
            <w:r w:rsidRPr="00CD5E1B">
              <w:t>3500</w:t>
            </w:r>
          </w:p>
        </w:tc>
        <w:tc>
          <w:tcPr>
            <w:tcW w:w="1560" w:type="dxa"/>
          </w:tcPr>
          <w:p w14:paraId="5F0FAB85" w14:textId="37750DFF" w:rsidR="002C74D8" w:rsidRDefault="002C74D8" w:rsidP="00C43C11">
            <w:pPr>
              <w:pStyle w:val="NoSpacing"/>
              <w:spacing w:line="276" w:lineRule="auto"/>
            </w:pPr>
            <w:r w:rsidRPr="00CD5E1B">
              <w:t>34.86684799</w:t>
            </w:r>
          </w:p>
        </w:tc>
        <w:tc>
          <w:tcPr>
            <w:tcW w:w="1560" w:type="dxa"/>
          </w:tcPr>
          <w:p w14:paraId="7733EAE6" w14:textId="389D89BA" w:rsidR="002C74D8" w:rsidRDefault="002C74D8" w:rsidP="00C43C11">
            <w:pPr>
              <w:pStyle w:val="NoSpacing"/>
              <w:spacing w:line="276" w:lineRule="auto"/>
            </w:pPr>
            <w:r w:rsidRPr="00CD5E1B">
              <w:t>3.625830889</w:t>
            </w:r>
          </w:p>
        </w:tc>
        <w:tc>
          <w:tcPr>
            <w:tcW w:w="1560" w:type="dxa"/>
          </w:tcPr>
          <w:p w14:paraId="1DC774BD" w14:textId="7CA67A26" w:rsidR="002C74D8" w:rsidRDefault="002C74D8" w:rsidP="00C43C11">
            <w:pPr>
              <w:pStyle w:val="NoSpacing"/>
              <w:spacing w:line="276" w:lineRule="auto"/>
            </w:pPr>
            <w:r w:rsidRPr="00CD5E1B">
              <w:t>56.95947814</w:t>
            </w:r>
          </w:p>
        </w:tc>
        <w:tc>
          <w:tcPr>
            <w:tcW w:w="1560" w:type="dxa"/>
          </w:tcPr>
          <w:p w14:paraId="07D641D1" w14:textId="057E61B8" w:rsidR="002C74D8" w:rsidRDefault="002C74D8" w:rsidP="00C43C11">
            <w:pPr>
              <w:pStyle w:val="NoSpacing"/>
              <w:spacing w:line="276" w:lineRule="auto"/>
            </w:pPr>
            <w:r w:rsidRPr="00CD5E1B">
              <w:t>3.966948032</w:t>
            </w:r>
          </w:p>
        </w:tc>
        <w:tc>
          <w:tcPr>
            <w:tcW w:w="1560" w:type="dxa"/>
          </w:tcPr>
          <w:p w14:paraId="41A7A985" w14:textId="5C778857" w:rsidR="002C74D8" w:rsidRDefault="002C74D8" w:rsidP="00C43C11">
            <w:pPr>
              <w:pStyle w:val="NoSpacing"/>
              <w:spacing w:line="276" w:lineRule="auto"/>
            </w:pPr>
            <w:r w:rsidRPr="00CD5E1B">
              <w:t>719.419198</w:t>
            </w:r>
          </w:p>
        </w:tc>
      </w:tr>
      <w:tr w:rsidR="002C74D8" w14:paraId="295FB667" w14:textId="77777777" w:rsidTr="006B13AE">
        <w:tc>
          <w:tcPr>
            <w:tcW w:w="1560" w:type="dxa"/>
          </w:tcPr>
          <w:p w14:paraId="3F53665C" w14:textId="1C39E8EF" w:rsidR="002C74D8" w:rsidRDefault="002C74D8" w:rsidP="00C43C11">
            <w:pPr>
              <w:pStyle w:val="NoSpacing"/>
              <w:spacing w:line="276" w:lineRule="auto"/>
            </w:pPr>
            <w:r w:rsidRPr="00CD5E1B">
              <w:t>3600</w:t>
            </w:r>
          </w:p>
        </w:tc>
        <w:tc>
          <w:tcPr>
            <w:tcW w:w="1560" w:type="dxa"/>
          </w:tcPr>
          <w:p w14:paraId="7D8AA2DF" w14:textId="3314E05E" w:rsidR="002C74D8" w:rsidRDefault="002C74D8" w:rsidP="00C43C11">
            <w:pPr>
              <w:pStyle w:val="NoSpacing"/>
              <w:spacing w:line="276" w:lineRule="auto"/>
            </w:pPr>
            <w:r w:rsidRPr="00CD5E1B">
              <w:t>34.88854241</w:t>
            </w:r>
          </w:p>
        </w:tc>
        <w:tc>
          <w:tcPr>
            <w:tcW w:w="1560" w:type="dxa"/>
          </w:tcPr>
          <w:p w14:paraId="4A9741D8" w14:textId="163F8559" w:rsidR="002C74D8" w:rsidRDefault="002C74D8" w:rsidP="00C43C11">
            <w:pPr>
              <w:pStyle w:val="NoSpacing"/>
              <w:spacing w:line="276" w:lineRule="auto"/>
            </w:pPr>
            <w:r w:rsidRPr="00CD5E1B">
              <w:t>3.786928892</w:t>
            </w:r>
          </w:p>
        </w:tc>
        <w:tc>
          <w:tcPr>
            <w:tcW w:w="1560" w:type="dxa"/>
          </w:tcPr>
          <w:p w14:paraId="27C5C6A0" w14:textId="686C4FDA" w:rsidR="002C74D8" w:rsidRDefault="002C74D8" w:rsidP="00C43C11">
            <w:pPr>
              <w:pStyle w:val="NoSpacing"/>
              <w:spacing w:line="276" w:lineRule="auto"/>
            </w:pPr>
            <w:r w:rsidRPr="00CD5E1B">
              <w:t>57.3007431</w:t>
            </w:r>
          </w:p>
        </w:tc>
        <w:tc>
          <w:tcPr>
            <w:tcW w:w="1560" w:type="dxa"/>
          </w:tcPr>
          <w:p w14:paraId="6961A2B7" w14:textId="253BCEB2" w:rsidR="002C74D8" w:rsidRDefault="002C74D8" w:rsidP="00C43C11">
            <w:pPr>
              <w:pStyle w:val="NoSpacing"/>
              <w:spacing w:line="276" w:lineRule="auto"/>
            </w:pPr>
            <w:r w:rsidRPr="00CD5E1B">
              <w:t>3.874152899</w:t>
            </w:r>
          </w:p>
        </w:tc>
        <w:tc>
          <w:tcPr>
            <w:tcW w:w="1560" w:type="dxa"/>
          </w:tcPr>
          <w:p w14:paraId="61AC4854" w14:textId="02754CC6" w:rsidR="002C74D8" w:rsidRDefault="002C74D8" w:rsidP="00C43C11">
            <w:pPr>
              <w:pStyle w:val="NoSpacing"/>
              <w:spacing w:line="276" w:lineRule="auto"/>
            </w:pPr>
            <w:r w:rsidRPr="00CD5E1B">
              <w:t>722.7068</w:t>
            </w:r>
          </w:p>
        </w:tc>
      </w:tr>
      <w:tr w:rsidR="002C74D8" w14:paraId="12D9AB94" w14:textId="77777777" w:rsidTr="006B13AE">
        <w:tc>
          <w:tcPr>
            <w:tcW w:w="1560" w:type="dxa"/>
          </w:tcPr>
          <w:p w14:paraId="57E558DF" w14:textId="7CC18E1E" w:rsidR="002C74D8" w:rsidRDefault="002C74D8" w:rsidP="00C43C11">
            <w:pPr>
              <w:pStyle w:val="NoSpacing"/>
              <w:spacing w:line="276" w:lineRule="auto"/>
            </w:pPr>
            <w:r w:rsidRPr="00CD5E1B">
              <w:t>3700</w:t>
            </w:r>
          </w:p>
        </w:tc>
        <w:tc>
          <w:tcPr>
            <w:tcW w:w="1560" w:type="dxa"/>
          </w:tcPr>
          <w:p w14:paraId="148F397B" w14:textId="567E87E5" w:rsidR="002C74D8" w:rsidRDefault="002C74D8" w:rsidP="00C43C11">
            <w:pPr>
              <w:pStyle w:val="NoSpacing"/>
              <w:spacing w:line="276" w:lineRule="auto"/>
            </w:pPr>
            <w:r w:rsidRPr="00CD5E1B">
              <w:t>34.86988211</w:t>
            </w:r>
          </w:p>
        </w:tc>
        <w:tc>
          <w:tcPr>
            <w:tcW w:w="1560" w:type="dxa"/>
          </w:tcPr>
          <w:p w14:paraId="559CEEB0" w14:textId="0B3BD88D" w:rsidR="002C74D8" w:rsidRDefault="002C74D8" w:rsidP="00C43C11">
            <w:pPr>
              <w:pStyle w:val="NoSpacing"/>
              <w:spacing w:line="276" w:lineRule="auto"/>
            </w:pPr>
            <w:r w:rsidRPr="00CD5E1B">
              <w:t>3.728536129</w:t>
            </w:r>
          </w:p>
        </w:tc>
        <w:tc>
          <w:tcPr>
            <w:tcW w:w="1560" w:type="dxa"/>
          </w:tcPr>
          <w:p w14:paraId="007DA8F6" w14:textId="24CE5BA8" w:rsidR="002C74D8" w:rsidRDefault="002C74D8" w:rsidP="00C43C11">
            <w:pPr>
              <w:pStyle w:val="NoSpacing"/>
              <w:spacing w:line="276" w:lineRule="auto"/>
            </w:pPr>
            <w:r w:rsidRPr="00CD5E1B">
              <w:t>58.29726315</w:t>
            </w:r>
          </w:p>
        </w:tc>
        <w:tc>
          <w:tcPr>
            <w:tcW w:w="1560" w:type="dxa"/>
          </w:tcPr>
          <w:p w14:paraId="6FC7A2BB" w14:textId="3FEECB01" w:rsidR="002C74D8" w:rsidRDefault="002C74D8" w:rsidP="00C43C11">
            <w:pPr>
              <w:pStyle w:val="NoSpacing"/>
              <w:spacing w:line="276" w:lineRule="auto"/>
            </w:pPr>
            <w:r w:rsidRPr="00CD5E1B">
              <w:t>3.999593973</w:t>
            </w:r>
          </w:p>
        </w:tc>
        <w:tc>
          <w:tcPr>
            <w:tcW w:w="1560" w:type="dxa"/>
          </w:tcPr>
          <w:p w14:paraId="58BAD712" w14:textId="46EEC13A" w:rsidR="002C74D8" w:rsidRDefault="002C74D8" w:rsidP="00C43C11">
            <w:pPr>
              <w:pStyle w:val="NoSpacing"/>
              <w:spacing w:line="276" w:lineRule="auto"/>
            </w:pPr>
            <w:r w:rsidRPr="00CD5E1B">
              <w:t>716.939121</w:t>
            </w:r>
          </w:p>
        </w:tc>
      </w:tr>
      <w:tr w:rsidR="002C74D8" w14:paraId="23A614F3" w14:textId="77777777" w:rsidTr="006B13AE">
        <w:tc>
          <w:tcPr>
            <w:tcW w:w="1560" w:type="dxa"/>
          </w:tcPr>
          <w:p w14:paraId="4397FEAB" w14:textId="17AB3BC1" w:rsidR="002C74D8" w:rsidRDefault="002C74D8" w:rsidP="00C43C11">
            <w:pPr>
              <w:pStyle w:val="NoSpacing"/>
              <w:spacing w:line="276" w:lineRule="auto"/>
            </w:pPr>
            <w:r w:rsidRPr="00CD5E1B">
              <w:t>3800</w:t>
            </w:r>
          </w:p>
        </w:tc>
        <w:tc>
          <w:tcPr>
            <w:tcW w:w="1560" w:type="dxa"/>
          </w:tcPr>
          <w:p w14:paraId="3911BEE9" w14:textId="2BA30B1E" w:rsidR="002C74D8" w:rsidRDefault="002C74D8" w:rsidP="00C43C11">
            <w:pPr>
              <w:pStyle w:val="NoSpacing"/>
              <w:spacing w:line="276" w:lineRule="auto"/>
            </w:pPr>
            <w:r w:rsidRPr="00CD5E1B">
              <w:t>35.60413408</w:t>
            </w:r>
          </w:p>
        </w:tc>
        <w:tc>
          <w:tcPr>
            <w:tcW w:w="1560" w:type="dxa"/>
          </w:tcPr>
          <w:p w14:paraId="78D5D3D9" w14:textId="55B2387E" w:rsidR="002C74D8" w:rsidRDefault="002C74D8" w:rsidP="00C43C11">
            <w:pPr>
              <w:pStyle w:val="NoSpacing"/>
              <w:spacing w:line="276" w:lineRule="auto"/>
            </w:pPr>
            <w:r w:rsidRPr="00CD5E1B">
              <w:t>3.853372812</w:t>
            </w:r>
          </w:p>
        </w:tc>
        <w:tc>
          <w:tcPr>
            <w:tcW w:w="1560" w:type="dxa"/>
          </w:tcPr>
          <w:p w14:paraId="3E2D188E" w14:textId="526520AB" w:rsidR="002C74D8" w:rsidRDefault="002C74D8" w:rsidP="00C43C11">
            <w:pPr>
              <w:pStyle w:val="NoSpacing"/>
              <w:spacing w:line="276" w:lineRule="auto"/>
            </w:pPr>
            <w:r w:rsidRPr="00CD5E1B">
              <w:t>63.3768971</w:t>
            </w:r>
          </w:p>
        </w:tc>
        <w:tc>
          <w:tcPr>
            <w:tcW w:w="1560" w:type="dxa"/>
          </w:tcPr>
          <w:p w14:paraId="6313C8A4" w14:textId="69587654" w:rsidR="002C74D8" w:rsidRDefault="002C74D8" w:rsidP="00C43C11">
            <w:pPr>
              <w:pStyle w:val="NoSpacing"/>
              <w:spacing w:line="276" w:lineRule="auto"/>
            </w:pPr>
            <w:r w:rsidRPr="00CD5E1B">
              <w:t>3.971475124</w:t>
            </w:r>
          </w:p>
        </w:tc>
        <w:tc>
          <w:tcPr>
            <w:tcW w:w="1560" w:type="dxa"/>
          </w:tcPr>
          <w:p w14:paraId="0905193E" w14:textId="01C06570" w:rsidR="002C74D8" w:rsidRDefault="002C74D8" w:rsidP="00C43C11">
            <w:pPr>
              <w:pStyle w:val="NoSpacing"/>
              <w:spacing w:line="276" w:lineRule="auto"/>
            </w:pPr>
            <w:r w:rsidRPr="00CD5E1B">
              <w:t>721.0257149</w:t>
            </w:r>
          </w:p>
        </w:tc>
      </w:tr>
      <w:tr w:rsidR="002C74D8" w14:paraId="26044C69" w14:textId="77777777" w:rsidTr="006B13AE">
        <w:tc>
          <w:tcPr>
            <w:tcW w:w="1560" w:type="dxa"/>
          </w:tcPr>
          <w:p w14:paraId="357E754F" w14:textId="1947A7A7" w:rsidR="002C74D8" w:rsidRDefault="002C74D8" w:rsidP="00C43C11">
            <w:pPr>
              <w:pStyle w:val="NoSpacing"/>
              <w:spacing w:line="276" w:lineRule="auto"/>
            </w:pPr>
            <w:r w:rsidRPr="00CD5E1B">
              <w:t>3900</w:t>
            </w:r>
          </w:p>
        </w:tc>
        <w:tc>
          <w:tcPr>
            <w:tcW w:w="1560" w:type="dxa"/>
          </w:tcPr>
          <w:p w14:paraId="4F673908" w14:textId="6BB079F0" w:rsidR="002C74D8" w:rsidRDefault="002C74D8" w:rsidP="00C43C11">
            <w:pPr>
              <w:pStyle w:val="NoSpacing"/>
              <w:spacing w:line="276" w:lineRule="auto"/>
            </w:pPr>
            <w:r w:rsidRPr="00CD5E1B">
              <w:t>34.85610509</w:t>
            </w:r>
          </w:p>
        </w:tc>
        <w:tc>
          <w:tcPr>
            <w:tcW w:w="1560" w:type="dxa"/>
          </w:tcPr>
          <w:p w14:paraId="4603BFDF" w14:textId="5A0CBCC5" w:rsidR="002C74D8" w:rsidRDefault="002C74D8" w:rsidP="00C43C11">
            <w:pPr>
              <w:pStyle w:val="NoSpacing"/>
              <w:spacing w:line="276" w:lineRule="auto"/>
            </w:pPr>
            <w:r w:rsidRPr="00CD5E1B">
              <w:t>3.770243168</w:t>
            </w:r>
          </w:p>
        </w:tc>
        <w:tc>
          <w:tcPr>
            <w:tcW w:w="1560" w:type="dxa"/>
          </w:tcPr>
          <w:p w14:paraId="18E4B14B" w14:textId="240473D5" w:rsidR="002C74D8" w:rsidRDefault="002C74D8" w:rsidP="00C43C11">
            <w:pPr>
              <w:pStyle w:val="NoSpacing"/>
              <w:spacing w:line="276" w:lineRule="auto"/>
            </w:pPr>
            <w:r w:rsidRPr="00CD5E1B">
              <w:t>64.4227891</w:t>
            </w:r>
          </w:p>
        </w:tc>
        <w:tc>
          <w:tcPr>
            <w:tcW w:w="1560" w:type="dxa"/>
          </w:tcPr>
          <w:p w14:paraId="18725793" w14:textId="7A38F1D4" w:rsidR="002C74D8" w:rsidRDefault="002C74D8" w:rsidP="00C43C11">
            <w:pPr>
              <w:pStyle w:val="NoSpacing"/>
              <w:spacing w:line="276" w:lineRule="auto"/>
            </w:pPr>
            <w:r w:rsidRPr="00CD5E1B">
              <w:t>3.950376272</w:t>
            </w:r>
          </w:p>
        </w:tc>
        <w:tc>
          <w:tcPr>
            <w:tcW w:w="1560" w:type="dxa"/>
          </w:tcPr>
          <w:p w14:paraId="75966742" w14:textId="75A23BBD" w:rsidR="002C74D8" w:rsidRDefault="002C74D8" w:rsidP="00C43C11">
            <w:pPr>
              <w:pStyle w:val="NoSpacing"/>
              <w:spacing w:line="276" w:lineRule="auto"/>
            </w:pPr>
            <w:r w:rsidRPr="00CD5E1B">
              <w:t>754.906004</w:t>
            </w:r>
          </w:p>
        </w:tc>
      </w:tr>
      <w:tr w:rsidR="002C74D8" w14:paraId="5E9F6055" w14:textId="77777777" w:rsidTr="006B13AE">
        <w:tc>
          <w:tcPr>
            <w:tcW w:w="1560" w:type="dxa"/>
          </w:tcPr>
          <w:p w14:paraId="0DF40E52" w14:textId="3E413B97" w:rsidR="002C74D8" w:rsidRDefault="002C74D8" w:rsidP="00C43C11">
            <w:pPr>
              <w:pStyle w:val="NoSpacing"/>
              <w:spacing w:line="276" w:lineRule="auto"/>
            </w:pPr>
            <w:r w:rsidRPr="00CD5E1B">
              <w:t>4000</w:t>
            </w:r>
          </w:p>
        </w:tc>
        <w:tc>
          <w:tcPr>
            <w:tcW w:w="1560" w:type="dxa"/>
          </w:tcPr>
          <w:p w14:paraId="66D61FC7" w14:textId="49072DAF" w:rsidR="002C74D8" w:rsidRDefault="002C74D8" w:rsidP="00C43C11">
            <w:pPr>
              <w:pStyle w:val="NoSpacing"/>
              <w:spacing w:line="276" w:lineRule="auto"/>
            </w:pPr>
            <w:r w:rsidRPr="00CD5E1B">
              <w:t>34.73978376</w:t>
            </w:r>
          </w:p>
        </w:tc>
        <w:tc>
          <w:tcPr>
            <w:tcW w:w="1560" w:type="dxa"/>
          </w:tcPr>
          <w:p w14:paraId="3F8DF3C7" w14:textId="7894CBDA" w:rsidR="002C74D8" w:rsidRDefault="002C74D8" w:rsidP="00C43C11">
            <w:pPr>
              <w:pStyle w:val="NoSpacing"/>
              <w:spacing w:line="276" w:lineRule="auto"/>
            </w:pPr>
            <w:r w:rsidRPr="00CD5E1B">
              <w:t>3.616067171</w:t>
            </w:r>
          </w:p>
        </w:tc>
        <w:tc>
          <w:tcPr>
            <w:tcW w:w="1560" w:type="dxa"/>
          </w:tcPr>
          <w:p w14:paraId="43CDF501" w14:textId="3DA51E5B" w:rsidR="002C74D8" w:rsidRDefault="002C74D8" w:rsidP="00C43C11">
            <w:pPr>
              <w:pStyle w:val="NoSpacing"/>
              <w:spacing w:line="276" w:lineRule="auto"/>
            </w:pPr>
            <w:r w:rsidRPr="00CD5E1B">
              <w:t>63.72983575</w:t>
            </w:r>
          </w:p>
        </w:tc>
        <w:tc>
          <w:tcPr>
            <w:tcW w:w="1560" w:type="dxa"/>
          </w:tcPr>
          <w:p w14:paraId="4F3D0DCA" w14:textId="0EE786EC" w:rsidR="002C74D8" w:rsidRDefault="002C74D8" w:rsidP="00C43C11">
            <w:pPr>
              <w:pStyle w:val="NoSpacing"/>
              <w:spacing w:line="276" w:lineRule="auto"/>
            </w:pPr>
            <w:r w:rsidRPr="00CD5E1B">
              <w:t>3.9523561</w:t>
            </w:r>
          </w:p>
        </w:tc>
        <w:tc>
          <w:tcPr>
            <w:tcW w:w="1560" w:type="dxa"/>
          </w:tcPr>
          <w:p w14:paraId="7446E3D5" w14:textId="632FD7A3" w:rsidR="002C74D8" w:rsidRDefault="002C74D8" w:rsidP="00C43C11">
            <w:pPr>
              <w:pStyle w:val="NoSpacing"/>
              <w:spacing w:line="276" w:lineRule="auto"/>
            </w:pPr>
            <w:r w:rsidRPr="00CD5E1B">
              <w:t>756.9659011</w:t>
            </w:r>
          </w:p>
        </w:tc>
      </w:tr>
      <w:tr w:rsidR="002C74D8" w14:paraId="7FBA8EDE" w14:textId="77777777" w:rsidTr="006B13AE">
        <w:tc>
          <w:tcPr>
            <w:tcW w:w="1560" w:type="dxa"/>
          </w:tcPr>
          <w:p w14:paraId="233F83C2" w14:textId="1EE3DCEE" w:rsidR="002C74D8" w:rsidRDefault="002C74D8" w:rsidP="00C43C11">
            <w:pPr>
              <w:pStyle w:val="NoSpacing"/>
              <w:spacing w:line="276" w:lineRule="auto"/>
            </w:pPr>
            <w:r w:rsidRPr="00CD5E1B">
              <w:t>4100</w:t>
            </w:r>
          </w:p>
        </w:tc>
        <w:tc>
          <w:tcPr>
            <w:tcW w:w="1560" w:type="dxa"/>
          </w:tcPr>
          <w:p w14:paraId="56AE6C03" w14:textId="47549453" w:rsidR="002C74D8" w:rsidRDefault="002C74D8" w:rsidP="00C43C11">
            <w:pPr>
              <w:pStyle w:val="NoSpacing"/>
              <w:spacing w:line="276" w:lineRule="auto"/>
            </w:pPr>
            <w:r w:rsidRPr="00CD5E1B">
              <w:t>34.72175217</w:t>
            </w:r>
          </w:p>
        </w:tc>
        <w:tc>
          <w:tcPr>
            <w:tcW w:w="1560" w:type="dxa"/>
          </w:tcPr>
          <w:p w14:paraId="7C729451" w14:textId="14F58327" w:rsidR="002C74D8" w:rsidRDefault="002C74D8" w:rsidP="00C43C11">
            <w:pPr>
              <w:pStyle w:val="NoSpacing"/>
              <w:spacing w:line="276" w:lineRule="auto"/>
            </w:pPr>
            <w:r w:rsidRPr="00CD5E1B">
              <w:t>3.62292695</w:t>
            </w:r>
          </w:p>
        </w:tc>
        <w:tc>
          <w:tcPr>
            <w:tcW w:w="1560" w:type="dxa"/>
          </w:tcPr>
          <w:p w14:paraId="52B0D079" w14:textId="264696DF" w:rsidR="002C74D8" w:rsidRDefault="002C74D8" w:rsidP="00C43C11">
            <w:pPr>
              <w:pStyle w:val="NoSpacing"/>
              <w:spacing w:line="276" w:lineRule="auto"/>
            </w:pPr>
            <w:r w:rsidRPr="00CD5E1B">
              <w:t>63.14247298</w:t>
            </w:r>
          </w:p>
        </w:tc>
        <w:tc>
          <w:tcPr>
            <w:tcW w:w="1560" w:type="dxa"/>
          </w:tcPr>
          <w:p w14:paraId="643AA545" w14:textId="6BC287F0" w:rsidR="002C74D8" w:rsidRDefault="002C74D8" w:rsidP="00C43C11">
            <w:pPr>
              <w:pStyle w:val="NoSpacing"/>
              <w:spacing w:line="276" w:lineRule="auto"/>
            </w:pPr>
            <w:r w:rsidRPr="00CD5E1B">
              <w:t>3.965316057</w:t>
            </w:r>
          </w:p>
        </w:tc>
        <w:tc>
          <w:tcPr>
            <w:tcW w:w="1560" w:type="dxa"/>
          </w:tcPr>
          <w:p w14:paraId="38E336D0" w14:textId="20E5E29F" w:rsidR="002C74D8" w:rsidRDefault="002C74D8" w:rsidP="00C43C11">
            <w:pPr>
              <w:pStyle w:val="NoSpacing"/>
              <w:spacing w:line="276" w:lineRule="auto"/>
            </w:pPr>
            <w:r w:rsidRPr="00CD5E1B">
              <w:t>712.736068</w:t>
            </w:r>
          </w:p>
        </w:tc>
      </w:tr>
      <w:tr w:rsidR="002C74D8" w14:paraId="486548ED" w14:textId="77777777" w:rsidTr="006B13AE">
        <w:tc>
          <w:tcPr>
            <w:tcW w:w="1560" w:type="dxa"/>
          </w:tcPr>
          <w:p w14:paraId="3307DB87" w14:textId="122FBF9F" w:rsidR="002C74D8" w:rsidRDefault="002C74D8" w:rsidP="00C43C11">
            <w:pPr>
              <w:pStyle w:val="NoSpacing"/>
              <w:spacing w:line="276" w:lineRule="auto"/>
            </w:pPr>
            <w:r w:rsidRPr="00CD5E1B">
              <w:t>4200</w:t>
            </w:r>
          </w:p>
        </w:tc>
        <w:tc>
          <w:tcPr>
            <w:tcW w:w="1560" w:type="dxa"/>
          </w:tcPr>
          <w:p w14:paraId="4F7D8DB4" w14:textId="6E7A1A16" w:rsidR="002C74D8" w:rsidRDefault="002C74D8" w:rsidP="00C43C11">
            <w:pPr>
              <w:pStyle w:val="NoSpacing"/>
              <w:spacing w:line="276" w:lineRule="auto"/>
            </w:pPr>
            <w:r w:rsidRPr="00CD5E1B">
              <w:t>34.75443697</w:t>
            </w:r>
          </w:p>
        </w:tc>
        <w:tc>
          <w:tcPr>
            <w:tcW w:w="1560" w:type="dxa"/>
          </w:tcPr>
          <w:p w14:paraId="1EB20D0E" w14:textId="20368581" w:rsidR="002C74D8" w:rsidRDefault="002C74D8" w:rsidP="00C43C11">
            <w:pPr>
              <w:pStyle w:val="NoSpacing"/>
              <w:spacing w:line="276" w:lineRule="auto"/>
            </w:pPr>
            <w:r w:rsidRPr="00CD5E1B">
              <w:t>3.969269991</w:t>
            </w:r>
          </w:p>
        </w:tc>
        <w:tc>
          <w:tcPr>
            <w:tcW w:w="1560" w:type="dxa"/>
          </w:tcPr>
          <w:p w14:paraId="2FABA3AF" w14:textId="00F421DA" w:rsidR="002C74D8" w:rsidRDefault="002C74D8" w:rsidP="00C43C11">
            <w:pPr>
              <w:pStyle w:val="NoSpacing"/>
              <w:spacing w:line="276" w:lineRule="auto"/>
            </w:pPr>
            <w:r w:rsidRPr="00CD5E1B">
              <w:t>60.87343502</w:t>
            </w:r>
          </w:p>
        </w:tc>
        <w:tc>
          <w:tcPr>
            <w:tcW w:w="1560" w:type="dxa"/>
          </w:tcPr>
          <w:p w14:paraId="66B342FE" w14:textId="54106B18" w:rsidR="002C74D8" w:rsidRDefault="002C74D8" w:rsidP="00C43C11">
            <w:pPr>
              <w:pStyle w:val="NoSpacing"/>
              <w:spacing w:line="276" w:lineRule="auto"/>
            </w:pPr>
            <w:r w:rsidRPr="00CD5E1B">
              <w:t>3.932665825</w:t>
            </w:r>
          </w:p>
        </w:tc>
        <w:tc>
          <w:tcPr>
            <w:tcW w:w="1560" w:type="dxa"/>
          </w:tcPr>
          <w:p w14:paraId="061E02FD" w14:textId="14E950B3" w:rsidR="002C74D8" w:rsidRDefault="002C74D8" w:rsidP="00C43C11">
            <w:pPr>
              <w:pStyle w:val="NoSpacing"/>
              <w:spacing w:line="276" w:lineRule="auto"/>
            </w:pPr>
            <w:r w:rsidRPr="00CD5E1B">
              <w:t>713.4003789</w:t>
            </w:r>
          </w:p>
        </w:tc>
      </w:tr>
      <w:tr w:rsidR="002C74D8" w14:paraId="0932D793" w14:textId="77777777" w:rsidTr="006B13AE">
        <w:tc>
          <w:tcPr>
            <w:tcW w:w="1560" w:type="dxa"/>
          </w:tcPr>
          <w:p w14:paraId="70AB7B98" w14:textId="32C1F779" w:rsidR="002C74D8" w:rsidRDefault="002C74D8" w:rsidP="00C43C11">
            <w:pPr>
              <w:pStyle w:val="NoSpacing"/>
              <w:spacing w:line="276" w:lineRule="auto"/>
            </w:pPr>
            <w:r w:rsidRPr="00CD5E1B">
              <w:t>4300</w:t>
            </w:r>
          </w:p>
        </w:tc>
        <w:tc>
          <w:tcPr>
            <w:tcW w:w="1560" w:type="dxa"/>
          </w:tcPr>
          <w:p w14:paraId="7DB16BB4" w14:textId="66209899" w:rsidR="002C74D8" w:rsidRDefault="002C74D8" w:rsidP="00C43C11">
            <w:pPr>
              <w:pStyle w:val="NoSpacing"/>
              <w:spacing w:line="276" w:lineRule="auto"/>
            </w:pPr>
            <w:r w:rsidRPr="00CD5E1B">
              <w:t>34.6889441</w:t>
            </w:r>
          </w:p>
        </w:tc>
        <w:tc>
          <w:tcPr>
            <w:tcW w:w="1560" w:type="dxa"/>
          </w:tcPr>
          <w:p w14:paraId="1A7DD167" w14:textId="70896BFA" w:rsidR="002C74D8" w:rsidRDefault="002C74D8" w:rsidP="00C43C11">
            <w:pPr>
              <w:pStyle w:val="NoSpacing"/>
              <w:spacing w:line="276" w:lineRule="auto"/>
            </w:pPr>
            <w:r w:rsidRPr="00CD5E1B">
              <w:t>3.708190918</w:t>
            </w:r>
          </w:p>
        </w:tc>
        <w:tc>
          <w:tcPr>
            <w:tcW w:w="1560" w:type="dxa"/>
          </w:tcPr>
          <w:p w14:paraId="67D71D61" w14:textId="1F9A8E60" w:rsidR="002C74D8" w:rsidRDefault="002C74D8" w:rsidP="00C43C11">
            <w:pPr>
              <w:pStyle w:val="NoSpacing"/>
              <w:spacing w:line="276" w:lineRule="auto"/>
            </w:pPr>
            <w:r w:rsidRPr="00CD5E1B">
              <w:t>56.85196495</w:t>
            </w:r>
          </w:p>
        </w:tc>
        <w:tc>
          <w:tcPr>
            <w:tcW w:w="1560" w:type="dxa"/>
          </w:tcPr>
          <w:p w14:paraId="428EFE96" w14:textId="5678E976" w:rsidR="002C74D8" w:rsidRDefault="002C74D8" w:rsidP="00C43C11">
            <w:pPr>
              <w:pStyle w:val="NoSpacing"/>
              <w:spacing w:line="276" w:lineRule="auto"/>
            </w:pPr>
            <w:r w:rsidRPr="00CD5E1B">
              <w:t>3.969374895</w:t>
            </w:r>
          </w:p>
        </w:tc>
        <w:tc>
          <w:tcPr>
            <w:tcW w:w="1560" w:type="dxa"/>
          </w:tcPr>
          <w:p w14:paraId="02C98CFF" w14:textId="77A136C5" w:rsidR="002C74D8" w:rsidRDefault="002C74D8" w:rsidP="00C43C11">
            <w:pPr>
              <w:pStyle w:val="NoSpacing"/>
              <w:spacing w:line="276" w:lineRule="auto"/>
            </w:pPr>
            <w:r w:rsidRPr="00CD5E1B">
              <w:t>713.6921852</w:t>
            </w:r>
          </w:p>
        </w:tc>
      </w:tr>
      <w:tr w:rsidR="002C74D8" w14:paraId="58BBBE89" w14:textId="77777777" w:rsidTr="006B13AE">
        <w:tc>
          <w:tcPr>
            <w:tcW w:w="1560" w:type="dxa"/>
          </w:tcPr>
          <w:p w14:paraId="7E84DA13" w14:textId="04731DD6" w:rsidR="002C74D8" w:rsidRDefault="002C74D8" w:rsidP="00C43C11">
            <w:pPr>
              <w:pStyle w:val="NoSpacing"/>
              <w:spacing w:line="276" w:lineRule="auto"/>
            </w:pPr>
            <w:r w:rsidRPr="00CD5E1B">
              <w:t>4400</w:t>
            </w:r>
          </w:p>
        </w:tc>
        <w:tc>
          <w:tcPr>
            <w:tcW w:w="1560" w:type="dxa"/>
          </w:tcPr>
          <w:p w14:paraId="49AEFA29" w14:textId="3DBD87E1" w:rsidR="002C74D8" w:rsidRDefault="002C74D8" w:rsidP="00C43C11">
            <w:pPr>
              <w:pStyle w:val="NoSpacing"/>
              <w:spacing w:line="276" w:lineRule="auto"/>
            </w:pPr>
            <w:r w:rsidRPr="00CD5E1B">
              <w:t>34.63854909</w:t>
            </w:r>
          </w:p>
        </w:tc>
        <w:tc>
          <w:tcPr>
            <w:tcW w:w="1560" w:type="dxa"/>
          </w:tcPr>
          <w:p w14:paraId="58BFDDC5" w14:textId="01788930" w:rsidR="002C74D8" w:rsidRDefault="002C74D8" w:rsidP="00C43C11">
            <w:pPr>
              <w:pStyle w:val="NoSpacing"/>
              <w:spacing w:line="276" w:lineRule="auto"/>
            </w:pPr>
            <w:r w:rsidRPr="00CD5E1B">
              <w:t>3.766145945</w:t>
            </w:r>
          </w:p>
        </w:tc>
        <w:tc>
          <w:tcPr>
            <w:tcW w:w="1560" w:type="dxa"/>
          </w:tcPr>
          <w:p w14:paraId="53ABB777" w14:textId="3F49DBDB" w:rsidR="002C74D8" w:rsidRDefault="002C74D8" w:rsidP="00C43C11">
            <w:pPr>
              <w:pStyle w:val="NoSpacing"/>
              <w:spacing w:line="276" w:lineRule="auto"/>
            </w:pPr>
            <w:r w:rsidRPr="00CD5E1B">
              <w:t>56.5027101</w:t>
            </w:r>
          </w:p>
        </w:tc>
        <w:tc>
          <w:tcPr>
            <w:tcW w:w="1560" w:type="dxa"/>
          </w:tcPr>
          <w:p w14:paraId="7DAA3575" w14:textId="5F04B9B9" w:rsidR="002C74D8" w:rsidRDefault="002C74D8" w:rsidP="00C43C11">
            <w:pPr>
              <w:pStyle w:val="NoSpacing"/>
              <w:spacing w:line="276" w:lineRule="auto"/>
            </w:pPr>
            <w:r w:rsidRPr="00CD5E1B">
              <w:t>4.000520945</w:t>
            </w:r>
          </w:p>
        </w:tc>
        <w:tc>
          <w:tcPr>
            <w:tcW w:w="1560" w:type="dxa"/>
          </w:tcPr>
          <w:p w14:paraId="05D1B28F" w14:textId="5355DD53" w:rsidR="002C74D8" w:rsidRDefault="002C74D8" w:rsidP="00C43C11">
            <w:pPr>
              <w:pStyle w:val="NoSpacing"/>
              <w:spacing w:line="276" w:lineRule="auto"/>
            </w:pPr>
            <w:r w:rsidRPr="00CD5E1B">
              <w:t>713.2438259</w:t>
            </w:r>
          </w:p>
        </w:tc>
      </w:tr>
      <w:tr w:rsidR="002C74D8" w14:paraId="52165193" w14:textId="77777777" w:rsidTr="006B13AE">
        <w:tc>
          <w:tcPr>
            <w:tcW w:w="1560" w:type="dxa"/>
          </w:tcPr>
          <w:p w14:paraId="35897C84" w14:textId="6BF0F33E" w:rsidR="002C74D8" w:rsidRDefault="002C74D8" w:rsidP="00C43C11">
            <w:pPr>
              <w:pStyle w:val="NoSpacing"/>
              <w:spacing w:line="276" w:lineRule="auto"/>
            </w:pPr>
            <w:r w:rsidRPr="00CD5E1B">
              <w:t>4500</w:t>
            </w:r>
          </w:p>
        </w:tc>
        <w:tc>
          <w:tcPr>
            <w:tcW w:w="1560" w:type="dxa"/>
          </w:tcPr>
          <w:p w14:paraId="767A9942" w14:textId="2EC8614A" w:rsidR="002C74D8" w:rsidRDefault="002C74D8" w:rsidP="00C43C11">
            <w:pPr>
              <w:pStyle w:val="NoSpacing"/>
              <w:spacing w:line="276" w:lineRule="auto"/>
            </w:pPr>
            <w:r w:rsidRPr="00CD5E1B">
              <w:t>34.71834493</w:t>
            </w:r>
          </w:p>
        </w:tc>
        <w:tc>
          <w:tcPr>
            <w:tcW w:w="1560" w:type="dxa"/>
          </w:tcPr>
          <w:p w14:paraId="585679DA" w14:textId="0AFE7D49" w:rsidR="002C74D8" w:rsidRDefault="002C74D8" w:rsidP="00C43C11">
            <w:pPr>
              <w:pStyle w:val="NoSpacing"/>
              <w:spacing w:line="276" w:lineRule="auto"/>
            </w:pPr>
            <w:r w:rsidRPr="00CD5E1B">
              <w:t>4.037469149</w:t>
            </w:r>
          </w:p>
        </w:tc>
        <w:tc>
          <w:tcPr>
            <w:tcW w:w="1560" w:type="dxa"/>
          </w:tcPr>
          <w:p w14:paraId="088D8A39" w14:textId="3F02A28E" w:rsidR="002C74D8" w:rsidRDefault="002C74D8" w:rsidP="00C43C11">
            <w:pPr>
              <w:pStyle w:val="NoSpacing"/>
              <w:spacing w:line="276" w:lineRule="auto"/>
            </w:pPr>
            <w:r w:rsidRPr="00CD5E1B">
              <w:t>56.80987072</w:t>
            </w:r>
          </w:p>
        </w:tc>
        <w:tc>
          <w:tcPr>
            <w:tcW w:w="1560" w:type="dxa"/>
          </w:tcPr>
          <w:p w14:paraId="38FC6102" w14:textId="4FCC7981" w:rsidR="002C74D8" w:rsidRDefault="002C74D8" w:rsidP="00C43C11">
            <w:pPr>
              <w:pStyle w:val="NoSpacing"/>
              <w:spacing w:line="276" w:lineRule="auto"/>
            </w:pPr>
            <w:r w:rsidRPr="00CD5E1B">
              <w:t>3.946408033</w:t>
            </w:r>
          </w:p>
        </w:tc>
        <w:tc>
          <w:tcPr>
            <w:tcW w:w="1560" w:type="dxa"/>
          </w:tcPr>
          <w:p w14:paraId="45225B53" w14:textId="725E1730" w:rsidR="002C74D8" w:rsidRDefault="002C74D8" w:rsidP="00C43C11">
            <w:pPr>
              <w:pStyle w:val="NoSpacing"/>
              <w:spacing w:line="276" w:lineRule="auto"/>
            </w:pPr>
            <w:r w:rsidRPr="00CD5E1B">
              <w:t>713.7064109</w:t>
            </w:r>
          </w:p>
        </w:tc>
      </w:tr>
      <w:tr w:rsidR="002C74D8" w14:paraId="24785886" w14:textId="77777777" w:rsidTr="006B13AE">
        <w:tc>
          <w:tcPr>
            <w:tcW w:w="1560" w:type="dxa"/>
          </w:tcPr>
          <w:p w14:paraId="3D4446C0" w14:textId="59776589" w:rsidR="002C74D8" w:rsidRDefault="002C74D8" w:rsidP="00C43C11">
            <w:pPr>
              <w:pStyle w:val="NoSpacing"/>
              <w:spacing w:line="276" w:lineRule="auto"/>
            </w:pPr>
            <w:r w:rsidRPr="00CD5E1B">
              <w:t>4600</w:t>
            </w:r>
          </w:p>
        </w:tc>
        <w:tc>
          <w:tcPr>
            <w:tcW w:w="1560" w:type="dxa"/>
          </w:tcPr>
          <w:p w14:paraId="7F5AFF20" w14:textId="2B66CBEC" w:rsidR="002C74D8" w:rsidRDefault="002C74D8" w:rsidP="00C43C11">
            <w:pPr>
              <w:pStyle w:val="NoSpacing"/>
              <w:spacing w:line="276" w:lineRule="auto"/>
            </w:pPr>
            <w:r w:rsidRPr="00CD5E1B">
              <w:t>34.61712503</w:t>
            </w:r>
          </w:p>
        </w:tc>
        <w:tc>
          <w:tcPr>
            <w:tcW w:w="1560" w:type="dxa"/>
          </w:tcPr>
          <w:p w14:paraId="60FA647C" w14:textId="0CA24267" w:rsidR="002C74D8" w:rsidRDefault="002C74D8" w:rsidP="00C43C11">
            <w:pPr>
              <w:pStyle w:val="NoSpacing"/>
              <w:spacing w:line="276" w:lineRule="auto"/>
            </w:pPr>
            <w:r w:rsidRPr="00CD5E1B">
              <w:t>3.885704041</w:t>
            </w:r>
          </w:p>
        </w:tc>
        <w:tc>
          <w:tcPr>
            <w:tcW w:w="1560" w:type="dxa"/>
          </w:tcPr>
          <w:p w14:paraId="00EDDE9D" w14:textId="156DF08C" w:rsidR="002C74D8" w:rsidRDefault="002C74D8" w:rsidP="00C43C11">
            <w:pPr>
              <w:pStyle w:val="NoSpacing"/>
              <w:spacing w:line="276" w:lineRule="auto"/>
            </w:pPr>
            <w:r w:rsidRPr="00CD5E1B">
              <w:t>55.02467823</w:t>
            </w:r>
          </w:p>
        </w:tc>
        <w:tc>
          <w:tcPr>
            <w:tcW w:w="1560" w:type="dxa"/>
          </w:tcPr>
          <w:p w14:paraId="4081E049" w14:textId="05E1A171" w:rsidR="002C74D8" w:rsidRDefault="002C74D8" w:rsidP="00C43C11">
            <w:pPr>
              <w:pStyle w:val="NoSpacing"/>
              <w:spacing w:line="276" w:lineRule="auto"/>
            </w:pPr>
            <w:r w:rsidRPr="00CD5E1B">
              <w:t>4.004537821</w:t>
            </w:r>
          </w:p>
        </w:tc>
        <w:tc>
          <w:tcPr>
            <w:tcW w:w="1560" w:type="dxa"/>
          </w:tcPr>
          <w:p w14:paraId="518633A6" w14:textId="3BFB18DC" w:rsidR="002C74D8" w:rsidRDefault="002C74D8" w:rsidP="00C43C11">
            <w:pPr>
              <w:pStyle w:val="NoSpacing"/>
              <w:spacing w:line="276" w:lineRule="auto"/>
            </w:pPr>
            <w:r w:rsidRPr="00CD5E1B">
              <w:t>714.096406</w:t>
            </w:r>
          </w:p>
        </w:tc>
      </w:tr>
      <w:tr w:rsidR="002C74D8" w14:paraId="5CC91A57" w14:textId="77777777" w:rsidTr="006B13AE">
        <w:tc>
          <w:tcPr>
            <w:tcW w:w="1560" w:type="dxa"/>
          </w:tcPr>
          <w:p w14:paraId="37E8D1C4" w14:textId="2685289A" w:rsidR="002C74D8" w:rsidRDefault="002C74D8" w:rsidP="00C43C11">
            <w:pPr>
              <w:pStyle w:val="NoSpacing"/>
              <w:spacing w:line="276" w:lineRule="auto"/>
            </w:pPr>
            <w:r w:rsidRPr="00CD5E1B">
              <w:t>4700</w:t>
            </w:r>
          </w:p>
        </w:tc>
        <w:tc>
          <w:tcPr>
            <w:tcW w:w="1560" w:type="dxa"/>
          </w:tcPr>
          <w:p w14:paraId="79C411CF" w14:textId="307D7D13" w:rsidR="002C74D8" w:rsidRDefault="002C74D8" w:rsidP="00C43C11">
            <w:pPr>
              <w:pStyle w:val="NoSpacing"/>
              <w:spacing w:line="276" w:lineRule="auto"/>
            </w:pPr>
            <w:r w:rsidRPr="00CD5E1B">
              <w:t>34.90109587</w:t>
            </w:r>
          </w:p>
        </w:tc>
        <w:tc>
          <w:tcPr>
            <w:tcW w:w="1560" w:type="dxa"/>
          </w:tcPr>
          <w:p w14:paraId="71EC2895" w14:textId="3BE2FEAF" w:rsidR="002C74D8" w:rsidRDefault="002C74D8" w:rsidP="00C43C11">
            <w:pPr>
              <w:pStyle w:val="NoSpacing"/>
              <w:spacing w:line="276" w:lineRule="auto"/>
            </w:pPr>
            <w:r w:rsidRPr="00CD5E1B">
              <w:t>3.82043314</w:t>
            </w:r>
          </w:p>
        </w:tc>
        <w:tc>
          <w:tcPr>
            <w:tcW w:w="1560" w:type="dxa"/>
          </w:tcPr>
          <w:p w14:paraId="0BDDDC09" w14:textId="60369C51" w:rsidR="002C74D8" w:rsidRDefault="002C74D8" w:rsidP="00C43C11">
            <w:pPr>
              <w:pStyle w:val="NoSpacing"/>
              <w:spacing w:line="276" w:lineRule="auto"/>
            </w:pPr>
            <w:r w:rsidRPr="00CD5E1B">
              <w:t>56.53544235</w:t>
            </w:r>
          </w:p>
        </w:tc>
        <w:tc>
          <w:tcPr>
            <w:tcW w:w="1560" w:type="dxa"/>
          </w:tcPr>
          <w:p w14:paraId="594EFB24" w14:textId="6DDE6CA9" w:rsidR="002C74D8" w:rsidRDefault="002C74D8" w:rsidP="00C43C11">
            <w:pPr>
              <w:pStyle w:val="NoSpacing"/>
              <w:spacing w:line="276" w:lineRule="auto"/>
            </w:pPr>
            <w:r w:rsidRPr="00CD5E1B">
              <w:t>3.733859777</w:t>
            </w:r>
          </w:p>
        </w:tc>
        <w:tc>
          <w:tcPr>
            <w:tcW w:w="1560" w:type="dxa"/>
          </w:tcPr>
          <w:p w14:paraId="460584EC" w14:textId="08FB71A1" w:rsidR="002C74D8" w:rsidRDefault="002C74D8" w:rsidP="00C43C11">
            <w:pPr>
              <w:pStyle w:val="NoSpacing"/>
              <w:spacing w:line="276" w:lineRule="auto"/>
            </w:pPr>
            <w:r w:rsidRPr="00CD5E1B">
              <w:t>712.7653639</w:t>
            </w:r>
          </w:p>
        </w:tc>
      </w:tr>
      <w:tr w:rsidR="002C74D8" w14:paraId="6F4DC126" w14:textId="77777777" w:rsidTr="006B13AE">
        <w:tc>
          <w:tcPr>
            <w:tcW w:w="1560" w:type="dxa"/>
          </w:tcPr>
          <w:p w14:paraId="2A0455D2" w14:textId="6E80AC9B" w:rsidR="002C74D8" w:rsidRDefault="002C74D8" w:rsidP="00C43C11">
            <w:pPr>
              <w:pStyle w:val="NoSpacing"/>
              <w:spacing w:line="276" w:lineRule="auto"/>
            </w:pPr>
            <w:r w:rsidRPr="00CD5E1B">
              <w:t>4800</w:t>
            </w:r>
          </w:p>
        </w:tc>
        <w:tc>
          <w:tcPr>
            <w:tcW w:w="1560" w:type="dxa"/>
          </w:tcPr>
          <w:p w14:paraId="035D2771" w14:textId="6C16E649" w:rsidR="002C74D8" w:rsidRDefault="002C74D8" w:rsidP="00C43C11">
            <w:pPr>
              <w:pStyle w:val="NoSpacing"/>
              <w:spacing w:line="276" w:lineRule="auto"/>
            </w:pPr>
            <w:r w:rsidRPr="00CD5E1B">
              <w:t>34.93319106</w:t>
            </w:r>
          </w:p>
        </w:tc>
        <w:tc>
          <w:tcPr>
            <w:tcW w:w="1560" w:type="dxa"/>
          </w:tcPr>
          <w:p w14:paraId="27BEDED6" w14:textId="5DCDCD33" w:rsidR="002C74D8" w:rsidRDefault="002C74D8" w:rsidP="00C43C11">
            <w:pPr>
              <w:pStyle w:val="NoSpacing"/>
              <w:spacing w:line="276" w:lineRule="auto"/>
            </w:pPr>
            <w:r w:rsidRPr="00CD5E1B">
              <w:t>3.691066027</w:t>
            </w:r>
          </w:p>
        </w:tc>
        <w:tc>
          <w:tcPr>
            <w:tcW w:w="1560" w:type="dxa"/>
          </w:tcPr>
          <w:p w14:paraId="607787D7" w14:textId="0923A0D0" w:rsidR="002C74D8" w:rsidRDefault="002C74D8" w:rsidP="00C43C11">
            <w:pPr>
              <w:pStyle w:val="NoSpacing"/>
              <w:spacing w:line="276" w:lineRule="auto"/>
            </w:pPr>
            <w:r w:rsidRPr="00CD5E1B">
              <w:t>56.81591392</w:t>
            </w:r>
          </w:p>
        </w:tc>
        <w:tc>
          <w:tcPr>
            <w:tcW w:w="1560" w:type="dxa"/>
          </w:tcPr>
          <w:p w14:paraId="64A3239C" w14:textId="55ACE5C3" w:rsidR="002C74D8" w:rsidRDefault="002C74D8" w:rsidP="00C43C11">
            <w:pPr>
              <w:pStyle w:val="NoSpacing"/>
              <w:spacing w:line="276" w:lineRule="auto"/>
            </w:pPr>
            <w:r w:rsidRPr="00CD5E1B">
              <w:t>3.700518847</w:t>
            </w:r>
          </w:p>
        </w:tc>
        <w:tc>
          <w:tcPr>
            <w:tcW w:w="1560" w:type="dxa"/>
          </w:tcPr>
          <w:p w14:paraId="619A1613" w14:textId="64F7567C" w:rsidR="002C74D8" w:rsidRDefault="002C74D8" w:rsidP="00C43C11">
            <w:pPr>
              <w:pStyle w:val="NoSpacing"/>
              <w:spacing w:line="276" w:lineRule="auto"/>
            </w:pPr>
            <w:r w:rsidRPr="00CD5E1B">
              <w:t>713.1198988</w:t>
            </w:r>
          </w:p>
        </w:tc>
      </w:tr>
      <w:tr w:rsidR="002C74D8" w14:paraId="40A9800F" w14:textId="77777777" w:rsidTr="006B13AE">
        <w:tc>
          <w:tcPr>
            <w:tcW w:w="1560" w:type="dxa"/>
          </w:tcPr>
          <w:p w14:paraId="14F7BE60" w14:textId="2CCBF90D" w:rsidR="002C74D8" w:rsidRDefault="002C74D8" w:rsidP="00C43C11">
            <w:pPr>
              <w:pStyle w:val="NoSpacing"/>
              <w:spacing w:line="276" w:lineRule="auto"/>
            </w:pPr>
            <w:r w:rsidRPr="00CD5E1B">
              <w:t>4900</w:t>
            </w:r>
          </w:p>
        </w:tc>
        <w:tc>
          <w:tcPr>
            <w:tcW w:w="1560" w:type="dxa"/>
          </w:tcPr>
          <w:p w14:paraId="7F4F2E2E" w14:textId="26E0BB5F" w:rsidR="002C74D8" w:rsidRDefault="002C74D8" w:rsidP="00C43C11">
            <w:pPr>
              <w:pStyle w:val="NoSpacing"/>
              <w:spacing w:line="276" w:lineRule="auto"/>
            </w:pPr>
            <w:r w:rsidRPr="00CD5E1B">
              <w:t>34.95742893</w:t>
            </w:r>
          </w:p>
        </w:tc>
        <w:tc>
          <w:tcPr>
            <w:tcW w:w="1560" w:type="dxa"/>
          </w:tcPr>
          <w:p w14:paraId="1BAB9B97" w14:textId="6DB46B01" w:rsidR="002C74D8" w:rsidRDefault="002C74D8" w:rsidP="00C43C11">
            <w:pPr>
              <w:pStyle w:val="NoSpacing"/>
              <w:spacing w:line="276" w:lineRule="auto"/>
            </w:pPr>
            <w:r w:rsidRPr="00CD5E1B">
              <w:t>3.65775609</w:t>
            </w:r>
          </w:p>
        </w:tc>
        <w:tc>
          <w:tcPr>
            <w:tcW w:w="1560" w:type="dxa"/>
          </w:tcPr>
          <w:p w14:paraId="217CB385" w14:textId="0B3A7430" w:rsidR="002C74D8" w:rsidRDefault="002C74D8" w:rsidP="00C43C11">
            <w:pPr>
              <w:pStyle w:val="NoSpacing"/>
              <w:spacing w:line="276" w:lineRule="auto"/>
            </w:pPr>
            <w:r w:rsidRPr="00CD5E1B">
              <w:t>59.53966475</w:t>
            </w:r>
          </w:p>
        </w:tc>
        <w:tc>
          <w:tcPr>
            <w:tcW w:w="1560" w:type="dxa"/>
          </w:tcPr>
          <w:p w14:paraId="47FFA99E" w14:textId="6A3AE5A2" w:rsidR="002C74D8" w:rsidRDefault="002C74D8" w:rsidP="00C43C11">
            <w:pPr>
              <w:pStyle w:val="NoSpacing"/>
              <w:spacing w:line="276" w:lineRule="auto"/>
            </w:pPr>
            <w:r w:rsidRPr="00CD5E1B">
              <w:t>3.975763083</w:t>
            </w:r>
          </w:p>
        </w:tc>
        <w:tc>
          <w:tcPr>
            <w:tcW w:w="1560" w:type="dxa"/>
          </w:tcPr>
          <w:p w14:paraId="361AE3FF" w14:textId="70887055" w:rsidR="002C74D8" w:rsidRDefault="002C74D8" w:rsidP="00C43C11">
            <w:pPr>
              <w:pStyle w:val="NoSpacing"/>
              <w:spacing w:line="276" w:lineRule="auto"/>
            </w:pPr>
            <w:r w:rsidRPr="00CD5E1B">
              <w:t>716.5449371</w:t>
            </w:r>
          </w:p>
        </w:tc>
      </w:tr>
      <w:tr w:rsidR="002C74D8" w14:paraId="38971107" w14:textId="77777777" w:rsidTr="006B13AE">
        <w:tc>
          <w:tcPr>
            <w:tcW w:w="1560" w:type="dxa"/>
          </w:tcPr>
          <w:p w14:paraId="41A291CC" w14:textId="6BBA8B33" w:rsidR="002C74D8" w:rsidRDefault="002C74D8" w:rsidP="00C43C11">
            <w:pPr>
              <w:pStyle w:val="NoSpacing"/>
              <w:spacing w:line="276" w:lineRule="auto"/>
            </w:pPr>
            <w:r w:rsidRPr="00CD5E1B">
              <w:t>5000</w:t>
            </w:r>
          </w:p>
        </w:tc>
        <w:tc>
          <w:tcPr>
            <w:tcW w:w="1560" w:type="dxa"/>
          </w:tcPr>
          <w:p w14:paraId="14C00A7D" w14:textId="045BB72A" w:rsidR="002C74D8" w:rsidRDefault="002C74D8" w:rsidP="00C43C11">
            <w:pPr>
              <w:pStyle w:val="NoSpacing"/>
              <w:spacing w:line="276" w:lineRule="auto"/>
            </w:pPr>
            <w:r w:rsidRPr="00CD5E1B">
              <w:t>34.86180305</w:t>
            </w:r>
          </w:p>
        </w:tc>
        <w:tc>
          <w:tcPr>
            <w:tcW w:w="1560" w:type="dxa"/>
          </w:tcPr>
          <w:p w14:paraId="265F2CE9" w14:textId="6FCF5CB9" w:rsidR="002C74D8" w:rsidRDefault="002C74D8" w:rsidP="00C43C11">
            <w:pPr>
              <w:pStyle w:val="NoSpacing"/>
              <w:spacing w:line="276" w:lineRule="auto"/>
            </w:pPr>
            <w:r w:rsidRPr="00CD5E1B">
              <w:t>3.567481041</w:t>
            </w:r>
          </w:p>
        </w:tc>
        <w:tc>
          <w:tcPr>
            <w:tcW w:w="1560" w:type="dxa"/>
          </w:tcPr>
          <w:p w14:paraId="2C4AB5C5" w14:textId="064A5F3A" w:rsidR="002C74D8" w:rsidRDefault="002C74D8" w:rsidP="00C43C11">
            <w:pPr>
              <w:pStyle w:val="NoSpacing"/>
              <w:spacing w:line="276" w:lineRule="auto"/>
            </w:pPr>
            <w:r w:rsidRPr="00CD5E1B">
              <w:t>56.77645206</w:t>
            </w:r>
          </w:p>
        </w:tc>
        <w:tc>
          <w:tcPr>
            <w:tcW w:w="1560" w:type="dxa"/>
          </w:tcPr>
          <w:p w14:paraId="492C1936" w14:textId="586C2158" w:rsidR="002C74D8" w:rsidRDefault="002C74D8" w:rsidP="00C43C11">
            <w:pPr>
              <w:pStyle w:val="NoSpacing"/>
              <w:spacing w:line="276" w:lineRule="auto"/>
            </w:pPr>
            <w:r w:rsidRPr="00CD5E1B">
              <w:t>3.996060848</w:t>
            </w:r>
          </w:p>
        </w:tc>
        <w:tc>
          <w:tcPr>
            <w:tcW w:w="1560" w:type="dxa"/>
          </w:tcPr>
          <w:p w14:paraId="3BD013DE" w14:textId="474824A1" w:rsidR="002C74D8" w:rsidRDefault="002C74D8" w:rsidP="00C43C11">
            <w:pPr>
              <w:pStyle w:val="NoSpacing"/>
              <w:spacing w:line="276" w:lineRule="auto"/>
            </w:pPr>
            <w:r w:rsidRPr="00CD5E1B">
              <w:t>714.6663461</w:t>
            </w:r>
          </w:p>
        </w:tc>
      </w:tr>
      <w:tr w:rsidR="002C74D8" w14:paraId="03F339D2" w14:textId="77777777" w:rsidTr="006B13AE">
        <w:tc>
          <w:tcPr>
            <w:tcW w:w="1560" w:type="dxa"/>
          </w:tcPr>
          <w:p w14:paraId="16750A2B" w14:textId="0B5258E3" w:rsidR="002C74D8" w:rsidRDefault="002C74D8" w:rsidP="00C43C11">
            <w:pPr>
              <w:pStyle w:val="NoSpacing"/>
              <w:spacing w:line="276" w:lineRule="auto"/>
            </w:pPr>
            <w:r w:rsidRPr="00CD5E1B">
              <w:t>5100</w:t>
            </w:r>
          </w:p>
        </w:tc>
        <w:tc>
          <w:tcPr>
            <w:tcW w:w="1560" w:type="dxa"/>
          </w:tcPr>
          <w:p w14:paraId="2313D82F" w14:textId="444DFB8E" w:rsidR="002C74D8" w:rsidRDefault="002C74D8" w:rsidP="00C43C11">
            <w:pPr>
              <w:pStyle w:val="NoSpacing"/>
              <w:spacing w:line="276" w:lineRule="auto"/>
            </w:pPr>
            <w:r w:rsidRPr="00CD5E1B">
              <w:t>34.822685</w:t>
            </w:r>
          </w:p>
        </w:tc>
        <w:tc>
          <w:tcPr>
            <w:tcW w:w="1560" w:type="dxa"/>
          </w:tcPr>
          <w:p w14:paraId="4B593E44" w14:textId="7F347FCD" w:rsidR="002C74D8" w:rsidRDefault="002C74D8" w:rsidP="00C43C11">
            <w:pPr>
              <w:pStyle w:val="NoSpacing"/>
              <w:spacing w:line="276" w:lineRule="auto"/>
            </w:pPr>
            <w:r w:rsidRPr="00CD5E1B">
              <w:t>3.633549213</w:t>
            </w:r>
          </w:p>
        </w:tc>
        <w:tc>
          <w:tcPr>
            <w:tcW w:w="1560" w:type="dxa"/>
          </w:tcPr>
          <w:p w14:paraId="39B6A393" w14:textId="5AC6486C" w:rsidR="002C74D8" w:rsidRDefault="002C74D8" w:rsidP="00C43C11">
            <w:pPr>
              <w:pStyle w:val="NoSpacing"/>
              <w:spacing w:line="276" w:lineRule="auto"/>
            </w:pPr>
            <w:r w:rsidRPr="00CD5E1B">
              <w:t>57.48884678</w:t>
            </w:r>
          </w:p>
        </w:tc>
        <w:tc>
          <w:tcPr>
            <w:tcW w:w="1560" w:type="dxa"/>
          </w:tcPr>
          <w:p w14:paraId="2EAE1552" w14:textId="240D9FFB" w:rsidR="002C74D8" w:rsidRDefault="002C74D8" w:rsidP="00C43C11">
            <w:pPr>
              <w:pStyle w:val="NoSpacing"/>
              <w:spacing w:line="276" w:lineRule="auto"/>
            </w:pPr>
            <w:r w:rsidRPr="00CD5E1B">
              <w:t>3.981528044</w:t>
            </w:r>
          </w:p>
        </w:tc>
        <w:tc>
          <w:tcPr>
            <w:tcW w:w="1560" w:type="dxa"/>
          </w:tcPr>
          <w:p w14:paraId="6774B93D" w14:textId="39BF38E6" w:rsidR="002C74D8" w:rsidRDefault="002C74D8" w:rsidP="00C43C11">
            <w:pPr>
              <w:pStyle w:val="NoSpacing"/>
              <w:spacing w:line="276" w:lineRule="auto"/>
            </w:pPr>
            <w:r w:rsidRPr="00CD5E1B">
              <w:t>713.2522249</w:t>
            </w:r>
          </w:p>
        </w:tc>
      </w:tr>
      <w:tr w:rsidR="002C74D8" w14:paraId="6835B447" w14:textId="77777777" w:rsidTr="006B13AE">
        <w:tc>
          <w:tcPr>
            <w:tcW w:w="1560" w:type="dxa"/>
          </w:tcPr>
          <w:p w14:paraId="24FDECE8" w14:textId="4D295539" w:rsidR="002C74D8" w:rsidRDefault="002C74D8" w:rsidP="00C43C11">
            <w:pPr>
              <w:pStyle w:val="NoSpacing"/>
              <w:spacing w:line="276" w:lineRule="auto"/>
            </w:pPr>
            <w:r w:rsidRPr="00CD5E1B">
              <w:t>5200</w:t>
            </w:r>
          </w:p>
        </w:tc>
        <w:tc>
          <w:tcPr>
            <w:tcW w:w="1560" w:type="dxa"/>
          </w:tcPr>
          <w:p w14:paraId="3C763BED" w14:textId="262438CE" w:rsidR="002C74D8" w:rsidRDefault="002C74D8" w:rsidP="00C43C11">
            <w:pPr>
              <w:pStyle w:val="NoSpacing"/>
              <w:spacing w:line="276" w:lineRule="auto"/>
            </w:pPr>
            <w:r w:rsidRPr="00CD5E1B">
              <w:t>34.72906613</w:t>
            </w:r>
          </w:p>
        </w:tc>
        <w:tc>
          <w:tcPr>
            <w:tcW w:w="1560" w:type="dxa"/>
          </w:tcPr>
          <w:p w14:paraId="1EE5BD0E" w14:textId="6C23F0EB" w:rsidR="002C74D8" w:rsidRDefault="002C74D8" w:rsidP="00C43C11">
            <w:pPr>
              <w:pStyle w:val="NoSpacing"/>
              <w:spacing w:line="276" w:lineRule="auto"/>
            </w:pPr>
            <w:r w:rsidRPr="00CD5E1B">
              <w:t>3.679870844</w:t>
            </w:r>
          </w:p>
        </w:tc>
        <w:tc>
          <w:tcPr>
            <w:tcW w:w="1560" w:type="dxa"/>
          </w:tcPr>
          <w:p w14:paraId="6E928046" w14:textId="21B4611F" w:rsidR="002C74D8" w:rsidRDefault="002C74D8" w:rsidP="00C43C11">
            <w:pPr>
              <w:pStyle w:val="NoSpacing"/>
              <w:spacing w:line="276" w:lineRule="auto"/>
            </w:pPr>
            <w:r w:rsidRPr="00CD5E1B">
              <w:t>57.1327889</w:t>
            </w:r>
          </w:p>
        </w:tc>
        <w:tc>
          <w:tcPr>
            <w:tcW w:w="1560" w:type="dxa"/>
          </w:tcPr>
          <w:p w14:paraId="054FF47F" w14:textId="061955F2" w:rsidR="002C74D8" w:rsidRDefault="002C74D8" w:rsidP="00C43C11">
            <w:pPr>
              <w:pStyle w:val="NoSpacing"/>
              <w:spacing w:line="276" w:lineRule="auto"/>
            </w:pPr>
            <w:r w:rsidRPr="00CD5E1B">
              <w:t>3.94652009</w:t>
            </w:r>
          </w:p>
        </w:tc>
        <w:tc>
          <w:tcPr>
            <w:tcW w:w="1560" w:type="dxa"/>
          </w:tcPr>
          <w:p w14:paraId="67635160" w14:textId="1502E043" w:rsidR="002C74D8" w:rsidRDefault="002C74D8" w:rsidP="00C43C11">
            <w:pPr>
              <w:pStyle w:val="NoSpacing"/>
              <w:spacing w:line="276" w:lineRule="auto"/>
            </w:pPr>
            <w:r w:rsidRPr="00CD5E1B">
              <w:t>713.5582352</w:t>
            </w:r>
          </w:p>
        </w:tc>
      </w:tr>
      <w:tr w:rsidR="002C74D8" w14:paraId="051A7F51" w14:textId="77777777" w:rsidTr="006B13AE">
        <w:tc>
          <w:tcPr>
            <w:tcW w:w="1560" w:type="dxa"/>
          </w:tcPr>
          <w:p w14:paraId="6F51F0EA" w14:textId="104FB5EA" w:rsidR="002C74D8" w:rsidRDefault="002C74D8" w:rsidP="00C43C11">
            <w:pPr>
              <w:pStyle w:val="NoSpacing"/>
              <w:spacing w:line="276" w:lineRule="auto"/>
            </w:pPr>
            <w:r w:rsidRPr="00CD5E1B">
              <w:t>5300</w:t>
            </w:r>
          </w:p>
        </w:tc>
        <w:tc>
          <w:tcPr>
            <w:tcW w:w="1560" w:type="dxa"/>
          </w:tcPr>
          <w:p w14:paraId="35943B24" w14:textId="432F8A15" w:rsidR="002C74D8" w:rsidRDefault="002C74D8" w:rsidP="00C43C11">
            <w:pPr>
              <w:pStyle w:val="NoSpacing"/>
              <w:spacing w:line="276" w:lineRule="auto"/>
            </w:pPr>
            <w:r w:rsidRPr="00CD5E1B">
              <w:t>34.95375896</w:t>
            </w:r>
          </w:p>
        </w:tc>
        <w:tc>
          <w:tcPr>
            <w:tcW w:w="1560" w:type="dxa"/>
          </w:tcPr>
          <w:p w14:paraId="12ADB0EB" w14:textId="20623A3B" w:rsidR="002C74D8" w:rsidRDefault="002C74D8" w:rsidP="00C43C11">
            <w:pPr>
              <w:pStyle w:val="NoSpacing"/>
              <w:spacing w:line="276" w:lineRule="auto"/>
            </w:pPr>
            <w:r w:rsidRPr="00CD5E1B">
              <w:t>3.695036888</w:t>
            </w:r>
          </w:p>
        </w:tc>
        <w:tc>
          <w:tcPr>
            <w:tcW w:w="1560" w:type="dxa"/>
          </w:tcPr>
          <w:p w14:paraId="2C68DCDF" w14:textId="60477C16" w:rsidR="002C74D8" w:rsidRDefault="002C74D8" w:rsidP="00C43C11">
            <w:pPr>
              <w:pStyle w:val="NoSpacing"/>
              <w:spacing w:line="276" w:lineRule="auto"/>
            </w:pPr>
            <w:r w:rsidRPr="00CD5E1B">
              <w:t>56.53270698</w:t>
            </w:r>
          </w:p>
        </w:tc>
        <w:tc>
          <w:tcPr>
            <w:tcW w:w="1560" w:type="dxa"/>
          </w:tcPr>
          <w:p w14:paraId="4DEE2503" w14:textId="39A4797F" w:rsidR="002C74D8" w:rsidRDefault="002C74D8" w:rsidP="00C43C11">
            <w:pPr>
              <w:pStyle w:val="NoSpacing"/>
              <w:spacing w:line="276" w:lineRule="auto"/>
            </w:pPr>
            <w:r w:rsidRPr="00CD5E1B">
              <w:t>3.974726915</w:t>
            </w:r>
          </w:p>
        </w:tc>
        <w:tc>
          <w:tcPr>
            <w:tcW w:w="1560" w:type="dxa"/>
          </w:tcPr>
          <w:p w14:paraId="440EC14D" w14:textId="75D5E01D" w:rsidR="002C74D8" w:rsidRDefault="002C74D8" w:rsidP="00C43C11">
            <w:pPr>
              <w:pStyle w:val="NoSpacing"/>
              <w:spacing w:line="276" w:lineRule="auto"/>
            </w:pPr>
            <w:r w:rsidRPr="00CD5E1B">
              <w:t>712.8458319</w:t>
            </w:r>
          </w:p>
        </w:tc>
      </w:tr>
      <w:tr w:rsidR="002C74D8" w14:paraId="4DA92BBF" w14:textId="77777777" w:rsidTr="006B13AE">
        <w:tc>
          <w:tcPr>
            <w:tcW w:w="1560" w:type="dxa"/>
          </w:tcPr>
          <w:p w14:paraId="6492FFD2" w14:textId="0E855FD4" w:rsidR="002C74D8" w:rsidRDefault="002C74D8" w:rsidP="00C43C11">
            <w:pPr>
              <w:pStyle w:val="NoSpacing"/>
              <w:spacing w:line="276" w:lineRule="auto"/>
            </w:pPr>
            <w:r w:rsidRPr="00CD5E1B">
              <w:t>5400</w:t>
            </w:r>
          </w:p>
        </w:tc>
        <w:tc>
          <w:tcPr>
            <w:tcW w:w="1560" w:type="dxa"/>
          </w:tcPr>
          <w:p w14:paraId="766CFA5F" w14:textId="524E09D1" w:rsidR="002C74D8" w:rsidRDefault="002C74D8" w:rsidP="00C43C11">
            <w:pPr>
              <w:pStyle w:val="NoSpacing"/>
              <w:spacing w:line="276" w:lineRule="auto"/>
            </w:pPr>
            <w:r w:rsidRPr="00CD5E1B">
              <w:t>35.0191102</w:t>
            </w:r>
          </w:p>
        </w:tc>
        <w:tc>
          <w:tcPr>
            <w:tcW w:w="1560" w:type="dxa"/>
          </w:tcPr>
          <w:p w14:paraId="4DCDFB9B" w14:textId="7C25B980" w:rsidR="002C74D8" w:rsidRDefault="002C74D8" w:rsidP="00C43C11">
            <w:pPr>
              <w:pStyle w:val="NoSpacing"/>
              <w:spacing w:line="276" w:lineRule="auto"/>
            </w:pPr>
            <w:r w:rsidRPr="00CD5E1B">
              <w:t>3.691630125</w:t>
            </w:r>
          </w:p>
        </w:tc>
        <w:tc>
          <w:tcPr>
            <w:tcW w:w="1560" w:type="dxa"/>
          </w:tcPr>
          <w:p w14:paraId="723A5521" w14:textId="16196B24" w:rsidR="002C74D8" w:rsidRDefault="002C74D8" w:rsidP="00C43C11">
            <w:pPr>
              <w:pStyle w:val="NoSpacing"/>
              <w:spacing w:line="276" w:lineRule="auto"/>
            </w:pPr>
            <w:r w:rsidRPr="00CD5E1B">
              <w:t>56.1580832</w:t>
            </w:r>
          </w:p>
        </w:tc>
        <w:tc>
          <w:tcPr>
            <w:tcW w:w="1560" w:type="dxa"/>
          </w:tcPr>
          <w:p w14:paraId="42E0BB70" w14:textId="11DD03E9" w:rsidR="002C74D8" w:rsidRDefault="002C74D8" w:rsidP="00C43C11">
            <w:pPr>
              <w:pStyle w:val="NoSpacing"/>
              <w:spacing w:line="276" w:lineRule="auto"/>
            </w:pPr>
            <w:r w:rsidRPr="00CD5E1B">
              <w:t>3.938524246</w:t>
            </w:r>
          </w:p>
        </w:tc>
        <w:tc>
          <w:tcPr>
            <w:tcW w:w="1560" w:type="dxa"/>
          </w:tcPr>
          <w:p w14:paraId="4283999E" w14:textId="66EBB498" w:rsidR="002C74D8" w:rsidRDefault="002C74D8" w:rsidP="00C43C11">
            <w:pPr>
              <w:pStyle w:val="NoSpacing"/>
              <w:spacing w:line="276" w:lineRule="auto"/>
            </w:pPr>
            <w:r w:rsidRPr="00CD5E1B">
              <w:t>713.5904951</w:t>
            </w:r>
          </w:p>
        </w:tc>
      </w:tr>
      <w:tr w:rsidR="002C74D8" w14:paraId="7DB3247D" w14:textId="77777777" w:rsidTr="006B13AE">
        <w:tc>
          <w:tcPr>
            <w:tcW w:w="1560" w:type="dxa"/>
          </w:tcPr>
          <w:p w14:paraId="6E00270F" w14:textId="62D1BFFA" w:rsidR="002C74D8" w:rsidRDefault="002C74D8" w:rsidP="00C43C11">
            <w:pPr>
              <w:pStyle w:val="NoSpacing"/>
              <w:spacing w:line="276" w:lineRule="auto"/>
            </w:pPr>
            <w:r w:rsidRPr="00CD5E1B">
              <w:t>5500</w:t>
            </w:r>
          </w:p>
        </w:tc>
        <w:tc>
          <w:tcPr>
            <w:tcW w:w="1560" w:type="dxa"/>
          </w:tcPr>
          <w:p w14:paraId="16E76123" w14:textId="69A2822A" w:rsidR="002C74D8" w:rsidRDefault="002C74D8" w:rsidP="00C43C11">
            <w:pPr>
              <w:pStyle w:val="NoSpacing"/>
              <w:spacing w:line="276" w:lineRule="auto"/>
            </w:pPr>
            <w:r w:rsidRPr="00CD5E1B">
              <w:t>34.988446</w:t>
            </w:r>
          </w:p>
        </w:tc>
        <w:tc>
          <w:tcPr>
            <w:tcW w:w="1560" w:type="dxa"/>
          </w:tcPr>
          <w:p w14:paraId="45864AC4" w14:textId="32234799" w:rsidR="002C74D8" w:rsidRDefault="002C74D8" w:rsidP="00C43C11">
            <w:pPr>
              <w:pStyle w:val="NoSpacing"/>
              <w:spacing w:line="276" w:lineRule="auto"/>
            </w:pPr>
            <w:r w:rsidRPr="00CD5E1B">
              <w:t>3.690860987</w:t>
            </w:r>
          </w:p>
        </w:tc>
        <w:tc>
          <w:tcPr>
            <w:tcW w:w="1560" w:type="dxa"/>
          </w:tcPr>
          <w:p w14:paraId="4BEF0CE1" w14:textId="28231226" w:rsidR="002C74D8" w:rsidRDefault="002C74D8" w:rsidP="00C43C11">
            <w:pPr>
              <w:pStyle w:val="NoSpacing"/>
              <w:spacing w:line="276" w:lineRule="auto"/>
            </w:pPr>
            <w:r w:rsidRPr="00CD5E1B">
              <w:t>56.40633416</w:t>
            </w:r>
          </w:p>
        </w:tc>
        <w:tc>
          <w:tcPr>
            <w:tcW w:w="1560" w:type="dxa"/>
          </w:tcPr>
          <w:p w14:paraId="2CCDFF1D" w14:textId="075CEC5C" w:rsidR="002C74D8" w:rsidRDefault="002C74D8" w:rsidP="00C43C11">
            <w:pPr>
              <w:pStyle w:val="NoSpacing"/>
              <w:spacing w:line="276" w:lineRule="auto"/>
            </w:pPr>
            <w:r w:rsidRPr="00CD5E1B">
              <w:t>4.167500019</w:t>
            </w:r>
          </w:p>
        </w:tc>
        <w:tc>
          <w:tcPr>
            <w:tcW w:w="1560" w:type="dxa"/>
          </w:tcPr>
          <w:p w14:paraId="75C0BA2C" w14:textId="12E43036" w:rsidR="002C74D8" w:rsidRDefault="002C74D8" w:rsidP="00C43C11">
            <w:pPr>
              <w:pStyle w:val="NoSpacing"/>
              <w:spacing w:line="276" w:lineRule="auto"/>
            </w:pPr>
            <w:r w:rsidRPr="00CD5E1B">
              <w:t>715.3053761</w:t>
            </w:r>
          </w:p>
        </w:tc>
      </w:tr>
      <w:tr w:rsidR="002C74D8" w14:paraId="3D13C0A8" w14:textId="77777777" w:rsidTr="006B13AE">
        <w:tc>
          <w:tcPr>
            <w:tcW w:w="1560" w:type="dxa"/>
          </w:tcPr>
          <w:p w14:paraId="5C8BCF03" w14:textId="22B90C25" w:rsidR="002C74D8" w:rsidRDefault="002C74D8" w:rsidP="00C43C11">
            <w:pPr>
              <w:pStyle w:val="NoSpacing"/>
              <w:spacing w:line="276" w:lineRule="auto"/>
            </w:pPr>
            <w:r w:rsidRPr="00CD5E1B">
              <w:t>5600</w:t>
            </w:r>
          </w:p>
        </w:tc>
        <w:tc>
          <w:tcPr>
            <w:tcW w:w="1560" w:type="dxa"/>
          </w:tcPr>
          <w:p w14:paraId="7A918CD0" w14:textId="7E69B5AA" w:rsidR="002C74D8" w:rsidRDefault="002C74D8" w:rsidP="00C43C11">
            <w:pPr>
              <w:pStyle w:val="NoSpacing"/>
              <w:spacing w:line="276" w:lineRule="auto"/>
            </w:pPr>
            <w:r w:rsidRPr="00CD5E1B">
              <w:t>34.94446492</w:t>
            </w:r>
          </w:p>
        </w:tc>
        <w:tc>
          <w:tcPr>
            <w:tcW w:w="1560" w:type="dxa"/>
          </w:tcPr>
          <w:p w14:paraId="3CD408E4" w14:textId="046E64F1" w:rsidR="002C74D8" w:rsidRDefault="002C74D8" w:rsidP="00C43C11">
            <w:pPr>
              <w:pStyle w:val="NoSpacing"/>
              <w:spacing w:line="276" w:lineRule="auto"/>
            </w:pPr>
            <w:r w:rsidRPr="00CD5E1B">
              <w:t>3.760370016</w:t>
            </w:r>
          </w:p>
        </w:tc>
        <w:tc>
          <w:tcPr>
            <w:tcW w:w="1560" w:type="dxa"/>
          </w:tcPr>
          <w:p w14:paraId="2D65DA16" w14:textId="53FF504E" w:rsidR="002C74D8" w:rsidRDefault="002C74D8" w:rsidP="00C43C11">
            <w:pPr>
              <w:pStyle w:val="NoSpacing"/>
              <w:spacing w:line="276" w:lineRule="auto"/>
            </w:pPr>
            <w:r w:rsidRPr="00CD5E1B">
              <w:t>56.73422885</w:t>
            </w:r>
          </w:p>
        </w:tc>
        <w:tc>
          <w:tcPr>
            <w:tcW w:w="1560" w:type="dxa"/>
          </w:tcPr>
          <w:p w14:paraId="376C4DDE" w14:textId="3ACE4D33" w:rsidR="002C74D8" w:rsidRDefault="002C74D8" w:rsidP="00C43C11">
            <w:pPr>
              <w:pStyle w:val="NoSpacing"/>
              <w:spacing w:line="276" w:lineRule="auto"/>
            </w:pPr>
            <w:r w:rsidRPr="00CD5E1B">
              <w:t>3.941513062</w:t>
            </w:r>
          </w:p>
        </w:tc>
        <w:tc>
          <w:tcPr>
            <w:tcW w:w="1560" w:type="dxa"/>
          </w:tcPr>
          <w:p w14:paraId="50F40940" w14:textId="17746B9B" w:rsidR="002C74D8" w:rsidRDefault="002C74D8" w:rsidP="00C43C11">
            <w:pPr>
              <w:pStyle w:val="NoSpacing"/>
              <w:spacing w:line="276" w:lineRule="auto"/>
            </w:pPr>
            <w:r w:rsidRPr="00CD5E1B">
              <w:t>714.889977</w:t>
            </w:r>
          </w:p>
        </w:tc>
      </w:tr>
      <w:tr w:rsidR="002C74D8" w14:paraId="03E17474" w14:textId="77777777" w:rsidTr="006B13AE">
        <w:tc>
          <w:tcPr>
            <w:tcW w:w="1560" w:type="dxa"/>
          </w:tcPr>
          <w:p w14:paraId="39D2AFCB" w14:textId="0059BAD9" w:rsidR="002C74D8" w:rsidRDefault="002C74D8" w:rsidP="00C43C11">
            <w:pPr>
              <w:pStyle w:val="NoSpacing"/>
              <w:spacing w:line="276" w:lineRule="auto"/>
            </w:pPr>
            <w:r w:rsidRPr="00CD5E1B">
              <w:t>5700</w:t>
            </w:r>
          </w:p>
        </w:tc>
        <w:tc>
          <w:tcPr>
            <w:tcW w:w="1560" w:type="dxa"/>
          </w:tcPr>
          <w:p w14:paraId="62AED284" w14:textId="7C8C7F81" w:rsidR="002C74D8" w:rsidRDefault="002C74D8" w:rsidP="00C43C11">
            <w:pPr>
              <w:pStyle w:val="NoSpacing"/>
              <w:spacing w:line="276" w:lineRule="auto"/>
            </w:pPr>
            <w:r w:rsidRPr="00CD5E1B">
              <w:t>34.99821973</w:t>
            </w:r>
          </w:p>
        </w:tc>
        <w:tc>
          <w:tcPr>
            <w:tcW w:w="1560" w:type="dxa"/>
          </w:tcPr>
          <w:p w14:paraId="67CEEEA3" w14:textId="09726766" w:rsidR="002C74D8" w:rsidRDefault="002C74D8" w:rsidP="00C43C11">
            <w:pPr>
              <w:pStyle w:val="NoSpacing"/>
              <w:spacing w:line="276" w:lineRule="auto"/>
            </w:pPr>
            <w:r w:rsidRPr="00CD5E1B">
              <w:t>3.625473976</w:t>
            </w:r>
          </w:p>
        </w:tc>
        <w:tc>
          <w:tcPr>
            <w:tcW w:w="1560" w:type="dxa"/>
          </w:tcPr>
          <w:p w14:paraId="08A5D782" w14:textId="57B0E5A2" w:rsidR="002C74D8" w:rsidRDefault="002C74D8" w:rsidP="00C43C11">
            <w:pPr>
              <w:pStyle w:val="NoSpacing"/>
              <w:spacing w:line="276" w:lineRule="auto"/>
            </w:pPr>
            <w:r w:rsidRPr="00CD5E1B">
              <w:t>56.89035892</w:t>
            </w:r>
          </w:p>
        </w:tc>
        <w:tc>
          <w:tcPr>
            <w:tcW w:w="1560" w:type="dxa"/>
          </w:tcPr>
          <w:p w14:paraId="5D49461B" w14:textId="4C49B794" w:rsidR="002C74D8" w:rsidRDefault="002C74D8" w:rsidP="00C43C11">
            <w:pPr>
              <w:pStyle w:val="NoSpacing"/>
              <w:spacing w:line="276" w:lineRule="auto"/>
            </w:pPr>
            <w:r w:rsidRPr="00CD5E1B">
              <w:t>4.070861816</w:t>
            </w:r>
          </w:p>
        </w:tc>
        <w:tc>
          <w:tcPr>
            <w:tcW w:w="1560" w:type="dxa"/>
          </w:tcPr>
          <w:p w14:paraId="5F135645" w14:textId="43148D78" w:rsidR="002C74D8" w:rsidRDefault="002C74D8" w:rsidP="00C43C11">
            <w:pPr>
              <w:pStyle w:val="NoSpacing"/>
              <w:spacing w:line="276" w:lineRule="auto"/>
            </w:pPr>
            <w:r w:rsidRPr="00CD5E1B">
              <w:t>712.391938</w:t>
            </w:r>
          </w:p>
        </w:tc>
      </w:tr>
      <w:tr w:rsidR="002C74D8" w14:paraId="1522C210" w14:textId="77777777" w:rsidTr="006B13AE">
        <w:tc>
          <w:tcPr>
            <w:tcW w:w="1560" w:type="dxa"/>
          </w:tcPr>
          <w:p w14:paraId="7B3D4261" w14:textId="13E281B9" w:rsidR="002C74D8" w:rsidRDefault="002C74D8" w:rsidP="00C43C11">
            <w:pPr>
              <w:pStyle w:val="NoSpacing"/>
              <w:spacing w:line="276" w:lineRule="auto"/>
            </w:pPr>
            <w:r w:rsidRPr="00CD5E1B">
              <w:t>5800</w:t>
            </w:r>
          </w:p>
        </w:tc>
        <w:tc>
          <w:tcPr>
            <w:tcW w:w="1560" w:type="dxa"/>
          </w:tcPr>
          <w:p w14:paraId="782884F0" w14:textId="0E9948C0" w:rsidR="002C74D8" w:rsidRDefault="002C74D8" w:rsidP="00C43C11">
            <w:pPr>
              <w:pStyle w:val="NoSpacing"/>
              <w:spacing w:line="276" w:lineRule="auto"/>
            </w:pPr>
            <w:r w:rsidRPr="00CD5E1B">
              <w:t>34.8733511</w:t>
            </w:r>
          </w:p>
        </w:tc>
        <w:tc>
          <w:tcPr>
            <w:tcW w:w="1560" w:type="dxa"/>
          </w:tcPr>
          <w:p w14:paraId="4580D536" w14:textId="78398FC7" w:rsidR="002C74D8" w:rsidRDefault="002C74D8" w:rsidP="00C43C11">
            <w:pPr>
              <w:pStyle w:val="NoSpacing"/>
              <w:spacing w:line="276" w:lineRule="auto"/>
            </w:pPr>
            <w:r w:rsidRPr="00CD5E1B">
              <w:t>3.603440046</w:t>
            </w:r>
          </w:p>
        </w:tc>
        <w:tc>
          <w:tcPr>
            <w:tcW w:w="1560" w:type="dxa"/>
          </w:tcPr>
          <w:p w14:paraId="7A80535A" w14:textId="65A4D8AA" w:rsidR="002C74D8" w:rsidRDefault="002C74D8" w:rsidP="00C43C11">
            <w:pPr>
              <w:pStyle w:val="NoSpacing"/>
              <w:spacing w:line="276" w:lineRule="auto"/>
            </w:pPr>
            <w:r w:rsidRPr="00CD5E1B">
              <w:t>57.03578591</w:t>
            </w:r>
          </w:p>
        </w:tc>
        <w:tc>
          <w:tcPr>
            <w:tcW w:w="1560" w:type="dxa"/>
          </w:tcPr>
          <w:p w14:paraId="280AA2A0" w14:textId="5369D131" w:rsidR="002C74D8" w:rsidRDefault="002C74D8" w:rsidP="00C43C11">
            <w:pPr>
              <w:pStyle w:val="NoSpacing"/>
              <w:spacing w:line="276" w:lineRule="auto"/>
            </w:pPr>
            <w:r w:rsidRPr="00CD5E1B">
              <w:t>3.926305056</w:t>
            </w:r>
          </w:p>
        </w:tc>
        <w:tc>
          <w:tcPr>
            <w:tcW w:w="1560" w:type="dxa"/>
          </w:tcPr>
          <w:p w14:paraId="3B0DA293" w14:textId="1D8B23F7" w:rsidR="002C74D8" w:rsidRDefault="002C74D8" w:rsidP="00C43C11">
            <w:pPr>
              <w:pStyle w:val="NoSpacing"/>
              <w:spacing w:line="276" w:lineRule="auto"/>
            </w:pPr>
            <w:r w:rsidRPr="00CD5E1B">
              <w:t>715.3215871</w:t>
            </w:r>
          </w:p>
        </w:tc>
      </w:tr>
      <w:tr w:rsidR="002C74D8" w14:paraId="0924237F" w14:textId="77777777" w:rsidTr="006B13AE">
        <w:tc>
          <w:tcPr>
            <w:tcW w:w="1560" w:type="dxa"/>
          </w:tcPr>
          <w:p w14:paraId="717B9F6D" w14:textId="659D3656" w:rsidR="002C74D8" w:rsidRDefault="002C74D8" w:rsidP="00C43C11">
            <w:pPr>
              <w:pStyle w:val="NoSpacing"/>
              <w:spacing w:line="276" w:lineRule="auto"/>
            </w:pPr>
            <w:r w:rsidRPr="00CD5E1B">
              <w:t>5900</w:t>
            </w:r>
          </w:p>
        </w:tc>
        <w:tc>
          <w:tcPr>
            <w:tcW w:w="1560" w:type="dxa"/>
          </w:tcPr>
          <w:p w14:paraId="2E9FFA9B" w14:textId="6D9ECE6E" w:rsidR="002C74D8" w:rsidRDefault="002C74D8" w:rsidP="00C43C11">
            <w:pPr>
              <w:pStyle w:val="NoSpacing"/>
              <w:spacing w:line="276" w:lineRule="auto"/>
            </w:pPr>
            <w:r w:rsidRPr="00CD5E1B">
              <w:t>34.83911896</w:t>
            </w:r>
          </w:p>
        </w:tc>
        <w:tc>
          <w:tcPr>
            <w:tcW w:w="1560" w:type="dxa"/>
          </w:tcPr>
          <w:p w14:paraId="4A5DD643" w14:textId="548FC2AE" w:rsidR="002C74D8" w:rsidRDefault="002C74D8" w:rsidP="00C43C11">
            <w:pPr>
              <w:pStyle w:val="NoSpacing"/>
              <w:spacing w:line="276" w:lineRule="auto"/>
            </w:pPr>
            <w:r w:rsidRPr="00CD5E1B">
              <w:t>3.669696093</w:t>
            </w:r>
          </w:p>
        </w:tc>
        <w:tc>
          <w:tcPr>
            <w:tcW w:w="1560" w:type="dxa"/>
          </w:tcPr>
          <w:p w14:paraId="0CF1ACE6" w14:textId="0563134F" w:rsidR="002C74D8" w:rsidRDefault="002C74D8" w:rsidP="00C43C11">
            <w:pPr>
              <w:pStyle w:val="NoSpacing"/>
              <w:spacing w:line="276" w:lineRule="auto"/>
            </w:pPr>
            <w:r w:rsidRPr="00CD5E1B">
              <w:t>56.52842903</w:t>
            </w:r>
          </w:p>
        </w:tc>
        <w:tc>
          <w:tcPr>
            <w:tcW w:w="1560" w:type="dxa"/>
          </w:tcPr>
          <w:p w14:paraId="2E829DE4" w14:textId="2539324A" w:rsidR="002C74D8" w:rsidRDefault="002C74D8" w:rsidP="00C43C11">
            <w:pPr>
              <w:pStyle w:val="NoSpacing"/>
              <w:spacing w:line="276" w:lineRule="auto"/>
            </w:pPr>
            <w:r w:rsidRPr="00CD5E1B">
              <w:t>3.976537704</w:t>
            </w:r>
          </w:p>
        </w:tc>
        <w:tc>
          <w:tcPr>
            <w:tcW w:w="1560" w:type="dxa"/>
          </w:tcPr>
          <w:p w14:paraId="63EFFF5B" w14:textId="1E4AF722" w:rsidR="002C74D8" w:rsidRDefault="002C74D8" w:rsidP="00C43C11">
            <w:pPr>
              <w:pStyle w:val="NoSpacing"/>
              <w:spacing w:line="276" w:lineRule="auto"/>
            </w:pPr>
            <w:r w:rsidRPr="00CD5E1B">
              <w:t>716.0530481</w:t>
            </w:r>
          </w:p>
        </w:tc>
      </w:tr>
      <w:tr w:rsidR="002C74D8" w14:paraId="09F59B7B" w14:textId="77777777" w:rsidTr="006B13AE">
        <w:tc>
          <w:tcPr>
            <w:tcW w:w="1560" w:type="dxa"/>
          </w:tcPr>
          <w:p w14:paraId="4A728605" w14:textId="01E7A311" w:rsidR="002C74D8" w:rsidRDefault="002C74D8" w:rsidP="00C43C11">
            <w:pPr>
              <w:pStyle w:val="NoSpacing"/>
              <w:spacing w:line="276" w:lineRule="auto"/>
            </w:pPr>
            <w:r w:rsidRPr="00CD5E1B">
              <w:t>6000</w:t>
            </w:r>
          </w:p>
        </w:tc>
        <w:tc>
          <w:tcPr>
            <w:tcW w:w="1560" w:type="dxa"/>
          </w:tcPr>
          <w:p w14:paraId="268C4137" w14:textId="5295F276" w:rsidR="002C74D8" w:rsidRDefault="002C74D8" w:rsidP="00C43C11">
            <w:pPr>
              <w:pStyle w:val="NoSpacing"/>
              <w:spacing w:line="276" w:lineRule="auto"/>
            </w:pPr>
            <w:r w:rsidRPr="00CD5E1B">
              <w:t>34.96892524</w:t>
            </w:r>
          </w:p>
        </w:tc>
        <w:tc>
          <w:tcPr>
            <w:tcW w:w="1560" w:type="dxa"/>
          </w:tcPr>
          <w:p w14:paraId="6DAE94D3" w14:textId="18EDE33F" w:rsidR="002C74D8" w:rsidRDefault="002C74D8" w:rsidP="00C43C11">
            <w:pPr>
              <w:pStyle w:val="NoSpacing"/>
              <w:spacing w:line="276" w:lineRule="auto"/>
            </w:pPr>
            <w:r w:rsidRPr="00CD5E1B">
              <w:t>3.651811123</w:t>
            </w:r>
          </w:p>
        </w:tc>
        <w:tc>
          <w:tcPr>
            <w:tcW w:w="1560" w:type="dxa"/>
          </w:tcPr>
          <w:p w14:paraId="5D90452E" w14:textId="4B49770D" w:rsidR="002C74D8" w:rsidRDefault="002C74D8" w:rsidP="00C43C11">
            <w:pPr>
              <w:pStyle w:val="NoSpacing"/>
              <w:spacing w:line="276" w:lineRule="auto"/>
            </w:pPr>
            <w:r w:rsidRPr="00CD5E1B">
              <w:t>58.10961103</w:t>
            </w:r>
          </w:p>
        </w:tc>
        <w:tc>
          <w:tcPr>
            <w:tcW w:w="1560" w:type="dxa"/>
          </w:tcPr>
          <w:p w14:paraId="02BAF086" w14:textId="4705D1F2" w:rsidR="002C74D8" w:rsidRDefault="002C74D8" w:rsidP="00C43C11">
            <w:pPr>
              <w:pStyle w:val="NoSpacing"/>
              <w:spacing w:line="276" w:lineRule="auto"/>
            </w:pPr>
            <w:r w:rsidRPr="00CD5E1B">
              <w:t>3.976406097</w:t>
            </w:r>
          </w:p>
        </w:tc>
        <w:tc>
          <w:tcPr>
            <w:tcW w:w="1560" w:type="dxa"/>
          </w:tcPr>
          <w:p w14:paraId="58A9ECFD" w14:textId="455412B2" w:rsidR="002C74D8" w:rsidRDefault="002C74D8" w:rsidP="00C43C11">
            <w:pPr>
              <w:pStyle w:val="NoSpacing"/>
              <w:spacing w:line="276" w:lineRule="auto"/>
            </w:pPr>
            <w:r w:rsidRPr="00CD5E1B">
              <w:t>713.9290781</w:t>
            </w:r>
          </w:p>
        </w:tc>
      </w:tr>
      <w:tr w:rsidR="002C74D8" w14:paraId="240A4520" w14:textId="77777777" w:rsidTr="006B13AE">
        <w:tc>
          <w:tcPr>
            <w:tcW w:w="1560" w:type="dxa"/>
          </w:tcPr>
          <w:p w14:paraId="2E5A6193" w14:textId="44E853D2" w:rsidR="002C74D8" w:rsidRDefault="002C74D8" w:rsidP="00C43C11">
            <w:pPr>
              <w:pStyle w:val="NoSpacing"/>
              <w:spacing w:line="276" w:lineRule="auto"/>
            </w:pPr>
            <w:r w:rsidRPr="00CD5E1B">
              <w:t>6100</w:t>
            </w:r>
          </w:p>
        </w:tc>
        <w:tc>
          <w:tcPr>
            <w:tcW w:w="1560" w:type="dxa"/>
          </w:tcPr>
          <w:p w14:paraId="5C5E1E77" w14:textId="197DEA61" w:rsidR="002C74D8" w:rsidRDefault="002C74D8" w:rsidP="00C43C11">
            <w:pPr>
              <w:pStyle w:val="NoSpacing"/>
              <w:spacing w:line="276" w:lineRule="auto"/>
            </w:pPr>
            <w:r w:rsidRPr="00CD5E1B">
              <w:t>34.81871414</w:t>
            </w:r>
          </w:p>
        </w:tc>
        <w:tc>
          <w:tcPr>
            <w:tcW w:w="1560" w:type="dxa"/>
          </w:tcPr>
          <w:p w14:paraId="21C3A1CF" w14:textId="12A17578" w:rsidR="002C74D8" w:rsidRDefault="002C74D8" w:rsidP="00C43C11">
            <w:pPr>
              <w:pStyle w:val="NoSpacing"/>
              <w:spacing w:line="276" w:lineRule="auto"/>
            </w:pPr>
            <w:r w:rsidRPr="00CD5E1B">
              <w:t>3.716593266</w:t>
            </w:r>
          </w:p>
        </w:tc>
        <w:tc>
          <w:tcPr>
            <w:tcW w:w="1560" w:type="dxa"/>
          </w:tcPr>
          <w:p w14:paraId="69234F39" w14:textId="23888660" w:rsidR="002C74D8" w:rsidRDefault="002C74D8" w:rsidP="00C43C11">
            <w:pPr>
              <w:pStyle w:val="NoSpacing"/>
              <w:spacing w:line="276" w:lineRule="auto"/>
            </w:pPr>
            <w:r w:rsidRPr="00CD5E1B">
              <w:t>58.40186977</w:t>
            </w:r>
          </w:p>
        </w:tc>
        <w:tc>
          <w:tcPr>
            <w:tcW w:w="1560" w:type="dxa"/>
          </w:tcPr>
          <w:p w14:paraId="0AA3336C" w14:textId="272BC1A6" w:rsidR="002C74D8" w:rsidRDefault="002C74D8" w:rsidP="00C43C11">
            <w:pPr>
              <w:pStyle w:val="NoSpacing"/>
              <w:spacing w:line="276" w:lineRule="auto"/>
            </w:pPr>
            <w:r w:rsidRPr="00CD5E1B">
              <w:t>3.925348997</w:t>
            </w:r>
          </w:p>
        </w:tc>
        <w:tc>
          <w:tcPr>
            <w:tcW w:w="1560" w:type="dxa"/>
          </w:tcPr>
          <w:p w14:paraId="31F8776C" w14:textId="54B0CFE0" w:rsidR="002C74D8" w:rsidRDefault="002C74D8" w:rsidP="00C43C11">
            <w:pPr>
              <w:pStyle w:val="NoSpacing"/>
              <w:spacing w:line="276" w:lineRule="auto"/>
            </w:pPr>
            <w:r w:rsidRPr="00CD5E1B">
              <w:t>714.1170731</w:t>
            </w:r>
          </w:p>
        </w:tc>
      </w:tr>
      <w:tr w:rsidR="002C74D8" w14:paraId="292514E4" w14:textId="77777777" w:rsidTr="006B13AE">
        <w:tc>
          <w:tcPr>
            <w:tcW w:w="1560" w:type="dxa"/>
          </w:tcPr>
          <w:p w14:paraId="390A9CC4" w14:textId="5870AA87" w:rsidR="002C74D8" w:rsidRDefault="002C74D8" w:rsidP="00C43C11">
            <w:pPr>
              <w:pStyle w:val="NoSpacing"/>
              <w:spacing w:line="276" w:lineRule="auto"/>
            </w:pPr>
            <w:r w:rsidRPr="00CD5E1B">
              <w:t>6200</w:t>
            </w:r>
          </w:p>
        </w:tc>
        <w:tc>
          <w:tcPr>
            <w:tcW w:w="1560" w:type="dxa"/>
          </w:tcPr>
          <w:p w14:paraId="672CD142" w14:textId="57723C1C" w:rsidR="002C74D8" w:rsidRDefault="002C74D8" w:rsidP="00C43C11">
            <w:pPr>
              <w:pStyle w:val="NoSpacing"/>
              <w:spacing w:line="276" w:lineRule="auto"/>
            </w:pPr>
            <w:r w:rsidRPr="00CD5E1B">
              <w:t>34.84648705</w:t>
            </w:r>
          </w:p>
        </w:tc>
        <w:tc>
          <w:tcPr>
            <w:tcW w:w="1560" w:type="dxa"/>
          </w:tcPr>
          <w:p w14:paraId="3D64CACF" w14:textId="3F480B9E" w:rsidR="002C74D8" w:rsidRDefault="002C74D8" w:rsidP="00C43C11">
            <w:pPr>
              <w:pStyle w:val="NoSpacing"/>
              <w:spacing w:line="276" w:lineRule="auto"/>
            </w:pPr>
            <w:r w:rsidRPr="00CD5E1B">
              <w:t>3.619926929</w:t>
            </w:r>
          </w:p>
        </w:tc>
        <w:tc>
          <w:tcPr>
            <w:tcW w:w="1560" w:type="dxa"/>
          </w:tcPr>
          <w:p w14:paraId="5EC54E60" w14:textId="790BD8B5" w:rsidR="002C74D8" w:rsidRDefault="002C74D8" w:rsidP="00C43C11">
            <w:pPr>
              <w:pStyle w:val="NoSpacing"/>
              <w:spacing w:line="276" w:lineRule="auto"/>
            </w:pPr>
            <w:r w:rsidRPr="00CD5E1B">
              <w:t>57.31867075</w:t>
            </w:r>
          </w:p>
        </w:tc>
        <w:tc>
          <w:tcPr>
            <w:tcW w:w="1560" w:type="dxa"/>
          </w:tcPr>
          <w:p w14:paraId="525C9749" w14:textId="5CB3744E" w:rsidR="002C74D8" w:rsidRDefault="002C74D8" w:rsidP="00C43C11">
            <w:pPr>
              <w:pStyle w:val="NoSpacing"/>
              <w:spacing w:line="276" w:lineRule="auto"/>
            </w:pPr>
            <w:r w:rsidRPr="00CD5E1B">
              <w:t>3.955195189</w:t>
            </w:r>
          </w:p>
        </w:tc>
        <w:tc>
          <w:tcPr>
            <w:tcW w:w="1560" w:type="dxa"/>
          </w:tcPr>
          <w:p w14:paraId="4524A043" w14:textId="6B81AB1A" w:rsidR="002C74D8" w:rsidRDefault="002C74D8" w:rsidP="00C43C11">
            <w:pPr>
              <w:pStyle w:val="NoSpacing"/>
              <w:spacing w:line="276" w:lineRule="auto"/>
            </w:pPr>
            <w:r w:rsidRPr="00CD5E1B">
              <w:t>713.8299489</w:t>
            </w:r>
          </w:p>
        </w:tc>
      </w:tr>
      <w:tr w:rsidR="002C74D8" w14:paraId="7DEB5907" w14:textId="77777777" w:rsidTr="006B13AE">
        <w:tc>
          <w:tcPr>
            <w:tcW w:w="1560" w:type="dxa"/>
          </w:tcPr>
          <w:p w14:paraId="0E9F2D8C" w14:textId="278991C4" w:rsidR="002C74D8" w:rsidRDefault="002C74D8" w:rsidP="00C43C11">
            <w:pPr>
              <w:pStyle w:val="NoSpacing"/>
              <w:spacing w:line="276" w:lineRule="auto"/>
            </w:pPr>
            <w:r w:rsidRPr="00CD5E1B">
              <w:t>6300</w:t>
            </w:r>
          </w:p>
        </w:tc>
        <w:tc>
          <w:tcPr>
            <w:tcW w:w="1560" w:type="dxa"/>
          </w:tcPr>
          <w:p w14:paraId="0BA3089D" w14:textId="04EB8834" w:rsidR="002C74D8" w:rsidRDefault="002C74D8" w:rsidP="00C43C11">
            <w:pPr>
              <w:pStyle w:val="NoSpacing"/>
              <w:spacing w:line="276" w:lineRule="auto"/>
            </w:pPr>
            <w:r w:rsidRPr="00CD5E1B">
              <w:t>34.82126904</w:t>
            </w:r>
          </w:p>
        </w:tc>
        <w:tc>
          <w:tcPr>
            <w:tcW w:w="1560" w:type="dxa"/>
          </w:tcPr>
          <w:p w14:paraId="088E1DB8" w14:textId="32B0ABAD" w:rsidR="002C74D8" w:rsidRDefault="002C74D8" w:rsidP="00C43C11">
            <w:pPr>
              <w:pStyle w:val="NoSpacing"/>
              <w:spacing w:line="276" w:lineRule="auto"/>
            </w:pPr>
            <w:r w:rsidRPr="00CD5E1B">
              <w:t>3.642750978</w:t>
            </w:r>
          </w:p>
        </w:tc>
        <w:tc>
          <w:tcPr>
            <w:tcW w:w="1560" w:type="dxa"/>
          </w:tcPr>
          <w:p w14:paraId="4F16D58A" w14:textId="0A68392C" w:rsidR="002C74D8" w:rsidRDefault="002C74D8" w:rsidP="00C43C11">
            <w:pPr>
              <w:pStyle w:val="NoSpacing"/>
              <w:spacing w:line="276" w:lineRule="auto"/>
            </w:pPr>
            <w:r w:rsidRPr="00CD5E1B">
              <w:t>57.5792222</w:t>
            </w:r>
          </w:p>
        </w:tc>
        <w:tc>
          <w:tcPr>
            <w:tcW w:w="1560" w:type="dxa"/>
          </w:tcPr>
          <w:p w14:paraId="3A0AE3BA" w14:textId="740416D6" w:rsidR="002C74D8" w:rsidRDefault="002C74D8" w:rsidP="00C43C11">
            <w:pPr>
              <w:pStyle w:val="NoSpacing"/>
              <w:spacing w:line="276" w:lineRule="auto"/>
            </w:pPr>
            <w:r w:rsidRPr="00CD5E1B">
              <w:t>3.954037189</w:t>
            </w:r>
          </w:p>
        </w:tc>
        <w:tc>
          <w:tcPr>
            <w:tcW w:w="1560" w:type="dxa"/>
          </w:tcPr>
          <w:p w14:paraId="4ECF332E" w14:textId="5BED0D52" w:rsidR="002C74D8" w:rsidRDefault="002C74D8" w:rsidP="00C43C11">
            <w:pPr>
              <w:pStyle w:val="NoSpacing"/>
              <w:spacing w:line="276" w:lineRule="auto"/>
            </w:pPr>
            <w:r w:rsidRPr="00CD5E1B">
              <w:t>713.993417</w:t>
            </w:r>
          </w:p>
        </w:tc>
      </w:tr>
      <w:tr w:rsidR="002C74D8" w14:paraId="70EB8ACA" w14:textId="77777777" w:rsidTr="006B13AE">
        <w:tc>
          <w:tcPr>
            <w:tcW w:w="1560" w:type="dxa"/>
          </w:tcPr>
          <w:p w14:paraId="48C36245" w14:textId="13A941B6" w:rsidR="002C74D8" w:rsidRDefault="002C74D8" w:rsidP="00C43C11">
            <w:pPr>
              <w:pStyle w:val="NoSpacing"/>
              <w:spacing w:line="276" w:lineRule="auto"/>
            </w:pPr>
            <w:r w:rsidRPr="00CD5E1B">
              <w:lastRenderedPageBreak/>
              <w:t>6400</w:t>
            </w:r>
          </w:p>
        </w:tc>
        <w:tc>
          <w:tcPr>
            <w:tcW w:w="1560" w:type="dxa"/>
          </w:tcPr>
          <w:p w14:paraId="0A9DCD4F" w14:textId="4D8B3F5A" w:rsidR="002C74D8" w:rsidRDefault="002C74D8" w:rsidP="00C43C11">
            <w:pPr>
              <w:pStyle w:val="NoSpacing"/>
              <w:spacing w:line="276" w:lineRule="auto"/>
            </w:pPr>
            <w:r w:rsidRPr="00CD5E1B">
              <w:t>35.00901389</w:t>
            </w:r>
          </w:p>
        </w:tc>
        <w:tc>
          <w:tcPr>
            <w:tcW w:w="1560" w:type="dxa"/>
          </w:tcPr>
          <w:p w14:paraId="62D9F3D0" w14:textId="0FD1F17A" w:rsidR="002C74D8" w:rsidRDefault="002C74D8" w:rsidP="00C43C11">
            <w:pPr>
              <w:pStyle w:val="NoSpacing"/>
              <w:spacing w:line="276" w:lineRule="auto"/>
            </w:pPr>
            <w:r w:rsidRPr="00CD5E1B">
              <w:t>3.68410778</w:t>
            </w:r>
          </w:p>
        </w:tc>
        <w:tc>
          <w:tcPr>
            <w:tcW w:w="1560" w:type="dxa"/>
          </w:tcPr>
          <w:p w14:paraId="5E6B6188" w14:textId="480A5070" w:rsidR="002C74D8" w:rsidRDefault="002C74D8" w:rsidP="00C43C11">
            <w:pPr>
              <w:pStyle w:val="NoSpacing"/>
              <w:spacing w:line="276" w:lineRule="auto"/>
            </w:pPr>
            <w:r w:rsidRPr="00CD5E1B">
              <w:t>57.96823192</w:t>
            </w:r>
          </w:p>
        </w:tc>
        <w:tc>
          <w:tcPr>
            <w:tcW w:w="1560" w:type="dxa"/>
          </w:tcPr>
          <w:p w14:paraId="5889789E" w14:textId="37450049" w:rsidR="002C74D8" w:rsidRDefault="002C74D8" w:rsidP="00C43C11">
            <w:pPr>
              <w:pStyle w:val="NoSpacing"/>
              <w:spacing w:line="276" w:lineRule="auto"/>
            </w:pPr>
            <w:r w:rsidRPr="00CD5E1B">
              <w:t>3.961057186</w:t>
            </w:r>
          </w:p>
        </w:tc>
        <w:tc>
          <w:tcPr>
            <w:tcW w:w="1560" w:type="dxa"/>
          </w:tcPr>
          <w:p w14:paraId="2CE539EA" w14:textId="6D28C7F5" w:rsidR="002C74D8" w:rsidRDefault="002C74D8" w:rsidP="00C43C11">
            <w:pPr>
              <w:pStyle w:val="NoSpacing"/>
              <w:spacing w:line="276" w:lineRule="auto"/>
            </w:pPr>
            <w:r w:rsidRPr="00CD5E1B">
              <w:t>714.4916289</w:t>
            </w:r>
          </w:p>
        </w:tc>
      </w:tr>
      <w:tr w:rsidR="002C74D8" w14:paraId="53901E9C" w14:textId="77777777" w:rsidTr="006B13AE">
        <w:tc>
          <w:tcPr>
            <w:tcW w:w="1560" w:type="dxa"/>
          </w:tcPr>
          <w:p w14:paraId="17385DD9" w14:textId="26181EC2" w:rsidR="002C74D8" w:rsidRDefault="002C74D8" w:rsidP="00C43C11">
            <w:pPr>
              <w:pStyle w:val="NoSpacing"/>
              <w:spacing w:line="276" w:lineRule="auto"/>
            </w:pPr>
            <w:r w:rsidRPr="00CD5E1B">
              <w:t>6500</w:t>
            </w:r>
          </w:p>
        </w:tc>
        <w:tc>
          <w:tcPr>
            <w:tcW w:w="1560" w:type="dxa"/>
          </w:tcPr>
          <w:p w14:paraId="6875080D" w14:textId="49FE6FC8" w:rsidR="002C74D8" w:rsidRDefault="002C74D8" w:rsidP="00C43C11">
            <w:pPr>
              <w:pStyle w:val="NoSpacing"/>
              <w:spacing w:line="276" w:lineRule="auto"/>
            </w:pPr>
            <w:r w:rsidRPr="00CD5E1B">
              <w:t>41.56679916</w:t>
            </w:r>
          </w:p>
        </w:tc>
        <w:tc>
          <w:tcPr>
            <w:tcW w:w="1560" w:type="dxa"/>
          </w:tcPr>
          <w:p w14:paraId="6CC2B9BB" w14:textId="15AF3507" w:rsidR="002C74D8" w:rsidRDefault="002C74D8" w:rsidP="00C43C11">
            <w:pPr>
              <w:pStyle w:val="NoSpacing"/>
              <w:spacing w:line="276" w:lineRule="auto"/>
            </w:pPr>
            <w:r w:rsidRPr="00CD5E1B">
              <w:t>3.683916092</w:t>
            </w:r>
          </w:p>
        </w:tc>
        <w:tc>
          <w:tcPr>
            <w:tcW w:w="1560" w:type="dxa"/>
          </w:tcPr>
          <w:p w14:paraId="055C2111" w14:textId="67F86F0F" w:rsidR="002C74D8" w:rsidRDefault="002C74D8" w:rsidP="00C43C11">
            <w:pPr>
              <w:pStyle w:val="NoSpacing"/>
              <w:spacing w:line="276" w:lineRule="auto"/>
            </w:pPr>
            <w:r w:rsidRPr="00CD5E1B">
              <w:t>58.05325794</w:t>
            </w:r>
          </w:p>
        </w:tc>
        <w:tc>
          <w:tcPr>
            <w:tcW w:w="1560" w:type="dxa"/>
          </w:tcPr>
          <w:p w14:paraId="3A6D2C78" w14:textId="0F6529D8" w:rsidR="002C74D8" w:rsidRDefault="002C74D8" w:rsidP="00C43C11">
            <w:pPr>
              <w:pStyle w:val="NoSpacing"/>
              <w:spacing w:line="276" w:lineRule="auto"/>
            </w:pPr>
            <w:r w:rsidRPr="00CD5E1B">
              <w:t>3.897565842</w:t>
            </w:r>
          </w:p>
        </w:tc>
        <w:tc>
          <w:tcPr>
            <w:tcW w:w="1560" w:type="dxa"/>
          </w:tcPr>
          <w:p w14:paraId="094FC047" w14:textId="3702FF56" w:rsidR="002C74D8" w:rsidRDefault="002C74D8" w:rsidP="00C43C11">
            <w:pPr>
              <w:pStyle w:val="NoSpacing"/>
              <w:spacing w:line="276" w:lineRule="auto"/>
            </w:pPr>
            <w:r w:rsidRPr="00CD5E1B">
              <w:t>716.917402</w:t>
            </w:r>
          </w:p>
        </w:tc>
      </w:tr>
      <w:tr w:rsidR="002C74D8" w14:paraId="17709388" w14:textId="77777777" w:rsidTr="006B13AE">
        <w:tc>
          <w:tcPr>
            <w:tcW w:w="1560" w:type="dxa"/>
          </w:tcPr>
          <w:p w14:paraId="5AF33710" w14:textId="6ED56EA2" w:rsidR="002C74D8" w:rsidRDefault="002C74D8" w:rsidP="00C43C11">
            <w:pPr>
              <w:pStyle w:val="NoSpacing"/>
              <w:spacing w:line="276" w:lineRule="auto"/>
            </w:pPr>
            <w:r w:rsidRPr="00CD5E1B">
              <w:t>6600</w:t>
            </w:r>
          </w:p>
        </w:tc>
        <w:tc>
          <w:tcPr>
            <w:tcW w:w="1560" w:type="dxa"/>
          </w:tcPr>
          <w:p w14:paraId="3F944C56" w14:textId="28B98199" w:rsidR="002C74D8" w:rsidRDefault="002C74D8" w:rsidP="00C43C11">
            <w:pPr>
              <w:pStyle w:val="NoSpacing"/>
              <w:spacing w:line="276" w:lineRule="auto"/>
            </w:pPr>
            <w:r w:rsidRPr="00CD5E1B">
              <w:t>35.2322619</w:t>
            </w:r>
          </w:p>
        </w:tc>
        <w:tc>
          <w:tcPr>
            <w:tcW w:w="1560" w:type="dxa"/>
          </w:tcPr>
          <w:p w14:paraId="37414BD2" w14:textId="708FD72D" w:rsidR="002C74D8" w:rsidRDefault="002C74D8" w:rsidP="00C43C11">
            <w:pPr>
              <w:pStyle w:val="NoSpacing"/>
              <w:spacing w:line="276" w:lineRule="auto"/>
            </w:pPr>
            <w:r w:rsidRPr="00CD5E1B">
              <w:t>3.524402857</w:t>
            </w:r>
          </w:p>
        </w:tc>
        <w:tc>
          <w:tcPr>
            <w:tcW w:w="1560" w:type="dxa"/>
          </w:tcPr>
          <w:p w14:paraId="5F068331" w14:textId="580DABEC" w:rsidR="002C74D8" w:rsidRDefault="002C74D8" w:rsidP="00C43C11">
            <w:pPr>
              <w:pStyle w:val="NoSpacing"/>
              <w:spacing w:line="276" w:lineRule="auto"/>
            </w:pPr>
            <w:r w:rsidRPr="00CD5E1B">
              <w:t>58.05020332</w:t>
            </w:r>
          </w:p>
        </w:tc>
        <w:tc>
          <w:tcPr>
            <w:tcW w:w="1560" w:type="dxa"/>
          </w:tcPr>
          <w:p w14:paraId="17E3C8B8" w14:textId="72FBF4DF" w:rsidR="002C74D8" w:rsidRDefault="002C74D8" w:rsidP="00C43C11">
            <w:pPr>
              <w:pStyle w:val="NoSpacing"/>
              <w:spacing w:line="276" w:lineRule="auto"/>
            </w:pPr>
            <w:r w:rsidRPr="00CD5E1B">
              <w:t>3.948808908</w:t>
            </w:r>
          </w:p>
        </w:tc>
        <w:tc>
          <w:tcPr>
            <w:tcW w:w="1560" w:type="dxa"/>
          </w:tcPr>
          <w:p w14:paraId="1897ED20" w14:textId="46EE156F" w:rsidR="002C74D8" w:rsidRDefault="002C74D8" w:rsidP="00C43C11">
            <w:pPr>
              <w:pStyle w:val="NoSpacing"/>
              <w:spacing w:line="276" w:lineRule="auto"/>
            </w:pPr>
            <w:r w:rsidRPr="00CD5E1B">
              <w:t>715.40253</w:t>
            </w:r>
          </w:p>
        </w:tc>
      </w:tr>
    </w:tbl>
    <w:p w14:paraId="6B36E902" w14:textId="7D2C1AD9" w:rsidR="00B3165D" w:rsidRDefault="00B3165D" w:rsidP="00C43C11">
      <w:pPr>
        <w:pStyle w:val="NoSpacing"/>
        <w:spacing w:line="276" w:lineRule="auto"/>
      </w:pPr>
    </w:p>
    <w:p w14:paraId="200EF23E" w14:textId="77777777" w:rsidR="00B3165D" w:rsidRDefault="00B3165D" w:rsidP="00C43C11">
      <w:pPr>
        <w:rPr>
          <w:sz w:val="24"/>
        </w:rPr>
      </w:pPr>
      <w:r>
        <w:br w:type="page"/>
      </w:r>
    </w:p>
    <w:p w14:paraId="7AE9BA95" w14:textId="2AD68261" w:rsidR="00B3165D" w:rsidRDefault="00063505" w:rsidP="00063505">
      <w:pPr>
        <w:pStyle w:val="Caption"/>
      </w:pPr>
      <w:bookmarkStart w:id="68" w:name="_Toc112607300"/>
      <w:r>
        <w:lastRenderedPageBreak/>
        <w:t xml:space="preserve">Table </w:t>
      </w:r>
      <w:fldSimple w:instr=" SEQ Table \* ARABIC ">
        <w:r>
          <w:rPr>
            <w:noProof/>
          </w:rPr>
          <w:t>7</w:t>
        </w:r>
      </w:fldSimple>
      <w:r>
        <w:t xml:space="preserve">. </w:t>
      </w:r>
      <w:r w:rsidRPr="003C10D7">
        <w:t>Network Configuration</w:t>
      </w:r>
      <w:bookmarkEnd w:id="68"/>
    </w:p>
    <w:tbl>
      <w:tblPr>
        <w:tblStyle w:val="APAReport"/>
        <w:tblW w:w="5592" w:type="pct"/>
        <w:jc w:val="center"/>
        <w:tblLook w:val="04A0" w:firstRow="1" w:lastRow="0" w:firstColumn="1" w:lastColumn="0" w:noHBand="0" w:noVBand="1"/>
      </w:tblPr>
      <w:tblGrid>
        <w:gridCol w:w="1165"/>
        <w:gridCol w:w="681"/>
        <w:gridCol w:w="1140"/>
        <w:gridCol w:w="1070"/>
        <w:gridCol w:w="1140"/>
        <w:gridCol w:w="1070"/>
        <w:gridCol w:w="902"/>
        <w:gridCol w:w="1141"/>
        <w:gridCol w:w="1071"/>
        <w:gridCol w:w="1141"/>
      </w:tblGrid>
      <w:tr w:rsidR="003E480C" w:rsidRPr="00961051" w14:paraId="53F3838B" w14:textId="77777777" w:rsidTr="003E480C">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7F86FF6" w14:textId="1AD6F5B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10EC1DC4" w14:textId="439CF25A"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0</w:t>
            </w:r>
          </w:p>
        </w:tc>
        <w:tc>
          <w:tcPr>
            <w:tcW w:w="544" w:type="pct"/>
          </w:tcPr>
          <w:p w14:paraId="4D3EA32C" w14:textId="0C826A5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1</w:t>
            </w:r>
          </w:p>
        </w:tc>
        <w:tc>
          <w:tcPr>
            <w:tcW w:w="511" w:type="pct"/>
          </w:tcPr>
          <w:p w14:paraId="7706A6F2" w14:textId="023662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2</w:t>
            </w:r>
          </w:p>
        </w:tc>
        <w:tc>
          <w:tcPr>
            <w:tcW w:w="544" w:type="pct"/>
          </w:tcPr>
          <w:p w14:paraId="553F9B8E" w14:textId="7B5D3DE7"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3</w:t>
            </w:r>
          </w:p>
        </w:tc>
        <w:tc>
          <w:tcPr>
            <w:tcW w:w="511" w:type="pct"/>
          </w:tcPr>
          <w:p w14:paraId="043F8A5B" w14:textId="431CC04E"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4</w:t>
            </w:r>
          </w:p>
        </w:tc>
        <w:tc>
          <w:tcPr>
            <w:tcW w:w="431" w:type="pct"/>
          </w:tcPr>
          <w:p w14:paraId="14AB6A87" w14:textId="410A44C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5</w:t>
            </w:r>
          </w:p>
        </w:tc>
        <w:tc>
          <w:tcPr>
            <w:tcW w:w="544" w:type="pct"/>
          </w:tcPr>
          <w:p w14:paraId="0F2269A1" w14:textId="41FD7B5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6</w:t>
            </w:r>
          </w:p>
        </w:tc>
        <w:tc>
          <w:tcPr>
            <w:tcW w:w="511" w:type="pct"/>
          </w:tcPr>
          <w:p w14:paraId="363AFBE3" w14:textId="34713B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7</w:t>
            </w:r>
          </w:p>
        </w:tc>
        <w:tc>
          <w:tcPr>
            <w:tcW w:w="544" w:type="pct"/>
          </w:tcPr>
          <w:p w14:paraId="2D365B65" w14:textId="6DFB762B" w:rsidR="00961051" w:rsidRPr="00961051" w:rsidRDefault="00961051"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8</w:t>
            </w:r>
          </w:p>
        </w:tc>
      </w:tr>
      <w:tr w:rsidR="003E480C" w:rsidRPr="00961051" w14:paraId="3654040A" w14:textId="77777777" w:rsidTr="003E480C">
        <w:trPr>
          <w:trHeight w:val="343"/>
          <w:jc w:val="center"/>
        </w:trPr>
        <w:tc>
          <w:tcPr>
            <w:tcW w:w="556" w:type="pct"/>
          </w:tcPr>
          <w:p w14:paraId="400A4855" w14:textId="53AD99C9" w:rsidR="00961051" w:rsidRPr="00961051" w:rsidRDefault="00961051"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6585C0BD" w14:textId="61121A41" w:rsidR="00961051" w:rsidRPr="00961051" w:rsidRDefault="00961051" w:rsidP="00C43C11">
            <w:pPr>
              <w:pStyle w:val="NoSpacing"/>
              <w:spacing w:line="276" w:lineRule="auto"/>
              <w:rPr>
                <w:rFonts w:cstheme="minorHAnsi"/>
                <w:sz w:val="22"/>
                <w:szCs w:val="22"/>
              </w:rPr>
            </w:pPr>
            <w:r w:rsidRPr="00961051">
              <w:rPr>
                <w:rFonts w:cstheme="minorHAnsi"/>
                <w:sz w:val="22"/>
                <w:szCs w:val="22"/>
              </w:rPr>
              <w:t>Input</w:t>
            </w:r>
          </w:p>
        </w:tc>
        <w:tc>
          <w:tcPr>
            <w:tcW w:w="544" w:type="pct"/>
          </w:tcPr>
          <w:p w14:paraId="57400706" w14:textId="5D0D81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4E5A4E64" w14:textId="29F91C92"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797E2AAA" w14:textId="01A8069B"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7837C1E0" w14:textId="777E6F37"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431" w:type="pct"/>
          </w:tcPr>
          <w:p w14:paraId="0E15B3FA" w14:textId="7F5E67AC" w:rsidR="00961051" w:rsidRPr="00961051" w:rsidRDefault="00961051" w:rsidP="00C43C11">
            <w:pPr>
              <w:pStyle w:val="NoSpacing"/>
              <w:spacing w:line="276" w:lineRule="auto"/>
              <w:rPr>
                <w:rFonts w:cstheme="minorHAnsi"/>
                <w:sz w:val="22"/>
                <w:szCs w:val="22"/>
              </w:rPr>
            </w:pPr>
            <w:r w:rsidRPr="00961051">
              <w:rPr>
                <w:rFonts w:cstheme="minorHAnsi"/>
                <w:sz w:val="22"/>
                <w:szCs w:val="22"/>
              </w:rPr>
              <w:t>Mpool</w:t>
            </w:r>
          </w:p>
        </w:tc>
        <w:tc>
          <w:tcPr>
            <w:tcW w:w="544" w:type="pct"/>
          </w:tcPr>
          <w:p w14:paraId="71A62C33" w14:textId="7DCD06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0EFA8B14" w14:textId="55DC5A48"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1EA1F3D6" w14:textId="3F02BEE6" w:rsidR="00961051" w:rsidRPr="00961051" w:rsidRDefault="00961051" w:rsidP="00C43C11">
            <w:pPr>
              <w:pStyle w:val="NoSpacing"/>
              <w:spacing w:line="276" w:lineRule="auto"/>
              <w:rPr>
                <w:rFonts w:cstheme="minorHAnsi"/>
                <w:sz w:val="22"/>
                <w:szCs w:val="22"/>
              </w:rPr>
            </w:pPr>
            <w:r>
              <w:rPr>
                <w:rFonts w:cstheme="minorHAnsi"/>
                <w:sz w:val="22"/>
                <w:szCs w:val="22"/>
              </w:rPr>
              <w:t>Conv</w:t>
            </w:r>
          </w:p>
        </w:tc>
      </w:tr>
      <w:tr w:rsidR="003E480C" w:rsidRPr="00961051" w14:paraId="2FE23D9A" w14:textId="77777777" w:rsidTr="003E480C">
        <w:trPr>
          <w:trHeight w:val="343"/>
          <w:jc w:val="center"/>
        </w:trPr>
        <w:tc>
          <w:tcPr>
            <w:tcW w:w="556" w:type="pct"/>
          </w:tcPr>
          <w:p w14:paraId="502BC06F" w14:textId="32F5A0B2" w:rsidR="00961051" w:rsidRPr="00961051" w:rsidRDefault="00961051"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39824322" w14:textId="142297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5563CE7" w14:textId="35C6437E"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Conv1_1</w:t>
            </w:r>
          </w:p>
        </w:tc>
        <w:tc>
          <w:tcPr>
            <w:tcW w:w="511" w:type="pct"/>
          </w:tcPr>
          <w:p w14:paraId="686B43AE" w14:textId="12BC9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Relu1_1</w:t>
            </w:r>
          </w:p>
        </w:tc>
        <w:tc>
          <w:tcPr>
            <w:tcW w:w="544" w:type="pct"/>
          </w:tcPr>
          <w:p w14:paraId="76105B46" w14:textId="16E8CB84"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Conv1_2</w:t>
            </w:r>
          </w:p>
        </w:tc>
        <w:tc>
          <w:tcPr>
            <w:tcW w:w="511" w:type="pct"/>
          </w:tcPr>
          <w:p w14:paraId="6C8A904D" w14:textId="690F39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Relu1_2</w:t>
            </w:r>
          </w:p>
        </w:tc>
        <w:tc>
          <w:tcPr>
            <w:tcW w:w="431" w:type="pct"/>
          </w:tcPr>
          <w:p w14:paraId="1ACECE30" w14:textId="68E68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Pool1</w:t>
            </w:r>
          </w:p>
        </w:tc>
        <w:tc>
          <w:tcPr>
            <w:tcW w:w="544" w:type="pct"/>
          </w:tcPr>
          <w:p w14:paraId="0AC8D6CA" w14:textId="5D8513D7"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Conv2_1</w:t>
            </w:r>
          </w:p>
        </w:tc>
        <w:tc>
          <w:tcPr>
            <w:tcW w:w="511" w:type="pct"/>
          </w:tcPr>
          <w:p w14:paraId="55E4C492" w14:textId="328D00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Relu2_1</w:t>
            </w:r>
          </w:p>
        </w:tc>
        <w:tc>
          <w:tcPr>
            <w:tcW w:w="544" w:type="pct"/>
          </w:tcPr>
          <w:p w14:paraId="0A4AF057" w14:textId="7BFD0EA8" w:rsidR="00961051" w:rsidRPr="00961051" w:rsidRDefault="00961051" w:rsidP="00C43C11">
            <w:pPr>
              <w:pStyle w:val="NoSpacing"/>
              <w:spacing w:line="276" w:lineRule="auto"/>
              <w:rPr>
                <w:rFonts w:cstheme="minorHAnsi"/>
                <w:sz w:val="22"/>
                <w:szCs w:val="22"/>
              </w:rPr>
            </w:pPr>
            <w:r>
              <w:rPr>
                <w:rFonts w:cstheme="minorHAnsi"/>
                <w:sz w:val="22"/>
                <w:szCs w:val="22"/>
              </w:rPr>
              <w:t>Conv2_2</w:t>
            </w:r>
          </w:p>
        </w:tc>
      </w:tr>
      <w:tr w:rsidR="003E480C" w:rsidRPr="00961051" w14:paraId="588BF1FC" w14:textId="77777777" w:rsidTr="003E480C">
        <w:trPr>
          <w:trHeight w:val="343"/>
          <w:jc w:val="center"/>
        </w:trPr>
        <w:tc>
          <w:tcPr>
            <w:tcW w:w="556" w:type="pct"/>
          </w:tcPr>
          <w:p w14:paraId="15620302" w14:textId="4A2C66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6C1A10D5" w14:textId="2455D0F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F04A28E" w14:textId="0B3E14DC"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2FDD0012" w14:textId="67B2E4D5"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C588E40" w14:textId="55019F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7C5613AC" w14:textId="3A627F60"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0D3DB94E" w14:textId="6FBD6C00"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13FA96B7" w14:textId="50E52BF1"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0F74B8DC" w14:textId="02D3A4C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3B254B55" w14:textId="36284C4D" w:rsidR="00961051" w:rsidRPr="00961051" w:rsidRDefault="00961051" w:rsidP="00C43C11">
            <w:pPr>
              <w:pStyle w:val="NoSpacing"/>
              <w:spacing w:line="276" w:lineRule="auto"/>
              <w:rPr>
                <w:rFonts w:cstheme="minorHAnsi"/>
                <w:sz w:val="22"/>
                <w:szCs w:val="22"/>
              </w:rPr>
            </w:pPr>
            <w:r>
              <w:rPr>
                <w:rFonts w:cstheme="minorHAnsi"/>
                <w:sz w:val="22"/>
                <w:szCs w:val="22"/>
              </w:rPr>
              <w:t>3</w:t>
            </w:r>
          </w:p>
        </w:tc>
      </w:tr>
      <w:tr w:rsidR="003E480C" w:rsidRPr="00961051" w14:paraId="367BCF15" w14:textId="77777777" w:rsidTr="003E480C">
        <w:trPr>
          <w:trHeight w:val="343"/>
          <w:jc w:val="center"/>
        </w:trPr>
        <w:tc>
          <w:tcPr>
            <w:tcW w:w="556" w:type="pct"/>
          </w:tcPr>
          <w:p w14:paraId="0BCF322F" w14:textId="49E096A4" w:rsidR="00961051" w:rsidRPr="00961051" w:rsidRDefault="00961051"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26C4DC30" w14:textId="47FFF56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693FF03B" w14:textId="417588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54EFFC9F" w14:textId="54FC66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BB3CE7" w14:textId="7C6B72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B1C14ED" w14:textId="41063D9F"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0F5BABFB" w14:textId="2776CA50"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4AE17488" w14:textId="085CE7B9"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6404FA9" w14:textId="6F325B5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A28AA81" w14:textId="2303544F"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4516CBDA" w14:textId="77777777" w:rsidTr="003E480C">
        <w:trPr>
          <w:trHeight w:val="343"/>
          <w:jc w:val="center"/>
        </w:trPr>
        <w:tc>
          <w:tcPr>
            <w:tcW w:w="556" w:type="pct"/>
          </w:tcPr>
          <w:p w14:paraId="46C425A8" w14:textId="3ACAF5A0" w:rsidR="00961051" w:rsidRPr="00961051" w:rsidRDefault="00961051" w:rsidP="00C43C11">
            <w:pPr>
              <w:pStyle w:val="NoSpacing"/>
              <w:spacing w:line="276" w:lineRule="auto"/>
              <w:rPr>
                <w:rFonts w:cstheme="minorHAnsi"/>
                <w:sz w:val="22"/>
                <w:szCs w:val="22"/>
              </w:rPr>
            </w:pPr>
            <w:r w:rsidRPr="00961051">
              <w:rPr>
                <w:rFonts w:cstheme="minorHAnsi"/>
                <w:sz w:val="22"/>
                <w:szCs w:val="22"/>
              </w:rPr>
              <w:t>Num</w:t>
            </w:r>
            <w:r w:rsidR="003E480C">
              <w:rPr>
                <w:rFonts w:cstheme="minorHAnsi"/>
                <w:sz w:val="22"/>
                <w:szCs w:val="22"/>
              </w:rPr>
              <w:t xml:space="preserve"> </w:t>
            </w:r>
            <w:r w:rsidRPr="00961051">
              <w:rPr>
                <w:rFonts w:cstheme="minorHAnsi"/>
                <w:sz w:val="22"/>
                <w:szCs w:val="22"/>
              </w:rPr>
              <w:t>filts</w:t>
            </w:r>
          </w:p>
        </w:tc>
        <w:tc>
          <w:tcPr>
            <w:tcW w:w="304" w:type="pct"/>
          </w:tcPr>
          <w:p w14:paraId="6DE56D61" w14:textId="049B957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A209CB" w14:textId="07639B4C"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045E656D" w14:textId="13495FA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465AE50" w14:textId="37965F8D"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3BDCF0E1" w14:textId="5E4152E4"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2611BBF6" w14:textId="5F97BCEE"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1648624" w14:textId="67CE2E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128</w:t>
            </w:r>
          </w:p>
        </w:tc>
        <w:tc>
          <w:tcPr>
            <w:tcW w:w="511" w:type="pct"/>
          </w:tcPr>
          <w:p w14:paraId="587AC847" w14:textId="6BE80D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0728E34" w14:textId="175D2BCC"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32FB1831" w14:textId="77777777" w:rsidTr="003E480C">
        <w:trPr>
          <w:trHeight w:val="343"/>
          <w:jc w:val="center"/>
        </w:trPr>
        <w:tc>
          <w:tcPr>
            <w:tcW w:w="556" w:type="pct"/>
          </w:tcPr>
          <w:p w14:paraId="1697410A" w14:textId="4331DE1B" w:rsidR="00961051" w:rsidRPr="00961051" w:rsidRDefault="00961051"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43A6E41D" w14:textId="72C93EBC"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48A1150" w14:textId="2D78A5E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6FC70FAA" w14:textId="0881BFF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2B0D249" w14:textId="74AE959C"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14801928" w14:textId="68AE7FE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1151D6D2" w14:textId="096E837D"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0BAAEE1D" w14:textId="6FB7047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377D8E60" w14:textId="5B3309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1026F0DA" w14:textId="6C65F105"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r w:rsidR="003E480C" w:rsidRPr="00961051" w14:paraId="26480735" w14:textId="77777777" w:rsidTr="003E480C">
        <w:trPr>
          <w:trHeight w:val="343"/>
          <w:jc w:val="center"/>
        </w:trPr>
        <w:tc>
          <w:tcPr>
            <w:tcW w:w="556" w:type="pct"/>
          </w:tcPr>
          <w:p w14:paraId="65DBCF1D" w14:textId="01812379" w:rsidR="00961051" w:rsidRPr="00961051" w:rsidRDefault="00961051"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3CA57808" w14:textId="523A92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2FAA559" w14:textId="2C01E64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54A60406" w14:textId="5FECD44A"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7FF538F6" w14:textId="4DB504C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D972CF3" w14:textId="3484F221"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431" w:type="pct"/>
          </w:tcPr>
          <w:p w14:paraId="2BA46296" w14:textId="6B49996D"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5C66D527" w14:textId="706F8BC3"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00C3000" w14:textId="0251A953"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345DEDE6" w14:textId="1DDC4AB3"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bl>
    <w:p w14:paraId="5173BE47" w14:textId="1209303F" w:rsidR="00B3165D" w:rsidRDefault="00B3165D" w:rsidP="00C43C11">
      <w:pPr>
        <w:pStyle w:val="NoSpacing"/>
        <w:spacing w:line="276" w:lineRule="auto"/>
      </w:pPr>
    </w:p>
    <w:tbl>
      <w:tblPr>
        <w:tblStyle w:val="APAReport"/>
        <w:tblW w:w="5592" w:type="pct"/>
        <w:jc w:val="center"/>
        <w:tblLook w:val="04A0" w:firstRow="1" w:lastRow="0" w:firstColumn="1" w:lastColumn="0" w:noHBand="0" w:noVBand="1"/>
      </w:tblPr>
      <w:tblGrid>
        <w:gridCol w:w="1122"/>
        <w:gridCol w:w="962"/>
        <w:gridCol w:w="1097"/>
        <w:gridCol w:w="1028"/>
        <w:gridCol w:w="1098"/>
        <w:gridCol w:w="1028"/>
        <w:gridCol w:w="962"/>
        <w:gridCol w:w="1098"/>
        <w:gridCol w:w="1028"/>
        <w:gridCol w:w="1098"/>
      </w:tblGrid>
      <w:tr w:rsidR="003E480C" w:rsidRPr="00961051" w14:paraId="6711DFA9"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6D626B2F" w14:textId="77777777" w:rsidR="003E480C" w:rsidRPr="00961051" w:rsidRDefault="003E480C"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73B6D478" w14:textId="32B1710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9</w:t>
            </w:r>
          </w:p>
        </w:tc>
        <w:tc>
          <w:tcPr>
            <w:tcW w:w="544" w:type="pct"/>
          </w:tcPr>
          <w:p w14:paraId="4801FD19" w14:textId="17E201C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10</w:t>
            </w:r>
          </w:p>
        </w:tc>
        <w:tc>
          <w:tcPr>
            <w:tcW w:w="511" w:type="pct"/>
          </w:tcPr>
          <w:p w14:paraId="0F578B84" w14:textId="7F387C09"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11</w:t>
            </w:r>
          </w:p>
        </w:tc>
        <w:tc>
          <w:tcPr>
            <w:tcW w:w="544" w:type="pct"/>
          </w:tcPr>
          <w:p w14:paraId="2C8FFBDB" w14:textId="6FC3FF9C"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12</w:t>
            </w:r>
          </w:p>
        </w:tc>
        <w:tc>
          <w:tcPr>
            <w:tcW w:w="511" w:type="pct"/>
          </w:tcPr>
          <w:p w14:paraId="2ABDBD2D" w14:textId="083A2484"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13</w:t>
            </w:r>
          </w:p>
        </w:tc>
        <w:tc>
          <w:tcPr>
            <w:tcW w:w="431" w:type="pct"/>
          </w:tcPr>
          <w:p w14:paraId="4C0F3F2A" w14:textId="52FD23BD"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14</w:t>
            </w:r>
          </w:p>
        </w:tc>
        <w:tc>
          <w:tcPr>
            <w:tcW w:w="544" w:type="pct"/>
          </w:tcPr>
          <w:p w14:paraId="7FF70399" w14:textId="59FC28D5"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15</w:t>
            </w:r>
          </w:p>
        </w:tc>
        <w:tc>
          <w:tcPr>
            <w:tcW w:w="511" w:type="pct"/>
          </w:tcPr>
          <w:p w14:paraId="42520083" w14:textId="70E84846"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16</w:t>
            </w:r>
          </w:p>
        </w:tc>
        <w:tc>
          <w:tcPr>
            <w:tcW w:w="544" w:type="pct"/>
          </w:tcPr>
          <w:p w14:paraId="5EEA8C36" w14:textId="4757085A"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17</w:t>
            </w:r>
          </w:p>
        </w:tc>
      </w:tr>
      <w:tr w:rsidR="003E480C" w:rsidRPr="00961051" w14:paraId="6ACDAF58" w14:textId="77777777" w:rsidTr="00F9496F">
        <w:trPr>
          <w:trHeight w:val="343"/>
          <w:jc w:val="center"/>
        </w:trPr>
        <w:tc>
          <w:tcPr>
            <w:tcW w:w="556" w:type="pct"/>
          </w:tcPr>
          <w:p w14:paraId="33BE53C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279FC22C" w14:textId="1BBF65A7"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36E8C829" w14:textId="3931F3D3"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c>
          <w:tcPr>
            <w:tcW w:w="511" w:type="pct"/>
          </w:tcPr>
          <w:p w14:paraId="1B538CE3" w14:textId="258122F7"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44" w:type="pct"/>
          </w:tcPr>
          <w:p w14:paraId="6F509895" w14:textId="659AC823"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11" w:type="pct"/>
          </w:tcPr>
          <w:p w14:paraId="01FA8E35" w14:textId="79843213"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431" w:type="pct"/>
          </w:tcPr>
          <w:p w14:paraId="042E4752" w14:textId="1FCAA045"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7E72D3E1" w14:textId="7ED9B6BF"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11" w:type="pct"/>
          </w:tcPr>
          <w:p w14:paraId="16374D53" w14:textId="18E3427B"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629E37C0" w14:textId="5ADC728B"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r>
      <w:tr w:rsidR="003E480C" w:rsidRPr="00961051" w14:paraId="05FDF99C" w14:textId="77777777" w:rsidTr="00F9496F">
        <w:trPr>
          <w:trHeight w:val="343"/>
          <w:jc w:val="center"/>
        </w:trPr>
        <w:tc>
          <w:tcPr>
            <w:tcW w:w="556" w:type="pct"/>
          </w:tcPr>
          <w:p w14:paraId="6FCCA0B4"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183DFC39" w14:textId="0E24769E" w:rsidR="003E480C" w:rsidRPr="00961051" w:rsidRDefault="003E480C" w:rsidP="00C43C11">
            <w:pPr>
              <w:pStyle w:val="NoSpacing"/>
              <w:spacing w:line="276" w:lineRule="auto"/>
              <w:rPr>
                <w:rFonts w:cstheme="minorHAnsi"/>
                <w:sz w:val="22"/>
                <w:szCs w:val="22"/>
              </w:rPr>
            </w:pPr>
            <w:r>
              <w:rPr>
                <w:rFonts w:cstheme="minorHAnsi"/>
                <w:sz w:val="22"/>
                <w:szCs w:val="22"/>
              </w:rPr>
              <w:t>Relu2_2</w:t>
            </w:r>
          </w:p>
        </w:tc>
        <w:tc>
          <w:tcPr>
            <w:tcW w:w="544" w:type="pct"/>
          </w:tcPr>
          <w:p w14:paraId="1D01E0AA" w14:textId="26F60A7A" w:rsidR="003E480C" w:rsidRPr="00961051" w:rsidRDefault="003E480C" w:rsidP="00C43C11">
            <w:pPr>
              <w:pStyle w:val="NoSpacing"/>
              <w:spacing w:line="276" w:lineRule="auto"/>
              <w:rPr>
                <w:rFonts w:cstheme="minorHAnsi"/>
                <w:sz w:val="22"/>
                <w:szCs w:val="22"/>
              </w:rPr>
            </w:pPr>
            <w:r>
              <w:rPr>
                <w:rFonts w:cstheme="minorHAnsi"/>
                <w:sz w:val="22"/>
                <w:szCs w:val="22"/>
              </w:rPr>
              <w:t>Pool2</w:t>
            </w:r>
          </w:p>
        </w:tc>
        <w:tc>
          <w:tcPr>
            <w:tcW w:w="511" w:type="pct"/>
          </w:tcPr>
          <w:p w14:paraId="6C1497F2" w14:textId="64D7D9BA" w:rsidR="003E480C" w:rsidRPr="00961051" w:rsidRDefault="003E480C" w:rsidP="00C43C11">
            <w:pPr>
              <w:pStyle w:val="NoSpacing"/>
              <w:spacing w:line="276" w:lineRule="auto"/>
              <w:rPr>
                <w:rFonts w:cstheme="minorHAnsi"/>
                <w:sz w:val="22"/>
                <w:szCs w:val="22"/>
              </w:rPr>
            </w:pPr>
            <w:r>
              <w:rPr>
                <w:rFonts w:cstheme="minorHAnsi"/>
                <w:sz w:val="22"/>
                <w:szCs w:val="22"/>
              </w:rPr>
              <w:t>Conv3_1</w:t>
            </w:r>
          </w:p>
        </w:tc>
        <w:tc>
          <w:tcPr>
            <w:tcW w:w="544" w:type="pct"/>
          </w:tcPr>
          <w:p w14:paraId="6D1615F9" w14:textId="4522179C" w:rsidR="003E480C" w:rsidRPr="00961051" w:rsidRDefault="003E480C" w:rsidP="00C43C11">
            <w:pPr>
              <w:pStyle w:val="NoSpacing"/>
              <w:spacing w:line="276" w:lineRule="auto"/>
              <w:rPr>
                <w:rFonts w:cstheme="minorHAnsi"/>
                <w:sz w:val="22"/>
                <w:szCs w:val="22"/>
              </w:rPr>
            </w:pPr>
            <w:r>
              <w:rPr>
                <w:rFonts w:cstheme="minorHAnsi"/>
                <w:sz w:val="22"/>
                <w:szCs w:val="22"/>
              </w:rPr>
              <w:t>Relu3_1</w:t>
            </w:r>
          </w:p>
        </w:tc>
        <w:tc>
          <w:tcPr>
            <w:tcW w:w="511" w:type="pct"/>
          </w:tcPr>
          <w:p w14:paraId="0355E36D" w14:textId="4A4E2358" w:rsidR="003E480C" w:rsidRPr="00961051" w:rsidRDefault="003E480C" w:rsidP="00C43C11">
            <w:pPr>
              <w:pStyle w:val="NoSpacing"/>
              <w:spacing w:line="276" w:lineRule="auto"/>
              <w:rPr>
                <w:rFonts w:cstheme="minorHAnsi"/>
                <w:sz w:val="22"/>
                <w:szCs w:val="22"/>
              </w:rPr>
            </w:pPr>
            <w:r>
              <w:rPr>
                <w:rFonts w:cstheme="minorHAnsi"/>
                <w:sz w:val="22"/>
                <w:szCs w:val="22"/>
              </w:rPr>
              <w:t>Conv3_2</w:t>
            </w:r>
          </w:p>
        </w:tc>
        <w:tc>
          <w:tcPr>
            <w:tcW w:w="431" w:type="pct"/>
          </w:tcPr>
          <w:p w14:paraId="11028AB7" w14:textId="6D28521E" w:rsidR="003E480C" w:rsidRPr="00961051" w:rsidRDefault="003E480C" w:rsidP="00C43C11">
            <w:pPr>
              <w:pStyle w:val="NoSpacing"/>
              <w:spacing w:line="276" w:lineRule="auto"/>
              <w:rPr>
                <w:rFonts w:cstheme="minorHAnsi"/>
                <w:sz w:val="22"/>
                <w:szCs w:val="22"/>
              </w:rPr>
            </w:pPr>
            <w:r>
              <w:rPr>
                <w:rFonts w:cstheme="minorHAnsi"/>
                <w:sz w:val="22"/>
                <w:szCs w:val="22"/>
              </w:rPr>
              <w:t>Relu3_2</w:t>
            </w:r>
          </w:p>
        </w:tc>
        <w:tc>
          <w:tcPr>
            <w:tcW w:w="544" w:type="pct"/>
          </w:tcPr>
          <w:p w14:paraId="29905836" w14:textId="6B168A41" w:rsidR="003E480C" w:rsidRPr="00961051" w:rsidRDefault="003E480C" w:rsidP="00C43C11">
            <w:pPr>
              <w:pStyle w:val="NoSpacing"/>
              <w:spacing w:line="276" w:lineRule="auto"/>
              <w:rPr>
                <w:rFonts w:cstheme="minorHAnsi"/>
                <w:sz w:val="22"/>
                <w:szCs w:val="22"/>
              </w:rPr>
            </w:pPr>
            <w:r>
              <w:rPr>
                <w:rFonts w:cstheme="minorHAnsi"/>
                <w:sz w:val="22"/>
                <w:szCs w:val="22"/>
              </w:rPr>
              <w:t>Conv3_3</w:t>
            </w:r>
          </w:p>
        </w:tc>
        <w:tc>
          <w:tcPr>
            <w:tcW w:w="511" w:type="pct"/>
          </w:tcPr>
          <w:p w14:paraId="2194DF45" w14:textId="6C3B3BDA" w:rsidR="003E480C" w:rsidRPr="00961051" w:rsidRDefault="003E480C" w:rsidP="00C43C11">
            <w:pPr>
              <w:pStyle w:val="NoSpacing"/>
              <w:spacing w:line="276" w:lineRule="auto"/>
              <w:rPr>
                <w:rFonts w:cstheme="minorHAnsi"/>
                <w:sz w:val="22"/>
                <w:szCs w:val="22"/>
              </w:rPr>
            </w:pPr>
            <w:r>
              <w:rPr>
                <w:rFonts w:cstheme="minorHAnsi"/>
                <w:sz w:val="22"/>
                <w:szCs w:val="22"/>
              </w:rPr>
              <w:t>Relu3_3</w:t>
            </w:r>
          </w:p>
        </w:tc>
        <w:tc>
          <w:tcPr>
            <w:tcW w:w="544" w:type="pct"/>
          </w:tcPr>
          <w:p w14:paraId="674610C3" w14:textId="1BFEBDDA" w:rsidR="003E480C" w:rsidRPr="00961051" w:rsidRDefault="003E480C" w:rsidP="00C43C11">
            <w:pPr>
              <w:pStyle w:val="NoSpacing"/>
              <w:spacing w:line="276" w:lineRule="auto"/>
              <w:rPr>
                <w:rFonts w:cstheme="minorHAnsi"/>
                <w:sz w:val="22"/>
                <w:szCs w:val="22"/>
              </w:rPr>
            </w:pPr>
            <w:r>
              <w:rPr>
                <w:rFonts w:cstheme="minorHAnsi"/>
                <w:sz w:val="22"/>
                <w:szCs w:val="22"/>
              </w:rPr>
              <w:t>Pool3</w:t>
            </w:r>
          </w:p>
        </w:tc>
      </w:tr>
      <w:tr w:rsidR="003E480C" w:rsidRPr="00961051" w14:paraId="61053961" w14:textId="77777777" w:rsidTr="00F9496F">
        <w:trPr>
          <w:trHeight w:val="343"/>
          <w:jc w:val="center"/>
        </w:trPr>
        <w:tc>
          <w:tcPr>
            <w:tcW w:w="556" w:type="pct"/>
          </w:tcPr>
          <w:p w14:paraId="7B5D974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50829009" w14:textId="4945FEF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BDC771F" w14:textId="7C457ABB"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13D2AF8A" w14:textId="73148D1D"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44" w:type="pct"/>
          </w:tcPr>
          <w:p w14:paraId="14A4FB5B" w14:textId="3DF86F0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84B8AB5" w14:textId="5E5A63CB"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431" w:type="pct"/>
          </w:tcPr>
          <w:p w14:paraId="25150185" w14:textId="18C6BB8F"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1E814E6" w14:textId="3D1B823F"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11" w:type="pct"/>
          </w:tcPr>
          <w:p w14:paraId="2F767D45" w14:textId="088028D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6FB07F01" w14:textId="6FB65D8E"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169427B1" w14:textId="77777777" w:rsidTr="00F9496F">
        <w:trPr>
          <w:trHeight w:val="343"/>
          <w:jc w:val="center"/>
        </w:trPr>
        <w:tc>
          <w:tcPr>
            <w:tcW w:w="556" w:type="pct"/>
          </w:tcPr>
          <w:p w14:paraId="20772D5C"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1713E436"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126B186" w14:textId="749A07EF"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74754D93" w14:textId="7750376A" w:rsidR="003E480C" w:rsidRPr="00961051" w:rsidRDefault="003E480C" w:rsidP="00C43C11">
            <w:pPr>
              <w:pStyle w:val="NoSpacing"/>
              <w:spacing w:line="276" w:lineRule="auto"/>
              <w:rPr>
                <w:rFonts w:cstheme="minorHAnsi"/>
                <w:sz w:val="22"/>
                <w:szCs w:val="22"/>
              </w:rPr>
            </w:pPr>
            <w:r>
              <w:rPr>
                <w:rFonts w:cstheme="minorHAnsi"/>
                <w:sz w:val="22"/>
                <w:szCs w:val="22"/>
              </w:rPr>
              <w:t>128</w:t>
            </w:r>
          </w:p>
        </w:tc>
        <w:tc>
          <w:tcPr>
            <w:tcW w:w="544" w:type="pct"/>
          </w:tcPr>
          <w:p w14:paraId="532DEFD2" w14:textId="2A58C870"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4562907" w14:textId="5E35BC7E"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1870ADF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5CD9319" w14:textId="59317311"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2A9107CA" w14:textId="11D3E97D"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44" w:type="pct"/>
          </w:tcPr>
          <w:p w14:paraId="18E4A4D4" w14:textId="6885C672"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18F8030B" w14:textId="77777777" w:rsidTr="00F9496F">
        <w:trPr>
          <w:trHeight w:val="343"/>
          <w:jc w:val="center"/>
        </w:trPr>
        <w:tc>
          <w:tcPr>
            <w:tcW w:w="556" w:type="pct"/>
          </w:tcPr>
          <w:p w14:paraId="4CC3808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0325881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1E3A3AA" w14:textId="78CE686E"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50A9684" w14:textId="68F7A374"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44" w:type="pct"/>
          </w:tcPr>
          <w:p w14:paraId="223D03B2" w14:textId="4E3427A8"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19C390EB" w14:textId="700BCE22"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7E9B4542"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5BCF688" w14:textId="1259D348"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5D4A7521"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C7C55E6" w14:textId="184C4CB6"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4C386577" w14:textId="77777777" w:rsidTr="00F9496F">
        <w:trPr>
          <w:trHeight w:val="343"/>
          <w:jc w:val="center"/>
        </w:trPr>
        <w:tc>
          <w:tcPr>
            <w:tcW w:w="556" w:type="pct"/>
          </w:tcPr>
          <w:p w14:paraId="7D997018"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026E4448" w14:textId="06DE94A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B3E1F7F" w14:textId="2FF421F8"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794B44D2" w14:textId="663857C7"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79C1C88" w14:textId="13FBE4BB"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AFF6B25" w14:textId="4B12A8D0"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431" w:type="pct"/>
          </w:tcPr>
          <w:p w14:paraId="53BE26D5" w14:textId="12E7B5B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40E4A2A7" w14:textId="461C9D8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E40C260" w14:textId="3148073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56DB152" w14:textId="50CF3022"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72811CFF" w14:textId="77777777" w:rsidTr="00F9496F">
        <w:trPr>
          <w:trHeight w:val="343"/>
          <w:jc w:val="center"/>
        </w:trPr>
        <w:tc>
          <w:tcPr>
            <w:tcW w:w="556" w:type="pct"/>
          </w:tcPr>
          <w:p w14:paraId="2A99556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576F3693" w14:textId="07F4740D"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608D8888" w14:textId="60C33684"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30BBAF29" w14:textId="3376193C"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2B3B84FF" w14:textId="6BF40000"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256A00F5" w14:textId="425648BD"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6EB37411" w14:textId="187A8D8B"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7578B1CC" w14:textId="56D2CC96"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3249E89B" w14:textId="376DE891"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586D41C6" w14:textId="58A917BB" w:rsidR="003E480C"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058CA2AD" w14:textId="38DE68A4" w:rsidR="00961051" w:rsidRDefault="00961051" w:rsidP="00C43C11">
      <w:pPr>
        <w:pStyle w:val="NoSpacing"/>
        <w:spacing w:line="276" w:lineRule="auto"/>
      </w:pPr>
    </w:p>
    <w:tbl>
      <w:tblPr>
        <w:tblStyle w:val="APAReport"/>
        <w:tblW w:w="5592" w:type="pct"/>
        <w:jc w:val="center"/>
        <w:tblLook w:val="04A0" w:firstRow="1" w:lastRow="0" w:firstColumn="1" w:lastColumn="0" w:noHBand="0" w:noVBand="1"/>
      </w:tblPr>
      <w:tblGrid>
        <w:gridCol w:w="1115"/>
        <w:gridCol w:w="1023"/>
        <w:gridCol w:w="1090"/>
        <w:gridCol w:w="1023"/>
        <w:gridCol w:w="1087"/>
        <w:gridCol w:w="1023"/>
        <w:gridCol w:w="962"/>
        <w:gridCol w:w="1087"/>
        <w:gridCol w:w="1023"/>
        <w:gridCol w:w="1088"/>
      </w:tblGrid>
      <w:tr w:rsidR="00A949FD" w:rsidRPr="00961051" w14:paraId="701BF802"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38546FE"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5B01819F" w14:textId="6A7A598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18</w:t>
            </w:r>
          </w:p>
        </w:tc>
        <w:tc>
          <w:tcPr>
            <w:tcW w:w="544" w:type="pct"/>
          </w:tcPr>
          <w:p w14:paraId="63D69AA2" w14:textId="2149E8D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19</w:t>
            </w:r>
          </w:p>
        </w:tc>
        <w:tc>
          <w:tcPr>
            <w:tcW w:w="511" w:type="pct"/>
          </w:tcPr>
          <w:p w14:paraId="3AF72BF1" w14:textId="5CC3C38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20</w:t>
            </w:r>
          </w:p>
        </w:tc>
        <w:tc>
          <w:tcPr>
            <w:tcW w:w="544" w:type="pct"/>
          </w:tcPr>
          <w:p w14:paraId="375D9664" w14:textId="1B1CDE1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21</w:t>
            </w:r>
          </w:p>
        </w:tc>
        <w:tc>
          <w:tcPr>
            <w:tcW w:w="511" w:type="pct"/>
          </w:tcPr>
          <w:p w14:paraId="1C5F4C01" w14:textId="2C18285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22</w:t>
            </w:r>
          </w:p>
        </w:tc>
        <w:tc>
          <w:tcPr>
            <w:tcW w:w="431" w:type="pct"/>
          </w:tcPr>
          <w:p w14:paraId="0EF37565" w14:textId="4A8D1794"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23</w:t>
            </w:r>
          </w:p>
        </w:tc>
        <w:tc>
          <w:tcPr>
            <w:tcW w:w="544" w:type="pct"/>
          </w:tcPr>
          <w:p w14:paraId="2CEB4B8E" w14:textId="604A4F2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24</w:t>
            </w:r>
          </w:p>
        </w:tc>
        <w:tc>
          <w:tcPr>
            <w:tcW w:w="511" w:type="pct"/>
          </w:tcPr>
          <w:p w14:paraId="59BE5256" w14:textId="2DD1BE4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25</w:t>
            </w:r>
          </w:p>
        </w:tc>
        <w:tc>
          <w:tcPr>
            <w:tcW w:w="544" w:type="pct"/>
          </w:tcPr>
          <w:p w14:paraId="75699F94" w14:textId="066AC83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26</w:t>
            </w:r>
          </w:p>
        </w:tc>
      </w:tr>
      <w:tr w:rsidR="00A949FD" w:rsidRPr="00961051" w14:paraId="6DD0A508" w14:textId="77777777" w:rsidTr="00F9496F">
        <w:trPr>
          <w:trHeight w:val="343"/>
          <w:jc w:val="center"/>
        </w:trPr>
        <w:tc>
          <w:tcPr>
            <w:tcW w:w="556" w:type="pct"/>
          </w:tcPr>
          <w:p w14:paraId="7C065FA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1B919943" w14:textId="34808FEB"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3BB16D57" w14:textId="42288A8A"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0BC7FD2" w14:textId="552DDB52"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7A804D43" w14:textId="0FA3502E"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7210977" w14:textId="14B76E2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431" w:type="pct"/>
          </w:tcPr>
          <w:p w14:paraId="3974D31A" w14:textId="58C20AF9"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44" w:type="pct"/>
          </w:tcPr>
          <w:p w14:paraId="51D3611D" w14:textId="6FB54274" w:rsidR="00A949FD" w:rsidRPr="00961051" w:rsidRDefault="00A949FD" w:rsidP="00C43C11">
            <w:pPr>
              <w:pStyle w:val="NoSpacing"/>
              <w:spacing w:line="276" w:lineRule="auto"/>
              <w:rPr>
                <w:rFonts w:cstheme="minorHAnsi"/>
                <w:sz w:val="22"/>
                <w:szCs w:val="22"/>
              </w:rPr>
            </w:pPr>
            <w:r>
              <w:rPr>
                <w:rFonts w:cstheme="minorHAnsi"/>
                <w:sz w:val="22"/>
                <w:szCs w:val="22"/>
              </w:rPr>
              <w:t>Mpool</w:t>
            </w:r>
          </w:p>
        </w:tc>
        <w:tc>
          <w:tcPr>
            <w:tcW w:w="511" w:type="pct"/>
          </w:tcPr>
          <w:p w14:paraId="3541791E" w14:textId="3F831B8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2BD036BC" w14:textId="77E61E77"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r>
      <w:tr w:rsidR="00A949FD" w:rsidRPr="00961051" w14:paraId="1D5C43F8" w14:textId="77777777" w:rsidTr="00F9496F">
        <w:trPr>
          <w:trHeight w:val="343"/>
          <w:jc w:val="center"/>
        </w:trPr>
        <w:tc>
          <w:tcPr>
            <w:tcW w:w="556" w:type="pct"/>
          </w:tcPr>
          <w:p w14:paraId="785822D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683D3A31" w14:textId="7E3D5697" w:rsidR="00A949FD" w:rsidRPr="00961051" w:rsidRDefault="00A949FD" w:rsidP="00C43C11">
            <w:pPr>
              <w:pStyle w:val="NoSpacing"/>
              <w:spacing w:line="276" w:lineRule="auto"/>
              <w:rPr>
                <w:rFonts w:cstheme="minorHAnsi"/>
                <w:sz w:val="22"/>
                <w:szCs w:val="22"/>
              </w:rPr>
            </w:pPr>
            <w:r>
              <w:rPr>
                <w:rFonts w:cstheme="minorHAnsi"/>
                <w:sz w:val="22"/>
                <w:szCs w:val="22"/>
              </w:rPr>
              <w:t>Conv4_1</w:t>
            </w:r>
          </w:p>
        </w:tc>
        <w:tc>
          <w:tcPr>
            <w:tcW w:w="544" w:type="pct"/>
          </w:tcPr>
          <w:p w14:paraId="0FEE4A89" w14:textId="4F8A4800" w:rsidR="00A949FD" w:rsidRPr="00961051" w:rsidRDefault="00A949FD" w:rsidP="00C43C11">
            <w:pPr>
              <w:pStyle w:val="NoSpacing"/>
              <w:spacing w:line="276" w:lineRule="auto"/>
              <w:rPr>
                <w:rFonts w:cstheme="minorHAnsi"/>
                <w:sz w:val="22"/>
                <w:szCs w:val="22"/>
              </w:rPr>
            </w:pPr>
            <w:r>
              <w:rPr>
                <w:rFonts w:cstheme="minorHAnsi"/>
                <w:sz w:val="22"/>
                <w:szCs w:val="22"/>
              </w:rPr>
              <w:t>Relu4_1</w:t>
            </w:r>
          </w:p>
        </w:tc>
        <w:tc>
          <w:tcPr>
            <w:tcW w:w="511" w:type="pct"/>
          </w:tcPr>
          <w:p w14:paraId="43AE305A" w14:textId="06DA37DD" w:rsidR="00A949FD" w:rsidRPr="00961051" w:rsidRDefault="00A949FD" w:rsidP="00C43C11">
            <w:pPr>
              <w:pStyle w:val="NoSpacing"/>
              <w:spacing w:line="276" w:lineRule="auto"/>
              <w:rPr>
                <w:rFonts w:cstheme="minorHAnsi"/>
                <w:sz w:val="22"/>
                <w:szCs w:val="22"/>
              </w:rPr>
            </w:pPr>
            <w:r>
              <w:rPr>
                <w:rFonts w:cstheme="minorHAnsi"/>
                <w:sz w:val="22"/>
                <w:szCs w:val="22"/>
              </w:rPr>
              <w:t>Conv4_2</w:t>
            </w:r>
          </w:p>
        </w:tc>
        <w:tc>
          <w:tcPr>
            <w:tcW w:w="544" w:type="pct"/>
          </w:tcPr>
          <w:p w14:paraId="0C81CA95" w14:textId="648CB05F" w:rsidR="00A949FD" w:rsidRPr="00961051" w:rsidRDefault="00A949FD" w:rsidP="00C43C11">
            <w:pPr>
              <w:pStyle w:val="NoSpacing"/>
              <w:spacing w:line="276" w:lineRule="auto"/>
              <w:rPr>
                <w:rFonts w:cstheme="minorHAnsi"/>
                <w:sz w:val="22"/>
                <w:szCs w:val="22"/>
              </w:rPr>
            </w:pPr>
            <w:r>
              <w:rPr>
                <w:rFonts w:cstheme="minorHAnsi"/>
                <w:sz w:val="22"/>
                <w:szCs w:val="22"/>
              </w:rPr>
              <w:t>Relu4_2</w:t>
            </w:r>
          </w:p>
        </w:tc>
        <w:tc>
          <w:tcPr>
            <w:tcW w:w="511" w:type="pct"/>
          </w:tcPr>
          <w:p w14:paraId="6A458075" w14:textId="78B6A33E" w:rsidR="00A949FD" w:rsidRPr="00961051" w:rsidRDefault="00A949FD" w:rsidP="00C43C11">
            <w:pPr>
              <w:pStyle w:val="NoSpacing"/>
              <w:spacing w:line="276" w:lineRule="auto"/>
              <w:rPr>
                <w:rFonts w:cstheme="minorHAnsi"/>
                <w:sz w:val="22"/>
                <w:szCs w:val="22"/>
              </w:rPr>
            </w:pPr>
            <w:r>
              <w:rPr>
                <w:rFonts w:cstheme="minorHAnsi"/>
                <w:sz w:val="22"/>
                <w:szCs w:val="22"/>
              </w:rPr>
              <w:t>Conv4_3</w:t>
            </w:r>
          </w:p>
        </w:tc>
        <w:tc>
          <w:tcPr>
            <w:tcW w:w="431" w:type="pct"/>
          </w:tcPr>
          <w:p w14:paraId="075DE98A" w14:textId="71D09A19" w:rsidR="00A949FD" w:rsidRPr="00961051" w:rsidRDefault="00A949FD" w:rsidP="00C43C11">
            <w:pPr>
              <w:pStyle w:val="NoSpacing"/>
              <w:spacing w:line="276" w:lineRule="auto"/>
              <w:rPr>
                <w:rFonts w:cstheme="minorHAnsi"/>
                <w:sz w:val="22"/>
                <w:szCs w:val="22"/>
              </w:rPr>
            </w:pPr>
            <w:r>
              <w:rPr>
                <w:rFonts w:cstheme="minorHAnsi"/>
                <w:sz w:val="22"/>
                <w:szCs w:val="22"/>
              </w:rPr>
              <w:t>Relu4_3</w:t>
            </w:r>
          </w:p>
        </w:tc>
        <w:tc>
          <w:tcPr>
            <w:tcW w:w="544" w:type="pct"/>
          </w:tcPr>
          <w:p w14:paraId="38D50F3A" w14:textId="5E33313A" w:rsidR="00A949FD" w:rsidRPr="00961051" w:rsidRDefault="00A949FD" w:rsidP="00C43C11">
            <w:pPr>
              <w:pStyle w:val="NoSpacing"/>
              <w:spacing w:line="276" w:lineRule="auto"/>
              <w:rPr>
                <w:rFonts w:cstheme="minorHAnsi"/>
                <w:sz w:val="22"/>
                <w:szCs w:val="22"/>
              </w:rPr>
            </w:pPr>
            <w:r>
              <w:rPr>
                <w:rFonts w:cstheme="minorHAnsi"/>
                <w:sz w:val="22"/>
                <w:szCs w:val="22"/>
              </w:rPr>
              <w:t>Pool4</w:t>
            </w:r>
          </w:p>
        </w:tc>
        <w:tc>
          <w:tcPr>
            <w:tcW w:w="511" w:type="pct"/>
          </w:tcPr>
          <w:p w14:paraId="60B5F178" w14:textId="2F766E95" w:rsidR="00A949FD" w:rsidRPr="00961051" w:rsidRDefault="00A949FD" w:rsidP="00C43C11">
            <w:pPr>
              <w:pStyle w:val="NoSpacing"/>
              <w:spacing w:line="276" w:lineRule="auto"/>
              <w:rPr>
                <w:rFonts w:cstheme="minorHAnsi"/>
                <w:sz w:val="22"/>
                <w:szCs w:val="22"/>
              </w:rPr>
            </w:pPr>
            <w:r>
              <w:rPr>
                <w:rFonts w:cstheme="minorHAnsi"/>
                <w:sz w:val="22"/>
                <w:szCs w:val="22"/>
              </w:rPr>
              <w:t>Conv5_</w:t>
            </w:r>
            <w:r w:rsidR="000E4A1F">
              <w:rPr>
                <w:rFonts w:cstheme="minorHAnsi"/>
                <w:sz w:val="22"/>
                <w:szCs w:val="22"/>
              </w:rPr>
              <w:t>1</w:t>
            </w:r>
          </w:p>
        </w:tc>
        <w:tc>
          <w:tcPr>
            <w:tcW w:w="544" w:type="pct"/>
          </w:tcPr>
          <w:p w14:paraId="3EFD7AC9" w14:textId="72084A3A" w:rsidR="00A949FD" w:rsidRPr="00961051" w:rsidRDefault="00A949FD" w:rsidP="00C43C11">
            <w:pPr>
              <w:pStyle w:val="NoSpacing"/>
              <w:spacing w:line="276" w:lineRule="auto"/>
              <w:rPr>
                <w:rFonts w:cstheme="minorHAnsi"/>
                <w:sz w:val="22"/>
                <w:szCs w:val="22"/>
              </w:rPr>
            </w:pPr>
            <w:r>
              <w:rPr>
                <w:rFonts w:cstheme="minorHAnsi"/>
                <w:sz w:val="22"/>
                <w:szCs w:val="22"/>
              </w:rPr>
              <w:t>Relu5_</w:t>
            </w:r>
            <w:r w:rsidR="000E4A1F">
              <w:rPr>
                <w:rFonts w:cstheme="minorHAnsi"/>
                <w:sz w:val="22"/>
                <w:szCs w:val="22"/>
              </w:rPr>
              <w:t>1</w:t>
            </w:r>
          </w:p>
        </w:tc>
      </w:tr>
      <w:tr w:rsidR="00A949FD" w:rsidRPr="00961051" w14:paraId="7A62DAB0" w14:textId="77777777" w:rsidTr="00F9496F">
        <w:trPr>
          <w:trHeight w:val="343"/>
          <w:jc w:val="center"/>
        </w:trPr>
        <w:tc>
          <w:tcPr>
            <w:tcW w:w="556" w:type="pct"/>
          </w:tcPr>
          <w:p w14:paraId="77A8377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0B65B1AC" w14:textId="493F1DF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575DBF51" w14:textId="20E5222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42816A3B" w14:textId="7780DA38"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9D5312C" w14:textId="37CE423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02CC59BA" w14:textId="4FE4373A"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431" w:type="pct"/>
          </w:tcPr>
          <w:p w14:paraId="749AE80B" w14:textId="66C7309B"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75C4E608" w14:textId="63C979A1" w:rsidR="00A949FD" w:rsidRPr="00961051" w:rsidRDefault="00A949FD" w:rsidP="00C43C11">
            <w:pPr>
              <w:pStyle w:val="NoSpacing"/>
              <w:spacing w:line="276" w:lineRule="auto"/>
              <w:rPr>
                <w:rFonts w:cstheme="minorHAnsi"/>
                <w:sz w:val="22"/>
                <w:szCs w:val="22"/>
              </w:rPr>
            </w:pPr>
            <w:r>
              <w:rPr>
                <w:rFonts w:cstheme="minorHAnsi"/>
                <w:sz w:val="22"/>
                <w:szCs w:val="22"/>
              </w:rPr>
              <w:t>2</w:t>
            </w:r>
          </w:p>
        </w:tc>
        <w:tc>
          <w:tcPr>
            <w:tcW w:w="511" w:type="pct"/>
          </w:tcPr>
          <w:p w14:paraId="1DB9B160" w14:textId="536B6F3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7D67C13" w14:textId="362AB957" w:rsidR="00A949FD" w:rsidRPr="00961051" w:rsidRDefault="00A949FD" w:rsidP="00C43C11">
            <w:pPr>
              <w:pStyle w:val="NoSpacing"/>
              <w:spacing w:line="276" w:lineRule="auto"/>
              <w:rPr>
                <w:rFonts w:cstheme="minorHAnsi"/>
                <w:sz w:val="22"/>
                <w:szCs w:val="22"/>
              </w:rPr>
            </w:pPr>
            <w:r>
              <w:rPr>
                <w:rFonts w:cstheme="minorHAnsi"/>
                <w:sz w:val="22"/>
                <w:szCs w:val="22"/>
              </w:rPr>
              <w:t>1</w:t>
            </w:r>
          </w:p>
        </w:tc>
      </w:tr>
      <w:tr w:rsidR="00A949FD" w:rsidRPr="00961051" w14:paraId="1EC926A1" w14:textId="77777777" w:rsidTr="00F9496F">
        <w:trPr>
          <w:trHeight w:val="343"/>
          <w:jc w:val="center"/>
        </w:trPr>
        <w:tc>
          <w:tcPr>
            <w:tcW w:w="556" w:type="pct"/>
          </w:tcPr>
          <w:p w14:paraId="3D6C807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0688DF5A" w14:textId="49D7CD6E"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544" w:type="pct"/>
          </w:tcPr>
          <w:p w14:paraId="4BED20D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10B057" w14:textId="582631AC"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249DF3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3704D9C8" w14:textId="102B0DC8"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431" w:type="pct"/>
          </w:tcPr>
          <w:p w14:paraId="5023AC37"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3929CAA" w14:textId="7F43BB35"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2A90E1B4" w14:textId="4BB14281"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32F7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287F27BE" w14:textId="77777777" w:rsidTr="00F9496F">
        <w:trPr>
          <w:trHeight w:val="343"/>
          <w:jc w:val="center"/>
        </w:trPr>
        <w:tc>
          <w:tcPr>
            <w:tcW w:w="556" w:type="pct"/>
          </w:tcPr>
          <w:p w14:paraId="25DBC0B0"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7A7BDD60" w14:textId="0EFBC14B"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7CE8A9FA"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04CDD0A3" w14:textId="348425F7"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66C9B79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94BC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431" w:type="pct"/>
          </w:tcPr>
          <w:p w14:paraId="5C0002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777C9B7" w14:textId="6BB3A0CA"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511" w:type="pct"/>
          </w:tcPr>
          <w:p w14:paraId="19822C27" w14:textId="5FE8DCBD"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44" w:type="pct"/>
          </w:tcPr>
          <w:p w14:paraId="31E4904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45B6D4E8" w14:textId="77777777" w:rsidTr="00F9496F">
        <w:trPr>
          <w:trHeight w:val="343"/>
          <w:jc w:val="center"/>
        </w:trPr>
        <w:tc>
          <w:tcPr>
            <w:tcW w:w="556" w:type="pct"/>
          </w:tcPr>
          <w:p w14:paraId="31246FD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5DE3D124" w14:textId="71E657C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07DB2ED8" w14:textId="3DC3A6B5"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7EA0C2FF" w14:textId="33D86C3A"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7865A91E" w14:textId="314DB6A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6F15E718" w14:textId="180EB09B"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31" w:type="pct"/>
          </w:tcPr>
          <w:p w14:paraId="364F8605" w14:textId="588D91C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23D542DD" w14:textId="2E4DB4E5"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511" w:type="pct"/>
          </w:tcPr>
          <w:p w14:paraId="4772D1F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AEE5EC8" w14:textId="00A9D562"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7E2C8F32" w14:textId="77777777" w:rsidTr="00F9496F">
        <w:trPr>
          <w:trHeight w:val="343"/>
          <w:jc w:val="center"/>
        </w:trPr>
        <w:tc>
          <w:tcPr>
            <w:tcW w:w="556" w:type="pct"/>
          </w:tcPr>
          <w:p w14:paraId="12128F3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6D0DF185" w14:textId="583F7A13"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4AF77DC4"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13A0AB3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5D401E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01595D2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5C58368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3F31A9B3" w14:textId="72B73D3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511" w:type="pct"/>
          </w:tcPr>
          <w:p w14:paraId="6F47FB3C" w14:textId="67AA6BCE"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377E2A6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47611C3E" w14:textId="498FC61D" w:rsidR="00A949FD" w:rsidRDefault="00A949FD" w:rsidP="00C43C11">
      <w:pPr>
        <w:pStyle w:val="NoSpacing"/>
        <w:spacing w:line="276" w:lineRule="auto"/>
      </w:pPr>
    </w:p>
    <w:tbl>
      <w:tblPr>
        <w:tblStyle w:val="APAReport"/>
        <w:tblW w:w="5509" w:type="pct"/>
        <w:jc w:val="center"/>
        <w:tblLook w:val="04A0" w:firstRow="1" w:lastRow="0" w:firstColumn="1" w:lastColumn="0" w:noHBand="0" w:noVBand="1"/>
      </w:tblPr>
      <w:tblGrid>
        <w:gridCol w:w="1099"/>
        <w:gridCol w:w="1023"/>
        <w:gridCol w:w="1053"/>
        <w:gridCol w:w="1023"/>
        <w:gridCol w:w="1060"/>
        <w:gridCol w:w="1014"/>
        <w:gridCol w:w="954"/>
        <w:gridCol w:w="1061"/>
        <w:gridCol w:w="1003"/>
        <w:gridCol w:w="1075"/>
      </w:tblGrid>
      <w:tr w:rsidR="00A949FD" w:rsidRPr="00961051" w14:paraId="435F096F" w14:textId="73462944" w:rsidTr="00A949FD">
        <w:trPr>
          <w:cnfStyle w:val="100000000000" w:firstRow="1" w:lastRow="0" w:firstColumn="0" w:lastColumn="0" w:oddVBand="0" w:evenVBand="0" w:oddHBand="0" w:evenHBand="0" w:firstRowFirstColumn="0" w:firstRowLastColumn="0" w:lastRowFirstColumn="0" w:lastRowLastColumn="0"/>
          <w:trHeight w:val="343"/>
          <w:jc w:val="center"/>
        </w:trPr>
        <w:tc>
          <w:tcPr>
            <w:tcW w:w="534" w:type="pct"/>
          </w:tcPr>
          <w:p w14:paraId="1F18F193"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464" w:type="pct"/>
          </w:tcPr>
          <w:p w14:paraId="1AF85BBD" w14:textId="16D7ACD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27</w:t>
            </w:r>
          </w:p>
        </w:tc>
        <w:tc>
          <w:tcPr>
            <w:tcW w:w="512" w:type="pct"/>
          </w:tcPr>
          <w:p w14:paraId="44E41224" w14:textId="1B359769"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28</w:t>
            </w:r>
          </w:p>
        </w:tc>
        <w:tc>
          <w:tcPr>
            <w:tcW w:w="493" w:type="pct"/>
          </w:tcPr>
          <w:p w14:paraId="7C98B68E" w14:textId="66BDFC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29</w:t>
            </w:r>
          </w:p>
        </w:tc>
        <w:tc>
          <w:tcPr>
            <w:tcW w:w="515" w:type="pct"/>
          </w:tcPr>
          <w:p w14:paraId="09A070BB" w14:textId="734395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30</w:t>
            </w:r>
          </w:p>
        </w:tc>
        <w:tc>
          <w:tcPr>
            <w:tcW w:w="493" w:type="pct"/>
          </w:tcPr>
          <w:p w14:paraId="6B11753F" w14:textId="3A1805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31</w:t>
            </w:r>
          </w:p>
        </w:tc>
        <w:tc>
          <w:tcPr>
            <w:tcW w:w="464" w:type="pct"/>
          </w:tcPr>
          <w:p w14:paraId="17CBDE63" w14:textId="5962DF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32</w:t>
            </w:r>
          </w:p>
        </w:tc>
        <w:tc>
          <w:tcPr>
            <w:tcW w:w="515" w:type="pct"/>
          </w:tcPr>
          <w:p w14:paraId="031F300B" w14:textId="02E638D5"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33</w:t>
            </w:r>
          </w:p>
        </w:tc>
        <w:tc>
          <w:tcPr>
            <w:tcW w:w="487" w:type="pct"/>
          </w:tcPr>
          <w:p w14:paraId="5E82D2B0" w14:textId="204D5622"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34</w:t>
            </w:r>
          </w:p>
        </w:tc>
        <w:tc>
          <w:tcPr>
            <w:tcW w:w="522" w:type="pct"/>
          </w:tcPr>
          <w:p w14:paraId="5BD988B9" w14:textId="45D9B91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35</w:t>
            </w:r>
          </w:p>
        </w:tc>
      </w:tr>
      <w:tr w:rsidR="00A949FD" w:rsidRPr="00961051" w14:paraId="5C4EF43D" w14:textId="4905F7CE" w:rsidTr="00A949FD">
        <w:trPr>
          <w:trHeight w:val="343"/>
          <w:jc w:val="center"/>
        </w:trPr>
        <w:tc>
          <w:tcPr>
            <w:tcW w:w="534" w:type="pct"/>
          </w:tcPr>
          <w:p w14:paraId="2FF9B43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464" w:type="pct"/>
          </w:tcPr>
          <w:p w14:paraId="1982F04E" w14:textId="5B45838E"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2" w:type="pct"/>
          </w:tcPr>
          <w:p w14:paraId="4F49A9C4" w14:textId="784F0925"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58029E57" w14:textId="45D275F7"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7815D26" w14:textId="38E8E25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38DF6A13" w14:textId="41834C6E" w:rsidR="00A949FD" w:rsidRPr="00961051" w:rsidRDefault="000E4A1F" w:rsidP="00C43C11">
            <w:pPr>
              <w:pStyle w:val="NoSpacing"/>
              <w:spacing w:line="276" w:lineRule="auto"/>
              <w:rPr>
                <w:rFonts w:cstheme="minorHAnsi"/>
                <w:sz w:val="22"/>
                <w:szCs w:val="22"/>
              </w:rPr>
            </w:pPr>
            <w:r>
              <w:rPr>
                <w:rFonts w:cstheme="minorHAnsi"/>
                <w:sz w:val="22"/>
                <w:szCs w:val="22"/>
              </w:rPr>
              <w:t>Mpool</w:t>
            </w:r>
          </w:p>
        </w:tc>
        <w:tc>
          <w:tcPr>
            <w:tcW w:w="464" w:type="pct"/>
          </w:tcPr>
          <w:p w14:paraId="6DF52AB3" w14:textId="3ADC6B4D"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1740006" w14:textId="4C5C44D4"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87" w:type="pct"/>
          </w:tcPr>
          <w:p w14:paraId="0A31CEB5" w14:textId="6B96482C"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22" w:type="pct"/>
          </w:tcPr>
          <w:p w14:paraId="33D3B837" w14:textId="26FBBAD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r>
      <w:tr w:rsidR="00A949FD" w:rsidRPr="00961051" w14:paraId="16C77BE3" w14:textId="7C5171CD" w:rsidTr="00A949FD">
        <w:trPr>
          <w:trHeight w:val="343"/>
          <w:jc w:val="center"/>
        </w:trPr>
        <w:tc>
          <w:tcPr>
            <w:tcW w:w="534" w:type="pct"/>
          </w:tcPr>
          <w:p w14:paraId="5BFCB55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464" w:type="pct"/>
          </w:tcPr>
          <w:p w14:paraId="08C54A4F" w14:textId="70798D46" w:rsidR="00A949FD" w:rsidRPr="00961051" w:rsidRDefault="000E4A1F" w:rsidP="00C43C11">
            <w:pPr>
              <w:pStyle w:val="NoSpacing"/>
              <w:spacing w:line="276" w:lineRule="auto"/>
              <w:rPr>
                <w:rFonts w:cstheme="minorHAnsi"/>
                <w:sz w:val="22"/>
                <w:szCs w:val="22"/>
              </w:rPr>
            </w:pPr>
            <w:r>
              <w:rPr>
                <w:rFonts w:cstheme="minorHAnsi"/>
                <w:sz w:val="22"/>
                <w:szCs w:val="22"/>
              </w:rPr>
              <w:t>Conv5_2</w:t>
            </w:r>
          </w:p>
        </w:tc>
        <w:tc>
          <w:tcPr>
            <w:tcW w:w="512" w:type="pct"/>
          </w:tcPr>
          <w:p w14:paraId="13C076AB" w14:textId="71D7AF31" w:rsidR="00A949FD" w:rsidRPr="00961051" w:rsidRDefault="000E4A1F" w:rsidP="00C43C11">
            <w:pPr>
              <w:pStyle w:val="NoSpacing"/>
              <w:spacing w:line="276" w:lineRule="auto"/>
              <w:rPr>
                <w:rFonts w:cstheme="minorHAnsi"/>
                <w:sz w:val="22"/>
                <w:szCs w:val="22"/>
              </w:rPr>
            </w:pPr>
            <w:r>
              <w:rPr>
                <w:rFonts w:cstheme="minorHAnsi"/>
                <w:sz w:val="22"/>
                <w:szCs w:val="22"/>
              </w:rPr>
              <w:t>Relu5_2</w:t>
            </w:r>
          </w:p>
        </w:tc>
        <w:tc>
          <w:tcPr>
            <w:tcW w:w="493" w:type="pct"/>
          </w:tcPr>
          <w:p w14:paraId="599539EA" w14:textId="07E47B53" w:rsidR="00A949FD" w:rsidRPr="00961051" w:rsidRDefault="000E4A1F" w:rsidP="00C43C11">
            <w:pPr>
              <w:pStyle w:val="NoSpacing"/>
              <w:spacing w:line="276" w:lineRule="auto"/>
              <w:rPr>
                <w:rFonts w:cstheme="minorHAnsi"/>
                <w:sz w:val="22"/>
                <w:szCs w:val="22"/>
              </w:rPr>
            </w:pPr>
            <w:r>
              <w:rPr>
                <w:rFonts w:cstheme="minorHAnsi"/>
                <w:sz w:val="22"/>
                <w:szCs w:val="22"/>
              </w:rPr>
              <w:t>Conv5_3</w:t>
            </w:r>
          </w:p>
        </w:tc>
        <w:tc>
          <w:tcPr>
            <w:tcW w:w="515" w:type="pct"/>
          </w:tcPr>
          <w:p w14:paraId="4CDB9DE6" w14:textId="29A467FB" w:rsidR="00A949FD" w:rsidRPr="00961051" w:rsidRDefault="000E4A1F" w:rsidP="00C43C11">
            <w:pPr>
              <w:pStyle w:val="NoSpacing"/>
              <w:spacing w:line="276" w:lineRule="auto"/>
              <w:rPr>
                <w:rFonts w:cstheme="minorHAnsi"/>
                <w:sz w:val="22"/>
                <w:szCs w:val="22"/>
              </w:rPr>
            </w:pPr>
            <w:r>
              <w:rPr>
                <w:rFonts w:cstheme="minorHAnsi"/>
                <w:sz w:val="22"/>
                <w:szCs w:val="22"/>
              </w:rPr>
              <w:t>Relu5_3</w:t>
            </w:r>
          </w:p>
        </w:tc>
        <w:tc>
          <w:tcPr>
            <w:tcW w:w="493" w:type="pct"/>
          </w:tcPr>
          <w:p w14:paraId="20455CDE" w14:textId="181596D0" w:rsidR="00A949FD" w:rsidRPr="00961051" w:rsidRDefault="000E4A1F" w:rsidP="00C43C11">
            <w:pPr>
              <w:pStyle w:val="NoSpacing"/>
              <w:spacing w:line="276" w:lineRule="auto"/>
              <w:rPr>
                <w:rFonts w:cstheme="minorHAnsi"/>
                <w:sz w:val="22"/>
                <w:szCs w:val="22"/>
              </w:rPr>
            </w:pPr>
            <w:r>
              <w:rPr>
                <w:rFonts w:cstheme="minorHAnsi"/>
                <w:sz w:val="22"/>
                <w:szCs w:val="22"/>
              </w:rPr>
              <w:t>Pool5</w:t>
            </w:r>
          </w:p>
        </w:tc>
        <w:tc>
          <w:tcPr>
            <w:tcW w:w="464" w:type="pct"/>
          </w:tcPr>
          <w:p w14:paraId="20088219" w14:textId="37C43FD4" w:rsidR="00A949FD" w:rsidRPr="00961051" w:rsidRDefault="000E4A1F" w:rsidP="00C43C11">
            <w:pPr>
              <w:pStyle w:val="NoSpacing"/>
              <w:spacing w:line="276" w:lineRule="auto"/>
              <w:rPr>
                <w:rFonts w:cstheme="minorHAnsi"/>
                <w:sz w:val="22"/>
                <w:szCs w:val="22"/>
              </w:rPr>
            </w:pPr>
            <w:r>
              <w:rPr>
                <w:rFonts w:cstheme="minorHAnsi"/>
                <w:sz w:val="22"/>
                <w:szCs w:val="22"/>
              </w:rPr>
              <w:t>Fc6</w:t>
            </w:r>
          </w:p>
        </w:tc>
        <w:tc>
          <w:tcPr>
            <w:tcW w:w="515" w:type="pct"/>
          </w:tcPr>
          <w:p w14:paraId="0173BD92" w14:textId="55D68F85" w:rsidR="00A949FD" w:rsidRPr="00961051" w:rsidRDefault="000E4A1F" w:rsidP="00C43C11">
            <w:pPr>
              <w:pStyle w:val="NoSpacing"/>
              <w:spacing w:line="276" w:lineRule="auto"/>
              <w:rPr>
                <w:rFonts w:cstheme="minorHAnsi"/>
                <w:sz w:val="22"/>
                <w:szCs w:val="22"/>
              </w:rPr>
            </w:pPr>
            <w:r>
              <w:rPr>
                <w:rFonts w:cstheme="minorHAnsi"/>
                <w:sz w:val="22"/>
                <w:szCs w:val="22"/>
              </w:rPr>
              <w:t>Relu6</w:t>
            </w:r>
          </w:p>
        </w:tc>
        <w:tc>
          <w:tcPr>
            <w:tcW w:w="487" w:type="pct"/>
          </w:tcPr>
          <w:p w14:paraId="503C3E43" w14:textId="547741F5" w:rsidR="00A949FD" w:rsidRPr="00961051" w:rsidRDefault="000E4A1F" w:rsidP="00C43C11">
            <w:pPr>
              <w:pStyle w:val="NoSpacing"/>
              <w:spacing w:line="276" w:lineRule="auto"/>
              <w:rPr>
                <w:rFonts w:cstheme="minorHAnsi"/>
                <w:sz w:val="22"/>
                <w:szCs w:val="22"/>
              </w:rPr>
            </w:pPr>
            <w:r>
              <w:rPr>
                <w:rFonts w:cstheme="minorHAnsi"/>
                <w:sz w:val="22"/>
                <w:szCs w:val="22"/>
              </w:rPr>
              <w:t>Fc7</w:t>
            </w:r>
          </w:p>
        </w:tc>
        <w:tc>
          <w:tcPr>
            <w:tcW w:w="522" w:type="pct"/>
          </w:tcPr>
          <w:p w14:paraId="322D8156" w14:textId="5882A53E" w:rsidR="00A949FD" w:rsidRPr="00961051" w:rsidRDefault="000E4A1F" w:rsidP="00C43C11">
            <w:pPr>
              <w:pStyle w:val="NoSpacing"/>
              <w:spacing w:line="276" w:lineRule="auto"/>
              <w:rPr>
                <w:rFonts w:cstheme="minorHAnsi"/>
                <w:sz w:val="22"/>
                <w:szCs w:val="22"/>
              </w:rPr>
            </w:pPr>
            <w:r>
              <w:rPr>
                <w:rFonts w:cstheme="minorHAnsi"/>
                <w:sz w:val="22"/>
                <w:szCs w:val="22"/>
              </w:rPr>
              <w:t>Relu7</w:t>
            </w:r>
          </w:p>
        </w:tc>
      </w:tr>
      <w:tr w:rsidR="00A949FD" w:rsidRPr="00961051" w14:paraId="7AED73C4" w14:textId="03D3E2DF" w:rsidTr="00A949FD">
        <w:trPr>
          <w:trHeight w:val="343"/>
          <w:jc w:val="center"/>
        </w:trPr>
        <w:tc>
          <w:tcPr>
            <w:tcW w:w="534" w:type="pct"/>
          </w:tcPr>
          <w:p w14:paraId="7DE87D6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464" w:type="pct"/>
          </w:tcPr>
          <w:p w14:paraId="5B20566C" w14:textId="3C8577A6"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2" w:type="pct"/>
          </w:tcPr>
          <w:p w14:paraId="02A06473" w14:textId="6592DA6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5E3A42E0" w14:textId="296450EB"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5" w:type="pct"/>
          </w:tcPr>
          <w:p w14:paraId="7C2486EE" w14:textId="5B5FD7B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20595D76" w14:textId="0CE8C649"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F633B3B" w14:textId="2C1213A1" w:rsidR="00A949FD" w:rsidRPr="00961051" w:rsidRDefault="000E4A1F" w:rsidP="00C43C11">
            <w:pPr>
              <w:pStyle w:val="NoSpacing"/>
              <w:spacing w:line="276" w:lineRule="auto"/>
              <w:rPr>
                <w:rFonts w:cstheme="minorHAnsi"/>
                <w:sz w:val="22"/>
                <w:szCs w:val="22"/>
              </w:rPr>
            </w:pPr>
            <w:r>
              <w:rPr>
                <w:rFonts w:cstheme="minorHAnsi"/>
                <w:sz w:val="22"/>
                <w:szCs w:val="22"/>
              </w:rPr>
              <w:t>7</w:t>
            </w:r>
          </w:p>
        </w:tc>
        <w:tc>
          <w:tcPr>
            <w:tcW w:w="515" w:type="pct"/>
          </w:tcPr>
          <w:p w14:paraId="3CE40539" w14:textId="1183603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87" w:type="pct"/>
          </w:tcPr>
          <w:p w14:paraId="12A93DCB" w14:textId="10F4B19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22" w:type="pct"/>
          </w:tcPr>
          <w:p w14:paraId="01B43F4F" w14:textId="603F8045"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6553ACF" w14:textId="5EEA17D5" w:rsidTr="00A949FD">
        <w:trPr>
          <w:trHeight w:val="343"/>
          <w:jc w:val="center"/>
        </w:trPr>
        <w:tc>
          <w:tcPr>
            <w:tcW w:w="534" w:type="pct"/>
          </w:tcPr>
          <w:p w14:paraId="027F1DA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lastRenderedPageBreak/>
              <w:t>Filt dim</w:t>
            </w:r>
          </w:p>
        </w:tc>
        <w:tc>
          <w:tcPr>
            <w:tcW w:w="464" w:type="pct"/>
          </w:tcPr>
          <w:p w14:paraId="61A0FBA9" w14:textId="2475457B"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77E36F7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6B39113C" w14:textId="4E626329"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07570A5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31342922" w14:textId="22E2C87E"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391AD76B" w14:textId="3FF8A0A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55C6E415" w14:textId="576147CB"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4A28ED05" w14:textId="14BBB9D8"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1F19A82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D168407" w14:textId="249F7083" w:rsidTr="00A949FD">
        <w:trPr>
          <w:trHeight w:val="343"/>
          <w:jc w:val="center"/>
        </w:trPr>
        <w:tc>
          <w:tcPr>
            <w:tcW w:w="534" w:type="pct"/>
          </w:tcPr>
          <w:p w14:paraId="7EBDF21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464" w:type="pct"/>
          </w:tcPr>
          <w:p w14:paraId="57FD1C7E" w14:textId="25EBC84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243AFA32"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59D23A3" w14:textId="1949BD7C"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786CE50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49B1BF5" w14:textId="6751E766"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4D8C3462" w14:textId="1131F231"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15" w:type="pct"/>
          </w:tcPr>
          <w:p w14:paraId="16C27E27" w14:textId="4E1882D1"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3E6E5CE2" w14:textId="65341433"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2AEE2537"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171BE76" w14:textId="4E19777F" w:rsidTr="00A949FD">
        <w:trPr>
          <w:trHeight w:val="343"/>
          <w:jc w:val="center"/>
        </w:trPr>
        <w:tc>
          <w:tcPr>
            <w:tcW w:w="534" w:type="pct"/>
          </w:tcPr>
          <w:p w14:paraId="33D3BA3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464" w:type="pct"/>
          </w:tcPr>
          <w:p w14:paraId="5C9C8AC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2" w:type="pct"/>
          </w:tcPr>
          <w:p w14:paraId="7C83EAB9" w14:textId="3AF93D00"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6BD0A88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3EDE1D7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93" w:type="pct"/>
          </w:tcPr>
          <w:p w14:paraId="6A1DDAD0" w14:textId="11AE9778"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660435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6034788"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87" w:type="pct"/>
          </w:tcPr>
          <w:p w14:paraId="46DBDC5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22" w:type="pct"/>
          </w:tcPr>
          <w:p w14:paraId="7BA198D9" w14:textId="5480386F"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CDF9D56" w14:textId="1917B3B8" w:rsidTr="00A949FD">
        <w:trPr>
          <w:trHeight w:val="343"/>
          <w:jc w:val="center"/>
        </w:trPr>
        <w:tc>
          <w:tcPr>
            <w:tcW w:w="534" w:type="pct"/>
          </w:tcPr>
          <w:p w14:paraId="03A471A3"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464" w:type="pct"/>
          </w:tcPr>
          <w:p w14:paraId="56A8399B" w14:textId="713CB3B7"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2" w:type="pct"/>
          </w:tcPr>
          <w:p w14:paraId="0EB6C7E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151FECA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4C63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430CEA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64" w:type="pct"/>
          </w:tcPr>
          <w:p w14:paraId="617CBAB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5" w:type="pct"/>
          </w:tcPr>
          <w:p w14:paraId="0914A45A" w14:textId="6F6E264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487" w:type="pct"/>
          </w:tcPr>
          <w:p w14:paraId="77F1D34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22" w:type="pct"/>
          </w:tcPr>
          <w:p w14:paraId="1344438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2BB02219" w14:textId="5F199BF3" w:rsidR="00A949FD" w:rsidRDefault="00A949FD" w:rsidP="00C43C11">
      <w:pPr>
        <w:pStyle w:val="NoSpacing"/>
        <w:spacing w:line="276" w:lineRule="auto"/>
      </w:pPr>
    </w:p>
    <w:tbl>
      <w:tblPr>
        <w:tblStyle w:val="APAReport"/>
        <w:tblW w:w="1691" w:type="pct"/>
        <w:tblLook w:val="04A0" w:firstRow="1" w:lastRow="0" w:firstColumn="1" w:lastColumn="0" w:noHBand="0" w:noVBand="1"/>
      </w:tblPr>
      <w:tblGrid>
        <w:gridCol w:w="1122"/>
        <w:gridCol w:w="962"/>
        <w:gridCol w:w="1097"/>
      </w:tblGrid>
      <w:tr w:rsidR="00A949FD" w:rsidRPr="00961051" w14:paraId="5303D97A" w14:textId="77777777" w:rsidTr="00A949FD">
        <w:trPr>
          <w:cnfStyle w:val="100000000000" w:firstRow="1" w:lastRow="0" w:firstColumn="0" w:lastColumn="0" w:oddVBand="0" w:evenVBand="0" w:oddHBand="0" w:evenHBand="0" w:firstRowFirstColumn="0" w:firstRowLastColumn="0" w:lastRowFirstColumn="0" w:lastRowLastColumn="0"/>
          <w:trHeight w:val="343"/>
        </w:trPr>
        <w:tc>
          <w:tcPr>
            <w:tcW w:w="1764" w:type="pct"/>
          </w:tcPr>
          <w:p w14:paraId="03313C3B"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1512" w:type="pct"/>
          </w:tcPr>
          <w:p w14:paraId="12E05185" w14:textId="1D059BA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36</w:t>
            </w:r>
          </w:p>
        </w:tc>
        <w:tc>
          <w:tcPr>
            <w:tcW w:w="1724" w:type="pct"/>
          </w:tcPr>
          <w:p w14:paraId="42A403A1" w14:textId="131D30B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37</w:t>
            </w:r>
          </w:p>
        </w:tc>
      </w:tr>
      <w:tr w:rsidR="00A949FD" w:rsidRPr="00961051" w14:paraId="496C5D09" w14:textId="77777777" w:rsidTr="00A949FD">
        <w:trPr>
          <w:trHeight w:val="343"/>
        </w:trPr>
        <w:tc>
          <w:tcPr>
            <w:tcW w:w="1764" w:type="pct"/>
          </w:tcPr>
          <w:p w14:paraId="55BB10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1512" w:type="pct"/>
          </w:tcPr>
          <w:p w14:paraId="047FC557" w14:textId="37A890D9"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1724" w:type="pct"/>
          </w:tcPr>
          <w:p w14:paraId="34C257AC" w14:textId="3229B4B9" w:rsidR="00A949FD" w:rsidRPr="00961051" w:rsidRDefault="000E4A1F" w:rsidP="00C43C11">
            <w:pPr>
              <w:pStyle w:val="NoSpacing"/>
              <w:spacing w:line="276" w:lineRule="auto"/>
              <w:rPr>
                <w:rFonts w:cstheme="minorHAnsi"/>
                <w:sz w:val="22"/>
                <w:szCs w:val="22"/>
              </w:rPr>
            </w:pPr>
            <w:r>
              <w:rPr>
                <w:rFonts w:cstheme="minorHAnsi"/>
                <w:sz w:val="22"/>
                <w:szCs w:val="22"/>
              </w:rPr>
              <w:t>Softmx</w:t>
            </w:r>
          </w:p>
        </w:tc>
      </w:tr>
      <w:tr w:rsidR="00A949FD" w:rsidRPr="00961051" w14:paraId="6D50354A" w14:textId="77777777" w:rsidTr="00A949FD">
        <w:trPr>
          <w:trHeight w:val="343"/>
        </w:trPr>
        <w:tc>
          <w:tcPr>
            <w:tcW w:w="1764" w:type="pct"/>
          </w:tcPr>
          <w:p w14:paraId="5D3A0656"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1512" w:type="pct"/>
          </w:tcPr>
          <w:p w14:paraId="1611EE28" w14:textId="5831E7C2" w:rsidR="00A949FD" w:rsidRPr="00961051" w:rsidRDefault="000E4A1F" w:rsidP="00C43C11">
            <w:pPr>
              <w:pStyle w:val="NoSpacing"/>
              <w:spacing w:line="276" w:lineRule="auto"/>
              <w:rPr>
                <w:rFonts w:cstheme="minorHAnsi"/>
                <w:sz w:val="22"/>
                <w:szCs w:val="22"/>
              </w:rPr>
            </w:pPr>
            <w:r>
              <w:rPr>
                <w:rFonts w:cstheme="minorHAnsi"/>
                <w:sz w:val="22"/>
                <w:szCs w:val="22"/>
              </w:rPr>
              <w:t>Fc8</w:t>
            </w:r>
          </w:p>
        </w:tc>
        <w:tc>
          <w:tcPr>
            <w:tcW w:w="1724" w:type="pct"/>
          </w:tcPr>
          <w:p w14:paraId="48EA3100" w14:textId="2275CD1B" w:rsidR="00A949FD" w:rsidRPr="00961051" w:rsidRDefault="000E4A1F" w:rsidP="00C43C11">
            <w:pPr>
              <w:pStyle w:val="NoSpacing"/>
              <w:spacing w:line="276" w:lineRule="auto"/>
              <w:rPr>
                <w:rFonts w:cstheme="minorHAnsi"/>
                <w:sz w:val="22"/>
                <w:szCs w:val="22"/>
              </w:rPr>
            </w:pPr>
            <w:r>
              <w:rPr>
                <w:rFonts w:cstheme="minorHAnsi"/>
                <w:sz w:val="22"/>
                <w:szCs w:val="22"/>
              </w:rPr>
              <w:t>Prob</w:t>
            </w:r>
          </w:p>
        </w:tc>
      </w:tr>
      <w:tr w:rsidR="00A949FD" w:rsidRPr="00961051" w14:paraId="2C9715E1" w14:textId="77777777" w:rsidTr="00A949FD">
        <w:trPr>
          <w:trHeight w:val="343"/>
        </w:trPr>
        <w:tc>
          <w:tcPr>
            <w:tcW w:w="1764" w:type="pct"/>
          </w:tcPr>
          <w:p w14:paraId="3919509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1512" w:type="pct"/>
          </w:tcPr>
          <w:p w14:paraId="1B35A2AD" w14:textId="6A888A36"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1724" w:type="pct"/>
          </w:tcPr>
          <w:p w14:paraId="73AE76F3" w14:textId="775C9840"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2FA2C1EE" w14:textId="77777777" w:rsidTr="00A949FD">
        <w:trPr>
          <w:trHeight w:val="343"/>
        </w:trPr>
        <w:tc>
          <w:tcPr>
            <w:tcW w:w="1764" w:type="pct"/>
          </w:tcPr>
          <w:p w14:paraId="3B2F12BC"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1512" w:type="pct"/>
          </w:tcPr>
          <w:p w14:paraId="17EE8067" w14:textId="15D069BD"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1724" w:type="pct"/>
          </w:tcPr>
          <w:p w14:paraId="33C0BB8C" w14:textId="74B0FAE3" w:rsidR="00A949FD" w:rsidRPr="00961051" w:rsidRDefault="000E4A1F" w:rsidP="00C43C11">
            <w:pPr>
              <w:pStyle w:val="NoSpacing"/>
              <w:spacing w:line="276" w:lineRule="auto"/>
              <w:rPr>
                <w:rFonts w:cstheme="minorHAnsi"/>
                <w:sz w:val="22"/>
                <w:szCs w:val="22"/>
              </w:rPr>
            </w:pPr>
            <w:r>
              <w:rPr>
                <w:rFonts w:cstheme="minorHAnsi"/>
                <w:sz w:val="22"/>
                <w:szCs w:val="22"/>
              </w:rPr>
              <w:t>-</w:t>
            </w:r>
          </w:p>
        </w:tc>
      </w:tr>
      <w:tr w:rsidR="00A949FD" w:rsidRPr="00961051" w14:paraId="3316B094" w14:textId="77777777" w:rsidTr="00A949FD">
        <w:trPr>
          <w:trHeight w:val="343"/>
        </w:trPr>
        <w:tc>
          <w:tcPr>
            <w:tcW w:w="1764" w:type="pct"/>
          </w:tcPr>
          <w:p w14:paraId="11F69EE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1512" w:type="pct"/>
          </w:tcPr>
          <w:p w14:paraId="3D3ADCC9" w14:textId="09390677" w:rsidR="00A949FD" w:rsidRPr="00961051" w:rsidRDefault="00AF089C" w:rsidP="00C43C11">
            <w:pPr>
              <w:pStyle w:val="NoSpacing"/>
              <w:spacing w:line="276" w:lineRule="auto"/>
              <w:rPr>
                <w:rFonts w:cstheme="minorHAnsi"/>
                <w:sz w:val="22"/>
                <w:szCs w:val="22"/>
              </w:rPr>
            </w:pPr>
            <w:r>
              <w:rPr>
                <w:rFonts w:cstheme="minorHAnsi"/>
                <w:sz w:val="22"/>
                <w:szCs w:val="22"/>
              </w:rPr>
              <w:t>1024</w:t>
            </w:r>
          </w:p>
        </w:tc>
        <w:tc>
          <w:tcPr>
            <w:tcW w:w="1724" w:type="pct"/>
          </w:tcPr>
          <w:p w14:paraId="1634CED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570ABE71" w14:textId="77777777" w:rsidTr="00A949FD">
        <w:trPr>
          <w:trHeight w:val="343"/>
        </w:trPr>
        <w:tc>
          <w:tcPr>
            <w:tcW w:w="1764" w:type="pct"/>
          </w:tcPr>
          <w:p w14:paraId="0880FC7B"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1512" w:type="pct"/>
          </w:tcPr>
          <w:p w14:paraId="57629E9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1724" w:type="pct"/>
          </w:tcPr>
          <w:p w14:paraId="7D6A4776" w14:textId="760A9E6A"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63F0551A" w14:textId="77777777" w:rsidTr="00A949FD">
        <w:trPr>
          <w:trHeight w:val="343"/>
        </w:trPr>
        <w:tc>
          <w:tcPr>
            <w:tcW w:w="1764" w:type="pct"/>
          </w:tcPr>
          <w:p w14:paraId="5238DAB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1512" w:type="pct"/>
          </w:tcPr>
          <w:p w14:paraId="6A2BFE1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1724" w:type="pct"/>
          </w:tcPr>
          <w:p w14:paraId="34BEAC9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7480906B" w14:textId="6522F19C" w:rsidR="00A949FD" w:rsidRDefault="00A949FD" w:rsidP="00C43C11">
      <w:pPr>
        <w:pStyle w:val="NoSpacing"/>
        <w:spacing w:line="276" w:lineRule="auto"/>
      </w:pPr>
      <w:r>
        <w:t xml:space="preserve"> </w:t>
      </w:r>
    </w:p>
    <w:sectPr w:rsidR="00A949FD" w:rsidSect="00486A8A">
      <w:footerReference w:type="even" r:id="rId21"/>
      <w:footerReference w:type="default" r:id="rId22"/>
      <w:headerReference w:type="first" r:id="rId23"/>
      <w:footnotePr>
        <w:pos w:val="beneathText"/>
      </w:footnotePr>
      <w:pgSz w:w="12240" w:h="15840"/>
      <w:pgMar w:top="1411" w:right="1134" w:bottom="1411" w:left="1699" w:header="720" w:footer="720" w:gutter="0"/>
      <w:pgNumType w:start="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AD783" w14:textId="77777777" w:rsidR="00306C1B" w:rsidRDefault="00306C1B">
      <w:pPr>
        <w:spacing w:line="240" w:lineRule="auto"/>
      </w:pPr>
      <w:r>
        <w:separator/>
      </w:r>
    </w:p>
    <w:p w14:paraId="461AA065" w14:textId="77777777" w:rsidR="00306C1B" w:rsidRDefault="00306C1B"/>
  </w:endnote>
  <w:endnote w:type="continuationSeparator" w:id="0">
    <w:p w14:paraId="2E6AE2B3" w14:textId="77777777" w:rsidR="00306C1B" w:rsidRDefault="00306C1B">
      <w:pPr>
        <w:spacing w:line="240" w:lineRule="auto"/>
      </w:pPr>
      <w:r>
        <w:continuationSeparator/>
      </w:r>
    </w:p>
    <w:p w14:paraId="5587C6B7" w14:textId="77777777" w:rsidR="00306C1B" w:rsidRDefault="00306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59550"/>
      <w:docPartObj>
        <w:docPartGallery w:val="Page Numbers (Bottom of Page)"/>
        <w:docPartUnique/>
      </w:docPartObj>
    </w:sdtPr>
    <w:sdtEndPr>
      <w:rPr>
        <w:noProof/>
      </w:rPr>
    </w:sdtEndPr>
    <w:sdtContent>
      <w:p w14:paraId="4CA50763" w14:textId="7CDB4DDC" w:rsidR="0027151D" w:rsidRDefault="0027151D" w:rsidP="002715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780485"/>
      <w:docPartObj>
        <w:docPartGallery w:val="Page Numbers (Bottom of Page)"/>
        <w:docPartUnique/>
      </w:docPartObj>
    </w:sdtPr>
    <w:sdtEndPr>
      <w:rPr>
        <w:noProof/>
      </w:rPr>
    </w:sdtEndPr>
    <w:sdtContent>
      <w:p w14:paraId="49F50870" w14:textId="402A58EB" w:rsidR="0027151D" w:rsidRDefault="0027151D" w:rsidP="0027151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2A4B1" w14:textId="77777777" w:rsidR="00306C1B" w:rsidRDefault="00306C1B">
      <w:pPr>
        <w:spacing w:line="240" w:lineRule="auto"/>
      </w:pPr>
      <w:r>
        <w:separator/>
      </w:r>
    </w:p>
    <w:p w14:paraId="65F4E7D9" w14:textId="77777777" w:rsidR="00306C1B" w:rsidRDefault="00306C1B"/>
  </w:footnote>
  <w:footnote w:type="continuationSeparator" w:id="0">
    <w:p w14:paraId="7126FB11" w14:textId="77777777" w:rsidR="00306C1B" w:rsidRDefault="00306C1B">
      <w:pPr>
        <w:spacing w:line="240" w:lineRule="auto"/>
      </w:pPr>
      <w:r>
        <w:continuationSeparator/>
      </w:r>
    </w:p>
    <w:p w14:paraId="7F7ABF1F" w14:textId="77777777" w:rsidR="00306C1B" w:rsidRDefault="00306C1B"/>
  </w:footnote>
  <w:footnote w:id="1">
    <w:p w14:paraId="15CD72C0" w14:textId="2A883C47"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p>
  </w:footnote>
  <w:footnote w:id="2">
    <w:p w14:paraId="0E2CAC10" w14:textId="67EDFC42" w:rsidR="007D665A" w:rsidRDefault="007D665A">
      <w:pPr>
        <w:pStyle w:val="FootnoteText"/>
      </w:pPr>
      <w:r>
        <w:rPr>
          <w:rStyle w:val="FootnoteReference"/>
        </w:rPr>
        <w:footnoteRef/>
      </w:r>
      <w:r>
        <w:t xml:space="preserve"> The naming for these features will also differ depending on the model used, so filtering depends on the model used.</w:t>
      </w:r>
    </w:p>
  </w:footnote>
  <w:footnote w:id="3">
    <w:p w14:paraId="64E8ACF8" w14:textId="01301E94" w:rsidR="002B5F85" w:rsidRDefault="002B5F85">
      <w:pPr>
        <w:pStyle w:val="FootnoteText"/>
      </w:pPr>
      <w:r>
        <w:rPr>
          <w:rStyle w:val="FootnoteReference"/>
        </w:rPr>
        <w:footnoteRef/>
      </w:r>
      <w:r>
        <w:t xml:space="preserve"> The accuracies are taken from their respective references</w:t>
      </w:r>
    </w:p>
  </w:footnote>
  <w:footnote w:id="4">
    <w:p w14:paraId="54089732" w14:textId="421D9B3B" w:rsidR="00590E84" w:rsidRDefault="00590E84">
      <w:pPr>
        <w:pStyle w:val="FootnoteText"/>
      </w:pPr>
      <w:r>
        <w:rPr>
          <w:rStyle w:val="FootnoteReference"/>
        </w:rPr>
        <w:footnoteRef/>
      </w:r>
      <w:r>
        <w:t xml:space="preserve"> </w:t>
      </w:r>
      <w:r>
        <w:t xml:space="preserve">All the data is taken from </w:t>
      </w:r>
      <w:r w:rsidRPr="00800866">
        <w:rPr>
          <w:i/>
          <w:iCs/>
        </w:rPr>
        <w:t>Parkhi et al.</w:t>
      </w:r>
      <w:r>
        <w:rPr>
          <w:i/>
          <w:iCs/>
        </w:rPr>
        <w:t xml:space="preserve"> (</w:t>
      </w:r>
      <w:r w:rsidRPr="00800866">
        <w:rPr>
          <w:i/>
          <w:iCs/>
        </w:rPr>
        <w:t>2015</w:t>
      </w:r>
      <w:r>
        <w:rPr>
          <w:i/>
          <w:i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A2CE" w14:textId="77777777" w:rsidR="00486A8A" w:rsidRDefault="00486A8A">
    <w:pPr>
      <w:pStyle w:val="Header"/>
      <w:rPr>
        <w:rStyle w:val="Strong"/>
      </w:rPr>
    </w:pPr>
    <w:r>
      <w:t xml:space="preserve">Running head: </w:t>
    </w:r>
    <w:sdt>
      <w:sdtPr>
        <w:rPr>
          <w:rStyle w:val="Strong"/>
        </w:rPr>
        <w:alias w:val="Running head"/>
        <w:tag w:val=""/>
        <w:id w:val="1924835568"/>
        <w:placeholder>
          <w:docPart w:val="4478745B881741DB8AC40FCA73864E3E"/>
        </w:placeholder>
        <w:dataBinding w:prefixMappings="xmlns:ns0='http://schemas.microsoft.com/office/2006/coverPageProps' " w:xpath="/ns0:CoverPageProperties[1]/ns0:Abstract[1]" w:storeItemID="{55AF091B-3C7A-41E3-B477-F2FDAA23CFDA}"/>
        <w15:appearance w15:val="hidden"/>
        <w:text/>
      </w:sdtPr>
      <w:sdtContent>
        <w:r>
          <w:rPr>
            <w:rStyle w:val="Strong"/>
          </w:rPr>
          <w:t>CONTINUOUS FACE RECOGNITION during online examination</w:t>
        </w:r>
      </w:sdtContent>
    </w:sdt>
    <w:r>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19"/>
  </w:num>
  <w:num w:numId="13" w16cid:durableId="104469621">
    <w:abstractNumId w:val="17"/>
  </w:num>
  <w:num w:numId="14" w16cid:durableId="1316226003">
    <w:abstractNumId w:val="16"/>
  </w:num>
  <w:num w:numId="15" w16cid:durableId="1711027061">
    <w:abstractNumId w:val="18"/>
  </w:num>
  <w:num w:numId="16" w16cid:durableId="778648925">
    <w:abstractNumId w:val="22"/>
  </w:num>
  <w:num w:numId="17" w16cid:durableId="1208838346">
    <w:abstractNumId w:val="21"/>
  </w:num>
  <w:num w:numId="18" w16cid:durableId="14708994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1"/>
  </w:num>
  <w:num w:numId="20" w16cid:durableId="1137070972">
    <w:abstractNumId w:val="14"/>
  </w:num>
  <w:num w:numId="21" w16cid:durableId="1315793199">
    <w:abstractNumId w:val="10"/>
  </w:num>
  <w:num w:numId="22" w16cid:durableId="702170571">
    <w:abstractNumId w:val="20"/>
  </w:num>
  <w:num w:numId="23" w16cid:durableId="1228153168">
    <w:abstractNumId w:val="13"/>
  </w:num>
  <w:num w:numId="24" w16cid:durableId="380978465">
    <w:abstractNumId w:val="12"/>
  </w:num>
  <w:num w:numId="25" w16cid:durableId="1339559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attachedTemplate r:id="rId1"/>
  <w:defaultTabStop w:val="720"/>
  <w:evenAndOddHeaders/>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2461B"/>
    <w:rsid w:val="00027B27"/>
    <w:rsid w:val="000365DF"/>
    <w:rsid w:val="0004083E"/>
    <w:rsid w:val="00041BFB"/>
    <w:rsid w:val="00044D33"/>
    <w:rsid w:val="000474A9"/>
    <w:rsid w:val="00063505"/>
    <w:rsid w:val="000704B6"/>
    <w:rsid w:val="00072113"/>
    <w:rsid w:val="0008094C"/>
    <w:rsid w:val="00091D80"/>
    <w:rsid w:val="00093D5F"/>
    <w:rsid w:val="0009548C"/>
    <w:rsid w:val="000A1EB1"/>
    <w:rsid w:val="000C118F"/>
    <w:rsid w:val="000D2651"/>
    <w:rsid w:val="000D3F41"/>
    <w:rsid w:val="000E09E4"/>
    <w:rsid w:val="000E4A1F"/>
    <w:rsid w:val="000F31F9"/>
    <w:rsid w:val="00124F4C"/>
    <w:rsid w:val="00130D98"/>
    <w:rsid w:val="001552B7"/>
    <w:rsid w:val="00164007"/>
    <w:rsid w:val="00166E43"/>
    <w:rsid w:val="00172C2C"/>
    <w:rsid w:val="00175B6E"/>
    <w:rsid w:val="0017773A"/>
    <w:rsid w:val="0018083C"/>
    <w:rsid w:val="00182079"/>
    <w:rsid w:val="00185ECB"/>
    <w:rsid w:val="001939B6"/>
    <w:rsid w:val="0019676C"/>
    <w:rsid w:val="001B037A"/>
    <w:rsid w:val="001B139A"/>
    <w:rsid w:val="001B534E"/>
    <w:rsid w:val="001C0398"/>
    <w:rsid w:val="001D1DDE"/>
    <w:rsid w:val="001E0877"/>
    <w:rsid w:val="001E56C2"/>
    <w:rsid w:val="001F6DD1"/>
    <w:rsid w:val="002103CA"/>
    <w:rsid w:val="00210B79"/>
    <w:rsid w:val="00211CF8"/>
    <w:rsid w:val="002274BE"/>
    <w:rsid w:val="00230CC4"/>
    <w:rsid w:val="002370B5"/>
    <w:rsid w:val="0024171C"/>
    <w:rsid w:val="00243460"/>
    <w:rsid w:val="00267CB6"/>
    <w:rsid w:val="0027151D"/>
    <w:rsid w:val="00271B5C"/>
    <w:rsid w:val="00271C95"/>
    <w:rsid w:val="0027411A"/>
    <w:rsid w:val="00277FD6"/>
    <w:rsid w:val="002A1D04"/>
    <w:rsid w:val="002B1DFD"/>
    <w:rsid w:val="002B5F85"/>
    <w:rsid w:val="002C3A0D"/>
    <w:rsid w:val="002C74D8"/>
    <w:rsid w:val="002D22A8"/>
    <w:rsid w:val="002D4D4D"/>
    <w:rsid w:val="002D7C3E"/>
    <w:rsid w:val="002E6033"/>
    <w:rsid w:val="002F7CEF"/>
    <w:rsid w:val="00306C1B"/>
    <w:rsid w:val="00327787"/>
    <w:rsid w:val="00336275"/>
    <w:rsid w:val="00342864"/>
    <w:rsid w:val="00344238"/>
    <w:rsid w:val="0035095D"/>
    <w:rsid w:val="0035405B"/>
    <w:rsid w:val="00355DCA"/>
    <w:rsid w:val="003831EB"/>
    <w:rsid w:val="00385DFB"/>
    <w:rsid w:val="003B61F9"/>
    <w:rsid w:val="003C18E8"/>
    <w:rsid w:val="003C25DA"/>
    <w:rsid w:val="003E480C"/>
    <w:rsid w:val="004028C6"/>
    <w:rsid w:val="00425B64"/>
    <w:rsid w:val="00433F80"/>
    <w:rsid w:val="004340AD"/>
    <w:rsid w:val="00437C36"/>
    <w:rsid w:val="00450D81"/>
    <w:rsid w:val="004640A3"/>
    <w:rsid w:val="004716FA"/>
    <w:rsid w:val="00486A8A"/>
    <w:rsid w:val="004972C8"/>
    <w:rsid w:val="004D2277"/>
    <w:rsid w:val="004E4F10"/>
    <w:rsid w:val="004E658B"/>
    <w:rsid w:val="004E65DC"/>
    <w:rsid w:val="004E6C0E"/>
    <w:rsid w:val="004F3D39"/>
    <w:rsid w:val="004F475F"/>
    <w:rsid w:val="00503789"/>
    <w:rsid w:val="005054BB"/>
    <w:rsid w:val="00521563"/>
    <w:rsid w:val="00534922"/>
    <w:rsid w:val="00541853"/>
    <w:rsid w:val="005457E6"/>
    <w:rsid w:val="00551A02"/>
    <w:rsid w:val="005534FA"/>
    <w:rsid w:val="00580914"/>
    <w:rsid w:val="0058322D"/>
    <w:rsid w:val="00590E84"/>
    <w:rsid w:val="005958C5"/>
    <w:rsid w:val="005A1F26"/>
    <w:rsid w:val="005A3522"/>
    <w:rsid w:val="005B104E"/>
    <w:rsid w:val="005B25DF"/>
    <w:rsid w:val="005B3F36"/>
    <w:rsid w:val="005B731B"/>
    <w:rsid w:val="005C307E"/>
    <w:rsid w:val="005C481A"/>
    <w:rsid w:val="005C4E05"/>
    <w:rsid w:val="005D28CD"/>
    <w:rsid w:val="005D3A03"/>
    <w:rsid w:val="005D70AA"/>
    <w:rsid w:val="005F4E7E"/>
    <w:rsid w:val="006014AD"/>
    <w:rsid w:val="00602753"/>
    <w:rsid w:val="006211DF"/>
    <w:rsid w:val="00624FDB"/>
    <w:rsid w:val="00637D62"/>
    <w:rsid w:val="00647A54"/>
    <w:rsid w:val="00651796"/>
    <w:rsid w:val="00666CC2"/>
    <w:rsid w:val="00687C2C"/>
    <w:rsid w:val="00690AA4"/>
    <w:rsid w:val="006A76E9"/>
    <w:rsid w:val="006B13AE"/>
    <w:rsid w:val="006B7159"/>
    <w:rsid w:val="006B75B8"/>
    <w:rsid w:val="006C43F3"/>
    <w:rsid w:val="006C63FD"/>
    <w:rsid w:val="006D188C"/>
    <w:rsid w:val="006D7150"/>
    <w:rsid w:val="006F1982"/>
    <w:rsid w:val="006F2DE6"/>
    <w:rsid w:val="006F7DDE"/>
    <w:rsid w:val="006F7E6C"/>
    <w:rsid w:val="00703857"/>
    <w:rsid w:val="007076CD"/>
    <w:rsid w:val="00713FF6"/>
    <w:rsid w:val="007201A1"/>
    <w:rsid w:val="007273C2"/>
    <w:rsid w:val="0073234C"/>
    <w:rsid w:val="00736A17"/>
    <w:rsid w:val="00737C58"/>
    <w:rsid w:val="007463C9"/>
    <w:rsid w:val="0075149A"/>
    <w:rsid w:val="007519C5"/>
    <w:rsid w:val="00752FF5"/>
    <w:rsid w:val="00760156"/>
    <w:rsid w:val="00790CA0"/>
    <w:rsid w:val="00794B38"/>
    <w:rsid w:val="007B549E"/>
    <w:rsid w:val="007B6142"/>
    <w:rsid w:val="007B695E"/>
    <w:rsid w:val="007C0B6F"/>
    <w:rsid w:val="007C3996"/>
    <w:rsid w:val="007D41F8"/>
    <w:rsid w:val="007D42BB"/>
    <w:rsid w:val="007D4E7D"/>
    <w:rsid w:val="007D665A"/>
    <w:rsid w:val="007E0F61"/>
    <w:rsid w:val="007E2FBA"/>
    <w:rsid w:val="007F001C"/>
    <w:rsid w:val="008002C0"/>
    <w:rsid w:val="00800866"/>
    <w:rsid w:val="00801448"/>
    <w:rsid w:val="008056F9"/>
    <w:rsid w:val="00815013"/>
    <w:rsid w:val="00815F03"/>
    <w:rsid w:val="00830FD1"/>
    <w:rsid w:val="00841D17"/>
    <w:rsid w:val="008450D3"/>
    <w:rsid w:val="00850DF3"/>
    <w:rsid w:val="00870EEE"/>
    <w:rsid w:val="00876A47"/>
    <w:rsid w:val="00880A05"/>
    <w:rsid w:val="0089084D"/>
    <w:rsid w:val="0089249F"/>
    <w:rsid w:val="0089319D"/>
    <w:rsid w:val="008A08FF"/>
    <w:rsid w:val="008A6DCF"/>
    <w:rsid w:val="008C0728"/>
    <w:rsid w:val="008C33A3"/>
    <w:rsid w:val="008C5323"/>
    <w:rsid w:val="008F2A07"/>
    <w:rsid w:val="00903023"/>
    <w:rsid w:val="00926A6E"/>
    <w:rsid w:val="00932273"/>
    <w:rsid w:val="0093234E"/>
    <w:rsid w:val="00933BC6"/>
    <w:rsid w:val="0093715E"/>
    <w:rsid w:val="009371F2"/>
    <w:rsid w:val="00960089"/>
    <w:rsid w:val="00961051"/>
    <w:rsid w:val="009646CC"/>
    <w:rsid w:val="00973C0C"/>
    <w:rsid w:val="009926D3"/>
    <w:rsid w:val="009A13B3"/>
    <w:rsid w:val="009A6A3B"/>
    <w:rsid w:val="009B6A0A"/>
    <w:rsid w:val="009C1055"/>
    <w:rsid w:val="009C156A"/>
    <w:rsid w:val="009C4ACD"/>
    <w:rsid w:val="00A004AC"/>
    <w:rsid w:val="00A03158"/>
    <w:rsid w:val="00A07E1C"/>
    <w:rsid w:val="00A10148"/>
    <w:rsid w:val="00A1037B"/>
    <w:rsid w:val="00A155C7"/>
    <w:rsid w:val="00A35E0A"/>
    <w:rsid w:val="00A718DC"/>
    <w:rsid w:val="00A72B82"/>
    <w:rsid w:val="00A8456E"/>
    <w:rsid w:val="00A9171F"/>
    <w:rsid w:val="00A949FD"/>
    <w:rsid w:val="00AA209E"/>
    <w:rsid w:val="00AA4F0E"/>
    <w:rsid w:val="00AA5F0C"/>
    <w:rsid w:val="00AB14C6"/>
    <w:rsid w:val="00AC38BA"/>
    <w:rsid w:val="00AC6C7E"/>
    <w:rsid w:val="00AD6411"/>
    <w:rsid w:val="00AE3333"/>
    <w:rsid w:val="00AE5BFA"/>
    <w:rsid w:val="00AF089C"/>
    <w:rsid w:val="00AF7210"/>
    <w:rsid w:val="00B06537"/>
    <w:rsid w:val="00B07125"/>
    <w:rsid w:val="00B17119"/>
    <w:rsid w:val="00B234DF"/>
    <w:rsid w:val="00B250CA"/>
    <w:rsid w:val="00B30B11"/>
    <w:rsid w:val="00B3165D"/>
    <w:rsid w:val="00B3171E"/>
    <w:rsid w:val="00B46E0E"/>
    <w:rsid w:val="00B54787"/>
    <w:rsid w:val="00B63C7C"/>
    <w:rsid w:val="00B73C55"/>
    <w:rsid w:val="00B747B1"/>
    <w:rsid w:val="00B823AA"/>
    <w:rsid w:val="00B82A2B"/>
    <w:rsid w:val="00B90433"/>
    <w:rsid w:val="00BA45DB"/>
    <w:rsid w:val="00BF4184"/>
    <w:rsid w:val="00C04C99"/>
    <w:rsid w:val="00C0601E"/>
    <w:rsid w:val="00C101C1"/>
    <w:rsid w:val="00C12212"/>
    <w:rsid w:val="00C13F7E"/>
    <w:rsid w:val="00C17D01"/>
    <w:rsid w:val="00C30619"/>
    <w:rsid w:val="00C31D30"/>
    <w:rsid w:val="00C322FA"/>
    <w:rsid w:val="00C43C11"/>
    <w:rsid w:val="00C81E61"/>
    <w:rsid w:val="00C85EFC"/>
    <w:rsid w:val="00C87EE9"/>
    <w:rsid w:val="00C90B49"/>
    <w:rsid w:val="00C90C2E"/>
    <w:rsid w:val="00CC522B"/>
    <w:rsid w:val="00CD6E39"/>
    <w:rsid w:val="00CF4D44"/>
    <w:rsid w:val="00CF6E91"/>
    <w:rsid w:val="00D037CD"/>
    <w:rsid w:val="00D06318"/>
    <w:rsid w:val="00D1032B"/>
    <w:rsid w:val="00D11D1D"/>
    <w:rsid w:val="00D3294B"/>
    <w:rsid w:val="00D50C73"/>
    <w:rsid w:val="00D54570"/>
    <w:rsid w:val="00D56147"/>
    <w:rsid w:val="00D638E7"/>
    <w:rsid w:val="00D6529B"/>
    <w:rsid w:val="00D66477"/>
    <w:rsid w:val="00D666A9"/>
    <w:rsid w:val="00D66E9A"/>
    <w:rsid w:val="00D73B54"/>
    <w:rsid w:val="00D73DE2"/>
    <w:rsid w:val="00D756C9"/>
    <w:rsid w:val="00D77087"/>
    <w:rsid w:val="00D8563B"/>
    <w:rsid w:val="00D85B68"/>
    <w:rsid w:val="00DA2A0A"/>
    <w:rsid w:val="00DB28CF"/>
    <w:rsid w:val="00DE2A8F"/>
    <w:rsid w:val="00E07FF8"/>
    <w:rsid w:val="00E1630D"/>
    <w:rsid w:val="00E31E8D"/>
    <w:rsid w:val="00E3701E"/>
    <w:rsid w:val="00E53EC0"/>
    <w:rsid w:val="00E6004D"/>
    <w:rsid w:val="00E6231C"/>
    <w:rsid w:val="00E62A5F"/>
    <w:rsid w:val="00E6348E"/>
    <w:rsid w:val="00E770F8"/>
    <w:rsid w:val="00E81978"/>
    <w:rsid w:val="00E82983"/>
    <w:rsid w:val="00E837D7"/>
    <w:rsid w:val="00E91859"/>
    <w:rsid w:val="00EB7480"/>
    <w:rsid w:val="00EC1F4D"/>
    <w:rsid w:val="00ED4AEC"/>
    <w:rsid w:val="00EF4B17"/>
    <w:rsid w:val="00F22F48"/>
    <w:rsid w:val="00F267D2"/>
    <w:rsid w:val="00F35740"/>
    <w:rsid w:val="00F379B7"/>
    <w:rsid w:val="00F4259C"/>
    <w:rsid w:val="00F525FA"/>
    <w:rsid w:val="00F55705"/>
    <w:rsid w:val="00F70AA7"/>
    <w:rsid w:val="00F77591"/>
    <w:rsid w:val="00F8721C"/>
    <w:rsid w:val="00F90E05"/>
    <w:rsid w:val="00FA30DD"/>
    <w:rsid w:val="00FB2F1C"/>
    <w:rsid w:val="00FC2CEB"/>
    <w:rsid w:val="00FC71DA"/>
    <w:rsid w:val="00FE1B7A"/>
    <w:rsid w:val="00FE69D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3FD"/>
    <w:rPr>
      <w:sz w:val="22"/>
    </w:rPr>
  </w:style>
  <w:style w:type="paragraph" w:styleId="Heading10">
    <w:name w:val="heading 1"/>
    <w:basedOn w:val="Normal"/>
    <w:next w:val="Normal"/>
    <w:link w:val="Heading1Char"/>
    <w:uiPriority w:val="9"/>
    <w:qFormat/>
    <w:rsid w:val="006C63FD"/>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color w:val="FFFFFF" w:themeColor="background1"/>
      <w:spacing w:val="15"/>
      <w:szCs w:val="22"/>
    </w:rPr>
  </w:style>
  <w:style w:type="paragraph" w:styleId="Heading20">
    <w:name w:val="heading 2"/>
    <w:basedOn w:val="Normal"/>
    <w:next w:val="Normal"/>
    <w:link w:val="Heading2Char"/>
    <w:uiPriority w:val="9"/>
    <w:unhideWhenUsed/>
    <w:qFormat/>
    <w:rsid w:val="006C63FD"/>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C63FD"/>
    <w:pPr>
      <w:pBdr>
        <w:top w:val="single" w:sz="6" w:space="2" w:color="DDDDDD" w:themeColor="accent1"/>
      </w:pBdr>
      <w:spacing w:before="300" w:after="0"/>
      <w:outlineLvl w:val="2"/>
    </w:pPr>
    <w:rPr>
      <w:caps/>
      <w:color w:val="6E6E6E" w:themeColor="accent1" w:themeShade="7F"/>
      <w:spacing w:val="15"/>
    </w:rPr>
  </w:style>
  <w:style w:type="paragraph" w:styleId="Heading4">
    <w:name w:val="heading 4"/>
    <w:basedOn w:val="Normal"/>
    <w:next w:val="Normal"/>
    <w:link w:val="Heading4Char"/>
    <w:uiPriority w:val="9"/>
    <w:unhideWhenUsed/>
    <w:qFormat/>
    <w:rsid w:val="006C63FD"/>
    <w:pPr>
      <w:pBdr>
        <w:top w:val="dotted" w:sz="6" w:space="2" w:color="DDDDDD" w:themeColor="accent1"/>
      </w:pBdr>
      <w:spacing w:before="200" w:after="0"/>
      <w:outlineLvl w:val="3"/>
    </w:pPr>
    <w:rPr>
      <w:caps/>
      <w:color w:val="A5A5A5" w:themeColor="accent1" w:themeShade="BF"/>
      <w:spacing w:val="10"/>
    </w:rPr>
  </w:style>
  <w:style w:type="paragraph" w:styleId="Heading5">
    <w:name w:val="heading 5"/>
    <w:basedOn w:val="Normal"/>
    <w:next w:val="Normal"/>
    <w:link w:val="Heading5Char"/>
    <w:uiPriority w:val="9"/>
    <w:unhideWhenUsed/>
    <w:qFormat/>
    <w:rsid w:val="006C63FD"/>
    <w:pPr>
      <w:pBdr>
        <w:bottom w:val="single" w:sz="6" w:space="1" w:color="DDDDDD" w:themeColor="accent1"/>
      </w:pBdr>
      <w:spacing w:before="200" w:after="0"/>
      <w:outlineLvl w:val="4"/>
    </w:pPr>
    <w:rPr>
      <w:caps/>
      <w:color w:val="A5A5A5" w:themeColor="accent1" w:themeShade="BF"/>
      <w:spacing w:val="10"/>
    </w:rPr>
  </w:style>
  <w:style w:type="paragraph" w:styleId="Heading6">
    <w:name w:val="heading 6"/>
    <w:basedOn w:val="Normal"/>
    <w:next w:val="Normal"/>
    <w:link w:val="Heading6Char"/>
    <w:uiPriority w:val="9"/>
    <w:semiHidden/>
    <w:unhideWhenUsed/>
    <w:qFormat/>
    <w:rsid w:val="006C63FD"/>
    <w:pPr>
      <w:pBdr>
        <w:bottom w:val="dotted" w:sz="6" w:space="1" w:color="DDDDDD" w:themeColor="accent1"/>
      </w:pBdr>
      <w:spacing w:before="200" w:after="0"/>
      <w:outlineLvl w:val="5"/>
    </w:pPr>
    <w:rPr>
      <w:caps/>
      <w:color w:val="A5A5A5" w:themeColor="accent1" w:themeShade="BF"/>
      <w:spacing w:val="10"/>
    </w:rPr>
  </w:style>
  <w:style w:type="paragraph" w:styleId="Heading7">
    <w:name w:val="heading 7"/>
    <w:basedOn w:val="Normal"/>
    <w:next w:val="Normal"/>
    <w:link w:val="Heading7Char"/>
    <w:uiPriority w:val="9"/>
    <w:semiHidden/>
    <w:unhideWhenUsed/>
    <w:qFormat/>
    <w:rsid w:val="006C63FD"/>
    <w:pPr>
      <w:spacing w:before="200" w:after="0"/>
      <w:outlineLvl w:val="6"/>
    </w:pPr>
    <w:rPr>
      <w:caps/>
      <w:color w:val="A5A5A5" w:themeColor="accent1" w:themeShade="BF"/>
      <w:spacing w:val="10"/>
    </w:rPr>
  </w:style>
  <w:style w:type="paragraph" w:styleId="Heading8">
    <w:name w:val="heading 8"/>
    <w:basedOn w:val="Normal"/>
    <w:next w:val="Normal"/>
    <w:link w:val="Heading8Char"/>
    <w:uiPriority w:val="9"/>
    <w:semiHidden/>
    <w:unhideWhenUsed/>
    <w:qFormat/>
    <w:rsid w:val="006C63F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C63FD"/>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6C63FD"/>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rsid w:val="006C63FD"/>
    <w:pPr>
      <w:spacing w:after="0" w:line="240" w:lineRule="auto"/>
    </w:pPr>
  </w:style>
  <w:style w:type="character" w:customStyle="1" w:styleId="Heading1Char">
    <w:name w:val="Heading 1 Char"/>
    <w:basedOn w:val="DefaultParagraphFont"/>
    <w:link w:val="Heading10"/>
    <w:uiPriority w:val="9"/>
    <w:rsid w:val="006C63FD"/>
    <w:rPr>
      <w:caps/>
      <w:color w:val="FFFFFF" w:themeColor="background1"/>
      <w:spacing w:val="15"/>
      <w:sz w:val="22"/>
      <w:szCs w:val="22"/>
      <w:shd w:val="clear" w:color="auto" w:fill="DDDDDD" w:themeFill="accent1"/>
    </w:rPr>
  </w:style>
  <w:style w:type="character" w:customStyle="1" w:styleId="Heading2Char">
    <w:name w:val="Heading 2 Char"/>
    <w:basedOn w:val="DefaultParagraphFont"/>
    <w:link w:val="Heading20"/>
    <w:uiPriority w:val="9"/>
    <w:rsid w:val="006C63FD"/>
    <w:rPr>
      <w:caps/>
      <w:spacing w:val="15"/>
      <w:shd w:val="clear" w:color="auto" w:fill="F8F8F8" w:themeFill="accent1" w:themeFillTint="33"/>
    </w:rPr>
  </w:style>
  <w:style w:type="paragraph" w:styleId="Title">
    <w:name w:val="Title"/>
    <w:basedOn w:val="Normal"/>
    <w:next w:val="Normal"/>
    <w:link w:val="TitleChar"/>
    <w:uiPriority w:val="10"/>
    <w:qFormat/>
    <w:rsid w:val="006C63FD"/>
    <w:pPr>
      <w:spacing w:before="0" w:after="0"/>
    </w:pPr>
    <w:rPr>
      <w:rFonts w:asciiTheme="majorHAnsi" w:eastAsiaTheme="majorEastAsia" w:hAnsiTheme="majorHAnsi" w:cstheme="majorBidi"/>
      <w:caps/>
      <w:color w:val="DDDDDD" w:themeColor="accent1"/>
      <w:spacing w:val="10"/>
      <w:sz w:val="52"/>
      <w:szCs w:val="52"/>
    </w:rPr>
  </w:style>
  <w:style w:type="character" w:customStyle="1" w:styleId="TitleChar">
    <w:name w:val="Title Char"/>
    <w:basedOn w:val="DefaultParagraphFont"/>
    <w:link w:val="Title"/>
    <w:uiPriority w:val="10"/>
    <w:rsid w:val="006C63FD"/>
    <w:rPr>
      <w:rFonts w:asciiTheme="majorHAnsi" w:eastAsiaTheme="majorEastAsia" w:hAnsiTheme="majorHAnsi" w:cstheme="majorBidi"/>
      <w:caps/>
      <w:color w:val="DDDDDD" w:themeColor="accent1"/>
      <w:spacing w:val="10"/>
      <w:sz w:val="52"/>
      <w:szCs w:val="52"/>
    </w:rPr>
  </w:style>
  <w:style w:type="character" w:styleId="Emphasis">
    <w:name w:val="Emphasis"/>
    <w:uiPriority w:val="20"/>
    <w:qFormat/>
    <w:rsid w:val="006C63FD"/>
    <w:rPr>
      <w:caps/>
      <w:color w:val="6E6E6E" w:themeColor="accent1" w:themeShade="7F"/>
      <w:spacing w:val="5"/>
    </w:rPr>
  </w:style>
  <w:style w:type="character" w:customStyle="1" w:styleId="Heading3Char">
    <w:name w:val="Heading 3 Char"/>
    <w:basedOn w:val="DefaultParagraphFont"/>
    <w:link w:val="Heading3"/>
    <w:uiPriority w:val="9"/>
    <w:rsid w:val="006C63FD"/>
    <w:rPr>
      <w:caps/>
      <w:color w:val="6E6E6E" w:themeColor="accent1" w:themeShade="7F"/>
      <w:spacing w:val="15"/>
    </w:rPr>
  </w:style>
  <w:style w:type="character" w:customStyle="1" w:styleId="Heading4Char">
    <w:name w:val="Heading 4 Char"/>
    <w:basedOn w:val="DefaultParagraphFont"/>
    <w:link w:val="Heading4"/>
    <w:uiPriority w:val="9"/>
    <w:rsid w:val="006C63FD"/>
    <w:rPr>
      <w:caps/>
      <w:color w:val="A5A5A5" w:themeColor="accent1" w:themeShade="BF"/>
      <w:spacing w:val="10"/>
    </w:rPr>
  </w:style>
  <w:style w:type="character" w:customStyle="1" w:styleId="Heading5Char">
    <w:name w:val="Heading 5 Char"/>
    <w:basedOn w:val="DefaultParagraphFont"/>
    <w:link w:val="Heading5"/>
    <w:uiPriority w:val="9"/>
    <w:rsid w:val="006C63FD"/>
    <w:rPr>
      <w:caps/>
      <w:color w:val="A5A5A5"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D11D1D"/>
    <w:rPr>
      <w:rFonts w:ascii="Helvetica" w:hAnsi="Helvetica"/>
      <w:b/>
      <w:bCs/>
      <w:color w:val="A5A5A5" w:themeColor="accent1" w:themeShade="BF"/>
      <w:sz w:val="18"/>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6C63FD"/>
    <w:rPr>
      <w:caps/>
      <w:color w:val="A5A5A5" w:themeColor="accent1" w:themeShade="BF"/>
      <w:spacing w:val="10"/>
    </w:rPr>
  </w:style>
  <w:style w:type="character" w:customStyle="1" w:styleId="Heading7Char">
    <w:name w:val="Heading 7 Char"/>
    <w:basedOn w:val="DefaultParagraphFont"/>
    <w:link w:val="Heading7"/>
    <w:uiPriority w:val="9"/>
    <w:semiHidden/>
    <w:rsid w:val="006C63FD"/>
    <w:rPr>
      <w:caps/>
      <w:color w:val="A5A5A5" w:themeColor="accent1" w:themeShade="BF"/>
      <w:spacing w:val="10"/>
    </w:rPr>
  </w:style>
  <w:style w:type="character" w:customStyle="1" w:styleId="Heading8Char">
    <w:name w:val="Heading 8 Char"/>
    <w:basedOn w:val="DefaultParagraphFont"/>
    <w:link w:val="Heading8"/>
    <w:uiPriority w:val="9"/>
    <w:semiHidden/>
    <w:rsid w:val="006C63FD"/>
    <w:rPr>
      <w:caps/>
      <w:spacing w:val="10"/>
      <w:sz w:val="18"/>
      <w:szCs w:val="18"/>
    </w:rPr>
  </w:style>
  <w:style w:type="character" w:customStyle="1" w:styleId="Heading9Char">
    <w:name w:val="Heading 9 Char"/>
    <w:basedOn w:val="DefaultParagraphFont"/>
    <w:link w:val="Heading9"/>
    <w:uiPriority w:val="9"/>
    <w:semiHidden/>
    <w:rsid w:val="006C63FD"/>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C63FD"/>
    <w:pPr>
      <w:spacing w:before="240" w:after="240" w:line="240" w:lineRule="auto"/>
      <w:ind w:left="1080" w:right="1080"/>
      <w:jc w:val="center"/>
    </w:pPr>
    <w:rPr>
      <w:color w:val="DDDDDD" w:themeColor="accent1"/>
      <w:sz w:val="24"/>
      <w:szCs w:val="24"/>
    </w:rPr>
  </w:style>
  <w:style w:type="character" w:customStyle="1" w:styleId="IntenseQuoteChar">
    <w:name w:val="Intense Quote Char"/>
    <w:basedOn w:val="DefaultParagraphFont"/>
    <w:link w:val="IntenseQuote"/>
    <w:uiPriority w:val="30"/>
    <w:rsid w:val="006C63FD"/>
    <w:rPr>
      <w:color w:val="DDDDDD"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6C63FD"/>
    <w:rPr>
      <w:i/>
      <w:iCs/>
      <w:sz w:val="24"/>
      <w:szCs w:val="24"/>
    </w:rPr>
  </w:style>
  <w:style w:type="character" w:customStyle="1" w:styleId="QuoteChar">
    <w:name w:val="Quote Char"/>
    <w:basedOn w:val="DefaultParagraphFont"/>
    <w:link w:val="Quote"/>
    <w:uiPriority w:val="29"/>
    <w:rsid w:val="006C63FD"/>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6C63FD"/>
    <w:rPr>
      <w:b/>
      <w:bCs/>
      <w:caps/>
      <w:color w:val="6E6E6E" w:themeColor="accent1" w:themeShade="7F"/>
      <w:spacing w:val="10"/>
    </w:rPr>
  </w:style>
  <w:style w:type="character" w:styleId="IntenseReference">
    <w:name w:val="Intense Reference"/>
    <w:uiPriority w:val="32"/>
    <w:qFormat/>
    <w:rsid w:val="006C63FD"/>
    <w:rPr>
      <w:b/>
      <w:bCs/>
      <w:i/>
      <w:iCs/>
      <w:caps/>
      <w:color w:val="DDDDDD" w:themeColor="accent1"/>
    </w:rPr>
  </w:style>
  <w:style w:type="paragraph" w:styleId="TOCHeading">
    <w:name w:val="TOC Heading"/>
    <w:basedOn w:val="Heading10"/>
    <w:next w:val="Normal"/>
    <w:uiPriority w:val="39"/>
    <w:unhideWhenUsed/>
    <w:qFormat/>
    <w:rsid w:val="006C63FD"/>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lang w:eastAsia="en-US"/>
    </w:rPr>
  </w:style>
  <w:style w:type="paragraph" w:customStyle="1" w:styleId="heading2">
    <w:name w:val="heading2"/>
    <w:basedOn w:val="Normal"/>
    <w:next w:val="p1a"/>
    <w:rsid w:val="00027B27"/>
    <w:pPr>
      <w:keepNext/>
      <w:keepLines/>
      <w:numPr>
        <w:ilvl w:val="1"/>
        <w:numId w:val="17"/>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jc w:val="both"/>
      <w:textAlignment w:val="baseline"/>
    </w:pPr>
    <w:rPr>
      <w:rFonts w:ascii="Times New Roman" w:eastAsia="Times New Roman" w:hAnsi="Times New Roman" w:cs="Times New Roman"/>
      <w:sz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 w:type="paragraph" w:styleId="TOC1">
    <w:name w:val="toc 1"/>
    <w:basedOn w:val="Normal"/>
    <w:next w:val="Normal"/>
    <w:autoRedefine/>
    <w:uiPriority w:val="39"/>
    <w:unhideWhenUsed/>
    <w:rsid w:val="009B6A0A"/>
    <w:pPr>
      <w:spacing w:after="100"/>
    </w:pPr>
  </w:style>
  <w:style w:type="paragraph" w:styleId="TOC2">
    <w:name w:val="toc 2"/>
    <w:basedOn w:val="Normal"/>
    <w:next w:val="Normal"/>
    <w:autoRedefine/>
    <w:uiPriority w:val="39"/>
    <w:unhideWhenUsed/>
    <w:rsid w:val="009B6A0A"/>
    <w:pPr>
      <w:spacing w:after="100"/>
      <w:ind w:left="220"/>
    </w:pPr>
  </w:style>
  <w:style w:type="paragraph" w:styleId="TOC3">
    <w:name w:val="toc 3"/>
    <w:basedOn w:val="Normal"/>
    <w:next w:val="Normal"/>
    <w:autoRedefine/>
    <w:uiPriority w:val="39"/>
    <w:unhideWhenUsed/>
    <w:rsid w:val="009B6A0A"/>
    <w:pPr>
      <w:spacing w:after="100"/>
      <w:ind w:left="440"/>
    </w:pPr>
  </w:style>
  <w:style w:type="paragraph" w:styleId="Subtitle">
    <w:name w:val="Subtitle"/>
    <w:basedOn w:val="Normal"/>
    <w:next w:val="Normal"/>
    <w:link w:val="SubtitleChar"/>
    <w:uiPriority w:val="11"/>
    <w:qFormat/>
    <w:rsid w:val="006C63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C63FD"/>
    <w:rPr>
      <w:caps/>
      <w:color w:val="595959" w:themeColor="text1" w:themeTint="A6"/>
      <w:spacing w:val="10"/>
      <w:sz w:val="21"/>
      <w:szCs w:val="21"/>
    </w:rPr>
  </w:style>
  <w:style w:type="character" w:styleId="SubtleEmphasis">
    <w:name w:val="Subtle Emphasis"/>
    <w:uiPriority w:val="19"/>
    <w:qFormat/>
    <w:rsid w:val="006C63FD"/>
    <w:rPr>
      <w:i/>
      <w:iCs/>
      <w:color w:val="6E6E6E" w:themeColor="accent1" w:themeShade="7F"/>
    </w:rPr>
  </w:style>
  <w:style w:type="character" w:styleId="SubtleReference">
    <w:name w:val="Subtle Reference"/>
    <w:uiPriority w:val="31"/>
    <w:qFormat/>
    <w:rsid w:val="006C63FD"/>
    <w:rPr>
      <w:b/>
      <w:bCs/>
      <w:color w:val="DDDDDD" w:themeColor="accent1"/>
    </w:rPr>
  </w:style>
  <w:style w:type="character" w:styleId="BookTitle">
    <w:name w:val="Book Title"/>
    <w:uiPriority w:val="33"/>
    <w:qFormat/>
    <w:rsid w:val="006C63FD"/>
    <w:rPr>
      <w:b/>
      <w:bCs/>
      <w:i/>
      <w:iCs/>
      <w:spacing w:val="0"/>
    </w:rPr>
  </w:style>
  <w:style w:type="character" w:styleId="LineNumber">
    <w:name w:val="line number"/>
    <w:basedOn w:val="DefaultParagraphFont"/>
    <w:uiPriority w:val="99"/>
    <w:semiHidden/>
    <w:unhideWhenUsed/>
    <w:rsid w:val="00C04C99"/>
  </w:style>
  <w:style w:type="character" w:customStyle="1" w:styleId="NoSpacingChar">
    <w:name w:val="No Spacing Char"/>
    <w:basedOn w:val="DefaultParagraphFont"/>
    <w:link w:val="NoSpacing"/>
    <w:uiPriority w:val="1"/>
    <w:rsid w:val="00703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
      <w:docPartPr>
        <w:name w:val="4478745B881741DB8AC40FCA73864E3E"/>
        <w:category>
          <w:name w:val="General"/>
          <w:gallery w:val="placeholder"/>
        </w:category>
        <w:types>
          <w:type w:val="bbPlcHdr"/>
        </w:types>
        <w:behaviors>
          <w:behavior w:val="content"/>
        </w:behaviors>
        <w:guid w:val="{30C9DBDD-D9BD-4221-9142-54B674681F0B}"/>
      </w:docPartPr>
      <w:docPartBody>
        <w:p w:rsidR="00000000" w:rsidRDefault="00E67F86" w:rsidP="00E67F86">
          <w:pPr>
            <w:pStyle w:val="4478745B881741DB8AC40FCA73864E3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135936"/>
    <w:rsid w:val="0018668A"/>
    <w:rsid w:val="0024252F"/>
    <w:rsid w:val="0026479E"/>
    <w:rsid w:val="004C26C3"/>
    <w:rsid w:val="00880CBF"/>
    <w:rsid w:val="0088577F"/>
    <w:rsid w:val="009222AF"/>
    <w:rsid w:val="00CD4C9C"/>
    <w:rsid w:val="00DA51C2"/>
    <w:rsid w:val="00E67F86"/>
    <w:rsid w:val="00FA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A597481AD644BC8816AE06D4AA1E86">
    <w:name w:val="20A597481AD644BC8816AE06D4AA1E86"/>
  </w:style>
  <w:style w:type="paragraph" w:customStyle="1" w:styleId="78E46BE92CA94BC4AB1458645F953DFC">
    <w:name w:val="78E46BE92CA94BC4AB1458645F953DFC"/>
  </w:style>
  <w:style w:type="paragraph" w:customStyle="1" w:styleId="2A07753BF62F409BA83175A5E7C478CE">
    <w:name w:val="2A07753BF62F409BA83175A5E7C478CE"/>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paragraph" w:customStyle="1" w:styleId="D1E782BFC8BC46EAB72C8F601EF140B7">
    <w:name w:val="D1E782BFC8BC46EAB72C8F601EF140B7"/>
  </w:style>
  <w:style w:type="paragraph" w:customStyle="1" w:styleId="43DBC42308254BB5852C7EF37E54A346">
    <w:name w:val="43DBC42308254BB5852C7EF37E54A346"/>
  </w:style>
  <w:style w:type="character" w:styleId="PlaceholderText">
    <w:name w:val="Placeholder Text"/>
    <w:basedOn w:val="DefaultParagraphFont"/>
    <w:uiPriority w:val="99"/>
    <w:semiHidden/>
    <w:rsid w:val="00E67F86"/>
    <w:rPr>
      <w:color w:val="404040" w:themeColor="text1" w:themeTint="BF"/>
    </w:rPr>
  </w:style>
  <w:style w:type="paragraph" w:customStyle="1" w:styleId="9AEBFBAEE10C40A1B828D946EAE9F21A">
    <w:name w:val="9AEBFBAEE10C40A1B828D946EAE9F21A"/>
    <w:rsid w:val="00E67F86"/>
  </w:style>
  <w:style w:type="paragraph" w:customStyle="1" w:styleId="A560C0D328EF452EBF778F02FF3AC396">
    <w:name w:val="A560C0D328EF452EBF778F02FF3AC396"/>
    <w:rsid w:val="00E67F86"/>
  </w:style>
  <w:style w:type="paragraph" w:customStyle="1" w:styleId="66340D5DCB1049CB9D6C3EB92D0D14DE">
    <w:name w:val="66340D5DCB1049CB9D6C3EB92D0D14DE"/>
    <w:rsid w:val="00E67F86"/>
  </w:style>
  <w:style w:type="paragraph" w:customStyle="1" w:styleId="4478745B881741DB8AC40FCA73864E3E">
    <w:name w:val="4478745B881741DB8AC40FCA73864E3E"/>
    <w:rsid w:val="00E67F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Abstract>
  <CompanyAddress/>
  <CompanyPhone/>
  <CompanyFax/>
  <CompanyEmail>01146313@pw.edu.pl</CompanyEmail>
</CoverPageProperties>
</file>

<file path=customXml/item2.xml><?xml version="1.0" encoding="utf-8"?>
<b:Sources xmlns:b="http://schemas.openxmlformats.org/officeDocument/2006/bibliography" SelectedStyle="\HarvardAnglia2008OfficeOnline.xsl" StyleName="Harvard - Anglia" Version="2008">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9D58C-68F7-49AE-BAD8-21C12648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3066</TotalTime>
  <Pages>49</Pages>
  <Words>8857</Words>
  <Characters>50489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Continuous Face Detection and Verification During Online Examinations</vt:lpstr>
    </vt:vector>
  </TitlesOfParts>
  <Company/>
  <LinksUpToDate>false</LinksUpToDate>
  <CharactersWithSpaces>59228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Detection and Verification During Online Examinations</dc:title>
  <dc:subject/>
  <dc:creator>Dominik Kurasbediani</dc:creator>
  <cp:keywords/>
  <dc:description/>
  <cp:lastModifiedBy>Domi Kuras</cp:lastModifiedBy>
  <cp:revision>29</cp:revision>
  <dcterms:created xsi:type="dcterms:W3CDTF">2022-08-11T15:44:00Z</dcterms:created>
  <dcterms:modified xsi:type="dcterms:W3CDTF">2022-08-28T17:41:00Z</dcterms:modified>
</cp:coreProperties>
</file>