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4160E" w14:textId="77777777" w:rsidR="00112AD0" w:rsidRDefault="00112AD0" w:rsidP="002060DA">
      <w:r>
        <w:rPr>
          <w:noProof/>
          <w:lang w:eastAsia="pl-PL"/>
        </w:rPr>
        <w:drawing>
          <wp:inline distT="0" distB="0" distL="0" distR="0" wp14:anchorId="375EA297" wp14:editId="44903BE5">
            <wp:extent cx="5502910" cy="1200785"/>
            <wp:effectExtent l="0" t="0" r="2540" b="0"/>
            <wp:docPr id="13" name="Рисунок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2910" cy="1200785"/>
                    </a:xfrm>
                    <a:prstGeom prst="rect">
                      <a:avLst/>
                    </a:prstGeom>
                    <a:noFill/>
                    <a:ln>
                      <a:noFill/>
                    </a:ln>
                  </pic:spPr>
                </pic:pic>
              </a:graphicData>
            </a:graphic>
          </wp:inline>
        </w:drawing>
      </w:r>
    </w:p>
    <w:p w14:paraId="17FF095B" w14:textId="77777777" w:rsidR="00112AD0" w:rsidRDefault="00112AD0" w:rsidP="00047DBF">
      <w:pPr>
        <w:spacing w:line="360" w:lineRule="auto"/>
        <w:jc w:val="center"/>
        <w:rPr>
          <w:rFonts w:ascii="Arial" w:hAnsi="Arial" w:cs="Arial"/>
          <w:sz w:val="24"/>
          <w:szCs w:val="24"/>
        </w:rPr>
      </w:pPr>
    </w:p>
    <w:p w14:paraId="2E169BB0" w14:textId="77777777" w:rsidR="00112AD0" w:rsidRDefault="00112AD0" w:rsidP="00047DBF">
      <w:pPr>
        <w:spacing w:line="360" w:lineRule="auto"/>
        <w:jc w:val="center"/>
        <w:rPr>
          <w:rFonts w:ascii="Arial" w:hAnsi="Arial" w:cs="Arial"/>
          <w:sz w:val="24"/>
          <w:szCs w:val="24"/>
          <w:lang w:val="en-GB"/>
        </w:rPr>
      </w:pPr>
      <w:r>
        <w:rPr>
          <w:rFonts w:ascii="Arial" w:hAnsi="Arial" w:cs="Arial"/>
          <w:sz w:val="24"/>
          <w:szCs w:val="24"/>
          <w:lang w:val="en-GB"/>
        </w:rPr>
        <w:t>Institute of Computer Science</w:t>
      </w:r>
    </w:p>
    <w:p w14:paraId="345F682F" w14:textId="77777777" w:rsidR="00112AD0" w:rsidRDefault="00112AD0" w:rsidP="00047DBF">
      <w:pPr>
        <w:spacing w:line="360" w:lineRule="auto"/>
        <w:jc w:val="center"/>
        <w:rPr>
          <w:rFonts w:ascii="Arial" w:hAnsi="Arial" w:cs="Arial"/>
          <w:sz w:val="24"/>
          <w:szCs w:val="24"/>
          <w:lang w:val="en-GB"/>
        </w:rPr>
      </w:pPr>
      <w:r>
        <w:rPr>
          <w:rFonts w:ascii="Arial" w:hAnsi="Arial" w:cs="Arial"/>
          <w:noProof/>
          <w:sz w:val="24"/>
          <w:szCs w:val="24"/>
          <w:lang w:eastAsia="pl-PL"/>
        </w:rPr>
        <w:drawing>
          <wp:inline distT="0" distB="0" distL="0" distR="0" wp14:anchorId="6C568D24" wp14:editId="4F718CD2">
            <wp:extent cx="5502910" cy="746125"/>
            <wp:effectExtent l="0" t="0" r="2540" b="0"/>
            <wp:docPr id="14" name="Рисунок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2910" cy="746125"/>
                    </a:xfrm>
                    <a:prstGeom prst="rect">
                      <a:avLst/>
                    </a:prstGeom>
                    <a:noFill/>
                    <a:ln>
                      <a:noFill/>
                    </a:ln>
                  </pic:spPr>
                </pic:pic>
              </a:graphicData>
            </a:graphic>
          </wp:inline>
        </w:drawing>
      </w:r>
    </w:p>
    <w:p w14:paraId="4B2CA439" w14:textId="77777777" w:rsidR="00112AD0" w:rsidRPr="004D69FB" w:rsidRDefault="00112AD0" w:rsidP="00047DBF">
      <w:pPr>
        <w:spacing w:after="0" w:line="360" w:lineRule="auto"/>
        <w:jc w:val="center"/>
        <w:rPr>
          <w:rFonts w:ascii="Arial" w:hAnsi="Arial" w:cs="Arial"/>
          <w:sz w:val="24"/>
          <w:szCs w:val="24"/>
          <w:highlight w:val="red"/>
          <w:lang w:val="en-GB"/>
        </w:rPr>
      </w:pPr>
      <w:r w:rsidRPr="001F1DE6">
        <w:rPr>
          <w:rFonts w:ascii="Arial" w:hAnsi="Arial" w:cs="Arial"/>
          <w:sz w:val="24"/>
          <w:szCs w:val="24"/>
          <w:lang w:val="en-GB"/>
        </w:rPr>
        <w:t>in the field of study Information and Communications Technology</w:t>
      </w:r>
    </w:p>
    <w:p w14:paraId="0AA4EDAF" w14:textId="77777777" w:rsidR="00112AD0" w:rsidRDefault="00112AD0" w:rsidP="00047DBF">
      <w:pPr>
        <w:spacing w:after="0" w:line="360" w:lineRule="auto"/>
        <w:jc w:val="center"/>
        <w:rPr>
          <w:rFonts w:ascii="Arial" w:hAnsi="Arial" w:cs="Arial"/>
          <w:sz w:val="24"/>
          <w:szCs w:val="24"/>
          <w:lang w:val="en-GB"/>
        </w:rPr>
      </w:pPr>
      <w:r w:rsidRPr="00BF3347">
        <w:rPr>
          <w:rFonts w:ascii="Arial" w:hAnsi="Arial" w:cs="Arial"/>
          <w:sz w:val="24"/>
          <w:szCs w:val="24"/>
          <w:lang w:val="en-GB"/>
        </w:rPr>
        <w:t xml:space="preserve">and specialisation </w:t>
      </w:r>
      <w:r>
        <w:rPr>
          <w:rFonts w:ascii="Arial" w:hAnsi="Arial" w:cs="Arial"/>
          <w:sz w:val="24"/>
          <w:szCs w:val="24"/>
          <w:lang w:val="en-GB"/>
        </w:rPr>
        <w:t>Computer Systems and Networks</w:t>
      </w:r>
    </w:p>
    <w:p w14:paraId="743F1748" w14:textId="77777777" w:rsidR="00112AD0" w:rsidRDefault="00112AD0" w:rsidP="00047DBF">
      <w:pPr>
        <w:spacing w:line="360" w:lineRule="auto"/>
        <w:jc w:val="center"/>
        <w:rPr>
          <w:rFonts w:ascii="Arial" w:hAnsi="Arial" w:cs="Arial"/>
          <w:sz w:val="28"/>
          <w:szCs w:val="28"/>
          <w:lang w:val="en-GB"/>
        </w:rPr>
      </w:pPr>
    </w:p>
    <w:p w14:paraId="6769907D" w14:textId="00E234BA" w:rsidR="00112AD0" w:rsidRDefault="00112AD0" w:rsidP="00047DBF">
      <w:pPr>
        <w:spacing w:line="360" w:lineRule="auto"/>
        <w:jc w:val="center"/>
        <w:rPr>
          <w:rFonts w:ascii="Arial" w:hAnsi="Arial" w:cs="Arial"/>
          <w:sz w:val="28"/>
          <w:szCs w:val="28"/>
          <w:lang w:val="en-GB"/>
        </w:rPr>
      </w:pPr>
      <w:bookmarkStart w:id="0" w:name="_Hlk113549266"/>
      <w:r>
        <w:rPr>
          <w:rFonts w:ascii="Arial" w:hAnsi="Arial" w:cs="Arial"/>
          <w:sz w:val="28"/>
          <w:szCs w:val="28"/>
        </w:rPr>
        <w:t>Continuous Face Detection and Verification During Online Examinations</w:t>
      </w:r>
    </w:p>
    <w:bookmarkEnd w:id="0"/>
    <w:p w14:paraId="010D7900" w14:textId="77777777" w:rsidR="00112AD0" w:rsidRDefault="00112AD0" w:rsidP="00047DBF">
      <w:pPr>
        <w:spacing w:line="360" w:lineRule="auto"/>
        <w:jc w:val="center"/>
        <w:rPr>
          <w:rFonts w:ascii="Arial" w:hAnsi="Arial" w:cs="Arial"/>
          <w:sz w:val="28"/>
          <w:szCs w:val="28"/>
          <w:lang w:val="en-GB"/>
        </w:rPr>
      </w:pPr>
    </w:p>
    <w:p w14:paraId="57D8F954" w14:textId="77777777" w:rsidR="00112AD0" w:rsidRDefault="00112AD0" w:rsidP="00047DBF">
      <w:pPr>
        <w:spacing w:after="0" w:line="360" w:lineRule="auto"/>
        <w:jc w:val="center"/>
        <w:rPr>
          <w:rFonts w:ascii="Arial" w:hAnsi="Arial" w:cs="Arial"/>
          <w:sz w:val="24"/>
          <w:szCs w:val="24"/>
          <w:lang w:val="en-GB"/>
        </w:rPr>
      </w:pPr>
    </w:p>
    <w:p w14:paraId="39E1F743" w14:textId="77777777" w:rsidR="00112AD0" w:rsidRDefault="00112AD0" w:rsidP="00047DBF">
      <w:pPr>
        <w:spacing w:after="0" w:line="360" w:lineRule="auto"/>
        <w:jc w:val="center"/>
        <w:rPr>
          <w:rFonts w:ascii="Arial" w:hAnsi="Arial" w:cs="Arial"/>
          <w:sz w:val="42"/>
          <w:szCs w:val="42"/>
          <w:lang w:val="en-GB"/>
        </w:rPr>
      </w:pPr>
      <w:r>
        <w:rPr>
          <w:rFonts w:ascii="Arial" w:hAnsi="Arial" w:cs="Arial"/>
          <w:sz w:val="42"/>
          <w:szCs w:val="42"/>
          <w:lang w:val="en-GB"/>
        </w:rPr>
        <w:t>Dominik Kurasbediani</w:t>
      </w:r>
    </w:p>
    <w:p w14:paraId="5505AED6" w14:textId="31EF7581" w:rsidR="00112AD0" w:rsidRDefault="00112AD0" w:rsidP="00047DBF">
      <w:pPr>
        <w:spacing w:line="360" w:lineRule="auto"/>
        <w:jc w:val="center"/>
        <w:rPr>
          <w:rFonts w:ascii="Arial" w:hAnsi="Arial" w:cs="Arial"/>
          <w:sz w:val="24"/>
          <w:szCs w:val="24"/>
          <w:lang w:val="en-GB"/>
        </w:rPr>
      </w:pPr>
      <w:r>
        <w:rPr>
          <w:rFonts w:ascii="Arial" w:hAnsi="Arial" w:cs="Arial"/>
          <w:sz w:val="24"/>
          <w:szCs w:val="24"/>
          <w:lang w:val="en-GB"/>
        </w:rPr>
        <w:t>student record book number 302155</w:t>
      </w:r>
    </w:p>
    <w:p w14:paraId="56113C2E" w14:textId="77777777" w:rsidR="00112AD0" w:rsidRDefault="00112AD0" w:rsidP="00047DBF">
      <w:pPr>
        <w:spacing w:line="360" w:lineRule="auto"/>
        <w:jc w:val="center"/>
        <w:rPr>
          <w:rFonts w:ascii="Arial" w:hAnsi="Arial" w:cs="Arial"/>
          <w:sz w:val="24"/>
          <w:szCs w:val="24"/>
          <w:lang w:val="en-GB"/>
        </w:rPr>
      </w:pPr>
    </w:p>
    <w:p w14:paraId="6E3E94E3" w14:textId="77777777" w:rsidR="00112AD0" w:rsidRDefault="00112AD0" w:rsidP="00047DBF">
      <w:pPr>
        <w:spacing w:after="0" w:line="360" w:lineRule="auto"/>
        <w:jc w:val="center"/>
        <w:rPr>
          <w:rFonts w:ascii="Arial" w:hAnsi="Arial" w:cs="Arial"/>
          <w:sz w:val="24"/>
          <w:szCs w:val="24"/>
          <w:lang w:val="en-GB"/>
        </w:rPr>
      </w:pPr>
      <w:r>
        <w:rPr>
          <w:rFonts w:ascii="Arial" w:hAnsi="Arial" w:cs="Arial"/>
          <w:sz w:val="24"/>
          <w:szCs w:val="24"/>
          <w:lang w:val="en-GB"/>
        </w:rPr>
        <w:t>thesis supervisor</w:t>
      </w:r>
    </w:p>
    <w:p w14:paraId="71E2C30B" w14:textId="77777777" w:rsidR="00112AD0" w:rsidRPr="005C4EB8" w:rsidRDefault="00112AD0" w:rsidP="00047DBF">
      <w:pPr>
        <w:spacing w:line="360" w:lineRule="auto"/>
        <w:jc w:val="center"/>
        <w:rPr>
          <w:rFonts w:ascii="Arial" w:hAnsi="Arial" w:cs="Arial"/>
          <w:sz w:val="24"/>
          <w:szCs w:val="24"/>
        </w:rPr>
      </w:pPr>
      <w:bookmarkStart w:id="1" w:name="_Hlk113549296"/>
      <w:proofErr w:type="spellStart"/>
      <w:r w:rsidRPr="00D44E7C">
        <w:rPr>
          <w:rFonts w:ascii="Arial" w:hAnsi="Arial" w:cs="Arial"/>
          <w:sz w:val="24"/>
          <w:szCs w:val="24"/>
        </w:rPr>
        <w:t>mgr</w:t>
      </w:r>
      <w:proofErr w:type="spellEnd"/>
      <w:r w:rsidRPr="00D44E7C">
        <w:rPr>
          <w:rFonts w:ascii="Arial" w:hAnsi="Arial" w:cs="Arial"/>
          <w:sz w:val="24"/>
          <w:szCs w:val="24"/>
        </w:rPr>
        <w:t xml:space="preserve"> </w:t>
      </w:r>
      <w:proofErr w:type="spellStart"/>
      <w:r w:rsidRPr="00D44E7C">
        <w:rPr>
          <w:rFonts w:ascii="Arial" w:hAnsi="Arial" w:cs="Arial"/>
          <w:sz w:val="24"/>
          <w:szCs w:val="24"/>
        </w:rPr>
        <w:t>inż</w:t>
      </w:r>
      <w:proofErr w:type="spellEnd"/>
      <w:r w:rsidRPr="00D44E7C">
        <w:rPr>
          <w:rFonts w:ascii="Arial" w:hAnsi="Arial" w:cs="Arial"/>
          <w:sz w:val="24"/>
          <w:szCs w:val="24"/>
        </w:rPr>
        <w:t xml:space="preserve">. </w:t>
      </w:r>
      <w:proofErr w:type="spellStart"/>
      <w:r w:rsidRPr="00D44E7C">
        <w:rPr>
          <w:rFonts w:ascii="Arial" w:hAnsi="Arial" w:cs="Arial"/>
          <w:sz w:val="24"/>
          <w:szCs w:val="24"/>
        </w:rPr>
        <w:t>Rajmund</w:t>
      </w:r>
      <w:proofErr w:type="spellEnd"/>
      <w:r w:rsidRPr="00D44E7C">
        <w:rPr>
          <w:rFonts w:ascii="Arial" w:hAnsi="Arial" w:cs="Arial"/>
          <w:sz w:val="24"/>
          <w:szCs w:val="24"/>
        </w:rPr>
        <w:t xml:space="preserve"> </w:t>
      </w:r>
      <w:proofErr w:type="spellStart"/>
      <w:r w:rsidRPr="00D44E7C">
        <w:rPr>
          <w:rFonts w:ascii="Arial" w:hAnsi="Arial" w:cs="Arial"/>
          <w:sz w:val="24"/>
          <w:szCs w:val="24"/>
        </w:rPr>
        <w:t>Kożuszek</w:t>
      </w:r>
      <w:proofErr w:type="spellEnd"/>
    </w:p>
    <w:bookmarkEnd w:id="1"/>
    <w:p w14:paraId="7443C545" w14:textId="4A7BB579" w:rsidR="00112AD0" w:rsidRDefault="00112AD0" w:rsidP="00047DBF">
      <w:pPr>
        <w:spacing w:line="360" w:lineRule="auto"/>
        <w:rPr>
          <w:rFonts w:ascii="Arial" w:hAnsi="Arial" w:cs="Arial"/>
          <w:sz w:val="24"/>
          <w:szCs w:val="24"/>
        </w:rPr>
      </w:pPr>
    </w:p>
    <w:p w14:paraId="06EDCB1C" w14:textId="7CE795AB" w:rsidR="00112AD0" w:rsidRDefault="00112AD0" w:rsidP="00047DBF">
      <w:pPr>
        <w:spacing w:line="360" w:lineRule="auto"/>
        <w:rPr>
          <w:rFonts w:ascii="Arial" w:hAnsi="Arial" w:cs="Arial"/>
          <w:sz w:val="24"/>
          <w:szCs w:val="24"/>
        </w:rPr>
      </w:pPr>
    </w:p>
    <w:p w14:paraId="66F3F082" w14:textId="77777777" w:rsidR="00112AD0" w:rsidRPr="005C4EB8" w:rsidRDefault="00112AD0" w:rsidP="00EE1F42">
      <w:pPr>
        <w:spacing w:line="360" w:lineRule="auto"/>
        <w:ind w:left="2880" w:firstLine="720"/>
        <w:rPr>
          <w:rFonts w:ascii="Arial" w:hAnsi="Arial" w:cs="Arial"/>
          <w:sz w:val="24"/>
          <w:szCs w:val="24"/>
        </w:rPr>
      </w:pPr>
      <w:r w:rsidRPr="005C4EB8">
        <w:rPr>
          <w:rFonts w:ascii="Arial" w:hAnsi="Arial" w:cs="Arial"/>
          <w:sz w:val="24"/>
          <w:szCs w:val="24"/>
        </w:rPr>
        <w:t>Warszawa 2022</w:t>
      </w:r>
    </w:p>
    <w:p w14:paraId="044D705C" w14:textId="77777777" w:rsidR="00AB2BDD" w:rsidRDefault="00AB2BDD" w:rsidP="00047DBF">
      <w:pPr>
        <w:pStyle w:val="SectionTitle"/>
        <w:spacing w:line="360" w:lineRule="auto"/>
        <w:sectPr w:rsidR="00AB2BDD" w:rsidSect="00AB2BDD">
          <w:footerReference w:type="even" r:id="rId11"/>
          <w:footerReference w:type="default" r:id="rId12"/>
          <w:headerReference w:type="first" r:id="rId13"/>
          <w:footnotePr>
            <w:pos w:val="beneathText"/>
          </w:footnotePr>
          <w:pgSz w:w="12240" w:h="15840"/>
          <w:pgMar w:top="1411" w:right="1699" w:bottom="1411" w:left="1138" w:header="720" w:footer="720" w:gutter="0"/>
          <w:pgNumType w:start="0"/>
          <w:cols w:space="720"/>
          <w:titlePg/>
          <w:docGrid w:linePitch="360"/>
          <w15:footnoteColumns w:val="1"/>
        </w:sectPr>
      </w:pPr>
    </w:p>
    <w:p w14:paraId="473BA8FA" w14:textId="4829886B" w:rsidR="00E81978" w:rsidRDefault="009535AF" w:rsidP="004826DF">
      <w:pPr>
        <w:pStyle w:val="SectionTitle"/>
        <w:spacing w:line="360" w:lineRule="auto"/>
        <w:jc w:val="left"/>
      </w:pPr>
      <w:r w:rsidRPr="00BD6EAC">
        <w:lastRenderedPageBreak/>
        <w:br w:type="column"/>
      </w:r>
      <w:bookmarkStart w:id="2" w:name="_Toc113797657"/>
      <w:sdt>
        <w:sdtPr>
          <w:alias w:val="Abstract:"/>
          <w:tag w:val="Abstract:"/>
          <w:id w:val="202146031"/>
          <w:placeholder>
            <w:docPart w:val="6F83829F6B1D4DB6A8A60B6EB0249F72"/>
          </w:placeholder>
          <w:temporary/>
          <w:showingPlcHdr/>
          <w15:appearance w15:val="hidden"/>
        </w:sdtPr>
        <w:sdtContent>
          <w:r w:rsidR="005D3A03" w:rsidRPr="006C63FD">
            <w:rPr>
              <w:rStyle w:val="Heading1Char"/>
            </w:rPr>
            <w:t>Abstract</w:t>
          </w:r>
        </w:sdtContent>
      </w:sdt>
      <w:bookmarkEnd w:id="2"/>
    </w:p>
    <w:p w14:paraId="56CE55F6" w14:textId="73B9A6ED" w:rsidR="00E81978" w:rsidRPr="00164007" w:rsidRDefault="00DB28CF" w:rsidP="00047DBF">
      <w:pPr>
        <w:pStyle w:val="NoSpacing"/>
        <w:spacing w:line="360" w:lineRule="auto"/>
        <w:rPr>
          <w:sz w:val="24"/>
          <w:szCs w:val="24"/>
        </w:rPr>
      </w:pPr>
      <w:bookmarkStart w:id="3" w:name="_Hlk113549321"/>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Single Shot Multibox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047DBF">
      <w:pPr>
        <w:spacing w:line="36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bookmarkEnd w:id="3"/>
    <w:p w14:paraId="40FC6E86" w14:textId="2A78697D" w:rsidR="009B6A0A" w:rsidRPr="0098638F" w:rsidRDefault="006C63FD" w:rsidP="00047DBF">
      <w:pPr>
        <w:pStyle w:val="Heading10"/>
        <w:spacing w:line="360" w:lineRule="auto"/>
        <w:rPr>
          <w:lang w:val="pl-PL"/>
        </w:rPr>
      </w:pPr>
      <w:r w:rsidRPr="002060DA">
        <w:rPr>
          <w:lang w:val="pl-PL"/>
        </w:rPr>
        <w:br w:type="column"/>
      </w:r>
      <w:bookmarkStart w:id="4" w:name="_Toc113797658"/>
      <w:r w:rsidR="00ED426C">
        <w:rPr>
          <w:lang w:val="pl-PL"/>
        </w:rPr>
        <w:lastRenderedPageBreak/>
        <w:t>Streszczenie</w:t>
      </w:r>
      <w:bookmarkEnd w:id="4"/>
    </w:p>
    <w:p w14:paraId="032CA19C" w14:textId="77777777" w:rsidR="00603B58" w:rsidRPr="00603B58" w:rsidRDefault="00603B58" w:rsidP="00047DBF">
      <w:pPr>
        <w:spacing w:line="360" w:lineRule="auto"/>
        <w:rPr>
          <w:sz w:val="24"/>
          <w:szCs w:val="24"/>
          <w:lang w:val="pl-PL"/>
        </w:rPr>
      </w:pPr>
      <w:bookmarkStart w:id="5" w:name="_Hlk113549343"/>
      <w:r w:rsidRPr="00603B58">
        <w:rPr>
          <w:sz w:val="24"/>
          <w:szCs w:val="24"/>
          <w:lang w:val="pl-PL"/>
        </w:rPr>
        <w:t>Przedstawiam prototyp systemu służącego do ciągłego wykrywania i weryfikacji twarzy zdających podczas egzaminów online, a także sposób prezentacji wyników takich weryfikacji oraz ogólną architekturę systemu.  System składa się z trzech modułów: wykrywania twarzy po stronie klienta, weryfikacji twarzy po stronie serwera oraz dashboardu egzaminatora.  Wykrywanie twarzy odbywa się na każdym komputerze klienckim za pomocą funkcji Single Shot Multibox Detection (SSD).  Wynikowy obraz jest wyrównywany i przycinany, a następnie kodowany w formacie base-64 i wysyłany do serwera weryfikacyjnego za pośrednictwem żądania POST.  Po otrzymaniu takiego żądania serwer dekoduje obraz base-64, przesyła go do modelu VGG-Face, aby uzyskać wektorową reprezentację twarzy i porównuje odległość euklidesową między wspomnianym obrazem a predefiniowanym obrazem podstawowym.  Wyniki ostatniej operacji są przesyłane do pulpitu nadzorującego egzamin za pośrednictwem żądania POST.  Zadaniem dashboardu osoby nadzorującej egzamin jest odbieranie i przetwarzanie takich zgłoszeń oraz prezentowanie aktualnych danych w czasie rzeczywistym.  Ponadto pulpit nadzorcy egzaminu odpowiada za konfigurację sesji egzaminacyjnej, a także generowanie plików wykonywanych po stronie klienta, aby umożliwić studentom łatwy i bezproblemowy proces.</w:t>
      </w:r>
      <w:bookmarkEnd w:id="5"/>
    </w:p>
    <w:p w14:paraId="7B07B4DC" w14:textId="691B0FCF" w:rsidR="00603B58" w:rsidRPr="00603B58" w:rsidRDefault="00603B58" w:rsidP="00047DBF">
      <w:pPr>
        <w:spacing w:line="360" w:lineRule="auto"/>
        <w:rPr>
          <w:sz w:val="24"/>
          <w:szCs w:val="24"/>
          <w:lang w:val="pl-PL"/>
        </w:rPr>
      </w:pPr>
      <w:r w:rsidRPr="00603B58">
        <w:rPr>
          <w:sz w:val="24"/>
          <w:szCs w:val="24"/>
          <w:lang w:val="pl-PL"/>
        </w:rPr>
        <w:t xml:space="preserve"> </w:t>
      </w:r>
      <w:r w:rsidRPr="00AB2BDD">
        <w:rPr>
          <w:i/>
          <w:iCs/>
          <w:sz w:val="24"/>
          <w:szCs w:val="24"/>
          <w:lang w:val="pl-PL"/>
        </w:rPr>
        <w:t>SŁOWA KLUCZOWE</w:t>
      </w:r>
      <w:r w:rsidRPr="00603B58">
        <w:rPr>
          <w:sz w:val="24"/>
          <w:szCs w:val="24"/>
          <w:lang w:val="pl-PL"/>
        </w:rPr>
        <w:t xml:space="preserve">: </w:t>
      </w:r>
      <w:bookmarkStart w:id="6" w:name="_Hlk113549368"/>
      <w:r w:rsidRPr="00603B58">
        <w:rPr>
          <w:sz w:val="24"/>
          <w:szCs w:val="24"/>
          <w:lang w:val="pl-PL"/>
        </w:rPr>
        <w:t xml:space="preserve">Rozpoznawanie twarzy w czasie rzeczywistym, architektura klient-serwer, </w:t>
      </w:r>
      <w:r w:rsidR="00ED426C">
        <w:rPr>
          <w:sz w:val="24"/>
          <w:szCs w:val="24"/>
          <w:lang w:val="pl-PL"/>
        </w:rPr>
        <w:t>egzamin on-line</w:t>
      </w:r>
      <w:r w:rsidRPr="00603B58">
        <w:rPr>
          <w:sz w:val="24"/>
          <w:szCs w:val="24"/>
          <w:lang w:val="pl-PL"/>
        </w:rPr>
        <w:t>.</w:t>
      </w:r>
    </w:p>
    <w:bookmarkEnd w:id="6"/>
    <w:p w14:paraId="106D59AE" w14:textId="3A42CFC3" w:rsidR="00164007" w:rsidRDefault="006C63FD" w:rsidP="00047DBF">
      <w:pPr>
        <w:pStyle w:val="Heading10"/>
        <w:spacing w:line="360" w:lineRule="auto"/>
      </w:pPr>
      <w:r w:rsidRPr="002060DA">
        <w:br w:type="column"/>
      </w:r>
      <w:bookmarkStart w:id="7" w:name="_Toc113797659"/>
      <w:r w:rsidR="00164007">
        <w:lastRenderedPageBreak/>
        <w:t>Statement about the authorship of the work signed by the student</w:t>
      </w:r>
      <w:bookmarkEnd w:id="7"/>
    </w:p>
    <w:p w14:paraId="1FDE4457" w14:textId="7C634443" w:rsidR="009B6A0A" w:rsidRPr="00737C58" w:rsidRDefault="009535AF" w:rsidP="00047DBF">
      <w:pPr>
        <w:spacing w:line="360" w:lineRule="auto"/>
      </w:pPr>
      <w:r>
        <w:br w:type="column"/>
      </w:r>
      <w:r w:rsidR="009B6A0A">
        <w:lastRenderedPageBreak/>
        <w:br w:type="column"/>
      </w:r>
    </w:p>
    <w:sdt>
      <w:sdtPr>
        <w:rPr>
          <w:rFonts w:asciiTheme="minorHAnsi" w:eastAsiaTheme="minorEastAsia" w:hAnsiTheme="minorHAnsi" w:cstheme="minorBidi"/>
          <w:b w:val="0"/>
          <w:bCs w:val="0"/>
          <w:caps/>
          <w:spacing w:val="0"/>
          <w:sz w:val="22"/>
          <w:szCs w:val="20"/>
        </w:rPr>
        <w:id w:val="-149139379"/>
        <w:docPartObj>
          <w:docPartGallery w:val="Table of Contents"/>
          <w:docPartUnique/>
        </w:docPartObj>
      </w:sdtPr>
      <w:sdtEndPr>
        <w:rPr>
          <w:caps w:val="0"/>
          <w:noProof/>
          <w:szCs w:val="22"/>
        </w:rPr>
      </w:sdtEndPr>
      <w:sdtContent>
        <w:p w14:paraId="5972EFCC" w14:textId="10006E27" w:rsidR="00164007" w:rsidRDefault="00164007" w:rsidP="00047DBF">
          <w:pPr>
            <w:pStyle w:val="TOCHeading"/>
            <w:spacing w:line="360" w:lineRule="auto"/>
          </w:pPr>
          <w:r>
            <w:t>Table of Contents</w:t>
          </w:r>
        </w:p>
        <w:p w14:paraId="1C342A31" w14:textId="62C22956" w:rsidR="002060DA" w:rsidRPr="002060DA" w:rsidRDefault="00164007" w:rsidP="002060DA">
          <w:pPr>
            <w:pStyle w:val="TOC1"/>
            <w:rPr>
              <w:lang w:eastAsia="en-US"/>
            </w:rPr>
          </w:pPr>
          <w:r w:rsidRPr="002060DA">
            <w:rPr>
              <w:noProof w:val="0"/>
            </w:rPr>
            <w:fldChar w:fldCharType="begin"/>
          </w:r>
          <w:r w:rsidRPr="002060DA">
            <w:instrText xml:space="preserve"> TOC \o "1-3" \h \z \u </w:instrText>
          </w:r>
          <w:r w:rsidRPr="002060DA">
            <w:rPr>
              <w:noProof w:val="0"/>
            </w:rPr>
            <w:fldChar w:fldCharType="separate"/>
          </w:r>
          <w:hyperlink w:anchor="_Toc113797657" w:history="1">
            <w:r w:rsidR="002060DA" w:rsidRPr="002060DA">
              <w:t>Abstract</w:t>
            </w:r>
            <w:r w:rsidR="002060DA" w:rsidRPr="002060DA">
              <w:rPr>
                <w:webHidden/>
              </w:rPr>
              <w:tab/>
            </w:r>
            <w:r w:rsidR="002060DA" w:rsidRPr="002060DA">
              <w:rPr>
                <w:webHidden/>
              </w:rPr>
              <w:fldChar w:fldCharType="begin"/>
            </w:r>
            <w:r w:rsidR="002060DA" w:rsidRPr="002060DA">
              <w:rPr>
                <w:webHidden/>
              </w:rPr>
              <w:instrText xml:space="preserve"> PAGEREF _Toc113797657 \h </w:instrText>
            </w:r>
            <w:r w:rsidR="002060DA" w:rsidRPr="002060DA">
              <w:rPr>
                <w:webHidden/>
              </w:rPr>
            </w:r>
            <w:r w:rsidR="002060DA" w:rsidRPr="002060DA">
              <w:rPr>
                <w:webHidden/>
              </w:rPr>
              <w:fldChar w:fldCharType="separate"/>
            </w:r>
            <w:r w:rsidR="002060DA">
              <w:rPr>
                <w:webHidden/>
              </w:rPr>
              <w:t>1</w:t>
            </w:r>
            <w:r w:rsidR="002060DA" w:rsidRPr="002060DA">
              <w:rPr>
                <w:webHidden/>
              </w:rPr>
              <w:fldChar w:fldCharType="end"/>
            </w:r>
          </w:hyperlink>
        </w:p>
        <w:p w14:paraId="1843548C" w14:textId="42A14999" w:rsidR="002060DA" w:rsidRPr="002060DA" w:rsidRDefault="002060DA" w:rsidP="002060DA">
          <w:pPr>
            <w:pStyle w:val="TOC1"/>
            <w:rPr>
              <w:lang w:eastAsia="en-US"/>
            </w:rPr>
          </w:pPr>
          <w:hyperlink w:anchor="_Toc113797658" w:history="1">
            <w:r w:rsidRPr="002060DA">
              <w:rPr>
                <w:rStyle w:val="Hyperlink"/>
                <w:color w:val="auto"/>
                <w:lang w:val="pl-PL"/>
              </w:rPr>
              <w:t>Streszczenie</w:t>
            </w:r>
            <w:r w:rsidRPr="002060DA">
              <w:rPr>
                <w:webHidden/>
              </w:rPr>
              <w:tab/>
            </w:r>
            <w:r w:rsidRPr="002060DA">
              <w:rPr>
                <w:webHidden/>
              </w:rPr>
              <w:fldChar w:fldCharType="begin"/>
            </w:r>
            <w:r w:rsidRPr="002060DA">
              <w:rPr>
                <w:webHidden/>
              </w:rPr>
              <w:instrText xml:space="preserve"> PAGEREF _Toc113797658 \h </w:instrText>
            </w:r>
            <w:r w:rsidRPr="002060DA">
              <w:rPr>
                <w:webHidden/>
              </w:rPr>
            </w:r>
            <w:r w:rsidRPr="002060DA">
              <w:rPr>
                <w:webHidden/>
              </w:rPr>
              <w:fldChar w:fldCharType="separate"/>
            </w:r>
            <w:r>
              <w:rPr>
                <w:webHidden/>
              </w:rPr>
              <w:t>2</w:t>
            </w:r>
            <w:r w:rsidRPr="002060DA">
              <w:rPr>
                <w:webHidden/>
              </w:rPr>
              <w:fldChar w:fldCharType="end"/>
            </w:r>
          </w:hyperlink>
        </w:p>
        <w:p w14:paraId="6A0F41EB" w14:textId="213BFC43" w:rsidR="002060DA" w:rsidRPr="002060DA" w:rsidRDefault="002060DA" w:rsidP="002060DA">
          <w:pPr>
            <w:pStyle w:val="TOC1"/>
            <w:rPr>
              <w:lang w:eastAsia="en-US"/>
            </w:rPr>
          </w:pPr>
          <w:hyperlink w:anchor="_Toc113797659" w:history="1">
            <w:r w:rsidRPr="002060DA">
              <w:rPr>
                <w:rStyle w:val="Hyperlink"/>
                <w:color w:val="auto"/>
              </w:rPr>
              <w:t>Statement about the authorship of the work signed by the student</w:t>
            </w:r>
            <w:r w:rsidRPr="002060DA">
              <w:rPr>
                <w:webHidden/>
              </w:rPr>
              <w:tab/>
            </w:r>
            <w:r w:rsidRPr="002060DA">
              <w:rPr>
                <w:webHidden/>
              </w:rPr>
              <w:fldChar w:fldCharType="begin"/>
            </w:r>
            <w:r w:rsidRPr="002060DA">
              <w:rPr>
                <w:webHidden/>
              </w:rPr>
              <w:instrText xml:space="preserve"> PAGEREF _Toc113797659 \h </w:instrText>
            </w:r>
            <w:r w:rsidRPr="002060DA">
              <w:rPr>
                <w:webHidden/>
              </w:rPr>
            </w:r>
            <w:r w:rsidRPr="002060DA">
              <w:rPr>
                <w:webHidden/>
              </w:rPr>
              <w:fldChar w:fldCharType="separate"/>
            </w:r>
            <w:r>
              <w:rPr>
                <w:webHidden/>
              </w:rPr>
              <w:t>3</w:t>
            </w:r>
            <w:r w:rsidRPr="002060DA">
              <w:rPr>
                <w:webHidden/>
              </w:rPr>
              <w:fldChar w:fldCharType="end"/>
            </w:r>
          </w:hyperlink>
        </w:p>
        <w:p w14:paraId="6660C403" w14:textId="3A39AAB9" w:rsidR="002060DA" w:rsidRPr="002060DA" w:rsidRDefault="002060DA" w:rsidP="002060DA">
          <w:pPr>
            <w:pStyle w:val="TOC1"/>
            <w:rPr>
              <w:lang w:eastAsia="en-US"/>
            </w:rPr>
          </w:pPr>
          <w:hyperlink w:anchor="_Toc113797660" w:history="1">
            <w:r w:rsidRPr="002060DA">
              <w:rPr>
                <w:rStyle w:val="Hyperlink"/>
                <w:color w:val="auto"/>
              </w:rPr>
              <w:t>Chapter 1. Introduction</w:t>
            </w:r>
            <w:r w:rsidRPr="002060DA">
              <w:rPr>
                <w:webHidden/>
              </w:rPr>
              <w:tab/>
            </w:r>
            <w:r w:rsidRPr="002060DA">
              <w:rPr>
                <w:webHidden/>
              </w:rPr>
              <w:fldChar w:fldCharType="begin"/>
            </w:r>
            <w:r w:rsidRPr="002060DA">
              <w:rPr>
                <w:webHidden/>
              </w:rPr>
              <w:instrText xml:space="preserve"> PAGEREF _Toc113797660 \h </w:instrText>
            </w:r>
            <w:r w:rsidRPr="002060DA">
              <w:rPr>
                <w:webHidden/>
              </w:rPr>
            </w:r>
            <w:r w:rsidRPr="002060DA">
              <w:rPr>
                <w:webHidden/>
              </w:rPr>
              <w:fldChar w:fldCharType="separate"/>
            </w:r>
            <w:r>
              <w:rPr>
                <w:webHidden/>
              </w:rPr>
              <w:t>7</w:t>
            </w:r>
            <w:r w:rsidRPr="002060DA">
              <w:rPr>
                <w:webHidden/>
              </w:rPr>
              <w:fldChar w:fldCharType="end"/>
            </w:r>
          </w:hyperlink>
        </w:p>
        <w:p w14:paraId="294C99A8" w14:textId="1F665386" w:rsidR="002060DA" w:rsidRPr="002060DA" w:rsidRDefault="002060DA">
          <w:pPr>
            <w:pStyle w:val="TOC2"/>
            <w:tabs>
              <w:tab w:val="right" w:leader="dot" w:pos="9393"/>
            </w:tabs>
            <w:rPr>
              <w:noProof/>
              <w:lang w:eastAsia="en-US"/>
            </w:rPr>
          </w:pPr>
          <w:hyperlink w:anchor="_Toc113797661" w:history="1">
            <w:r w:rsidRPr="002060DA">
              <w:rPr>
                <w:rStyle w:val="Hyperlink"/>
                <w:noProof/>
                <w:color w:val="auto"/>
              </w:rPr>
              <w:t>1.1 Motivation</w:t>
            </w:r>
            <w:r w:rsidRPr="002060DA">
              <w:rPr>
                <w:noProof/>
                <w:webHidden/>
              </w:rPr>
              <w:tab/>
            </w:r>
            <w:r w:rsidRPr="002060DA">
              <w:rPr>
                <w:noProof/>
                <w:webHidden/>
              </w:rPr>
              <w:fldChar w:fldCharType="begin"/>
            </w:r>
            <w:r w:rsidRPr="002060DA">
              <w:rPr>
                <w:noProof/>
                <w:webHidden/>
              </w:rPr>
              <w:instrText xml:space="preserve"> PAGEREF _Toc113797661 \h </w:instrText>
            </w:r>
            <w:r w:rsidRPr="002060DA">
              <w:rPr>
                <w:noProof/>
                <w:webHidden/>
              </w:rPr>
            </w:r>
            <w:r w:rsidRPr="002060DA">
              <w:rPr>
                <w:noProof/>
                <w:webHidden/>
              </w:rPr>
              <w:fldChar w:fldCharType="separate"/>
            </w:r>
            <w:r>
              <w:rPr>
                <w:noProof/>
                <w:webHidden/>
              </w:rPr>
              <w:t>7</w:t>
            </w:r>
            <w:r w:rsidRPr="002060DA">
              <w:rPr>
                <w:noProof/>
                <w:webHidden/>
              </w:rPr>
              <w:fldChar w:fldCharType="end"/>
            </w:r>
          </w:hyperlink>
        </w:p>
        <w:p w14:paraId="7AAF9174" w14:textId="75BF26E1" w:rsidR="002060DA" w:rsidRPr="002060DA" w:rsidRDefault="002060DA">
          <w:pPr>
            <w:pStyle w:val="TOC3"/>
            <w:tabs>
              <w:tab w:val="right" w:leader="dot" w:pos="9393"/>
            </w:tabs>
            <w:rPr>
              <w:noProof/>
              <w:lang w:eastAsia="en-US"/>
            </w:rPr>
          </w:pPr>
          <w:hyperlink w:anchor="_Toc113797662" w:history="1">
            <w:r w:rsidRPr="002060DA">
              <w:rPr>
                <w:rStyle w:val="Hyperlink"/>
                <w:noProof/>
                <w:color w:val="auto"/>
              </w:rPr>
              <w:t>Deficiencies of online examinations</w:t>
            </w:r>
            <w:r w:rsidRPr="002060DA">
              <w:rPr>
                <w:noProof/>
                <w:webHidden/>
              </w:rPr>
              <w:tab/>
            </w:r>
            <w:r w:rsidRPr="002060DA">
              <w:rPr>
                <w:noProof/>
                <w:webHidden/>
              </w:rPr>
              <w:fldChar w:fldCharType="begin"/>
            </w:r>
            <w:r w:rsidRPr="002060DA">
              <w:rPr>
                <w:noProof/>
                <w:webHidden/>
              </w:rPr>
              <w:instrText xml:space="preserve"> PAGEREF _Toc113797662 \h </w:instrText>
            </w:r>
            <w:r w:rsidRPr="002060DA">
              <w:rPr>
                <w:noProof/>
                <w:webHidden/>
              </w:rPr>
            </w:r>
            <w:r w:rsidRPr="002060DA">
              <w:rPr>
                <w:noProof/>
                <w:webHidden/>
              </w:rPr>
              <w:fldChar w:fldCharType="separate"/>
            </w:r>
            <w:r>
              <w:rPr>
                <w:noProof/>
                <w:webHidden/>
              </w:rPr>
              <w:t>7</w:t>
            </w:r>
            <w:r w:rsidRPr="002060DA">
              <w:rPr>
                <w:noProof/>
                <w:webHidden/>
              </w:rPr>
              <w:fldChar w:fldCharType="end"/>
            </w:r>
          </w:hyperlink>
        </w:p>
        <w:p w14:paraId="3C6BFDA9" w14:textId="535FC3C9" w:rsidR="002060DA" w:rsidRPr="002060DA" w:rsidRDefault="002060DA">
          <w:pPr>
            <w:pStyle w:val="TOC2"/>
            <w:tabs>
              <w:tab w:val="right" w:leader="dot" w:pos="9393"/>
            </w:tabs>
            <w:rPr>
              <w:noProof/>
              <w:lang w:eastAsia="en-US"/>
            </w:rPr>
          </w:pPr>
          <w:hyperlink w:anchor="_Toc113797663" w:history="1">
            <w:r w:rsidRPr="002060DA">
              <w:rPr>
                <w:rStyle w:val="Hyperlink"/>
                <w:noProof/>
                <w:color w:val="auto"/>
              </w:rPr>
              <w:t>1.2 Existing Procedures</w:t>
            </w:r>
            <w:r w:rsidRPr="002060DA">
              <w:rPr>
                <w:noProof/>
                <w:webHidden/>
              </w:rPr>
              <w:tab/>
            </w:r>
            <w:r w:rsidRPr="002060DA">
              <w:rPr>
                <w:noProof/>
                <w:webHidden/>
              </w:rPr>
              <w:fldChar w:fldCharType="begin"/>
            </w:r>
            <w:r w:rsidRPr="002060DA">
              <w:rPr>
                <w:noProof/>
                <w:webHidden/>
              </w:rPr>
              <w:instrText xml:space="preserve"> PAGEREF _Toc113797663 \h </w:instrText>
            </w:r>
            <w:r w:rsidRPr="002060DA">
              <w:rPr>
                <w:noProof/>
                <w:webHidden/>
              </w:rPr>
            </w:r>
            <w:r w:rsidRPr="002060DA">
              <w:rPr>
                <w:noProof/>
                <w:webHidden/>
              </w:rPr>
              <w:fldChar w:fldCharType="separate"/>
            </w:r>
            <w:r>
              <w:rPr>
                <w:noProof/>
                <w:webHidden/>
              </w:rPr>
              <w:t>7</w:t>
            </w:r>
            <w:r w:rsidRPr="002060DA">
              <w:rPr>
                <w:noProof/>
                <w:webHidden/>
              </w:rPr>
              <w:fldChar w:fldCharType="end"/>
            </w:r>
          </w:hyperlink>
        </w:p>
        <w:p w14:paraId="15EF133D" w14:textId="03CBF98D" w:rsidR="002060DA" w:rsidRPr="002060DA" w:rsidRDefault="002060DA">
          <w:pPr>
            <w:pStyle w:val="TOC2"/>
            <w:tabs>
              <w:tab w:val="right" w:leader="dot" w:pos="9393"/>
            </w:tabs>
            <w:rPr>
              <w:noProof/>
              <w:lang w:eastAsia="en-US"/>
            </w:rPr>
          </w:pPr>
          <w:hyperlink w:anchor="_Toc113797664" w:history="1">
            <w:r w:rsidRPr="002060DA">
              <w:rPr>
                <w:rStyle w:val="Hyperlink"/>
                <w:noProof/>
                <w:color w:val="auto"/>
              </w:rPr>
              <w:t>1.3 Proposed Procedure</w:t>
            </w:r>
            <w:r w:rsidRPr="002060DA">
              <w:rPr>
                <w:noProof/>
                <w:webHidden/>
              </w:rPr>
              <w:tab/>
            </w:r>
            <w:r w:rsidRPr="002060DA">
              <w:rPr>
                <w:noProof/>
                <w:webHidden/>
              </w:rPr>
              <w:fldChar w:fldCharType="begin"/>
            </w:r>
            <w:r w:rsidRPr="002060DA">
              <w:rPr>
                <w:noProof/>
                <w:webHidden/>
              </w:rPr>
              <w:instrText xml:space="preserve"> PAGEREF _Toc113797664 \h </w:instrText>
            </w:r>
            <w:r w:rsidRPr="002060DA">
              <w:rPr>
                <w:noProof/>
                <w:webHidden/>
              </w:rPr>
            </w:r>
            <w:r w:rsidRPr="002060DA">
              <w:rPr>
                <w:noProof/>
                <w:webHidden/>
              </w:rPr>
              <w:fldChar w:fldCharType="separate"/>
            </w:r>
            <w:r>
              <w:rPr>
                <w:noProof/>
                <w:webHidden/>
              </w:rPr>
              <w:t>8</w:t>
            </w:r>
            <w:r w:rsidRPr="002060DA">
              <w:rPr>
                <w:noProof/>
                <w:webHidden/>
              </w:rPr>
              <w:fldChar w:fldCharType="end"/>
            </w:r>
          </w:hyperlink>
        </w:p>
        <w:p w14:paraId="0FC1D2A5" w14:textId="543011D9" w:rsidR="002060DA" w:rsidRPr="002060DA" w:rsidRDefault="002060DA" w:rsidP="002060DA">
          <w:pPr>
            <w:pStyle w:val="TOC1"/>
            <w:rPr>
              <w:lang w:eastAsia="en-US"/>
            </w:rPr>
          </w:pPr>
          <w:hyperlink w:anchor="_Toc113797665" w:history="1">
            <w:r w:rsidRPr="002060DA">
              <w:rPr>
                <w:rStyle w:val="Hyperlink"/>
                <w:color w:val="auto"/>
              </w:rPr>
              <w:t>Chapter 2. Theoretical background knowledge</w:t>
            </w:r>
            <w:r w:rsidRPr="002060DA">
              <w:rPr>
                <w:webHidden/>
              </w:rPr>
              <w:tab/>
            </w:r>
            <w:r w:rsidRPr="002060DA">
              <w:rPr>
                <w:webHidden/>
              </w:rPr>
              <w:fldChar w:fldCharType="begin"/>
            </w:r>
            <w:r w:rsidRPr="002060DA">
              <w:rPr>
                <w:webHidden/>
              </w:rPr>
              <w:instrText xml:space="preserve"> PAGEREF _Toc113797665 \h </w:instrText>
            </w:r>
            <w:r w:rsidRPr="002060DA">
              <w:rPr>
                <w:webHidden/>
              </w:rPr>
            </w:r>
            <w:r w:rsidRPr="002060DA">
              <w:rPr>
                <w:webHidden/>
              </w:rPr>
              <w:fldChar w:fldCharType="separate"/>
            </w:r>
            <w:r>
              <w:rPr>
                <w:webHidden/>
              </w:rPr>
              <w:t>9</w:t>
            </w:r>
            <w:r w:rsidRPr="002060DA">
              <w:rPr>
                <w:webHidden/>
              </w:rPr>
              <w:fldChar w:fldCharType="end"/>
            </w:r>
          </w:hyperlink>
        </w:p>
        <w:p w14:paraId="19BAC25C" w14:textId="7A78C752" w:rsidR="002060DA" w:rsidRPr="002060DA" w:rsidRDefault="002060DA">
          <w:pPr>
            <w:pStyle w:val="TOC2"/>
            <w:tabs>
              <w:tab w:val="right" w:leader="dot" w:pos="9393"/>
            </w:tabs>
            <w:rPr>
              <w:noProof/>
              <w:lang w:eastAsia="en-US"/>
            </w:rPr>
          </w:pPr>
          <w:hyperlink w:anchor="_Toc113797666" w:history="1">
            <w:r w:rsidRPr="002060DA">
              <w:rPr>
                <w:rStyle w:val="Hyperlink"/>
                <w:noProof/>
                <w:color w:val="auto"/>
              </w:rPr>
              <w:t>2.1. Detection Solution Study &amp; Analysis</w:t>
            </w:r>
            <w:r w:rsidRPr="002060DA">
              <w:rPr>
                <w:noProof/>
                <w:webHidden/>
              </w:rPr>
              <w:tab/>
            </w:r>
            <w:r w:rsidRPr="002060DA">
              <w:rPr>
                <w:noProof/>
                <w:webHidden/>
              </w:rPr>
              <w:fldChar w:fldCharType="begin"/>
            </w:r>
            <w:r w:rsidRPr="002060DA">
              <w:rPr>
                <w:noProof/>
                <w:webHidden/>
              </w:rPr>
              <w:instrText xml:space="preserve"> PAGEREF _Toc113797666 \h </w:instrText>
            </w:r>
            <w:r w:rsidRPr="002060DA">
              <w:rPr>
                <w:noProof/>
                <w:webHidden/>
              </w:rPr>
            </w:r>
            <w:r w:rsidRPr="002060DA">
              <w:rPr>
                <w:noProof/>
                <w:webHidden/>
              </w:rPr>
              <w:fldChar w:fldCharType="separate"/>
            </w:r>
            <w:r>
              <w:rPr>
                <w:noProof/>
                <w:webHidden/>
              </w:rPr>
              <w:t>9</w:t>
            </w:r>
            <w:r w:rsidRPr="002060DA">
              <w:rPr>
                <w:noProof/>
                <w:webHidden/>
              </w:rPr>
              <w:fldChar w:fldCharType="end"/>
            </w:r>
          </w:hyperlink>
        </w:p>
        <w:p w14:paraId="2CBF02AA" w14:textId="7D9C2C9C" w:rsidR="002060DA" w:rsidRPr="002060DA" w:rsidRDefault="002060DA">
          <w:pPr>
            <w:pStyle w:val="TOC3"/>
            <w:tabs>
              <w:tab w:val="right" w:leader="dot" w:pos="9393"/>
            </w:tabs>
            <w:rPr>
              <w:noProof/>
              <w:lang w:eastAsia="en-US"/>
            </w:rPr>
          </w:pPr>
          <w:hyperlink w:anchor="_Toc113797667" w:history="1">
            <w:r w:rsidRPr="002060DA">
              <w:rPr>
                <w:rStyle w:val="Hyperlink"/>
                <w:noProof/>
                <w:color w:val="auto"/>
              </w:rPr>
              <w:t>Speed</w:t>
            </w:r>
            <w:r w:rsidRPr="002060DA">
              <w:rPr>
                <w:noProof/>
                <w:webHidden/>
              </w:rPr>
              <w:tab/>
            </w:r>
            <w:r w:rsidRPr="002060DA">
              <w:rPr>
                <w:noProof/>
                <w:webHidden/>
              </w:rPr>
              <w:fldChar w:fldCharType="begin"/>
            </w:r>
            <w:r w:rsidRPr="002060DA">
              <w:rPr>
                <w:noProof/>
                <w:webHidden/>
              </w:rPr>
              <w:instrText xml:space="preserve"> PAGEREF _Toc113797667 \h </w:instrText>
            </w:r>
            <w:r w:rsidRPr="002060DA">
              <w:rPr>
                <w:noProof/>
                <w:webHidden/>
              </w:rPr>
            </w:r>
            <w:r w:rsidRPr="002060DA">
              <w:rPr>
                <w:noProof/>
                <w:webHidden/>
              </w:rPr>
              <w:fldChar w:fldCharType="separate"/>
            </w:r>
            <w:r>
              <w:rPr>
                <w:noProof/>
                <w:webHidden/>
              </w:rPr>
              <w:t>10</w:t>
            </w:r>
            <w:r w:rsidRPr="002060DA">
              <w:rPr>
                <w:noProof/>
                <w:webHidden/>
              </w:rPr>
              <w:fldChar w:fldCharType="end"/>
            </w:r>
          </w:hyperlink>
        </w:p>
        <w:p w14:paraId="36D5F2EC" w14:textId="1E5DE816" w:rsidR="002060DA" w:rsidRPr="002060DA" w:rsidRDefault="002060DA">
          <w:pPr>
            <w:pStyle w:val="TOC3"/>
            <w:tabs>
              <w:tab w:val="right" w:leader="dot" w:pos="9393"/>
            </w:tabs>
            <w:rPr>
              <w:noProof/>
              <w:lang w:eastAsia="en-US"/>
            </w:rPr>
          </w:pPr>
          <w:hyperlink w:anchor="_Toc113797668" w:history="1">
            <w:r w:rsidRPr="002060DA">
              <w:rPr>
                <w:rStyle w:val="Hyperlink"/>
                <w:noProof/>
                <w:color w:val="auto"/>
              </w:rPr>
              <w:t>Accuracy</w:t>
            </w:r>
            <w:r w:rsidRPr="002060DA">
              <w:rPr>
                <w:noProof/>
                <w:webHidden/>
              </w:rPr>
              <w:tab/>
            </w:r>
            <w:r w:rsidRPr="002060DA">
              <w:rPr>
                <w:noProof/>
                <w:webHidden/>
              </w:rPr>
              <w:fldChar w:fldCharType="begin"/>
            </w:r>
            <w:r w:rsidRPr="002060DA">
              <w:rPr>
                <w:noProof/>
                <w:webHidden/>
              </w:rPr>
              <w:instrText xml:space="preserve"> PAGEREF _Toc113797668 \h </w:instrText>
            </w:r>
            <w:r w:rsidRPr="002060DA">
              <w:rPr>
                <w:noProof/>
                <w:webHidden/>
              </w:rPr>
            </w:r>
            <w:r w:rsidRPr="002060DA">
              <w:rPr>
                <w:noProof/>
                <w:webHidden/>
              </w:rPr>
              <w:fldChar w:fldCharType="separate"/>
            </w:r>
            <w:r>
              <w:rPr>
                <w:noProof/>
                <w:webHidden/>
              </w:rPr>
              <w:t>11</w:t>
            </w:r>
            <w:r w:rsidRPr="002060DA">
              <w:rPr>
                <w:noProof/>
                <w:webHidden/>
              </w:rPr>
              <w:fldChar w:fldCharType="end"/>
            </w:r>
          </w:hyperlink>
        </w:p>
        <w:p w14:paraId="48D5264B" w14:textId="165AFAC8" w:rsidR="002060DA" w:rsidRPr="002060DA" w:rsidRDefault="002060DA">
          <w:pPr>
            <w:pStyle w:val="TOC3"/>
            <w:tabs>
              <w:tab w:val="right" w:leader="dot" w:pos="9393"/>
            </w:tabs>
            <w:rPr>
              <w:noProof/>
              <w:lang w:eastAsia="en-US"/>
            </w:rPr>
          </w:pPr>
          <w:hyperlink w:anchor="_Toc113797669" w:history="1">
            <w:r w:rsidRPr="002060DA">
              <w:rPr>
                <w:rStyle w:val="Hyperlink"/>
                <w:noProof/>
                <w:color w:val="auto"/>
              </w:rPr>
              <w:t>Results</w:t>
            </w:r>
            <w:r w:rsidRPr="002060DA">
              <w:rPr>
                <w:noProof/>
                <w:webHidden/>
              </w:rPr>
              <w:tab/>
            </w:r>
            <w:r w:rsidRPr="002060DA">
              <w:rPr>
                <w:noProof/>
                <w:webHidden/>
              </w:rPr>
              <w:fldChar w:fldCharType="begin"/>
            </w:r>
            <w:r w:rsidRPr="002060DA">
              <w:rPr>
                <w:noProof/>
                <w:webHidden/>
              </w:rPr>
              <w:instrText xml:space="preserve"> PAGEREF _Toc113797669 \h </w:instrText>
            </w:r>
            <w:r w:rsidRPr="002060DA">
              <w:rPr>
                <w:noProof/>
                <w:webHidden/>
              </w:rPr>
            </w:r>
            <w:r w:rsidRPr="002060DA">
              <w:rPr>
                <w:noProof/>
                <w:webHidden/>
              </w:rPr>
              <w:fldChar w:fldCharType="separate"/>
            </w:r>
            <w:r>
              <w:rPr>
                <w:noProof/>
                <w:webHidden/>
              </w:rPr>
              <w:t>12</w:t>
            </w:r>
            <w:r w:rsidRPr="002060DA">
              <w:rPr>
                <w:noProof/>
                <w:webHidden/>
              </w:rPr>
              <w:fldChar w:fldCharType="end"/>
            </w:r>
          </w:hyperlink>
        </w:p>
        <w:p w14:paraId="342AEDED" w14:textId="0FF4CF2E" w:rsidR="002060DA" w:rsidRPr="002060DA" w:rsidRDefault="002060DA">
          <w:pPr>
            <w:pStyle w:val="TOC3"/>
            <w:tabs>
              <w:tab w:val="right" w:leader="dot" w:pos="9393"/>
            </w:tabs>
            <w:rPr>
              <w:noProof/>
              <w:lang w:eastAsia="en-US"/>
            </w:rPr>
          </w:pPr>
          <w:hyperlink w:anchor="_Toc113797670" w:history="1">
            <w:r w:rsidRPr="002060DA">
              <w:rPr>
                <w:rStyle w:val="Hyperlink"/>
                <w:noProof/>
                <w:color w:val="auto"/>
              </w:rPr>
              <w:t>Resources</w:t>
            </w:r>
            <w:r w:rsidRPr="002060DA">
              <w:rPr>
                <w:noProof/>
                <w:webHidden/>
              </w:rPr>
              <w:tab/>
            </w:r>
            <w:r w:rsidRPr="002060DA">
              <w:rPr>
                <w:noProof/>
                <w:webHidden/>
              </w:rPr>
              <w:fldChar w:fldCharType="begin"/>
            </w:r>
            <w:r w:rsidRPr="002060DA">
              <w:rPr>
                <w:noProof/>
                <w:webHidden/>
              </w:rPr>
              <w:instrText xml:space="preserve"> PAGEREF _Toc113797670 \h </w:instrText>
            </w:r>
            <w:r w:rsidRPr="002060DA">
              <w:rPr>
                <w:noProof/>
                <w:webHidden/>
              </w:rPr>
            </w:r>
            <w:r w:rsidRPr="002060DA">
              <w:rPr>
                <w:noProof/>
                <w:webHidden/>
              </w:rPr>
              <w:fldChar w:fldCharType="separate"/>
            </w:r>
            <w:r>
              <w:rPr>
                <w:noProof/>
                <w:webHidden/>
              </w:rPr>
              <w:t>12</w:t>
            </w:r>
            <w:r w:rsidRPr="002060DA">
              <w:rPr>
                <w:noProof/>
                <w:webHidden/>
              </w:rPr>
              <w:fldChar w:fldCharType="end"/>
            </w:r>
          </w:hyperlink>
        </w:p>
        <w:p w14:paraId="6DF67F67" w14:textId="0D16D5C5" w:rsidR="002060DA" w:rsidRPr="002060DA" w:rsidRDefault="002060DA">
          <w:pPr>
            <w:pStyle w:val="TOC3"/>
            <w:tabs>
              <w:tab w:val="right" w:leader="dot" w:pos="9393"/>
            </w:tabs>
            <w:rPr>
              <w:noProof/>
              <w:lang w:eastAsia="en-US"/>
            </w:rPr>
          </w:pPr>
          <w:hyperlink w:anchor="_Toc113797671" w:history="1">
            <w:r w:rsidRPr="002060DA">
              <w:rPr>
                <w:rStyle w:val="Hyperlink"/>
                <w:noProof/>
                <w:color w:val="auto"/>
              </w:rPr>
              <w:t>Analysis</w:t>
            </w:r>
            <w:r w:rsidRPr="002060DA">
              <w:rPr>
                <w:noProof/>
                <w:webHidden/>
              </w:rPr>
              <w:tab/>
            </w:r>
            <w:r w:rsidRPr="002060DA">
              <w:rPr>
                <w:noProof/>
                <w:webHidden/>
              </w:rPr>
              <w:fldChar w:fldCharType="begin"/>
            </w:r>
            <w:r w:rsidRPr="002060DA">
              <w:rPr>
                <w:noProof/>
                <w:webHidden/>
              </w:rPr>
              <w:instrText xml:space="preserve"> PAGEREF _Toc113797671 \h </w:instrText>
            </w:r>
            <w:r w:rsidRPr="002060DA">
              <w:rPr>
                <w:noProof/>
                <w:webHidden/>
              </w:rPr>
            </w:r>
            <w:r w:rsidRPr="002060DA">
              <w:rPr>
                <w:noProof/>
                <w:webHidden/>
              </w:rPr>
              <w:fldChar w:fldCharType="separate"/>
            </w:r>
            <w:r>
              <w:rPr>
                <w:noProof/>
                <w:webHidden/>
              </w:rPr>
              <w:t>13</w:t>
            </w:r>
            <w:r w:rsidRPr="002060DA">
              <w:rPr>
                <w:noProof/>
                <w:webHidden/>
              </w:rPr>
              <w:fldChar w:fldCharType="end"/>
            </w:r>
          </w:hyperlink>
        </w:p>
        <w:p w14:paraId="2482783F" w14:textId="4CDB14B7" w:rsidR="002060DA" w:rsidRPr="002060DA" w:rsidRDefault="002060DA">
          <w:pPr>
            <w:pStyle w:val="TOC3"/>
            <w:tabs>
              <w:tab w:val="right" w:leader="dot" w:pos="9393"/>
            </w:tabs>
            <w:rPr>
              <w:noProof/>
              <w:lang w:eastAsia="en-US"/>
            </w:rPr>
          </w:pPr>
          <w:hyperlink w:anchor="_Toc113797672" w:history="1">
            <w:r w:rsidRPr="002060DA">
              <w:rPr>
                <w:rStyle w:val="Hyperlink"/>
                <w:noProof/>
                <w:color w:val="auto"/>
              </w:rPr>
              <w:t>Conclusion</w:t>
            </w:r>
            <w:r w:rsidRPr="002060DA">
              <w:rPr>
                <w:noProof/>
                <w:webHidden/>
              </w:rPr>
              <w:tab/>
            </w:r>
            <w:r w:rsidRPr="002060DA">
              <w:rPr>
                <w:noProof/>
                <w:webHidden/>
              </w:rPr>
              <w:fldChar w:fldCharType="begin"/>
            </w:r>
            <w:r w:rsidRPr="002060DA">
              <w:rPr>
                <w:noProof/>
                <w:webHidden/>
              </w:rPr>
              <w:instrText xml:space="preserve"> PAGEREF _Toc113797672 \h </w:instrText>
            </w:r>
            <w:r w:rsidRPr="002060DA">
              <w:rPr>
                <w:noProof/>
                <w:webHidden/>
              </w:rPr>
            </w:r>
            <w:r w:rsidRPr="002060DA">
              <w:rPr>
                <w:noProof/>
                <w:webHidden/>
              </w:rPr>
              <w:fldChar w:fldCharType="separate"/>
            </w:r>
            <w:r>
              <w:rPr>
                <w:noProof/>
                <w:webHidden/>
              </w:rPr>
              <w:t>13</w:t>
            </w:r>
            <w:r w:rsidRPr="002060DA">
              <w:rPr>
                <w:noProof/>
                <w:webHidden/>
              </w:rPr>
              <w:fldChar w:fldCharType="end"/>
            </w:r>
          </w:hyperlink>
        </w:p>
        <w:p w14:paraId="3C4BDD08" w14:textId="784396A9" w:rsidR="002060DA" w:rsidRPr="002060DA" w:rsidRDefault="002060DA">
          <w:pPr>
            <w:pStyle w:val="TOC2"/>
            <w:tabs>
              <w:tab w:val="right" w:leader="dot" w:pos="9393"/>
            </w:tabs>
            <w:rPr>
              <w:noProof/>
              <w:lang w:eastAsia="en-US"/>
            </w:rPr>
          </w:pPr>
          <w:hyperlink w:anchor="_Toc113797673" w:history="1">
            <w:r w:rsidRPr="002060DA">
              <w:rPr>
                <w:rStyle w:val="Hyperlink"/>
                <w:noProof/>
                <w:color w:val="auto"/>
              </w:rPr>
              <w:t>2.2. Single Shot Multibox Detector (SSD)</w:t>
            </w:r>
            <w:r w:rsidRPr="002060DA">
              <w:rPr>
                <w:noProof/>
                <w:webHidden/>
              </w:rPr>
              <w:tab/>
            </w:r>
            <w:r w:rsidRPr="002060DA">
              <w:rPr>
                <w:noProof/>
                <w:webHidden/>
              </w:rPr>
              <w:fldChar w:fldCharType="begin"/>
            </w:r>
            <w:r w:rsidRPr="002060DA">
              <w:rPr>
                <w:noProof/>
                <w:webHidden/>
              </w:rPr>
              <w:instrText xml:space="preserve"> PAGEREF _Toc113797673 \h </w:instrText>
            </w:r>
            <w:r w:rsidRPr="002060DA">
              <w:rPr>
                <w:noProof/>
                <w:webHidden/>
              </w:rPr>
            </w:r>
            <w:r w:rsidRPr="002060DA">
              <w:rPr>
                <w:noProof/>
                <w:webHidden/>
              </w:rPr>
              <w:fldChar w:fldCharType="separate"/>
            </w:r>
            <w:r>
              <w:rPr>
                <w:noProof/>
                <w:webHidden/>
              </w:rPr>
              <w:t>14</w:t>
            </w:r>
            <w:r w:rsidRPr="002060DA">
              <w:rPr>
                <w:noProof/>
                <w:webHidden/>
              </w:rPr>
              <w:fldChar w:fldCharType="end"/>
            </w:r>
          </w:hyperlink>
        </w:p>
        <w:p w14:paraId="456B5512" w14:textId="63D1FC1B" w:rsidR="002060DA" w:rsidRPr="002060DA" w:rsidRDefault="002060DA">
          <w:pPr>
            <w:pStyle w:val="TOC3"/>
            <w:tabs>
              <w:tab w:val="right" w:leader="dot" w:pos="9393"/>
            </w:tabs>
            <w:rPr>
              <w:noProof/>
              <w:lang w:eastAsia="en-US"/>
            </w:rPr>
          </w:pPr>
          <w:hyperlink w:anchor="_Toc113797674" w:history="1">
            <w:r w:rsidRPr="002060DA">
              <w:rPr>
                <w:rStyle w:val="Hyperlink"/>
                <w:noProof/>
                <w:color w:val="auto"/>
              </w:rPr>
              <w:t>Architecture</w:t>
            </w:r>
            <w:r w:rsidRPr="002060DA">
              <w:rPr>
                <w:noProof/>
                <w:webHidden/>
              </w:rPr>
              <w:tab/>
            </w:r>
            <w:r w:rsidRPr="002060DA">
              <w:rPr>
                <w:noProof/>
                <w:webHidden/>
              </w:rPr>
              <w:fldChar w:fldCharType="begin"/>
            </w:r>
            <w:r w:rsidRPr="002060DA">
              <w:rPr>
                <w:noProof/>
                <w:webHidden/>
              </w:rPr>
              <w:instrText xml:space="preserve"> PAGEREF _Toc113797674 \h </w:instrText>
            </w:r>
            <w:r w:rsidRPr="002060DA">
              <w:rPr>
                <w:noProof/>
                <w:webHidden/>
              </w:rPr>
            </w:r>
            <w:r w:rsidRPr="002060DA">
              <w:rPr>
                <w:noProof/>
                <w:webHidden/>
              </w:rPr>
              <w:fldChar w:fldCharType="separate"/>
            </w:r>
            <w:r>
              <w:rPr>
                <w:noProof/>
                <w:webHidden/>
              </w:rPr>
              <w:t>14</w:t>
            </w:r>
            <w:r w:rsidRPr="002060DA">
              <w:rPr>
                <w:noProof/>
                <w:webHidden/>
              </w:rPr>
              <w:fldChar w:fldCharType="end"/>
            </w:r>
          </w:hyperlink>
        </w:p>
        <w:p w14:paraId="41AB7339" w14:textId="5EC70CBD" w:rsidR="002060DA" w:rsidRPr="002060DA" w:rsidRDefault="002060DA">
          <w:pPr>
            <w:pStyle w:val="TOC3"/>
            <w:tabs>
              <w:tab w:val="right" w:leader="dot" w:pos="9393"/>
            </w:tabs>
            <w:rPr>
              <w:noProof/>
              <w:lang w:eastAsia="en-US"/>
            </w:rPr>
          </w:pPr>
          <w:hyperlink w:anchor="_Toc113797675" w:history="1">
            <w:r w:rsidRPr="002060DA">
              <w:rPr>
                <w:rStyle w:val="Hyperlink"/>
                <w:noProof/>
                <w:color w:val="auto"/>
              </w:rPr>
              <w:t>Training</w:t>
            </w:r>
            <w:r w:rsidRPr="002060DA">
              <w:rPr>
                <w:noProof/>
                <w:webHidden/>
              </w:rPr>
              <w:tab/>
            </w:r>
            <w:r w:rsidRPr="002060DA">
              <w:rPr>
                <w:noProof/>
                <w:webHidden/>
              </w:rPr>
              <w:fldChar w:fldCharType="begin"/>
            </w:r>
            <w:r w:rsidRPr="002060DA">
              <w:rPr>
                <w:noProof/>
                <w:webHidden/>
              </w:rPr>
              <w:instrText xml:space="preserve"> PAGEREF _Toc113797675 \h </w:instrText>
            </w:r>
            <w:r w:rsidRPr="002060DA">
              <w:rPr>
                <w:noProof/>
                <w:webHidden/>
              </w:rPr>
            </w:r>
            <w:r w:rsidRPr="002060DA">
              <w:rPr>
                <w:noProof/>
                <w:webHidden/>
              </w:rPr>
              <w:fldChar w:fldCharType="separate"/>
            </w:r>
            <w:r>
              <w:rPr>
                <w:noProof/>
                <w:webHidden/>
              </w:rPr>
              <w:t>15</w:t>
            </w:r>
            <w:r w:rsidRPr="002060DA">
              <w:rPr>
                <w:noProof/>
                <w:webHidden/>
              </w:rPr>
              <w:fldChar w:fldCharType="end"/>
            </w:r>
          </w:hyperlink>
        </w:p>
        <w:p w14:paraId="697029D2" w14:textId="6C98506E" w:rsidR="002060DA" w:rsidRPr="002060DA" w:rsidRDefault="002060DA">
          <w:pPr>
            <w:pStyle w:val="TOC2"/>
            <w:tabs>
              <w:tab w:val="right" w:leader="dot" w:pos="9393"/>
            </w:tabs>
            <w:rPr>
              <w:noProof/>
              <w:lang w:eastAsia="en-US"/>
            </w:rPr>
          </w:pPr>
          <w:hyperlink w:anchor="_Toc113797676" w:history="1">
            <w:r w:rsidRPr="002060DA">
              <w:rPr>
                <w:rStyle w:val="Hyperlink"/>
                <w:noProof/>
                <w:color w:val="auto"/>
              </w:rPr>
              <w:t>2.3. VGG-Face</w:t>
            </w:r>
            <w:r w:rsidRPr="002060DA">
              <w:rPr>
                <w:noProof/>
                <w:webHidden/>
              </w:rPr>
              <w:tab/>
            </w:r>
            <w:r w:rsidRPr="002060DA">
              <w:rPr>
                <w:noProof/>
                <w:webHidden/>
              </w:rPr>
              <w:fldChar w:fldCharType="begin"/>
            </w:r>
            <w:r w:rsidRPr="002060DA">
              <w:rPr>
                <w:noProof/>
                <w:webHidden/>
              </w:rPr>
              <w:instrText xml:space="preserve"> PAGEREF _Toc113797676 \h </w:instrText>
            </w:r>
            <w:r w:rsidRPr="002060DA">
              <w:rPr>
                <w:noProof/>
                <w:webHidden/>
              </w:rPr>
            </w:r>
            <w:r w:rsidRPr="002060DA">
              <w:rPr>
                <w:noProof/>
                <w:webHidden/>
              </w:rPr>
              <w:fldChar w:fldCharType="separate"/>
            </w:r>
            <w:r>
              <w:rPr>
                <w:noProof/>
                <w:webHidden/>
              </w:rPr>
              <w:t>17</w:t>
            </w:r>
            <w:r w:rsidRPr="002060DA">
              <w:rPr>
                <w:noProof/>
                <w:webHidden/>
              </w:rPr>
              <w:fldChar w:fldCharType="end"/>
            </w:r>
          </w:hyperlink>
        </w:p>
        <w:p w14:paraId="0F014E82" w14:textId="3A0EED7E" w:rsidR="002060DA" w:rsidRPr="002060DA" w:rsidRDefault="002060DA">
          <w:pPr>
            <w:pStyle w:val="TOC3"/>
            <w:tabs>
              <w:tab w:val="right" w:leader="dot" w:pos="9393"/>
            </w:tabs>
            <w:rPr>
              <w:noProof/>
              <w:lang w:eastAsia="en-US"/>
            </w:rPr>
          </w:pPr>
          <w:hyperlink w:anchor="_Toc113797677" w:history="1">
            <w:r w:rsidRPr="002060DA">
              <w:rPr>
                <w:rStyle w:val="Hyperlink"/>
                <w:noProof/>
                <w:color w:val="auto"/>
              </w:rPr>
              <w:t>Network Architecture and Training</w:t>
            </w:r>
            <w:r w:rsidRPr="002060DA">
              <w:rPr>
                <w:noProof/>
                <w:webHidden/>
              </w:rPr>
              <w:tab/>
            </w:r>
            <w:r w:rsidRPr="002060DA">
              <w:rPr>
                <w:noProof/>
                <w:webHidden/>
              </w:rPr>
              <w:fldChar w:fldCharType="begin"/>
            </w:r>
            <w:r w:rsidRPr="002060DA">
              <w:rPr>
                <w:noProof/>
                <w:webHidden/>
              </w:rPr>
              <w:instrText xml:space="preserve"> PAGEREF _Toc113797677 \h </w:instrText>
            </w:r>
            <w:r w:rsidRPr="002060DA">
              <w:rPr>
                <w:noProof/>
                <w:webHidden/>
              </w:rPr>
            </w:r>
            <w:r w:rsidRPr="002060DA">
              <w:rPr>
                <w:noProof/>
                <w:webHidden/>
              </w:rPr>
              <w:fldChar w:fldCharType="separate"/>
            </w:r>
            <w:r>
              <w:rPr>
                <w:noProof/>
                <w:webHidden/>
              </w:rPr>
              <w:t>17</w:t>
            </w:r>
            <w:r w:rsidRPr="002060DA">
              <w:rPr>
                <w:noProof/>
                <w:webHidden/>
              </w:rPr>
              <w:fldChar w:fldCharType="end"/>
            </w:r>
          </w:hyperlink>
        </w:p>
        <w:p w14:paraId="402D9650" w14:textId="1982F82F" w:rsidR="002060DA" w:rsidRPr="002060DA" w:rsidRDefault="002060DA">
          <w:pPr>
            <w:pStyle w:val="TOC3"/>
            <w:tabs>
              <w:tab w:val="right" w:leader="dot" w:pos="9393"/>
            </w:tabs>
            <w:rPr>
              <w:noProof/>
              <w:lang w:eastAsia="en-US"/>
            </w:rPr>
          </w:pPr>
          <w:hyperlink w:anchor="_Toc113797678" w:history="1">
            <w:r w:rsidRPr="002060DA">
              <w:rPr>
                <w:rStyle w:val="Hyperlink"/>
                <w:noProof/>
                <w:color w:val="auto"/>
              </w:rPr>
              <w:t>Evaluation and Results</w:t>
            </w:r>
            <w:r w:rsidRPr="002060DA">
              <w:rPr>
                <w:noProof/>
                <w:webHidden/>
              </w:rPr>
              <w:tab/>
            </w:r>
            <w:r w:rsidRPr="002060DA">
              <w:rPr>
                <w:noProof/>
                <w:webHidden/>
              </w:rPr>
              <w:fldChar w:fldCharType="begin"/>
            </w:r>
            <w:r w:rsidRPr="002060DA">
              <w:rPr>
                <w:noProof/>
                <w:webHidden/>
              </w:rPr>
              <w:instrText xml:space="preserve"> PAGEREF _Toc113797678 \h </w:instrText>
            </w:r>
            <w:r w:rsidRPr="002060DA">
              <w:rPr>
                <w:noProof/>
                <w:webHidden/>
              </w:rPr>
            </w:r>
            <w:r w:rsidRPr="002060DA">
              <w:rPr>
                <w:noProof/>
                <w:webHidden/>
              </w:rPr>
              <w:fldChar w:fldCharType="separate"/>
            </w:r>
            <w:r>
              <w:rPr>
                <w:noProof/>
                <w:webHidden/>
              </w:rPr>
              <w:t>19</w:t>
            </w:r>
            <w:r w:rsidRPr="002060DA">
              <w:rPr>
                <w:noProof/>
                <w:webHidden/>
              </w:rPr>
              <w:fldChar w:fldCharType="end"/>
            </w:r>
          </w:hyperlink>
        </w:p>
        <w:p w14:paraId="2FEC40AC" w14:textId="21BF01C4" w:rsidR="002060DA" w:rsidRPr="002060DA" w:rsidRDefault="002060DA">
          <w:pPr>
            <w:pStyle w:val="TOC2"/>
            <w:tabs>
              <w:tab w:val="right" w:leader="dot" w:pos="9393"/>
            </w:tabs>
            <w:rPr>
              <w:noProof/>
              <w:lang w:eastAsia="en-US"/>
            </w:rPr>
          </w:pPr>
          <w:hyperlink w:anchor="_Toc113797679" w:history="1">
            <w:r w:rsidRPr="002060DA">
              <w:rPr>
                <w:rStyle w:val="Hyperlink"/>
                <w:noProof/>
                <w:color w:val="auto"/>
              </w:rPr>
              <w:t>2.4. Face verification</w:t>
            </w:r>
            <w:r w:rsidRPr="002060DA">
              <w:rPr>
                <w:noProof/>
                <w:webHidden/>
              </w:rPr>
              <w:tab/>
            </w:r>
            <w:r w:rsidRPr="002060DA">
              <w:rPr>
                <w:noProof/>
                <w:webHidden/>
              </w:rPr>
              <w:fldChar w:fldCharType="begin"/>
            </w:r>
            <w:r w:rsidRPr="002060DA">
              <w:rPr>
                <w:noProof/>
                <w:webHidden/>
              </w:rPr>
              <w:instrText xml:space="preserve"> PAGEREF _Toc113797679 \h </w:instrText>
            </w:r>
            <w:r w:rsidRPr="002060DA">
              <w:rPr>
                <w:noProof/>
                <w:webHidden/>
              </w:rPr>
            </w:r>
            <w:r w:rsidRPr="002060DA">
              <w:rPr>
                <w:noProof/>
                <w:webHidden/>
              </w:rPr>
              <w:fldChar w:fldCharType="separate"/>
            </w:r>
            <w:r>
              <w:rPr>
                <w:noProof/>
                <w:webHidden/>
              </w:rPr>
              <w:t>21</w:t>
            </w:r>
            <w:r w:rsidRPr="002060DA">
              <w:rPr>
                <w:noProof/>
                <w:webHidden/>
              </w:rPr>
              <w:fldChar w:fldCharType="end"/>
            </w:r>
          </w:hyperlink>
        </w:p>
        <w:p w14:paraId="1579D683" w14:textId="7C3A3C13" w:rsidR="002060DA" w:rsidRPr="002060DA" w:rsidRDefault="002060DA" w:rsidP="002060DA">
          <w:pPr>
            <w:pStyle w:val="TOC1"/>
            <w:rPr>
              <w:lang w:eastAsia="en-US"/>
            </w:rPr>
          </w:pPr>
          <w:hyperlink w:anchor="_Toc113797680" w:history="1">
            <w:r w:rsidRPr="002060DA">
              <w:rPr>
                <w:rStyle w:val="Hyperlink"/>
                <w:color w:val="auto"/>
              </w:rPr>
              <w:t>Chapter 3. System Architecture</w:t>
            </w:r>
            <w:r w:rsidRPr="002060DA">
              <w:rPr>
                <w:webHidden/>
              </w:rPr>
              <w:tab/>
            </w:r>
            <w:r w:rsidRPr="002060DA">
              <w:rPr>
                <w:webHidden/>
              </w:rPr>
              <w:fldChar w:fldCharType="begin"/>
            </w:r>
            <w:r w:rsidRPr="002060DA">
              <w:rPr>
                <w:webHidden/>
              </w:rPr>
              <w:instrText xml:space="preserve"> PAGEREF _Toc113797680 \h </w:instrText>
            </w:r>
            <w:r w:rsidRPr="002060DA">
              <w:rPr>
                <w:webHidden/>
              </w:rPr>
            </w:r>
            <w:r w:rsidRPr="002060DA">
              <w:rPr>
                <w:webHidden/>
              </w:rPr>
              <w:fldChar w:fldCharType="separate"/>
            </w:r>
            <w:r>
              <w:rPr>
                <w:webHidden/>
              </w:rPr>
              <w:t>24</w:t>
            </w:r>
            <w:r w:rsidRPr="002060DA">
              <w:rPr>
                <w:webHidden/>
              </w:rPr>
              <w:fldChar w:fldCharType="end"/>
            </w:r>
          </w:hyperlink>
        </w:p>
        <w:p w14:paraId="7E2712C3" w14:textId="156FB599" w:rsidR="002060DA" w:rsidRPr="002060DA" w:rsidRDefault="002060DA">
          <w:pPr>
            <w:pStyle w:val="TOC2"/>
            <w:tabs>
              <w:tab w:val="right" w:leader="dot" w:pos="9393"/>
            </w:tabs>
            <w:rPr>
              <w:noProof/>
              <w:lang w:eastAsia="en-US"/>
            </w:rPr>
          </w:pPr>
          <w:hyperlink w:anchor="_Toc113797681" w:history="1">
            <w:r w:rsidRPr="002060DA">
              <w:rPr>
                <w:rStyle w:val="Hyperlink"/>
                <w:noProof/>
                <w:color w:val="auto"/>
              </w:rPr>
              <w:t>3.1 Exam Supervisor’s Dashboard</w:t>
            </w:r>
            <w:r w:rsidRPr="002060DA">
              <w:rPr>
                <w:noProof/>
                <w:webHidden/>
              </w:rPr>
              <w:tab/>
            </w:r>
            <w:r w:rsidRPr="002060DA">
              <w:rPr>
                <w:noProof/>
                <w:webHidden/>
              </w:rPr>
              <w:fldChar w:fldCharType="begin"/>
            </w:r>
            <w:r w:rsidRPr="002060DA">
              <w:rPr>
                <w:noProof/>
                <w:webHidden/>
              </w:rPr>
              <w:instrText xml:space="preserve"> PAGEREF _Toc113797681 \h </w:instrText>
            </w:r>
            <w:r w:rsidRPr="002060DA">
              <w:rPr>
                <w:noProof/>
                <w:webHidden/>
              </w:rPr>
            </w:r>
            <w:r w:rsidRPr="002060DA">
              <w:rPr>
                <w:noProof/>
                <w:webHidden/>
              </w:rPr>
              <w:fldChar w:fldCharType="separate"/>
            </w:r>
            <w:r>
              <w:rPr>
                <w:noProof/>
                <w:webHidden/>
              </w:rPr>
              <w:t>25</w:t>
            </w:r>
            <w:r w:rsidRPr="002060DA">
              <w:rPr>
                <w:noProof/>
                <w:webHidden/>
              </w:rPr>
              <w:fldChar w:fldCharType="end"/>
            </w:r>
          </w:hyperlink>
        </w:p>
        <w:p w14:paraId="3C07C55E" w14:textId="18A451FA" w:rsidR="002060DA" w:rsidRPr="002060DA" w:rsidRDefault="002060DA">
          <w:pPr>
            <w:pStyle w:val="TOC3"/>
            <w:tabs>
              <w:tab w:val="right" w:leader="dot" w:pos="9393"/>
            </w:tabs>
            <w:rPr>
              <w:noProof/>
              <w:lang w:eastAsia="en-US"/>
            </w:rPr>
          </w:pPr>
          <w:hyperlink w:anchor="_Toc113797682" w:history="1">
            <w:r w:rsidRPr="002060DA">
              <w:rPr>
                <w:rStyle w:val="Hyperlink"/>
                <w:noProof/>
                <w:color w:val="auto"/>
              </w:rPr>
              <w:t>Frontend</w:t>
            </w:r>
            <w:r w:rsidRPr="002060DA">
              <w:rPr>
                <w:noProof/>
                <w:webHidden/>
              </w:rPr>
              <w:tab/>
            </w:r>
            <w:r w:rsidRPr="002060DA">
              <w:rPr>
                <w:noProof/>
                <w:webHidden/>
              </w:rPr>
              <w:fldChar w:fldCharType="begin"/>
            </w:r>
            <w:r w:rsidRPr="002060DA">
              <w:rPr>
                <w:noProof/>
                <w:webHidden/>
              </w:rPr>
              <w:instrText xml:space="preserve"> PAGEREF _Toc113797682 \h </w:instrText>
            </w:r>
            <w:r w:rsidRPr="002060DA">
              <w:rPr>
                <w:noProof/>
                <w:webHidden/>
              </w:rPr>
            </w:r>
            <w:r w:rsidRPr="002060DA">
              <w:rPr>
                <w:noProof/>
                <w:webHidden/>
              </w:rPr>
              <w:fldChar w:fldCharType="separate"/>
            </w:r>
            <w:r>
              <w:rPr>
                <w:noProof/>
                <w:webHidden/>
              </w:rPr>
              <w:t>25</w:t>
            </w:r>
            <w:r w:rsidRPr="002060DA">
              <w:rPr>
                <w:noProof/>
                <w:webHidden/>
              </w:rPr>
              <w:fldChar w:fldCharType="end"/>
            </w:r>
          </w:hyperlink>
        </w:p>
        <w:p w14:paraId="112B6AD0" w14:textId="0A4C2305" w:rsidR="002060DA" w:rsidRPr="002060DA" w:rsidRDefault="002060DA">
          <w:pPr>
            <w:pStyle w:val="TOC3"/>
            <w:tabs>
              <w:tab w:val="right" w:leader="dot" w:pos="9393"/>
            </w:tabs>
            <w:rPr>
              <w:noProof/>
              <w:lang w:eastAsia="en-US"/>
            </w:rPr>
          </w:pPr>
          <w:hyperlink w:anchor="_Toc113797683" w:history="1">
            <w:r w:rsidRPr="002060DA">
              <w:rPr>
                <w:rStyle w:val="Hyperlink"/>
                <w:noProof/>
                <w:color w:val="auto"/>
              </w:rPr>
              <w:t>Backend</w:t>
            </w:r>
            <w:r w:rsidRPr="002060DA">
              <w:rPr>
                <w:noProof/>
                <w:webHidden/>
              </w:rPr>
              <w:tab/>
            </w:r>
            <w:r w:rsidRPr="002060DA">
              <w:rPr>
                <w:noProof/>
                <w:webHidden/>
              </w:rPr>
              <w:fldChar w:fldCharType="begin"/>
            </w:r>
            <w:r w:rsidRPr="002060DA">
              <w:rPr>
                <w:noProof/>
                <w:webHidden/>
              </w:rPr>
              <w:instrText xml:space="preserve"> PAGEREF _Toc113797683 \h </w:instrText>
            </w:r>
            <w:r w:rsidRPr="002060DA">
              <w:rPr>
                <w:noProof/>
                <w:webHidden/>
              </w:rPr>
            </w:r>
            <w:r w:rsidRPr="002060DA">
              <w:rPr>
                <w:noProof/>
                <w:webHidden/>
              </w:rPr>
              <w:fldChar w:fldCharType="separate"/>
            </w:r>
            <w:r>
              <w:rPr>
                <w:noProof/>
                <w:webHidden/>
              </w:rPr>
              <w:t>27</w:t>
            </w:r>
            <w:r w:rsidRPr="002060DA">
              <w:rPr>
                <w:noProof/>
                <w:webHidden/>
              </w:rPr>
              <w:fldChar w:fldCharType="end"/>
            </w:r>
          </w:hyperlink>
        </w:p>
        <w:p w14:paraId="49AD61DD" w14:textId="58EA370D" w:rsidR="002060DA" w:rsidRPr="002060DA" w:rsidRDefault="002060DA">
          <w:pPr>
            <w:pStyle w:val="TOC2"/>
            <w:tabs>
              <w:tab w:val="left" w:pos="720"/>
              <w:tab w:val="right" w:leader="dot" w:pos="9393"/>
            </w:tabs>
            <w:rPr>
              <w:noProof/>
              <w:lang w:eastAsia="en-US"/>
            </w:rPr>
          </w:pPr>
          <w:hyperlink w:anchor="_Toc113797684" w:history="1">
            <w:r w:rsidRPr="002060DA">
              <w:rPr>
                <w:rStyle w:val="Hyperlink"/>
                <w:caps/>
                <w:noProof/>
                <w:color w:val="auto"/>
              </w:rPr>
              <w:t>3.2</w:t>
            </w:r>
            <w:r w:rsidRPr="002060DA">
              <w:rPr>
                <w:noProof/>
                <w:lang w:eastAsia="en-US"/>
              </w:rPr>
              <w:tab/>
            </w:r>
            <w:r w:rsidRPr="002060DA">
              <w:rPr>
                <w:rStyle w:val="Hyperlink"/>
                <w:noProof/>
                <w:color w:val="auto"/>
              </w:rPr>
              <w:t>Client-side Face Detection</w:t>
            </w:r>
            <w:r w:rsidRPr="002060DA">
              <w:rPr>
                <w:noProof/>
                <w:webHidden/>
              </w:rPr>
              <w:tab/>
            </w:r>
            <w:r w:rsidRPr="002060DA">
              <w:rPr>
                <w:noProof/>
                <w:webHidden/>
              </w:rPr>
              <w:fldChar w:fldCharType="begin"/>
            </w:r>
            <w:r w:rsidRPr="002060DA">
              <w:rPr>
                <w:noProof/>
                <w:webHidden/>
              </w:rPr>
              <w:instrText xml:space="preserve"> PAGEREF _Toc113797684 \h </w:instrText>
            </w:r>
            <w:r w:rsidRPr="002060DA">
              <w:rPr>
                <w:noProof/>
                <w:webHidden/>
              </w:rPr>
            </w:r>
            <w:r w:rsidRPr="002060DA">
              <w:rPr>
                <w:noProof/>
                <w:webHidden/>
              </w:rPr>
              <w:fldChar w:fldCharType="separate"/>
            </w:r>
            <w:r>
              <w:rPr>
                <w:noProof/>
                <w:webHidden/>
              </w:rPr>
              <w:t>30</w:t>
            </w:r>
            <w:r w:rsidRPr="002060DA">
              <w:rPr>
                <w:noProof/>
                <w:webHidden/>
              </w:rPr>
              <w:fldChar w:fldCharType="end"/>
            </w:r>
          </w:hyperlink>
        </w:p>
        <w:p w14:paraId="1B902CE2" w14:textId="68304F9E" w:rsidR="002060DA" w:rsidRPr="002060DA" w:rsidRDefault="002060DA">
          <w:pPr>
            <w:pStyle w:val="TOC3"/>
            <w:tabs>
              <w:tab w:val="right" w:leader="dot" w:pos="9393"/>
            </w:tabs>
            <w:rPr>
              <w:noProof/>
              <w:lang w:eastAsia="en-US"/>
            </w:rPr>
          </w:pPr>
          <w:hyperlink w:anchor="_Toc113797685" w:history="1">
            <w:r w:rsidRPr="002060DA">
              <w:rPr>
                <w:rStyle w:val="Hyperlink"/>
                <w:bCs/>
                <w:noProof/>
                <w:color w:val="auto"/>
              </w:rPr>
              <w:t>ID Form</w:t>
            </w:r>
            <w:r w:rsidRPr="002060DA">
              <w:rPr>
                <w:noProof/>
                <w:webHidden/>
              </w:rPr>
              <w:tab/>
            </w:r>
            <w:r w:rsidRPr="002060DA">
              <w:rPr>
                <w:noProof/>
                <w:webHidden/>
              </w:rPr>
              <w:fldChar w:fldCharType="begin"/>
            </w:r>
            <w:r w:rsidRPr="002060DA">
              <w:rPr>
                <w:noProof/>
                <w:webHidden/>
              </w:rPr>
              <w:instrText xml:space="preserve"> PAGEREF _Toc113797685 \h </w:instrText>
            </w:r>
            <w:r w:rsidRPr="002060DA">
              <w:rPr>
                <w:noProof/>
                <w:webHidden/>
              </w:rPr>
            </w:r>
            <w:r w:rsidRPr="002060DA">
              <w:rPr>
                <w:noProof/>
                <w:webHidden/>
              </w:rPr>
              <w:fldChar w:fldCharType="separate"/>
            </w:r>
            <w:r>
              <w:rPr>
                <w:noProof/>
                <w:webHidden/>
              </w:rPr>
              <w:t>30</w:t>
            </w:r>
            <w:r w:rsidRPr="002060DA">
              <w:rPr>
                <w:noProof/>
                <w:webHidden/>
              </w:rPr>
              <w:fldChar w:fldCharType="end"/>
            </w:r>
          </w:hyperlink>
        </w:p>
        <w:p w14:paraId="0516AC87" w14:textId="4E3875BA" w:rsidR="002060DA" w:rsidRPr="002060DA" w:rsidRDefault="002060DA">
          <w:pPr>
            <w:pStyle w:val="TOC3"/>
            <w:tabs>
              <w:tab w:val="right" w:leader="dot" w:pos="9393"/>
            </w:tabs>
            <w:rPr>
              <w:noProof/>
              <w:lang w:eastAsia="en-US"/>
            </w:rPr>
          </w:pPr>
          <w:hyperlink w:anchor="_Toc113797686" w:history="1">
            <w:r w:rsidRPr="002060DA">
              <w:rPr>
                <w:rStyle w:val="Hyperlink"/>
                <w:noProof/>
                <w:color w:val="auto"/>
              </w:rPr>
              <w:t>Capture Window</w:t>
            </w:r>
            <w:r w:rsidRPr="002060DA">
              <w:rPr>
                <w:noProof/>
                <w:webHidden/>
              </w:rPr>
              <w:tab/>
            </w:r>
            <w:r w:rsidRPr="002060DA">
              <w:rPr>
                <w:noProof/>
                <w:webHidden/>
              </w:rPr>
              <w:fldChar w:fldCharType="begin"/>
            </w:r>
            <w:r w:rsidRPr="002060DA">
              <w:rPr>
                <w:noProof/>
                <w:webHidden/>
              </w:rPr>
              <w:instrText xml:space="preserve"> PAGEREF _Toc113797686 \h </w:instrText>
            </w:r>
            <w:r w:rsidRPr="002060DA">
              <w:rPr>
                <w:noProof/>
                <w:webHidden/>
              </w:rPr>
            </w:r>
            <w:r w:rsidRPr="002060DA">
              <w:rPr>
                <w:noProof/>
                <w:webHidden/>
              </w:rPr>
              <w:fldChar w:fldCharType="separate"/>
            </w:r>
            <w:r>
              <w:rPr>
                <w:noProof/>
                <w:webHidden/>
              </w:rPr>
              <w:t>31</w:t>
            </w:r>
            <w:r w:rsidRPr="002060DA">
              <w:rPr>
                <w:noProof/>
                <w:webHidden/>
              </w:rPr>
              <w:fldChar w:fldCharType="end"/>
            </w:r>
          </w:hyperlink>
        </w:p>
        <w:p w14:paraId="51E56306" w14:textId="67C7E32D" w:rsidR="002060DA" w:rsidRPr="002060DA" w:rsidRDefault="002060DA">
          <w:pPr>
            <w:pStyle w:val="TOC2"/>
            <w:tabs>
              <w:tab w:val="left" w:pos="720"/>
              <w:tab w:val="right" w:leader="dot" w:pos="9393"/>
            </w:tabs>
            <w:rPr>
              <w:noProof/>
              <w:lang w:eastAsia="en-US"/>
            </w:rPr>
          </w:pPr>
          <w:hyperlink w:anchor="_Toc113797687" w:history="1">
            <w:r w:rsidRPr="002060DA">
              <w:rPr>
                <w:rStyle w:val="Hyperlink"/>
                <w:noProof/>
                <w:color w:val="auto"/>
              </w:rPr>
              <w:t>3.3</w:t>
            </w:r>
            <w:r w:rsidRPr="002060DA">
              <w:rPr>
                <w:noProof/>
                <w:lang w:eastAsia="en-US"/>
              </w:rPr>
              <w:tab/>
            </w:r>
            <w:r w:rsidRPr="002060DA">
              <w:rPr>
                <w:rStyle w:val="Hyperlink"/>
                <w:noProof/>
                <w:color w:val="auto"/>
              </w:rPr>
              <w:t>Verification Server</w:t>
            </w:r>
            <w:r w:rsidRPr="002060DA">
              <w:rPr>
                <w:noProof/>
                <w:webHidden/>
              </w:rPr>
              <w:tab/>
            </w:r>
            <w:r w:rsidRPr="002060DA">
              <w:rPr>
                <w:noProof/>
                <w:webHidden/>
              </w:rPr>
              <w:fldChar w:fldCharType="begin"/>
            </w:r>
            <w:r w:rsidRPr="002060DA">
              <w:rPr>
                <w:noProof/>
                <w:webHidden/>
              </w:rPr>
              <w:instrText xml:space="preserve"> PAGEREF _Toc113797687 \h </w:instrText>
            </w:r>
            <w:r w:rsidRPr="002060DA">
              <w:rPr>
                <w:noProof/>
                <w:webHidden/>
              </w:rPr>
            </w:r>
            <w:r w:rsidRPr="002060DA">
              <w:rPr>
                <w:noProof/>
                <w:webHidden/>
              </w:rPr>
              <w:fldChar w:fldCharType="separate"/>
            </w:r>
            <w:r>
              <w:rPr>
                <w:noProof/>
                <w:webHidden/>
              </w:rPr>
              <w:t>33</w:t>
            </w:r>
            <w:r w:rsidRPr="002060DA">
              <w:rPr>
                <w:noProof/>
                <w:webHidden/>
              </w:rPr>
              <w:fldChar w:fldCharType="end"/>
            </w:r>
          </w:hyperlink>
        </w:p>
        <w:p w14:paraId="6814CEEB" w14:textId="49C84261" w:rsidR="002060DA" w:rsidRPr="002060DA" w:rsidRDefault="002060DA">
          <w:pPr>
            <w:pStyle w:val="TOC3"/>
            <w:tabs>
              <w:tab w:val="right" w:leader="dot" w:pos="9393"/>
            </w:tabs>
            <w:rPr>
              <w:noProof/>
              <w:lang w:eastAsia="en-US"/>
            </w:rPr>
          </w:pPr>
          <w:hyperlink w:anchor="_Toc113797688" w:history="1">
            <w:r w:rsidRPr="002060DA">
              <w:rPr>
                <w:rStyle w:val="Hyperlink"/>
                <w:noProof/>
                <w:color w:val="auto"/>
              </w:rPr>
              <w:t>File Handling</w:t>
            </w:r>
            <w:r w:rsidRPr="002060DA">
              <w:rPr>
                <w:noProof/>
                <w:webHidden/>
              </w:rPr>
              <w:tab/>
            </w:r>
            <w:r w:rsidRPr="002060DA">
              <w:rPr>
                <w:noProof/>
                <w:webHidden/>
              </w:rPr>
              <w:fldChar w:fldCharType="begin"/>
            </w:r>
            <w:r w:rsidRPr="002060DA">
              <w:rPr>
                <w:noProof/>
                <w:webHidden/>
              </w:rPr>
              <w:instrText xml:space="preserve"> PAGEREF _Toc113797688 \h </w:instrText>
            </w:r>
            <w:r w:rsidRPr="002060DA">
              <w:rPr>
                <w:noProof/>
                <w:webHidden/>
              </w:rPr>
            </w:r>
            <w:r w:rsidRPr="002060DA">
              <w:rPr>
                <w:noProof/>
                <w:webHidden/>
              </w:rPr>
              <w:fldChar w:fldCharType="separate"/>
            </w:r>
            <w:r>
              <w:rPr>
                <w:noProof/>
                <w:webHidden/>
              </w:rPr>
              <w:t>33</w:t>
            </w:r>
            <w:r w:rsidRPr="002060DA">
              <w:rPr>
                <w:noProof/>
                <w:webHidden/>
              </w:rPr>
              <w:fldChar w:fldCharType="end"/>
            </w:r>
          </w:hyperlink>
        </w:p>
        <w:p w14:paraId="0153033D" w14:textId="09CD1864" w:rsidR="002060DA" w:rsidRPr="002060DA" w:rsidRDefault="002060DA">
          <w:pPr>
            <w:pStyle w:val="TOC3"/>
            <w:tabs>
              <w:tab w:val="right" w:leader="dot" w:pos="9393"/>
            </w:tabs>
            <w:rPr>
              <w:noProof/>
              <w:lang w:eastAsia="en-US"/>
            </w:rPr>
          </w:pPr>
          <w:hyperlink w:anchor="_Toc113797689" w:history="1">
            <w:r w:rsidRPr="002060DA">
              <w:rPr>
                <w:rStyle w:val="Hyperlink"/>
                <w:noProof/>
                <w:color w:val="auto"/>
              </w:rPr>
              <w:t>Representation</w:t>
            </w:r>
            <w:r w:rsidRPr="002060DA">
              <w:rPr>
                <w:noProof/>
                <w:webHidden/>
              </w:rPr>
              <w:tab/>
            </w:r>
            <w:r w:rsidRPr="002060DA">
              <w:rPr>
                <w:noProof/>
                <w:webHidden/>
              </w:rPr>
              <w:fldChar w:fldCharType="begin"/>
            </w:r>
            <w:r w:rsidRPr="002060DA">
              <w:rPr>
                <w:noProof/>
                <w:webHidden/>
              </w:rPr>
              <w:instrText xml:space="preserve"> PAGEREF _Toc113797689 \h </w:instrText>
            </w:r>
            <w:r w:rsidRPr="002060DA">
              <w:rPr>
                <w:noProof/>
                <w:webHidden/>
              </w:rPr>
            </w:r>
            <w:r w:rsidRPr="002060DA">
              <w:rPr>
                <w:noProof/>
                <w:webHidden/>
              </w:rPr>
              <w:fldChar w:fldCharType="separate"/>
            </w:r>
            <w:r>
              <w:rPr>
                <w:noProof/>
                <w:webHidden/>
              </w:rPr>
              <w:t>33</w:t>
            </w:r>
            <w:r w:rsidRPr="002060DA">
              <w:rPr>
                <w:noProof/>
                <w:webHidden/>
              </w:rPr>
              <w:fldChar w:fldCharType="end"/>
            </w:r>
          </w:hyperlink>
        </w:p>
        <w:p w14:paraId="68AFE3EB" w14:textId="13396F6D" w:rsidR="002060DA" w:rsidRPr="002060DA" w:rsidRDefault="002060DA" w:rsidP="002060DA">
          <w:pPr>
            <w:pStyle w:val="TOC1"/>
            <w:rPr>
              <w:lang w:eastAsia="en-US"/>
            </w:rPr>
          </w:pPr>
          <w:hyperlink w:anchor="_Toc113797690" w:history="1">
            <w:r w:rsidRPr="002060DA">
              <w:rPr>
                <w:rStyle w:val="Hyperlink"/>
                <w:color w:val="auto"/>
              </w:rPr>
              <w:t>Chapter 4. Testing The System</w:t>
            </w:r>
            <w:r w:rsidRPr="002060DA">
              <w:rPr>
                <w:webHidden/>
              </w:rPr>
              <w:tab/>
            </w:r>
            <w:r w:rsidRPr="002060DA">
              <w:rPr>
                <w:webHidden/>
              </w:rPr>
              <w:fldChar w:fldCharType="begin"/>
            </w:r>
            <w:r w:rsidRPr="002060DA">
              <w:rPr>
                <w:webHidden/>
              </w:rPr>
              <w:instrText xml:space="preserve"> PAGEREF _Toc113797690 \h </w:instrText>
            </w:r>
            <w:r w:rsidRPr="002060DA">
              <w:rPr>
                <w:webHidden/>
              </w:rPr>
            </w:r>
            <w:r w:rsidRPr="002060DA">
              <w:rPr>
                <w:webHidden/>
              </w:rPr>
              <w:fldChar w:fldCharType="separate"/>
            </w:r>
            <w:r>
              <w:rPr>
                <w:webHidden/>
              </w:rPr>
              <w:t>35</w:t>
            </w:r>
            <w:r w:rsidRPr="002060DA">
              <w:rPr>
                <w:webHidden/>
              </w:rPr>
              <w:fldChar w:fldCharType="end"/>
            </w:r>
          </w:hyperlink>
        </w:p>
        <w:p w14:paraId="3EC7A762" w14:textId="170AF366" w:rsidR="002060DA" w:rsidRPr="002060DA" w:rsidRDefault="002060DA">
          <w:pPr>
            <w:pStyle w:val="TOC2"/>
            <w:tabs>
              <w:tab w:val="right" w:leader="dot" w:pos="9393"/>
            </w:tabs>
            <w:rPr>
              <w:noProof/>
              <w:lang w:eastAsia="en-US"/>
            </w:rPr>
          </w:pPr>
          <w:hyperlink w:anchor="_Toc113797691" w:history="1">
            <w:r w:rsidRPr="002060DA">
              <w:rPr>
                <w:rStyle w:val="Hyperlink"/>
                <w:noProof/>
                <w:color w:val="auto"/>
              </w:rPr>
              <w:t>Stress test</w:t>
            </w:r>
            <w:r w:rsidRPr="002060DA">
              <w:rPr>
                <w:noProof/>
                <w:webHidden/>
              </w:rPr>
              <w:tab/>
            </w:r>
            <w:r w:rsidRPr="002060DA">
              <w:rPr>
                <w:noProof/>
                <w:webHidden/>
              </w:rPr>
              <w:fldChar w:fldCharType="begin"/>
            </w:r>
            <w:r w:rsidRPr="002060DA">
              <w:rPr>
                <w:noProof/>
                <w:webHidden/>
              </w:rPr>
              <w:instrText xml:space="preserve"> PAGEREF _Toc113797691 \h </w:instrText>
            </w:r>
            <w:r w:rsidRPr="002060DA">
              <w:rPr>
                <w:noProof/>
                <w:webHidden/>
              </w:rPr>
            </w:r>
            <w:r w:rsidRPr="002060DA">
              <w:rPr>
                <w:noProof/>
                <w:webHidden/>
              </w:rPr>
              <w:fldChar w:fldCharType="separate"/>
            </w:r>
            <w:r>
              <w:rPr>
                <w:noProof/>
                <w:webHidden/>
              </w:rPr>
              <w:t>35</w:t>
            </w:r>
            <w:r w:rsidRPr="002060DA">
              <w:rPr>
                <w:noProof/>
                <w:webHidden/>
              </w:rPr>
              <w:fldChar w:fldCharType="end"/>
            </w:r>
          </w:hyperlink>
        </w:p>
        <w:p w14:paraId="0C6D26F5" w14:textId="1A201720" w:rsidR="002060DA" w:rsidRPr="002060DA" w:rsidRDefault="002060DA">
          <w:pPr>
            <w:pStyle w:val="TOC3"/>
            <w:tabs>
              <w:tab w:val="right" w:leader="dot" w:pos="9393"/>
            </w:tabs>
            <w:rPr>
              <w:noProof/>
              <w:lang w:eastAsia="en-US"/>
            </w:rPr>
          </w:pPr>
          <w:hyperlink w:anchor="_Toc113797692" w:history="1">
            <w:r w:rsidRPr="002060DA">
              <w:rPr>
                <w:rStyle w:val="Hyperlink"/>
                <w:noProof/>
                <w:color w:val="auto"/>
              </w:rPr>
              <w:t>Results</w:t>
            </w:r>
            <w:r w:rsidRPr="002060DA">
              <w:rPr>
                <w:noProof/>
                <w:webHidden/>
              </w:rPr>
              <w:tab/>
            </w:r>
            <w:r w:rsidRPr="002060DA">
              <w:rPr>
                <w:noProof/>
                <w:webHidden/>
              </w:rPr>
              <w:fldChar w:fldCharType="begin"/>
            </w:r>
            <w:r w:rsidRPr="002060DA">
              <w:rPr>
                <w:noProof/>
                <w:webHidden/>
              </w:rPr>
              <w:instrText xml:space="preserve"> PAGEREF _Toc113797692 \h </w:instrText>
            </w:r>
            <w:r w:rsidRPr="002060DA">
              <w:rPr>
                <w:noProof/>
                <w:webHidden/>
              </w:rPr>
            </w:r>
            <w:r w:rsidRPr="002060DA">
              <w:rPr>
                <w:noProof/>
                <w:webHidden/>
              </w:rPr>
              <w:fldChar w:fldCharType="separate"/>
            </w:r>
            <w:r>
              <w:rPr>
                <w:noProof/>
                <w:webHidden/>
              </w:rPr>
              <w:t>35</w:t>
            </w:r>
            <w:r w:rsidRPr="002060DA">
              <w:rPr>
                <w:noProof/>
                <w:webHidden/>
              </w:rPr>
              <w:fldChar w:fldCharType="end"/>
            </w:r>
          </w:hyperlink>
        </w:p>
        <w:p w14:paraId="527C3C00" w14:textId="6A443D25" w:rsidR="002060DA" w:rsidRPr="002060DA" w:rsidRDefault="002060DA">
          <w:pPr>
            <w:pStyle w:val="TOC3"/>
            <w:tabs>
              <w:tab w:val="right" w:leader="dot" w:pos="9393"/>
            </w:tabs>
            <w:rPr>
              <w:noProof/>
              <w:lang w:eastAsia="en-US"/>
            </w:rPr>
          </w:pPr>
          <w:hyperlink w:anchor="_Toc113797693" w:history="1">
            <w:r w:rsidRPr="002060DA">
              <w:rPr>
                <w:rStyle w:val="Hyperlink"/>
                <w:noProof/>
                <w:color w:val="auto"/>
              </w:rPr>
              <w:t>Observations</w:t>
            </w:r>
            <w:r w:rsidRPr="002060DA">
              <w:rPr>
                <w:noProof/>
                <w:webHidden/>
              </w:rPr>
              <w:tab/>
            </w:r>
            <w:r w:rsidRPr="002060DA">
              <w:rPr>
                <w:noProof/>
                <w:webHidden/>
              </w:rPr>
              <w:fldChar w:fldCharType="begin"/>
            </w:r>
            <w:r w:rsidRPr="002060DA">
              <w:rPr>
                <w:noProof/>
                <w:webHidden/>
              </w:rPr>
              <w:instrText xml:space="preserve"> PAGEREF _Toc113797693 \h </w:instrText>
            </w:r>
            <w:r w:rsidRPr="002060DA">
              <w:rPr>
                <w:noProof/>
                <w:webHidden/>
              </w:rPr>
            </w:r>
            <w:r w:rsidRPr="002060DA">
              <w:rPr>
                <w:noProof/>
                <w:webHidden/>
              </w:rPr>
              <w:fldChar w:fldCharType="separate"/>
            </w:r>
            <w:r>
              <w:rPr>
                <w:noProof/>
                <w:webHidden/>
              </w:rPr>
              <w:t>39</w:t>
            </w:r>
            <w:r w:rsidRPr="002060DA">
              <w:rPr>
                <w:noProof/>
                <w:webHidden/>
              </w:rPr>
              <w:fldChar w:fldCharType="end"/>
            </w:r>
          </w:hyperlink>
        </w:p>
        <w:p w14:paraId="0316B248" w14:textId="020D530D" w:rsidR="002060DA" w:rsidRPr="002060DA" w:rsidRDefault="002060DA">
          <w:pPr>
            <w:pStyle w:val="TOC3"/>
            <w:tabs>
              <w:tab w:val="right" w:leader="dot" w:pos="9393"/>
            </w:tabs>
            <w:rPr>
              <w:noProof/>
              <w:lang w:eastAsia="en-US"/>
            </w:rPr>
          </w:pPr>
          <w:hyperlink w:anchor="_Toc113797694" w:history="1">
            <w:r w:rsidRPr="002060DA">
              <w:rPr>
                <w:rStyle w:val="Hyperlink"/>
                <w:noProof/>
                <w:color w:val="auto"/>
              </w:rPr>
              <w:t>Analysis</w:t>
            </w:r>
            <w:r w:rsidRPr="002060DA">
              <w:rPr>
                <w:noProof/>
                <w:webHidden/>
              </w:rPr>
              <w:tab/>
            </w:r>
            <w:r w:rsidRPr="002060DA">
              <w:rPr>
                <w:noProof/>
                <w:webHidden/>
              </w:rPr>
              <w:fldChar w:fldCharType="begin"/>
            </w:r>
            <w:r w:rsidRPr="002060DA">
              <w:rPr>
                <w:noProof/>
                <w:webHidden/>
              </w:rPr>
              <w:instrText xml:space="preserve"> PAGEREF _Toc113797694 \h </w:instrText>
            </w:r>
            <w:r w:rsidRPr="002060DA">
              <w:rPr>
                <w:noProof/>
                <w:webHidden/>
              </w:rPr>
            </w:r>
            <w:r w:rsidRPr="002060DA">
              <w:rPr>
                <w:noProof/>
                <w:webHidden/>
              </w:rPr>
              <w:fldChar w:fldCharType="separate"/>
            </w:r>
            <w:r>
              <w:rPr>
                <w:noProof/>
                <w:webHidden/>
              </w:rPr>
              <w:t>39</w:t>
            </w:r>
            <w:r w:rsidRPr="002060DA">
              <w:rPr>
                <w:noProof/>
                <w:webHidden/>
              </w:rPr>
              <w:fldChar w:fldCharType="end"/>
            </w:r>
          </w:hyperlink>
        </w:p>
        <w:p w14:paraId="18C22550" w14:textId="7E34D343" w:rsidR="002060DA" w:rsidRPr="002060DA" w:rsidRDefault="002060DA">
          <w:pPr>
            <w:pStyle w:val="TOC3"/>
            <w:tabs>
              <w:tab w:val="right" w:leader="dot" w:pos="9393"/>
            </w:tabs>
            <w:rPr>
              <w:noProof/>
              <w:lang w:eastAsia="en-US"/>
            </w:rPr>
          </w:pPr>
          <w:hyperlink w:anchor="_Toc113797695" w:history="1">
            <w:r w:rsidRPr="002060DA">
              <w:rPr>
                <w:rStyle w:val="Hyperlink"/>
                <w:noProof/>
                <w:color w:val="auto"/>
              </w:rPr>
              <w:t>Conclusion</w:t>
            </w:r>
            <w:r w:rsidRPr="002060DA">
              <w:rPr>
                <w:noProof/>
                <w:webHidden/>
              </w:rPr>
              <w:tab/>
            </w:r>
            <w:r w:rsidRPr="002060DA">
              <w:rPr>
                <w:noProof/>
                <w:webHidden/>
              </w:rPr>
              <w:fldChar w:fldCharType="begin"/>
            </w:r>
            <w:r w:rsidRPr="002060DA">
              <w:rPr>
                <w:noProof/>
                <w:webHidden/>
              </w:rPr>
              <w:instrText xml:space="preserve"> PAGEREF _Toc113797695 \h </w:instrText>
            </w:r>
            <w:r w:rsidRPr="002060DA">
              <w:rPr>
                <w:noProof/>
                <w:webHidden/>
              </w:rPr>
            </w:r>
            <w:r w:rsidRPr="002060DA">
              <w:rPr>
                <w:noProof/>
                <w:webHidden/>
              </w:rPr>
              <w:fldChar w:fldCharType="separate"/>
            </w:r>
            <w:r>
              <w:rPr>
                <w:noProof/>
                <w:webHidden/>
              </w:rPr>
              <w:t>39</w:t>
            </w:r>
            <w:r w:rsidRPr="002060DA">
              <w:rPr>
                <w:noProof/>
                <w:webHidden/>
              </w:rPr>
              <w:fldChar w:fldCharType="end"/>
            </w:r>
          </w:hyperlink>
        </w:p>
        <w:p w14:paraId="6B1E2788" w14:textId="647339B0" w:rsidR="002060DA" w:rsidRPr="002060DA" w:rsidRDefault="002060DA" w:rsidP="002060DA">
          <w:pPr>
            <w:pStyle w:val="TOC1"/>
            <w:rPr>
              <w:lang w:eastAsia="en-US"/>
            </w:rPr>
          </w:pPr>
          <w:hyperlink w:anchor="_Toc113797696" w:history="1">
            <w:r w:rsidRPr="002060DA">
              <w:rPr>
                <w:rStyle w:val="Hyperlink"/>
                <w:color w:val="auto"/>
              </w:rPr>
              <w:t>Summary</w:t>
            </w:r>
            <w:r w:rsidRPr="002060DA">
              <w:rPr>
                <w:webHidden/>
              </w:rPr>
              <w:tab/>
            </w:r>
            <w:r w:rsidRPr="002060DA">
              <w:rPr>
                <w:webHidden/>
              </w:rPr>
              <w:fldChar w:fldCharType="begin"/>
            </w:r>
            <w:r w:rsidRPr="002060DA">
              <w:rPr>
                <w:webHidden/>
              </w:rPr>
              <w:instrText xml:space="preserve"> PAGEREF _Toc113797696 \h </w:instrText>
            </w:r>
            <w:r w:rsidRPr="002060DA">
              <w:rPr>
                <w:webHidden/>
              </w:rPr>
            </w:r>
            <w:r w:rsidRPr="002060DA">
              <w:rPr>
                <w:webHidden/>
              </w:rPr>
              <w:fldChar w:fldCharType="separate"/>
            </w:r>
            <w:r>
              <w:rPr>
                <w:webHidden/>
              </w:rPr>
              <w:t>40</w:t>
            </w:r>
            <w:r w:rsidRPr="002060DA">
              <w:rPr>
                <w:webHidden/>
              </w:rPr>
              <w:fldChar w:fldCharType="end"/>
            </w:r>
          </w:hyperlink>
        </w:p>
        <w:p w14:paraId="7EDF8975" w14:textId="462D0343" w:rsidR="002060DA" w:rsidRPr="002060DA" w:rsidRDefault="002060DA" w:rsidP="002060DA">
          <w:pPr>
            <w:pStyle w:val="TOC1"/>
            <w:rPr>
              <w:lang w:eastAsia="en-US"/>
            </w:rPr>
          </w:pPr>
          <w:hyperlink w:anchor="_Toc113797697" w:history="1">
            <w:r w:rsidRPr="002060DA">
              <w:rPr>
                <w:rStyle w:val="Hyperlink"/>
                <w:color w:val="auto"/>
              </w:rPr>
              <w:t>References</w:t>
            </w:r>
            <w:r w:rsidRPr="002060DA">
              <w:rPr>
                <w:webHidden/>
              </w:rPr>
              <w:tab/>
            </w:r>
            <w:r w:rsidRPr="002060DA">
              <w:rPr>
                <w:webHidden/>
              </w:rPr>
              <w:fldChar w:fldCharType="begin"/>
            </w:r>
            <w:r w:rsidRPr="002060DA">
              <w:rPr>
                <w:webHidden/>
              </w:rPr>
              <w:instrText xml:space="preserve"> PAGEREF _Toc113797697 \h </w:instrText>
            </w:r>
            <w:r w:rsidRPr="002060DA">
              <w:rPr>
                <w:webHidden/>
              </w:rPr>
            </w:r>
            <w:r w:rsidRPr="002060DA">
              <w:rPr>
                <w:webHidden/>
              </w:rPr>
              <w:fldChar w:fldCharType="separate"/>
            </w:r>
            <w:r>
              <w:rPr>
                <w:webHidden/>
              </w:rPr>
              <w:t>42</w:t>
            </w:r>
            <w:r w:rsidRPr="002060DA">
              <w:rPr>
                <w:webHidden/>
              </w:rPr>
              <w:fldChar w:fldCharType="end"/>
            </w:r>
          </w:hyperlink>
        </w:p>
        <w:p w14:paraId="60A953D9" w14:textId="6732E341" w:rsidR="002060DA" w:rsidRPr="002060DA" w:rsidRDefault="002060DA" w:rsidP="002060DA">
          <w:pPr>
            <w:pStyle w:val="TOC1"/>
            <w:rPr>
              <w:lang w:eastAsia="en-US"/>
            </w:rPr>
          </w:pPr>
          <w:hyperlink w:anchor="_Toc113797698" w:history="1">
            <w:r w:rsidRPr="002060DA">
              <w:rPr>
                <w:rStyle w:val="Hyperlink"/>
                <w:color w:val="auto"/>
              </w:rPr>
              <w:t>List of Tables</w:t>
            </w:r>
            <w:r w:rsidRPr="002060DA">
              <w:rPr>
                <w:webHidden/>
              </w:rPr>
              <w:tab/>
            </w:r>
            <w:r w:rsidRPr="002060DA">
              <w:rPr>
                <w:webHidden/>
              </w:rPr>
              <w:fldChar w:fldCharType="begin"/>
            </w:r>
            <w:r w:rsidRPr="002060DA">
              <w:rPr>
                <w:webHidden/>
              </w:rPr>
              <w:instrText xml:space="preserve"> PAGEREF _Toc113797698 \h </w:instrText>
            </w:r>
            <w:r w:rsidRPr="002060DA">
              <w:rPr>
                <w:webHidden/>
              </w:rPr>
            </w:r>
            <w:r w:rsidRPr="002060DA">
              <w:rPr>
                <w:webHidden/>
              </w:rPr>
              <w:fldChar w:fldCharType="separate"/>
            </w:r>
            <w:r>
              <w:rPr>
                <w:webHidden/>
              </w:rPr>
              <w:t>44</w:t>
            </w:r>
            <w:r w:rsidRPr="002060DA">
              <w:rPr>
                <w:webHidden/>
              </w:rPr>
              <w:fldChar w:fldCharType="end"/>
            </w:r>
          </w:hyperlink>
        </w:p>
        <w:p w14:paraId="5B029FE5" w14:textId="46E5B4A9" w:rsidR="002060DA" w:rsidRPr="002060DA" w:rsidRDefault="002060DA" w:rsidP="002060DA">
          <w:pPr>
            <w:pStyle w:val="TOC1"/>
            <w:rPr>
              <w:lang w:eastAsia="en-US"/>
            </w:rPr>
          </w:pPr>
          <w:hyperlink w:anchor="_Toc113797699" w:history="1">
            <w:r w:rsidRPr="002060DA">
              <w:rPr>
                <w:rStyle w:val="Hyperlink"/>
                <w:color w:val="auto"/>
              </w:rPr>
              <w:t>List of figures</w:t>
            </w:r>
            <w:r w:rsidRPr="002060DA">
              <w:rPr>
                <w:webHidden/>
              </w:rPr>
              <w:tab/>
            </w:r>
            <w:r w:rsidRPr="002060DA">
              <w:rPr>
                <w:webHidden/>
              </w:rPr>
              <w:fldChar w:fldCharType="begin"/>
            </w:r>
            <w:r w:rsidRPr="002060DA">
              <w:rPr>
                <w:webHidden/>
              </w:rPr>
              <w:instrText xml:space="preserve"> PAGEREF _Toc113797699 \h </w:instrText>
            </w:r>
            <w:r w:rsidRPr="002060DA">
              <w:rPr>
                <w:webHidden/>
              </w:rPr>
            </w:r>
            <w:r w:rsidRPr="002060DA">
              <w:rPr>
                <w:webHidden/>
              </w:rPr>
              <w:fldChar w:fldCharType="separate"/>
            </w:r>
            <w:r>
              <w:rPr>
                <w:webHidden/>
              </w:rPr>
              <w:t>45</w:t>
            </w:r>
            <w:r w:rsidRPr="002060DA">
              <w:rPr>
                <w:webHidden/>
              </w:rPr>
              <w:fldChar w:fldCharType="end"/>
            </w:r>
          </w:hyperlink>
        </w:p>
        <w:p w14:paraId="0EBCFBE5" w14:textId="2DF1E734" w:rsidR="002060DA" w:rsidRPr="002060DA" w:rsidRDefault="002060DA" w:rsidP="002060DA">
          <w:pPr>
            <w:pStyle w:val="TOC1"/>
            <w:rPr>
              <w:lang w:eastAsia="en-US"/>
            </w:rPr>
          </w:pPr>
          <w:hyperlink w:anchor="_Toc113797700" w:history="1">
            <w:r w:rsidRPr="002060DA">
              <w:rPr>
                <w:rStyle w:val="Hyperlink"/>
                <w:color w:val="auto"/>
              </w:rPr>
              <w:t>List of appendices</w:t>
            </w:r>
            <w:r w:rsidRPr="002060DA">
              <w:rPr>
                <w:webHidden/>
              </w:rPr>
              <w:tab/>
            </w:r>
            <w:r w:rsidRPr="002060DA">
              <w:rPr>
                <w:webHidden/>
              </w:rPr>
              <w:fldChar w:fldCharType="begin"/>
            </w:r>
            <w:r w:rsidRPr="002060DA">
              <w:rPr>
                <w:webHidden/>
              </w:rPr>
              <w:instrText xml:space="preserve"> PAGEREF _Toc113797700 \h </w:instrText>
            </w:r>
            <w:r w:rsidRPr="002060DA">
              <w:rPr>
                <w:webHidden/>
              </w:rPr>
            </w:r>
            <w:r w:rsidRPr="002060DA">
              <w:rPr>
                <w:webHidden/>
              </w:rPr>
              <w:fldChar w:fldCharType="separate"/>
            </w:r>
            <w:r>
              <w:rPr>
                <w:webHidden/>
              </w:rPr>
              <w:t>46</w:t>
            </w:r>
            <w:r w:rsidRPr="002060DA">
              <w:rPr>
                <w:webHidden/>
              </w:rPr>
              <w:fldChar w:fldCharType="end"/>
            </w:r>
          </w:hyperlink>
        </w:p>
        <w:p w14:paraId="031842A8" w14:textId="04EFD0D1" w:rsidR="002060DA" w:rsidRPr="002060DA" w:rsidRDefault="002060DA" w:rsidP="002060DA">
          <w:pPr>
            <w:pStyle w:val="TOC1"/>
            <w:rPr>
              <w:lang w:eastAsia="en-US"/>
            </w:rPr>
          </w:pPr>
          <w:hyperlink w:anchor="_Toc113797701" w:history="1">
            <w:r w:rsidRPr="002060DA">
              <w:rPr>
                <w:rStyle w:val="Hyperlink"/>
                <w:color w:val="auto"/>
              </w:rPr>
              <w:t>Appendices</w:t>
            </w:r>
            <w:r w:rsidRPr="002060DA">
              <w:rPr>
                <w:webHidden/>
              </w:rPr>
              <w:tab/>
            </w:r>
            <w:r w:rsidRPr="002060DA">
              <w:rPr>
                <w:webHidden/>
              </w:rPr>
              <w:fldChar w:fldCharType="begin"/>
            </w:r>
            <w:r w:rsidRPr="002060DA">
              <w:rPr>
                <w:webHidden/>
              </w:rPr>
              <w:instrText xml:space="preserve"> PAGEREF _Toc113797701 \h </w:instrText>
            </w:r>
            <w:r w:rsidRPr="002060DA">
              <w:rPr>
                <w:webHidden/>
              </w:rPr>
            </w:r>
            <w:r w:rsidRPr="002060DA">
              <w:rPr>
                <w:webHidden/>
              </w:rPr>
              <w:fldChar w:fldCharType="separate"/>
            </w:r>
            <w:r>
              <w:rPr>
                <w:webHidden/>
              </w:rPr>
              <w:t>47</w:t>
            </w:r>
            <w:r w:rsidRPr="002060DA">
              <w:rPr>
                <w:webHidden/>
              </w:rPr>
              <w:fldChar w:fldCharType="end"/>
            </w:r>
          </w:hyperlink>
        </w:p>
        <w:p w14:paraId="54C1DEED" w14:textId="20871886" w:rsidR="002060DA" w:rsidRPr="002060DA" w:rsidRDefault="002060DA">
          <w:pPr>
            <w:pStyle w:val="TOC2"/>
            <w:tabs>
              <w:tab w:val="right" w:leader="dot" w:pos="9393"/>
            </w:tabs>
            <w:rPr>
              <w:noProof/>
              <w:lang w:eastAsia="en-US"/>
            </w:rPr>
          </w:pPr>
          <w:hyperlink w:anchor="_Toc113797702" w:history="1">
            <w:r w:rsidRPr="002060DA">
              <w:rPr>
                <w:rStyle w:val="Hyperlink"/>
                <w:noProof/>
                <w:color w:val="auto"/>
              </w:rPr>
              <w:t>Appendix A. Large Tables</w:t>
            </w:r>
            <w:r w:rsidRPr="002060DA">
              <w:rPr>
                <w:noProof/>
                <w:webHidden/>
              </w:rPr>
              <w:tab/>
            </w:r>
            <w:r w:rsidRPr="002060DA">
              <w:rPr>
                <w:noProof/>
                <w:webHidden/>
              </w:rPr>
              <w:fldChar w:fldCharType="begin"/>
            </w:r>
            <w:r w:rsidRPr="002060DA">
              <w:rPr>
                <w:noProof/>
                <w:webHidden/>
              </w:rPr>
              <w:instrText xml:space="preserve"> PAGEREF _Toc113797702 \h </w:instrText>
            </w:r>
            <w:r w:rsidRPr="002060DA">
              <w:rPr>
                <w:noProof/>
                <w:webHidden/>
              </w:rPr>
            </w:r>
            <w:r w:rsidRPr="002060DA">
              <w:rPr>
                <w:noProof/>
                <w:webHidden/>
              </w:rPr>
              <w:fldChar w:fldCharType="separate"/>
            </w:r>
            <w:r>
              <w:rPr>
                <w:noProof/>
                <w:webHidden/>
              </w:rPr>
              <w:t>47</w:t>
            </w:r>
            <w:r w:rsidRPr="002060DA">
              <w:rPr>
                <w:noProof/>
                <w:webHidden/>
              </w:rPr>
              <w:fldChar w:fldCharType="end"/>
            </w:r>
          </w:hyperlink>
        </w:p>
        <w:p w14:paraId="2966447F" w14:textId="2C921746" w:rsidR="00164007" w:rsidRPr="002060DA" w:rsidRDefault="00164007" w:rsidP="00047DBF">
          <w:pPr>
            <w:spacing w:line="360" w:lineRule="auto"/>
          </w:pPr>
          <w:r w:rsidRPr="002060DA">
            <w:rPr>
              <w:b/>
              <w:bCs/>
              <w:noProof/>
            </w:rPr>
            <w:fldChar w:fldCharType="end"/>
          </w:r>
        </w:p>
      </w:sdtContent>
    </w:sdt>
    <w:p w14:paraId="12119772" w14:textId="3AF3D7FF" w:rsidR="00E81978" w:rsidRPr="00737C58" w:rsidRDefault="009E470E" w:rsidP="00047DBF">
      <w:pPr>
        <w:spacing w:line="360" w:lineRule="auto"/>
      </w:pPr>
      <w:r>
        <w:br w:type="column"/>
      </w:r>
    </w:p>
    <w:p w14:paraId="510C9543" w14:textId="0025888A" w:rsidR="009E470E" w:rsidRDefault="009E470E" w:rsidP="00047DBF">
      <w:pPr>
        <w:pStyle w:val="Heading10"/>
        <w:spacing w:line="360" w:lineRule="auto"/>
      </w:pPr>
      <w:bookmarkStart w:id="8" w:name="_Toc113797660"/>
      <w:r>
        <w:t>Chapter 1. Introduction</w:t>
      </w:r>
      <w:bookmarkEnd w:id="8"/>
    </w:p>
    <w:p w14:paraId="6EB101DC" w14:textId="6F4DEFDA" w:rsidR="00027B27" w:rsidRPr="00AB14C6" w:rsidRDefault="003D7BCE" w:rsidP="00047DBF">
      <w:pPr>
        <w:pStyle w:val="Heading20"/>
        <w:spacing w:line="360" w:lineRule="auto"/>
        <w:ind w:left="283"/>
        <w:rPr>
          <w:rStyle w:val="Heading2Char"/>
        </w:rPr>
      </w:pPr>
      <w:bookmarkStart w:id="9" w:name="_Toc113797661"/>
      <w:r>
        <w:t xml:space="preserve">1.1 </w:t>
      </w:r>
      <w:r w:rsidR="00027B27" w:rsidRPr="00AB14C6">
        <w:t>Motivation</w:t>
      </w:r>
      <w:bookmarkEnd w:id="9"/>
    </w:p>
    <w:p w14:paraId="17A15128" w14:textId="6E1DD8B6" w:rsidR="00027B27" w:rsidRDefault="005C65C5" w:rsidP="00047DBF">
      <w:pPr>
        <w:spacing w:line="360" w:lineRule="auto"/>
      </w:pPr>
      <w:r>
        <w:t xml:space="preserve">During the COVID-19 pandemic, there were no alternatives to online education and online examinations. The lockdown prevented people from leaving their houses, so students were forced into the system that was not </w:t>
      </w:r>
      <w:r w:rsidR="00800D0C">
        <w:t>yet ready</w:t>
      </w:r>
      <w:r>
        <w:t xml:space="preserve">. Now that the lockdown is over, many students, international </w:t>
      </w:r>
      <w:proofErr w:type="gramStart"/>
      <w:r>
        <w:t>students in particular, have</w:t>
      </w:r>
      <w:proofErr w:type="gramEnd"/>
      <w:r>
        <w:t xml:space="preserve"> made commitments preventing them from attending in-person classes</w:t>
      </w:r>
      <w:r w:rsidR="00800D0C">
        <w:t xml:space="preserve">. While some universities still offer online classes, the online examination protocols are flawed and underdeveloped. </w:t>
      </w:r>
      <w:r w:rsidR="00027B27" w:rsidRPr="006C63FD">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w:t>
      </w:r>
    </w:p>
    <w:p w14:paraId="3079813C" w14:textId="0A0FAEBD" w:rsidR="00283C07" w:rsidRDefault="00283C07" w:rsidP="002B704E">
      <w:pPr>
        <w:pStyle w:val="Heading3"/>
      </w:pPr>
      <w:bookmarkStart w:id="10" w:name="_Toc113797662"/>
      <w:r>
        <w:t>Deficiencies of online examinations</w:t>
      </w:r>
      <w:bookmarkEnd w:id="10"/>
    </w:p>
    <w:p w14:paraId="16AF3C70" w14:textId="73D77D45" w:rsidR="00283C07" w:rsidRPr="00283C07" w:rsidRDefault="00283C07" w:rsidP="00047DBF">
      <w:pPr>
        <w:spacing w:line="360" w:lineRule="auto"/>
      </w:pPr>
      <w:r w:rsidRPr="006C63FD">
        <w:t xml:space="preserve">The most prevalent </w:t>
      </w:r>
      <w:r>
        <w:t>downside of existing protocols</w:t>
      </w:r>
      <w:r w:rsidRPr="006C63FD">
        <w:t xml:space="preserv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or other) and get a passing grade regardless of whether they truly know the material presented during the semester. </w:t>
      </w:r>
      <w:r>
        <w:t>Hence</w:t>
      </w:r>
      <w:r w:rsidRPr="006C63FD">
        <w:t>, the students were incentivized to abuse this system, commit academic offenses, and get a passing grade without opening the course textbook during the semester. This effectively lowers the overall education level, potentially creating severe errors, which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047DBF">
      <w:pPr>
        <w:spacing w:line="360" w:lineRule="auto"/>
      </w:pPr>
      <w:r w:rsidRPr="006C63FD">
        <w:t>With an existing state-of-the-art face recognition technology, it is possible to prevent these problems by building and integrating security applications into existing infrastructures of academic institutions.</w:t>
      </w:r>
    </w:p>
    <w:p w14:paraId="3C692D8E" w14:textId="04376C62" w:rsidR="00A10148" w:rsidRPr="00A10148" w:rsidRDefault="003D7BCE" w:rsidP="00047DBF">
      <w:pPr>
        <w:pStyle w:val="Heading20"/>
        <w:spacing w:line="360" w:lineRule="auto"/>
      </w:pPr>
      <w:bookmarkStart w:id="11" w:name="_Toc113797663"/>
      <w:r>
        <w:t xml:space="preserve">1.2 </w:t>
      </w:r>
      <w:r w:rsidR="00027B27" w:rsidRPr="00027B27">
        <w:t>Existing Procedures</w:t>
      </w:r>
      <w:bookmarkEnd w:id="11"/>
    </w:p>
    <w:p w14:paraId="0C81B56A" w14:textId="139AA8B7" w:rsidR="00A10148" w:rsidRDefault="00027B27" w:rsidP="00047DBF">
      <w:pPr>
        <w:spacing w:line="360" w:lineRule="auto"/>
      </w:pPr>
      <w:r>
        <w:t>Normally</w:t>
      </w:r>
      <w:r w:rsidR="005C65C5">
        <w:t>,</w:t>
      </w:r>
      <w:r>
        <w:t xml:space="preserve">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w:t>
      </w:r>
      <w:r>
        <w:lastRenderedPageBreak/>
        <w:t xml:space="preserve">are met, the examinee is cleared to write the exam. Examinees are not allowed to leave the exam room until they have turned in their exam papers, or their identity is verified once again on re-entry. </w:t>
      </w:r>
    </w:p>
    <w:p w14:paraId="2F96B7AC" w14:textId="0E15012E" w:rsidR="00027B27" w:rsidRDefault="00027B27" w:rsidP="00047DBF">
      <w:pPr>
        <w:spacing w:line="360" w:lineRule="auto"/>
      </w:pPr>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56DAEFB7" w14:textId="77777777" w:rsidR="009535AF" w:rsidRDefault="009535AF" w:rsidP="00047DBF">
      <w:pPr>
        <w:spacing w:line="360" w:lineRule="auto"/>
      </w:pPr>
    </w:p>
    <w:p w14:paraId="542D5C12" w14:textId="008AAD48" w:rsidR="00A10148" w:rsidRPr="00A10148" w:rsidRDefault="003D7BCE" w:rsidP="00047DBF">
      <w:pPr>
        <w:pStyle w:val="Heading20"/>
        <w:spacing w:line="360" w:lineRule="auto"/>
      </w:pPr>
      <w:bookmarkStart w:id="12" w:name="_Toc113797664"/>
      <w:r>
        <w:t xml:space="preserve">1.3 </w:t>
      </w:r>
      <w:r w:rsidR="00027B27">
        <w:t>Proposed Procedure</w:t>
      </w:r>
      <w:bookmarkEnd w:id="12"/>
    </w:p>
    <w:p w14:paraId="66B5602F" w14:textId="45ECBC99" w:rsidR="00A10148" w:rsidRDefault="00027B27" w:rsidP="00047DBF">
      <w:pPr>
        <w:spacing w:line="360" w:lineRule="auto"/>
      </w:pPr>
      <w:r>
        <w:t>The procedure I use in my application is modeled after the existing in-person exam protocol:</w:t>
      </w:r>
    </w:p>
    <w:p w14:paraId="15052E97" w14:textId="103BBED3" w:rsidR="00A10148" w:rsidRDefault="00027B27" w:rsidP="00047DBF">
      <w:pPr>
        <w:pStyle w:val="ListParagraph"/>
        <w:numPr>
          <w:ilvl w:val="0"/>
          <w:numId w:val="19"/>
        </w:numPr>
        <w:spacing w:line="360" w:lineRule="auto"/>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047DBF">
      <w:pPr>
        <w:pStyle w:val="ListParagraph"/>
        <w:numPr>
          <w:ilvl w:val="0"/>
          <w:numId w:val="19"/>
        </w:numPr>
        <w:spacing w:line="360" w:lineRule="auto"/>
      </w:pPr>
      <w:r>
        <w:t>The client executables (access point for the students) are generated and distributed to the students.</w:t>
      </w:r>
    </w:p>
    <w:p w14:paraId="4A9658AF" w14:textId="501AF29D" w:rsidR="00A10148" w:rsidRDefault="00027B27" w:rsidP="00047DBF">
      <w:pPr>
        <w:pStyle w:val="ListParagraph"/>
        <w:numPr>
          <w:ilvl w:val="0"/>
          <w:numId w:val="19"/>
        </w:numPr>
        <w:spacing w:line="360" w:lineRule="auto"/>
      </w:pPr>
      <w:r>
        <w:t>The exam supervisor starts the exam session.</w:t>
      </w:r>
    </w:p>
    <w:p w14:paraId="07294575" w14:textId="43971E6C" w:rsidR="00A10148" w:rsidRDefault="00027B27" w:rsidP="00047DBF">
      <w:pPr>
        <w:pStyle w:val="ListParagraph"/>
        <w:numPr>
          <w:ilvl w:val="0"/>
          <w:numId w:val="19"/>
        </w:numPr>
        <w:spacing w:line="360" w:lineRule="auto"/>
      </w:pPr>
      <w:r>
        <w:t>The students launch the executables, input their identification data (student number)</w:t>
      </w:r>
    </w:p>
    <w:p w14:paraId="6D7E63E9" w14:textId="470EF1B1" w:rsidR="00027B27" w:rsidRDefault="00027B27" w:rsidP="00047DBF">
      <w:pPr>
        <w:pStyle w:val="ListParagraph"/>
        <w:numPr>
          <w:ilvl w:val="0"/>
          <w:numId w:val="19"/>
        </w:numPr>
        <w:spacing w:line="360" w:lineRule="auto"/>
      </w:pPr>
      <w:r>
        <w:t>The system verifies their faces throughout the duration of the whole exam.</w:t>
      </w:r>
    </w:p>
    <w:p w14:paraId="24CBD88F" w14:textId="48A77E9C" w:rsidR="00AB14C6" w:rsidRDefault="00027B27" w:rsidP="00047DBF">
      <w:pPr>
        <w:spacing w:line="360" w:lineRule="auto"/>
      </w:pPr>
      <w:r>
        <w:t xml:space="preserve">The described above procedure replicates the in-person procedure except for the last step. Step </w:t>
      </w:r>
      <w:r w:rsidR="009535AF">
        <w:t>6</w:t>
      </w:r>
      <w:r>
        <w:t xml:space="preserve">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22F7F0AE" w14:textId="1D9CA337" w:rsidR="008719EE" w:rsidRDefault="008719EE" w:rsidP="00047DBF">
      <w:pPr>
        <w:pStyle w:val="Heading10"/>
        <w:spacing w:line="360" w:lineRule="auto"/>
      </w:pPr>
      <w:r>
        <w:br w:type="column"/>
      </w:r>
      <w:bookmarkStart w:id="13" w:name="_Toc113797665"/>
      <w:r>
        <w:lastRenderedPageBreak/>
        <w:t>Chapter 2. Theoretical background knowledge</w:t>
      </w:r>
      <w:bookmarkEnd w:id="13"/>
    </w:p>
    <w:p w14:paraId="00F0CD40" w14:textId="77777777" w:rsidR="00EE30BA" w:rsidRDefault="008719EE" w:rsidP="00047DBF">
      <w:pPr>
        <w:spacing w:line="360" w:lineRule="auto"/>
      </w:pPr>
      <w:r w:rsidRPr="00AB14C6">
        <w:t xml:space="preserve">Any face recognition pipeline consists of at least four parts: </w:t>
      </w:r>
      <w:r w:rsidRPr="00870BBA">
        <w:rPr>
          <w:b/>
          <w:bCs/>
        </w:rPr>
        <w:t>face detection</w:t>
      </w:r>
      <w:r w:rsidRPr="00AB14C6">
        <w:t xml:space="preserve">, </w:t>
      </w:r>
      <w:r w:rsidRPr="00870BBA">
        <w:rPr>
          <w:b/>
          <w:bCs/>
        </w:rPr>
        <w:t>alignment</w:t>
      </w:r>
      <w:r w:rsidRPr="00AB14C6">
        <w:t xml:space="preserve">, face </w:t>
      </w:r>
      <w:r w:rsidRPr="00870BBA">
        <w:rPr>
          <w:b/>
          <w:bCs/>
        </w:rPr>
        <w:t>representation</w:t>
      </w:r>
      <w:r w:rsidRPr="00AB14C6">
        <w:t xml:space="preserve">, and </w:t>
      </w:r>
      <w:r w:rsidRPr="00870BBA">
        <w:rPr>
          <w:b/>
          <w:bCs/>
        </w:rPr>
        <w:t>verification</w:t>
      </w:r>
      <w:r w:rsidRPr="00AB14C6">
        <w:t xml:space="preserve">. </w:t>
      </w:r>
    </w:p>
    <w:p w14:paraId="38234E31" w14:textId="77777777" w:rsidR="00EE30BA" w:rsidRDefault="008719EE" w:rsidP="00047DBF">
      <w:pPr>
        <w:spacing w:line="360" w:lineRule="auto"/>
      </w:pPr>
      <w:r w:rsidRPr="00870BBA">
        <w:rPr>
          <w:b/>
          <w:bCs/>
        </w:rPr>
        <w:t>Face detection</w:t>
      </w:r>
      <w:r>
        <w:t xml:space="preserve"> is a stage the objective of which is to find a bounding box containing a face on a given image. </w:t>
      </w:r>
    </w:p>
    <w:p w14:paraId="48613117" w14:textId="77777777" w:rsidR="00EE30BA" w:rsidRDefault="008719EE" w:rsidP="00047DBF">
      <w:pPr>
        <w:spacing w:line="360" w:lineRule="auto"/>
      </w:pPr>
      <w:r>
        <w:t xml:space="preserve">The </w:t>
      </w:r>
      <w:r w:rsidRPr="00973463">
        <w:rPr>
          <w:b/>
          <w:bCs/>
        </w:rPr>
        <w:t>alignment</w:t>
      </w:r>
      <w:r>
        <w:t xml:space="preserve"> stage’s goal is to make the face inside the bounding box centered and aligned with the x- and y-axes using facial features (eyes, nose, mouth coordinates, etc.), as well as crop the image in a way that would make the image only contain the face. </w:t>
      </w:r>
    </w:p>
    <w:p w14:paraId="02650694" w14:textId="77777777" w:rsidR="00EE30BA" w:rsidRDefault="008719EE" w:rsidP="00047DBF">
      <w:pPr>
        <w:spacing w:line="360" w:lineRule="auto"/>
      </w:pPr>
      <w:r>
        <w:t xml:space="preserve">The </w:t>
      </w:r>
      <w:r w:rsidRPr="00502544">
        <w:rPr>
          <w:b/>
          <w:bCs/>
        </w:rPr>
        <w:t>representation</w:t>
      </w:r>
      <w:r>
        <w:t xml:space="preserve"> stage is responsible for transforming said image of a face obtained in the previous stage to vector form, so that mathematical operations allowing the comparison of images to be performed. </w:t>
      </w:r>
    </w:p>
    <w:p w14:paraId="1D2E49E0" w14:textId="466F55F5" w:rsidR="00B54103" w:rsidRDefault="008719EE" w:rsidP="00047DBF">
      <w:pPr>
        <w:spacing w:line="360" w:lineRule="auto"/>
      </w:pPr>
      <w:r>
        <w:t xml:space="preserve">Comparison of the vector form, obtained in the previous stage, to the vector form of a given </w:t>
      </w:r>
      <w:r w:rsidRPr="00502544">
        <w:rPr>
          <w:i/>
          <w:iCs/>
        </w:rPr>
        <w:t>base</w:t>
      </w:r>
      <w:r>
        <w:rPr>
          <w:i/>
          <w:iCs/>
        </w:rPr>
        <w:t xml:space="preserve"> </w:t>
      </w:r>
      <w:r>
        <w:t xml:space="preserve">image happens in the </w:t>
      </w:r>
      <w:r w:rsidRPr="00502544">
        <w:rPr>
          <w:b/>
          <w:bCs/>
        </w:rPr>
        <w:t xml:space="preserve">verification </w:t>
      </w:r>
      <w:r w:rsidRPr="00502544">
        <w:t>stage</w:t>
      </w:r>
      <w:r>
        <w:t xml:space="preserve"> – it is responsible for the final verdict of whether the face in an image belongs to the same person as the face in the </w:t>
      </w:r>
      <w:r w:rsidRPr="00502544">
        <w:rPr>
          <w:i/>
          <w:iCs/>
        </w:rPr>
        <w:t>base</w:t>
      </w:r>
      <w:r>
        <w:t xml:space="preserve"> image. </w:t>
      </w:r>
    </w:p>
    <w:p w14:paraId="3BC317A8" w14:textId="6669BE89" w:rsidR="008719EE" w:rsidRPr="008719EE" w:rsidRDefault="008719EE" w:rsidP="00047DBF">
      <w:pPr>
        <w:spacing w:line="360" w:lineRule="auto"/>
      </w:pPr>
    </w:p>
    <w:p w14:paraId="1CD9152F" w14:textId="0B83251D" w:rsidR="008719EE" w:rsidRPr="00C43C11" w:rsidRDefault="00F901A2" w:rsidP="00047DBF">
      <w:pPr>
        <w:pStyle w:val="Heading20"/>
        <w:spacing w:line="360" w:lineRule="auto"/>
      </w:pPr>
      <w:bookmarkStart w:id="14" w:name="_Toc113797666"/>
      <w:r>
        <w:t>2.</w:t>
      </w:r>
      <w:r w:rsidR="008719EE">
        <w:t>1. Detection Solution Study &amp; Analysis</w:t>
      </w:r>
      <w:bookmarkEnd w:id="14"/>
    </w:p>
    <w:p w14:paraId="4F0E7AF9" w14:textId="77777777" w:rsidR="008719EE" w:rsidRDefault="008719EE" w:rsidP="00047DBF">
      <w:pPr>
        <w:spacing w:line="360" w:lineRule="auto"/>
      </w:pPr>
      <w:r>
        <w:t>When choosing a solution for face detection, there are three main factors to consider: speed, accuracy and resources required. To choose the optimal detector, a study was conducted. The face detectors considered are:</w:t>
      </w:r>
    </w:p>
    <w:p w14:paraId="7990868F" w14:textId="77777777" w:rsidR="008719EE" w:rsidRDefault="008719EE" w:rsidP="00047DBF">
      <w:pPr>
        <w:pStyle w:val="ListParagraph"/>
        <w:numPr>
          <w:ilvl w:val="0"/>
          <w:numId w:val="24"/>
        </w:numPr>
        <w:spacing w:line="360" w:lineRule="auto"/>
      </w:pPr>
      <w:r>
        <w:t>Haar Cascade, offered by OpenCV.</w:t>
      </w:r>
    </w:p>
    <w:p w14:paraId="38870F90" w14:textId="77777777" w:rsidR="008719EE" w:rsidRDefault="008719EE" w:rsidP="00047DBF">
      <w:pPr>
        <w:pStyle w:val="ListParagraph"/>
        <w:spacing w:line="360" w:lineRule="auto"/>
        <w:ind w:left="1080"/>
      </w:pPr>
    </w:p>
    <w:p w14:paraId="306CEBA5" w14:textId="77777777" w:rsidR="008719EE" w:rsidRDefault="008719EE" w:rsidP="00047DBF">
      <w:pPr>
        <w:pStyle w:val="ListParagraph"/>
        <w:numPr>
          <w:ilvl w:val="0"/>
          <w:numId w:val="24"/>
        </w:numPr>
        <w:spacing w:line="360" w:lineRule="auto"/>
      </w:pPr>
      <w:r>
        <w:t>Single Shot Multibox Detector (SSD), offered by OpenCV.</w:t>
      </w:r>
    </w:p>
    <w:p w14:paraId="5D98D4BC" w14:textId="77777777" w:rsidR="008719EE" w:rsidRDefault="008719EE" w:rsidP="00047DBF">
      <w:pPr>
        <w:pStyle w:val="ListParagraph"/>
        <w:spacing w:line="360" w:lineRule="auto"/>
        <w:ind w:left="1080"/>
      </w:pPr>
    </w:p>
    <w:p w14:paraId="4B260830" w14:textId="77777777" w:rsidR="008719EE" w:rsidRDefault="008719EE" w:rsidP="00047DBF">
      <w:pPr>
        <w:pStyle w:val="ListParagraph"/>
        <w:numPr>
          <w:ilvl w:val="0"/>
          <w:numId w:val="24"/>
        </w:numPr>
        <w:spacing w:line="360" w:lineRule="auto"/>
      </w:pPr>
      <w:r>
        <w:t>Histogram of Oriented Gradients (HOG), offered by Dlib.</w:t>
      </w:r>
    </w:p>
    <w:p w14:paraId="0D14F5C1" w14:textId="77777777" w:rsidR="008719EE" w:rsidRDefault="008719EE" w:rsidP="00047DBF">
      <w:pPr>
        <w:pStyle w:val="ListParagraph"/>
        <w:spacing w:line="360" w:lineRule="auto"/>
        <w:ind w:left="1080"/>
      </w:pPr>
    </w:p>
    <w:p w14:paraId="78249832" w14:textId="77777777" w:rsidR="008719EE" w:rsidRDefault="008719EE" w:rsidP="00047DBF">
      <w:pPr>
        <w:pStyle w:val="ListParagraph"/>
        <w:numPr>
          <w:ilvl w:val="0"/>
          <w:numId w:val="24"/>
        </w:numPr>
        <w:spacing w:line="360" w:lineRule="auto"/>
      </w:pPr>
      <w:r>
        <w:t>Max-Margin Object Detection (MMOD), offered by Dlib.</w:t>
      </w:r>
    </w:p>
    <w:p w14:paraId="2EEFA103" w14:textId="77777777" w:rsidR="008719EE" w:rsidRDefault="008719EE" w:rsidP="00047DBF">
      <w:pPr>
        <w:pStyle w:val="ListParagraph"/>
        <w:spacing w:line="360" w:lineRule="auto"/>
        <w:ind w:left="1080"/>
      </w:pPr>
    </w:p>
    <w:p w14:paraId="3A00CAD4" w14:textId="77777777" w:rsidR="008719EE" w:rsidRDefault="008719EE" w:rsidP="00047DBF">
      <w:pPr>
        <w:pStyle w:val="ListParagraph"/>
        <w:numPr>
          <w:ilvl w:val="0"/>
          <w:numId w:val="24"/>
        </w:numPr>
        <w:spacing w:line="360" w:lineRule="auto"/>
      </w:pPr>
      <w:r>
        <w:t>Multi-task Cascaded Convolutional Network (MTCNN), offered by its own library.</w:t>
      </w:r>
    </w:p>
    <w:p w14:paraId="4B71FF95" w14:textId="77777777" w:rsidR="008719EE" w:rsidRDefault="008719EE" w:rsidP="00047DBF">
      <w:pPr>
        <w:spacing w:line="360" w:lineRule="auto"/>
      </w:pPr>
      <w:r>
        <w:t xml:space="preserve">The detectors listed above contain both legacy (Haar Cascade, HOG) and state-of-the-art solutions. The aim of the study is to describe and compare the listed above face detection methods in terms of speed, accuracy </w:t>
      </w:r>
      <w:r>
        <w:lastRenderedPageBreak/>
        <w:t xml:space="preserve">and computational resources required. The study is conducted on a 2.6 GHz 6-Core Intel i7 machine with 16 GB 2667 MHz DDR 4 RAM. </w:t>
      </w:r>
    </w:p>
    <w:p w14:paraId="6F66C56D" w14:textId="77777777" w:rsidR="008719EE" w:rsidRPr="00C43C11" w:rsidRDefault="008719EE" w:rsidP="002B704E">
      <w:pPr>
        <w:pStyle w:val="Heading3"/>
      </w:pPr>
      <w:bookmarkStart w:id="15" w:name="_Toc113797667"/>
      <w:r w:rsidRPr="0018083C">
        <w:t>Speed</w:t>
      </w:r>
      <w:bookmarkEnd w:id="15"/>
    </w:p>
    <w:p w14:paraId="54B0DFAE" w14:textId="77777777" w:rsidR="008719EE" w:rsidRDefault="008719EE" w:rsidP="00047DBF">
      <w:pPr>
        <w:spacing w:line="360" w:lineRule="auto"/>
      </w:pPr>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2082046F" w14:textId="77777777" w:rsidR="008719EE" w:rsidRDefault="008719EE" w:rsidP="00047DBF">
      <w:pPr>
        <w:spacing w:line="360" w:lineRule="auto"/>
      </w:pPr>
      <w:r>
        <w:t xml:space="preserve">The results are presented in Table 1 below, Table 6 (in the appendix section), and Figure 9. MMOD is the slowest detector, while Haar Cascade is the fastest on average, with SSD being the close second. </w:t>
      </w:r>
    </w:p>
    <w:p w14:paraId="36F0D138" w14:textId="77777777" w:rsidR="008719EE" w:rsidRDefault="008719EE" w:rsidP="00047DBF">
      <w:pPr>
        <w:pStyle w:val="TableFigure"/>
        <w:spacing w:line="360" w:lineRule="auto"/>
        <w:jc w:val="center"/>
      </w:pPr>
      <w:r>
        <w:rPr>
          <w:noProof/>
        </w:rPr>
        <w:drawing>
          <wp:inline distT="0" distB="0" distL="0" distR="0" wp14:anchorId="6FC82A56" wp14:editId="6D0D1BB4">
            <wp:extent cx="5970905" cy="36963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0905" cy="3696335"/>
                    </a:xfrm>
                    <a:prstGeom prst="rect">
                      <a:avLst/>
                    </a:prstGeom>
                  </pic:spPr>
                </pic:pic>
              </a:graphicData>
            </a:graphic>
          </wp:inline>
        </w:drawing>
      </w:r>
    </w:p>
    <w:p w14:paraId="4F972257" w14:textId="6E46E9D5" w:rsidR="008719EE" w:rsidRPr="00590E84" w:rsidRDefault="008719EE" w:rsidP="00047DBF">
      <w:pPr>
        <w:pStyle w:val="Caption"/>
        <w:spacing w:line="360" w:lineRule="auto"/>
      </w:pPr>
      <w:bookmarkStart w:id="16" w:name="_Toc112606810"/>
      <w:bookmarkStart w:id="17" w:name="_Toc113217074"/>
      <w:r>
        <w:t xml:space="preserve">Figure </w:t>
      </w:r>
      <w:r>
        <w:fldChar w:fldCharType="begin"/>
      </w:r>
      <w:r>
        <w:instrText xml:space="preserve"> SEQ Figure \* ARABIC </w:instrText>
      </w:r>
      <w:r>
        <w:fldChar w:fldCharType="separate"/>
      </w:r>
      <w:r w:rsidR="00EE6D52">
        <w:rPr>
          <w:noProof/>
        </w:rPr>
        <w:t>1</w:t>
      </w:r>
      <w:r>
        <w:rPr>
          <w:noProof/>
        </w:rPr>
        <w:fldChar w:fldCharType="end"/>
      </w:r>
      <w:r>
        <w:t xml:space="preserve">. </w:t>
      </w:r>
      <w:r w:rsidRPr="00706394">
        <w:t xml:space="preserve">Chart representing the speed of detection of different face detectors. The values are taken from Table </w:t>
      </w:r>
      <w:r>
        <w:t>1</w:t>
      </w:r>
      <w:r w:rsidRPr="00706394">
        <w:t>.</w:t>
      </w:r>
      <w:bookmarkEnd w:id="16"/>
      <w:bookmarkEnd w:id="17"/>
    </w:p>
    <w:p w14:paraId="740D4B01" w14:textId="20240412" w:rsidR="008719EE" w:rsidRPr="00590E84" w:rsidRDefault="008719EE" w:rsidP="00047DBF">
      <w:pPr>
        <w:pStyle w:val="Caption"/>
        <w:keepNext/>
        <w:spacing w:line="360" w:lineRule="auto"/>
        <w:rPr>
          <w:sz w:val="16"/>
        </w:rPr>
      </w:pPr>
      <w:bookmarkStart w:id="18" w:name="_Toc113217066"/>
      <w:r>
        <w:t xml:space="preserve">Table </w:t>
      </w:r>
      <w:r>
        <w:fldChar w:fldCharType="begin"/>
      </w:r>
      <w:r>
        <w:instrText xml:space="preserve"> SEQ Table \* ARABIC </w:instrText>
      </w:r>
      <w:r>
        <w:fldChar w:fldCharType="separate"/>
      </w:r>
      <w:r w:rsidR="00EE6D52">
        <w:rPr>
          <w:noProof/>
        </w:rPr>
        <w:t>1</w:t>
      </w:r>
      <w:r>
        <w:rPr>
          <w:noProof/>
        </w:rPr>
        <w:fldChar w:fldCharType="end"/>
      </w:r>
      <w:r>
        <w:t xml:space="preserve">. </w:t>
      </w:r>
      <w:r w:rsidRPr="003C59D0">
        <w:t>Detector Speed Comparison</w:t>
      </w:r>
      <w:bookmarkEnd w:id="18"/>
    </w:p>
    <w:tbl>
      <w:tblPr>
        <w:tblStyle w:val="APAReport"/>
        <w:tblW w:w="0" w:type="auto"/>
        <w:tblLook w:val="04A0" w:firstRow="1" w:lastRow="0" w:firstColumn="1" w:lastColumn="0" w:noHBand="0" w:noVBand="1"/>
      </w:tblPr>
      <w:tblGrid>
        <w:gridCol w:w="1560"/>
        <w:gridCol w:w="1560"/>
        <w:gridCol w:w="1560"/>
        <w:gridCol w:w="1560"/>
        <w:gridCol w:w="1560"/>
        <w:gridCol w:w="1560"/>
      </w:tblGrid>
      <w:tr w:rsidR="008719EE" w14:paraId="4A77EBD2" w14:textId="77777777" w:rsidTr="001C52DB">
        <w:trPr>
          <w:cnfStyle w:val="100000000000" w:firstRow="1" w:lastRow="0" w:firstColumn="0" w:lastColumn="0" w:oddVBand="0" w:evenVBand="0" w:oddHBand="0" w:evenHBand="0" w:firstRowFirstColumn="0" w:firstRowLastColumn="0" w:lastRowFirstColumn="0" w:lastRowLastColumn="0"/>
        </w:trPr>
        <w:tc>
          <w:tcPr>
            <w:tcW w:w="1560" w:type="dxa"/>
          </w:tcPr>
          <w:p w14:paraId="3D0358AE" w14:textId="77777777" w:rsidR="008719EE" w:rsidRPr="00651796" w:rsidRDefault="008719EE" w:rsidP="00047DBF">
            <w:pPr>
              <w:pStyle w:val="NoSpacing"/>
              <w:spacing w:line="360" w:lineRule="auto"/>
            </w:pPr>
            <w:r w:rsidRPr="00651796">
              <w:t>Detector</w:t>
            </w:r>
          </w:p>
        </w:tc>
        <w:tc>
          <w:tcPr>
            <w:tcW w:w="1560" w:type="dxa"/>
          </w:tcPr>
          <w:p w14:paraId="446DD3AB" w14:textId="77777777" w:rsidR="008719EE" w:rsidRPr="00651796" w:rsidRDefault="008719EE" w:rsidP="00047DBF">
            <w:pPr>
              <w:pStyle w:val="NoSpacing"/>
              <w:spacing w:line="360" w:lineRule="auto"/>
            </w:pPr>
            <w:r w:rsidRPr="00651796">
              <w:t>HOG</w:t>
            </w:r>
          </w:p>
        </w:tc>
        <w:tc>
          <w:tcPr>
            <w:tcW w:w="1560" w:type="dxa"/>
          </w:tcPr>
          <w:p w14:paraId="445E1366" w14:textId="77777777" w:rsidR="008719EE" w:rsidRPr="00651796" w:rsidRDefault="008719EE" w:rsidP="00047DBF">
            <w:pPr>
              <w:pStyle w:val="NoSpacing"/>
              <w:spacing w:line="360" w:lineRule="auto"/>
            </w:pPr>
            <w:r w:rsidRPr="00651796">
              <w:t>Haar Cascade</w:t>
            </w:r>
          </w:p>
        </w:tc>
        <w:tc>
          <w:tcPr>
            <w:tcW w:w="1560" w:type="dxa"/>
          </w:tcPr>
          <w:p w14:paraId="681B0672" w14:textId="77777777" w:rsidR="008719EE" w:rsidRPr="00651796" w:rsidRDefault="008719EE" w:rsidP="00047DBF">
            <w:pPr>
              <w:pStyle w:val="NoSpacing"/>
              <w:spacing w:line="360" w:lineRule="auto"/>
            </w:pPr>
            <w:r w:rsidRPr="00651796">
              <w:t>MTCNN</w:t>
            </w:r>
          </w:p>
        </w:tc>
        <w:tc>
          <w:tcPr>
            <w:tcW w:w="1560" w:type="dxa"/>
          </w:tcPr>
          <w:p w14:paraId="6FD32DCF" w14:textId="77777777" w:rsidR="008719EE" w:rsidRPr="00651796" w:rsidRDefault="008719EE" w:rsidP="00047DBF">
            <w:pPr>
              <w:pStyle w:val="NoSpacing"/>
              <w:spacing w:line="360" w:lineRule="auto"/>
            </w:pPr>
            <w:r w:rsidRPr="00651796">
              <w:t>SSD</w:t>
            </w:r>
          </w:p>
        </w:tc>
        <w:tc>
          <w:tcPr>
            <w:tcW w:w="1560" w:type="dxa"/>
          </w:tcPr>
          <w:p w14:paraId="13915BB5" w14:textId="77777777" w:rsidR="008719EE" w:rsidRPr="00651796" w:rsidRDefault="008719EE" w:rsidP="00047DBF">
            <w:pPr>
              <w:pStyle w:val="NoSpacing"/>
              <w:spacing w:line="360" w:lineRule="auto"/>
            </w:pPr>
            <w:r w:rsidRPr="00651796">
              <w:t>MMOD</w:t>
            </w:r>
          </w:p>
        </w:tc>
      </w:tr>
      <w:tr w:rsidR="008719EE" w14:paraId="138D3EC6" w14:textId="77777777" w:rsidTr="001C52DB">
        <w:tc>
          <w:tcPr>
            <w:tcW w:w="1560" w:type="dxa"/>
          </w:tcPr>
          <w:p w14:paraId="759EB28C" w14:textId="77777777" w:rsidR="008719EE" w:rsidRPr="00651796" w:rsidRDefault="008719EE" w:rsidP="00047DBF">
            <w:pPr>
              <w:pStyle w:val="NoSpacing"/>
              <w:spacing w:line="360" w:lineRule="auto"/>
            </w:pPr>
            <w:r w:rsidRPr="00651796">
              <w:t>Avg. per 100 frames (s)</w:t>
            </w:r>
          </w:p>
        </w:tc>
        <w:tc>
          <w:tcPr>
            <w:tcW w:w="1560" w:type="dxa"/>
          </w:tcPr>
          <w:p w14:paraId="6434AE33" w14:textId="77777777" w:rsidR="008719EE" w:rsidRPr="00651796" w:rsidRDefault="008719EE" w:rsidP="00047DBF">
            <w:pPr>
              <w:pStyle w:val="NoSpacing"/>
              <w:spacing w:line="360" w:lineRule="auto"/>
            </w:pPr>
            <w:r w:rsidRPr="00651796">
              <w:t>34.89</w:t>
            </w:r>
          </w:p>
        </w:tc>
        <w:tc>
          <w:tcPr>
            <w:tcW w:w="1560" w:type="dxa"/>
          </w:tcPr>
          <w:p w14:paraId="540BD8C8" w14:textId="77777777" w:rsidR="008719EE" w:rsidRPr="00651796" w:rsidRDefault="008719EE" w:rsidP="00047DBF">
            <w:pPr>
              <w:pStyle w:val="NoSpacing"/>
              <w:spacing w:line="360" w:lineRule="auto"/>
            </w:pPr>
            <w:r w:rsidRPr="00651796">
              <w:t>3.67</w:t>
            </w:r>
          </w:p>
        </w:tc>
        <w:tc>
          <w:tcPr>
            <w:tcW w:w="1560" w:type="dxa"/>
          </w:tcPr>
          <w:p w14:paraId="65884CF7" w14:textId="77777777" w:rsidR="008719EE" w:rsidRPr="00651796" w:rsidRDefault="008719EE" w:rsidP="00047DBF">
            <w:pPr>
              <w:pStyle w:val="NoSpacing"/>
              <w:spacing w:line="360" w:lineRule="auto"/>
            </w:pPr>
            <w:r w:rsidRPr="00651796">
              <w:t>56.54</w:t>
            </w:r>
          </w:p>
        </w:tc>
        <w:tc>
          <w:tcPr>
            <w:tcW w:w="1560" w:type="dxa"/>
          </w:tcPr>
          <w:p w14:paraId="38FD978B" w14:textId="77777777" w:rsidR="008719EE" w:rsidRPr="00651796" w:rsidRDefault="008719EE" w:rsidP="00047DBF">
            <w:pPr>
              <w:pStyle w:val="NoSpacing"/>
              <w:spacing w:line="360" w:lineRule="auto"/>
            </w:pPr>
            <w:r w:rsidRPr="00651796">
              <w:t>3.92</w:t>
            </w:r>
          </w:p>
        </w:tc>
        <w:tc>
          <w:tcPr>
            <w:tcW w:w="1560" w:type="dxa"/>
          </w:tcPr>
          <w:p w14:paraId="73AB73FA" w14:textId="77777777" w:rsidR="008719EE" w:rsidRPr="00651796" w:rsidRDefault="008719EE" w:rsidP="00047DBF">
            <w:pPr>
              <w:pStyle w:val="NoSpacing"/>
              <w:spacing w:line="360" w:lineRule="auto"/>
            </w:pPr>
            <w:r w:rsidRPr="00651796">
              <w:t>706.37</w:t>
            </w:r>
          </w:p>
        </w:tc>
      </w:tr>
      <w:tr w:rsidR="008719EE" w14:paraId="6D5B9F48" w14:textId="77777777" w:rsidTr="001C52DB">
        <w:tc>
          <w:tcPr>
            <w:tcW w:w="1560" w:type="dxa"/>
          </w:tcPr>
          <w:p w14:paraId="2CADFCA2" w14:textId="77777777" w:rsidR="008719EE" w:rsidRPr="00651796" w:rsidRDefault="008719EE" w:rsidP="00047DBF">
            <w:pPr>
              <w:pStyle w:val="NoSpacing"/>
              <w:spacing w:line="360" w:lineRule="auto"/>
            </w:pPr>
            <w:r w:rsidRPr="00651796">
              <w:t>Avg. per 1 frame (s)</w:t>
            </w:r>
          </w:p>
        </w:tc>
        <w:tc>
          <w:tcPr>
            <w:tcW w:w="1560" w:type="dxa"/>
          </w:tcPr>
          <w:p w14:paraId="29C1B05D" w14:textId="77777777" w:rsidR="008719EE" w:rsidRPr="00651796" w:rsidRDefault="008719EE" w:rsidP="00047DBF">
            <w:pPr>
              <w:pStyle w:val="NoSpacing"/>
              <w:spacing w:line="360" w:lineRule="auto"/>
            </w:pPr>
            <w:r w:rsidRPr="00651796">
              <w:t>0.35</w:t>
            </w:r>
          </w:p>
        </w:tc>
        <w:tc>
          <w:tcPr>
            <w:tcW w:w="1560" w:type="dxa"/>
          </w:tcPr>
          <w:p w14:paraId="0697ADA4" w14:textId="77777777" w:rsidR="008719EE" w:rsidRPr="00651796" w:rsidRDefault="008719EE" w:rsidP="00047DBF">
            <w:pPr>
              <w:pStyle w:val="NoSpacing"/>
              <w:spacing w:line="360" w:lineRule="auto"/>
            </w:pPr>
            <w:r w:rsidRPr="00651796">
              <w:t>0.04</w:t>
            </w:r>
          </w:p>
        </w:tc>
        <w:tc>
          <w:tcPr>
            <w:tcW w:w="1560" w:type="dxa"/>
          </w:tcPr>
          <w:p w14:paraId="03ED157E" w14:textId="77777777" w:rsidR="008719EE" w:rsidRPr="00651796" w:rsidRDefault="008719EE" w:rsidP="00047DBF">
            <w:pPr>
              <w:pStyle w:val="NoSpacing"/>
              <w:spacing w:line="360" w:lineRule="auto"/>
            </w:pPr>
            <w:r w:rsidRPr="00651796">
              <w:t>0.57</w:t>
            </w:r>
          </w:p>
        </w:tc>
        <w:tc>
          <w:tcPr>
            <w:tcW w:w="1560" w:type="dxa"/>
          </w:tcPr>
          <w:p w14:paraId="395E3CFE" w14:textId="77777777" w:rsidR="008719EE" w:rsidRPr="00651796" w:rsidRDefault="008719EE" w:rsidP="00047DBF">
            <w:pPr>
              <w:pStyle w:val="NoSpacing"/>
              <w:spacing w:line="360" w:lineRule="auto"/>
            </w:pPr>
            <w:r w:rsidRPr="00651796">
              <w:t>0.04</w:t>
            </w:r>
          </w:p>
        </w:tc>
        <w:tc>
          <w:tcPr>
            <w:tcW w:w="1560" w:type="dxa"/>
          </w:tcPr>
          <w:p w14:paraId="6F56BB48" w14:textId="77777777" w:rsidR="008719EE" w:rsidRPr="00651796" w:rsidRDefault="008719EE" w:rsidP="00047DBF">
            <w:pPr>
              <w:pStyle w:val="NoSpacing"/>
              <w:spacing w:line="360" w:lineRule="auto"/>
            </w:pPr>
            <w:r w:rsidRPr="00651796">
              <w:t>7.06</w:t>
            </w:r>
          </w:p>
        </w:tc>
      </w:tr>
      <w:tr w:rsidR="008719EE" w14:paraId="4B768F24" w14:textId="77777777" w:rsidTr="001C52DB">
        <w:tc>
          <w:tcPr>
            <w:tcW w:w="1560" w:type="dxa"/>
          </w:tcPr>
          <w:p w14:paraId="6EFA7D2C" w14:textId="77777777" w:rsidR="008719EE" w:rsidRPr="00651796" w:rsidRDefault="008719EE" w:rsidP="00047DBF">
            <w:pPr>
              <w:pStyle w:val="NoSpacing"/>
              <w:spacing w:line="360" w:lineRule="auto"/>
            </w:pPr>
            <w:r w:rsidRPr="00651796">
              <w:lastRenderedPageBreak/>
              <w:t>Avg. frames per second:</w:t>
            </w:r>
          </w:p>
        </w:tc>
        <w:tc>
          <w:tcPr>
            <w:tcW w:w="1560" w:type="dxa"/>
          </w:tcPr>
          <w:p w14:paraId="1AA0F01B" w14:textId="77777777" w:rsidR="008719EE" w:rsidRPr="00651796" w:rsidRDefault="008719EE" w:rsidP="00047DBF">
            <w:pPr>
              <w:pStyle w:val="NoSpacing"/>
              <w:spacing w:line="360" w:lineRule="auto"/>
            </w:pPr>
            <w:r w:rsidRPr="00651796">
              <w:t>2.87</w:t>
            </w:r>
          </w:p>
        </w:tc>
        <w:tc>
          <w:tcPr>
            <w:tcW w:w="1560" w:type="dxa"/>
          </w:tcPr>
          <w:p w14:paraId="2B27FDAC" w14:textId="77777777" w:rsidR="008719EE" w:rsidRPr="00651796" w:rsidRDefault="008719EE" w:rsidP="00047DBF">
            <w:pPr>
              <w:pStyle w:val="NoSpacing"/>
              <w:spacing w:line="360" w:lineRule="auto"/>
            </w:pPr>
            <w:r w:rsidRPr="00651796">
              <w:t>27.22</w:t>
            </w:r>
          </w:p>
        </w:tc>
        <w:tc>
          <w:tcPr>
            <w:tcW w:w="1560" w:type="dxa"/>
          </w:tcPr>
          <w:p w14:paraId="383B7C5D" w14:textId="77777777" w:rsidR="008719EE" w:rsidRPr="00651796" w:rsidRDefault="008719EE" w:rsidP="00047DBF">
            <w:pPr>
              <w:pStyle w:val="NoSpacing"/>
              <w:spacing w:line="360" w:lineRule="auto"/>
            </w:pPr>
            <w:r w:rsidRPr="00651796">
              <w:t>1.77</w:t>
            </w:r>
          </w:p>
        </w:tc>
        <w:tc>
          <w:tcPr>
            <w:tcW w:w="1560" w:type="dxa"/>
          </w:tcPr>
          <w:p w14:paraId="5D1EBD32" w14:textId="77777777" w:rsidR="008719EE" w:rsidRPr="00651796" w:rsidRDefault="008719EE" w:rsidP="00047DBF">
            <w:pPr>
              <w:pStyle w:val="NoSpacing"/>
              <w:spacing w:line="360" w:lineRule="auto"/>
            </w:pPr>
            <w:r w:rsidRPr="00651796">
              <w:t>25.50</w:t>
            </w:r>
          </w:p>
        </w:tc>
        <w:tc>
          <w:tcPr>
            <w:tcW w:w="1560" w:type="dxa"/>
          </w:tcPr>
          <w:p w14:paraId="7F4D16F4" w14:textId="77777777" w:rsidR="008719EE" w:rsidRPr="00651796" w:rsidRDefault="008719EE" w:rsidP="00047DBF">
            <w:pPr>
              <w:pStyle w:val="NoSpacing"/>
              <w:spacing w:line="360" w:lineRule="auto"/>
            </w:pPr>
            <w:r w:rsidRPr="00651796">
              <w:t>0.14</w:t>
            </w:r>
          </w:p>
        </w:tc>
      </w:tr>
    </w:tbl>
    <w:p w14:paraId="1E5E45B3" w14:textId="77777777" w:rsidR="008719EE" w:rsidRPr="00C43C11" w:rsidRDefault="008719EE" w:rsidP="002B704E">
      <w:pPr>
        <w:pStyle w:val="Heading3"/>
      </w:pPr>
      <w:bookmarkStart w:id="19" w:name="_Toc113797668"/>
      <w:r>
        <w:t>Accuracy</w:t>
      </w:r>
      <w:bookmarkEnd w:id="19"/>
    </w:p>
    <w:p w14:paraId="21A4B3E7" w14:textId="77777777" w:rsidR="008719EE" w:rsidRDefault="008719EE" w:rsidP="00047DBF">
      <w:pPr>
        <w:spacing w:line="360" w:lineRule="auto"/>
      </w:pPr>
      <w:r>
        <w:t xml:space="preserve">The accuracy of a detector is determined by calculating the Area Under Curve (AUC) of the corresponding Receiver Operating Characteristic Curve (ROC). </w:t>
      </w:r>
    </w:p>
    <w:p w14:paraId="46967085" w14:textId="77777777" w:rsidR="008719EE" w:rsidRPr="00C43C11" w:rsidRDefault="008719EE" w:rsidP="00047DBF">
      <w:pPr>
        <w:pStyle w:val="Heading4"/>
        <w:spacing w:line="360" w:lineRule="auto"/>
      </w:pPr>
      <w:r>
        <w:t>ROC</w:t>
      </w:r>
    </w:p>
    <w:p w14:paraId="146782B9" w14:textId="77777777" w:rsidR="008719EE" w:rsidRDefault="008719EE" w:rsidP="00047DBF">
      <w:pPr>
        <w:spacing w:line="360" w:lineRule="auto"/>
      </w:pPr>
      <w:r>
        <w:t>An ROC curve is a graph showing the performance of a classification model at all classification parameters: True Positive Rate and False Positive Rate.</w:t>
      </w:r>
    </w:p>
    <w:p w14:paraId="620EB5F7" w14:textId="77777777" w:rsidR="008719EE" w:rsidRDefault="008719EE" w:rsidP="00047DBF">
      <w:pPr>
        <w:spacing w:line="360" w:lineRule="auto"/>
      </w:pPr>
    </w:p>
    <w:p w14:paraId="6967BEDD" w14:textId="77777777" w:rsidR="008719EE" w:rsidRDefault="008719EE" w:rsidP="00047DBF">
      <w:pPr>
        <w:spacing w:line="360" w:lineRule="auto"/>
      </w:pPr>
      <w:r>
        <w:t>True Positive Rate (</w:t>
      </w:r>
      <w:r w:rsidRPr="002B5F85">
        <w:rPr>
          <w:b/>
          <w:bCs/>
        </w:rPr>
        <w:t>TPR</w:t>
      </w:r>
      <w:r>
        <w:t>) is a synonym for recall and is defined as follows: (“Classification: ROC Curve and AUC - Google Developers”)</w:t>
      </w:r>
    </w:p>
    <w:p w14:paraId="4C1200F9" w14:textId="77777777" w:rsidR="008719EE" w:rsidRPr="00E62A5F" w:rsidRDefault="008719EE" w:rsidP="00047DBF">
      <w:pPr>
        <w:spacing w:line="360" w:lineRule="auto"/>
      </w:pPr>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69BC1E61" w14:textId="77777777" w:rsidR="008719EE" w:rsidRDefault="008719EE" w:rsidP="00047DBF">
      <w:pPr>
        <w:spacing w:line="360" w:lineRule="auto"/>
      </w:pPr>
      <w:r>
        <w:t>where TP is the number of True Positive results, and FN is the number of False Negative results.</w:t>
      </w:r>
    </w:p>
    <w:p w14:paraId="70E66BD7" w14:textId="77777777" w:rsidR="008719EE" w:rsidRDefault="008719EE" w:rsidP="00047DBF">
      <w:pPr>
        <w:spacing w:line="360" w:lineRule="auto"/>
      </w:pPr>
      <w:r>
        <w:t xml:space="preserve">False Positive Rate </w:t>
      </w:r>
      <w:r w:rsidRPr="002B5F85">
        <w:rPr>
          <w:b/>
          <w:bCs/>
        </w:rPr>
        <w:t>(FPR</w:t>
      </w:r>
      <w:r>
        <w:t>) is defined as follows:</w:t>
      </w:r>
    </w:p>
    <w:p w14:paraId="52C419EE" w14:textId="77777777" w:rsidR="008719EE" w:rsidRPr="00E62A5F" w:rsidRDefault="008719EE" w:rsidP="00047DBF">
      <w:pPr>
        <w:spacing w:line="360" w:lineRule="auto"/>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48239EFF" w14:textId="77777777" w:rsidR="008719EE" w:rsidRDefault="008719EE" w:rsidP="00047DBF">
      <w:pPr>
        <w:spacing w:line="360" w:lineRule="auto"/>
      </w:pPr>
      <w:r>
        <w:t>where FP is the number of False Positives, and TN is the number of True Negatives.</w:t>
      </w:r>
    </w:p>
    <w:p w14:paraId="199766D2" w14:textId="77777777" w:rsidR="008719EE" w:rsidRDefault="008719EE" w:rsidP="00047DBF">
      <w:pPr>
        <w:spacing w:line="360" w:lineRule="auto"/>
      </w:pPr>
      <w:r>
        <w:t xml:space="preserve">An ROC curve plots TPR over FPR at different classification thresholds. Lowering the classification threshold classifies more items as positive. Therefore, it increases both FPR and TPR. </w:t>
      </w:r>
    </w:p>
    <w:p w14:paraId="60503305" w14:textId="77777777" w:rsidR="008719EE" w:rsidRPr="00C43C11" w:rsidRDefault="008719EE" w:rsidP="00047DBF">
      <w:pPr>
        <w:pStyle w:val="Heading4"/>
        <w:spacing w:line="360" w:lineRule="auto"/>
      </w:pPr>
      <w:r>
        <w:t>AUC</w:t>
      </w:r>
    </w:p>
    <w:p w14:paraId="7FC23183" w14:textId="77777777" w:rsidR="008719EE" w:rsidRDefault="008719EE" w:rsidP="00047DBF">
      <w:pPr>
        <w:spacing w:line="360" w:lineRule="auto"/>
      </w:pPr>
      <w:r>
        <w:t>Are Under the ROC curve measures the entire two-dimensional area underneath the ROC curve from (0, 0) to (1, 1). The values range from 0 to 1. A detector whose predictions are always wrong across a dataset will have an AUC of 0.0, while a detector whose predictions are always right will have an AUC of 1.0. This metric is desirable for two reasons: it is scale-invariant (measures how well predictions are ranked as opposed to their absolute values), and it is classification-threshold-invariant (measures the quality of the model’s predictions regardless of the classification threshold chosen).</w:t>
      </w:r>
    </w:p>
    <w:p w14:paraId="57F2619B" w14:textId="77777777" w:rsidR="008719EE" w:rsidRPr="00C43C11" w:rsidRDefault="008719EE" w:rsidP="002B704E">
      <w:pPr>
        <w:pStyle w:val="Heading3"/>
      </w:pPr>
      <w:bookmarkStart w:id="20" w:name="_Toc113797669"/>
      <w:r>
        <w:lastRenderedPageBreak/>
        <w:t>Results</w:t>
      </w:r>
      <w:bookmarkEnd w:id="20"/>
    </w:p>
    <w:p w14:paraId="08974A42" w14:textId="77777777" w:rsidR="008719EE" w:rsidRDefault="008719EE" w:rsidP="00047DBF">
      <w:pPr>
        <w:spacing w:line="360" w:lineRule="auto"/>
      </w:pPr>
      <w:r>
        <w:t>The accuracy experiments were conducted on the FDDB [12] dataset and the percentages shown are based on AUC values.</w:t>
      </w:r>
      <w:r>
        <w:rPr>
          <w:rStyle w:val="FootnoteReference"/>
        </w:rPr>
        <w:footnoteReference w:id="1"/>
      </w:r>
      <w:r>
        <w:t xml:space="preserve"> In descending order of accuracy:</w:t>
      </w:r>
    </w:p>
    <w:p w14:paraId="2F087C60" w14:textId="77777777" w:rsidR="008719EE" w:rsidRDefault="008719EE" w:rsidP="00047DBF">
      <w:pPr>
        <w:pStyle w:val="ListParagraph"/>
        <w:numPr>
          <w:ilvl w:val="0"/>
          <w:numId w:val="25"/>
        </w:numPr>
        <w:spacing w:line="360" w:lineRule="auto"/>
      </w:pPr>
      <w:r>
        <w:t xml:space="preserve">MTCNN </w:t>
      </w:r>
      <w:r w:rsidRPr="00D8563B">
        <w:t>–</w:t>
      </w:r>
      <w:r>
        <w:t xml:space="preserve"> ~90% [9]</w:t>
      </w:r>
    </w:p>
    <w:p w14:paraId="739843C4" w14:textId="77777777" w:rsidR="008719EE" w:rsidRDefault="008719EE" w:rsidP="00047DBF">
      <w:pPr>
        <w:pStyle w:val="ListParagraph"/>
        <w:numPr>
          <w:ilvl w:val="0"/>
          <w:numId w:val="25"/>
        </w:numPr>
        <w:spacing w:line="360" w:lineRule="auto"/>
      </w:pPr>
      <w:r>
        <w:t xml:space="preserve">SSD </w:t>
      </w:r>
      <w:r w:rsidRPr="00D8563B">
        <w:t>–</w:t>
      </w:r>
      <w:r>
        <w:t xml:space="preserve"> ~88% [10]</w:t>
      </w:r>
    </w:p>
    <w:p w14:paraId="336CAEB0" w14:textId="77777777" w:rsidR="008719EE" w:rsidRDefault="008719EE" w:rsidP="00047DBF">
      <w:pPr>
        <w:pStyle w:val="ListParagraph"/>
        <w:numPr>
          <w:ilvl w:val="0"/>
          <w:numId w:val="25"/>
        </w:numPr>
        <w:spacing w:line="360" w:lineRule="auto"/>
      </w:pPr>
      <w:r>
        <w:t xml:space="preserve">MMOD </w:t>
      </w:r>
      <w:r w:rsidRPr="00D8563B">
        <w:t>–</w:t>
      </w:r>
      <w:r>
        <w:t xml:space="preserve"> ~70% [8]</w:t>
      </w:r>
    </w:p>
    <w:p w14:paraId="6B7672C5" w14:textId="77777777" w:rsidR="008719EE" w:rsidRDefault="008719EE" w:rsidP="00047DBF">
      <w:pPr>
        <w:pStyle w:val="ListParagraph"/>
        <w:numPr>
          <w:ilvl w:val="0"/>
          <w:numId w:val="25"/>
        </w:numPr>
        <w:spacing w:line="360" w:lineRule="auto"/>
      </w:pPr>
      <w:r>
        <w:t xml:space="preserve">HOG </w:t>
      </w:r>
      <w:r w:rsidRPr="00D8563B">
        <w:t>–</w:t>
      </w:r>
      <w:r>
        <w:t xml:space="preserve"> ~60% [8]</w:t>
      </w:r>
    </w:p>
    <w:p w14:paraId="3A1DF1CB" w14:textId="7F693567" w:rsidR="008719EE" w:rsidRDefault="008719EE" w:rsidP="00047DBF">
      <w:pPr>
        <w:pStyle w:val="ListParagraph"/>
        <w:numPr>
          <w:ilvl w:val="0"/>
          <w:numId w:val="25"/>
        </w:numPr>
        <w:spacing w:line="360" w:lineRule="auto"/>
      </w:pPr>
      <w:r>
        <w:t>Haar Cascade – ~50% [11]</w:t>
      </w:r>
    </w:p>
    <w:p w14:paraId="02BDBC81" w14:textId="1CE2138C" w:rsidR="00EC0E95" w:rsidRPr="00C43C11" w:rsidRDefault="00EC0E95" w:rsidP="002B704E">
      <w:pPr>
        <w:pStyle w:val="Heading3"/>
      </w:pPr>
      <w:bookmarkStart w:id="21" w:name="_Toc113797670"/>
      <w:r>
        <w:t>Resources</w:t>
      </w:r>
      <w:bookmarkEnd w:id="21"/>
    </w:p>
    <w:p w14:paraId="43F5602E" w14:textId="77777777" w:rsidR="00EC0E95" w:rsidRDefault="00EC0E95" w:rsidP="00047DBF">
      <w:pPr>
        <w:spacing w:line="360" w:lineRule="auto"/>
      </w:pPr>
      <w:r>
        <w:t>The observations are made on the data produced by the Activity Monitor that creates a new output entry every ten seconds. Results are the outputs of the Activity Monitor regarding the average CPU Load and RAM usage over the period of computation, presented in Table 2 and Table 3, respectively.</w:t>
      </w:r>
    </w:p>
    <w:p w14:paraId="37778AD9" w14:textId="15EDE478" w:rsidR="00EC0E95" w:rsidRPr="00590E84" w:rsidRDefault="00EC0E95" w:rsidP="00047DBF">
      <w:pPr>
        <w:pStyle w:val="Caption"/>
        <w:spacing w:line="360" w:lineRule="auto"/>
      </w:pPr>
      <w:bookmarkStart w:id="22" w:name="_Toc113217067"/>
      <w:r w:rsidRPr="00590E84">
        <w:t xml:space="preserve">Table </w:t>
      </w:r>
      <w:r w:rsidRPr="00590E84">
        <w:fldChar w:fldCharType="begin"/>
      </w:r>
      <w:r w:rsidRPr="00590E84">
        <w:instrText xml:space="preserve"> SEQ Table \* ARABIC </w:instrText>
      </w:r>
      <w:r w:rsidRPr="00590E84">
        <w:fldChar w:fldCharType="separate"/>
      </w:r>
      <w:r w:rsidR="00EE6D52">
        <w:rPr>
          <w:noProof/>
        </w:rPr>
        <w:t>2</w:t>
      </w:r>
      <w:r w:rsidRPr="00590E84">
        <w:fldChar w:fldCharType="end"/>
      </w:r>
      <w:r w:rsidRPr="00590E84">
        <w:t>. CPU Load Comparison by Detectors</w:t>
      </w:r>
      <w:bookmarkEnd w:id="22"/>
    </w:p>
    <w:tbl>
      <w:tblPr>
        <w:tblStyle w:val="APAReport"/>
        <w:tblW w:w="5000" w:type="pct"/>
        <w:tblLook w:val="04A0" w:firstRow="1" w:lastRow="0" w:firstColumn="1" w:lastColumn="0" w:noHBand="0" w:noVBand="1"/>
      </w:tblPr>
      <w:tblGrid>
        <w:gridCol w:w="1523"/>
        <w:gridCol w:w="1612"/>
        <w:gridCol w:w="1614"/>
        <w:gridCol w:w="1561"/>
        <w:gridCol w:w="1557"/>
        <w:gridCol w:w="1536"/>
      </w:tblGrid>
      <w:tr w:rsidR="00EC0E95" w14:paraId="07D4DFAB" w14:textId="77777777" w:rsidTr="001C52DB">
        <w:trPr>
          <w:cnfStyle w:val="100000000000" w:firstRow="1" w:lastRow="0" w:firstColumn="0" w:lastColumn="0" w:oddVBand="0" w:evenVBand="0" w:oddHBand="0" w:evenHBand="0" w:firstRowFirstColumn="0" w:firstRowLastColumn="0" w:lastRowFirstColumn="0" w:lastRowLastColumn="0"/>
        </w:trPr>
        <w:tc>
          <w:tcPr>
            <w:tcW w:w="810" w:type="pct"/>
          </w:tcPr>
          <w:p w14:paraId="001671EA" w14:textId="77777777" w:rsidR="00EC0E95" w:rsidRPr="00651796" w:rsidRDefault="00EC0E95" w:rsidP="00047DBF">
            <w:pPr>
              <w:spacing w:line="360" w:lineRule="auto"/>
            </w:pPr>
            <w:r w:rsidRPr="00651796">
              <w:t>Detector</w:t>
            </w:r>
          </w:p>
        </w:tc>
        <w:tc>
          <w:tcPr>
            <w:tcW w:w="857" w:type="pct"/>
          </w:tcPr>
          <w:p w14:paraId="781CD1A1" w14:textId="77777777" w:rsidR="00EC0E95" w:rsidRPr="00651796" w:rsidRDefault="00EC0E95" w:rsidP="00047DBF">
            <w:pPr>
              <w:spacing w:line="360" w:lineRule="auto"/>
            </w:pPr>
            <w:r w:rsidRPr="00651796">
              <w:t>HOG</w:t>
            </w:r>
          </w:p>
        </w:tc>
        <w:tc>
          <w:tcPr>
            <w:tcW w:w="858" w:type="pct"/>
          </w:tcPr>
          <w:p w14:paraId="04A31377" w14:textId="77777777" w:rsidR="00EC0E95" w:rsidRPr="00651796" w:rsidRDefault="00EC0E95" w:rsidP="00047DBF">
            <w:pPr>
              <w:spacing w:line="360" w:lineRule="auto"/>
            </w:pPr>
            <w:r w:rsidRPr="00651796">
              <w:t>Haar Cascade</w:t>
            </w:r>
          </w:p>
        </w:tc>
        <w:tc>
          <w:tcPr>
            <w:tcW w:w="830" w:type="pct"/>
          </w:tcPr>
          <w:p w14:paraId="7F2E74CC" w14:textId="77777777" w:rsidR="00EC0E95" w:rsidRPr="00651796" w:rsidRDefault="00EC0E95" w:rsidP="00047DBF">
            <w:pPr>
              <w:spacing w:line="360" w:lineRule="auto"/>
            </w:pPr>
            <w:r w:rsidRPr="00651796">
              <w:t>MTCNN</w:t>
            </w:r>
          </w:p>
        </w:tc>
        <w:tc>
          <w:tcPr>
            <w:tcW w:w="828" w:type="pct"/>
          </w:tcPr>
          <w:p w14:paraId="3443BBA2" w14:textId="77777777" w:rsidR="00EC0E95" w:rsidRPr="00651796" w:rsidRDefault="00EC0E95" w:rsidP="00047DBF">
            <w:pPr>
              <w:spacing w:line="360" w:lineRule="auto"/>
            </w:pPr>
            <w:r w:rsidRPr="00651796">
              <w:t>SSD</w:t>
            </w:r>
          </w:p>
        </w:tc>
        <w:tc>
          <w:tcPr>
            <w:tcW w:w="817" w:type="pct"/>
          </w:tcPr>
          <w:p w14:paraId="258203B4" w14:textId="77777777" w:rsidR="00EC0E95" w:rsidRPr="00651796" w:rsidRDefault="00EC0E95" w:rsidP="00047DBF">
            <w:pPr>
              <w:spacing w:line="360" w:lineRule="auto"/>
            </w:pPr>
            <w:r w:rsidRPr="00651796">
              <w:t>MMOD</w:t>
            </w:r>
          </w:p>
        </w:tc>
      </w:tr>
      <w:tr w:rsidR="00EC0E95" w14:paraId="6B903AF5" w14:textId="77777777" w:rsidTr="001C52DB">
        <w:tc>
          <w:tcPr>
            <w:tcW w:w="810" w:type="pct"/>
          </w:tcPr>
          <w:p w14:paraId="0C955D58" w14:textId="77777777" w:rsidR="00EC0E95" w:rsidRPr="00651796" w:rsidRDefault="00EC0E95" w:rsidP="00047DBF">
            <w:pPr>
              <w:spacing w:line="360" w:lineRule="auto"/>
            </w:pPr>
            <w:r w:rsidRPr="00651796">
              <w:t>CPU Load Before (%)</w:t>
            </w:r>
          </w:p>
        </w:tc>
        <w:tc>
          <w:tcPr>
            <w:tcW w:w="857" w:type="pct"/>
          </w:tcPr>
          <w:p w14:paraId="592AB19D" w14:textId="77777777" w:rsidR="00EC0E95" w:rsidRPr="00651796" w:rsidRDefault="00EC0E95" w:rsidP="00047DBF">
            <w:pPr>
              <w:spacing w:line="360" w:lineRule="auto"/>
            </w:pPr>
            <w:r w:rsidRPr="00651796">
              <w:t>2.56</w:t>
            </w:r>
          </w:p>
        </w:tc>
        <w:tc>
          <w:tcPr>
            <w:tcW w:w="858" w:type="pct"/>
          </w:tcPr>
          <w:p w14:paraId="55ECBA29" w14:textId="77777777" w:rsidR="00EC0E95" w:rsidRPr="00651796" w:rsidRDefault="00EC0E95" w:rsidP="00047DBF">
            <w:pPr>
              <w:spacing w:line="360" w:lineRule="auto"/>
            </w:pPr>
            <w:r w:rsidRPr="00651796">
              <w:t>11.55</w:t>
            </w:r>
          </w:p>
        </w:tc>
        <w:tc>
          <w:tcPr>
            <w:tcW w:w="830" w:type="pct"/>
          </w:tcPr>
          <w:p w14:paraId="75AEA6D6" w14:textId="77777777" w:rsidR="00EC0E95" w:rsidRPr="00651796" w:rsidRDefault="00EC0E95" w:rsidP="00047DBF">
            <w:pPr>
              <w:spacing w:line="360" w:lineRule="auto"/>
            </w:pPr>
            <w:r w:rsidRPr="00651796">
              <w:t>2.47</w:t>
            </w:r>
          </w:p>
        </w:tc>
        <w:tc>
          <w:tcPr>
            <w:tcW w:w="828" w:type="pct"/>
          </w:tcPr>
          <w:p w14:paraId="484347D1" w14:textId="77777777" w:rsidR="00EC0E95" w:rsidRPr="00651796" w:rsidRDefault="00EC0E95" w:rsidP="00047DBF">
            <w:pPr>
              <w:spacing w:line="360" w:lineRule="auto"/>
            </w:pPr>
            <w:r w:rsidRPr="00651796">
              <w:t>11.48</w:t>
            </w:r>
          </w:p>
        </w:tc>
        <w:tc>
          <w:tcPr>
            <w:tcW w:w="817" w:type="pct"/>
          </w:tcPr>
          <w:p w14:paraId="5827024D" w14:textId="77777777" w:rsidR="00EC0E95" w:rsidRPr="00651796" w:rsidRDefault="00EC0E95" w:rsidP="00047DBF">
            <w:pPr>
              <w:spacing w:line="360" w:lineRule="auto"/>
            </w:pPr>
            <w:r w:rsidRPr="00651796">
              <w:t>2.21</w:t>
            </w:r>
          </w:p>
        </w:tc>
      </w:tr>
      <w:tr w:rsidR="00EC0E95" w14:paraId="352DD577" w14:textId="77777777" w:rsidTr="001C52DB">
        <w:tc>
          <w:tcPr>
            <w:tcW w:w="810" w:type="pct"/>
          </w:tcPr>
          <w:p w14:paraId="1732B3EE" w14:textId="77777777" w:rsidR="00EC0E95" w:rsidRPr="00651796" w:rsidRDefault="00EC0E95" w:rsidP="00047DBF">
            <w:pPr>
              <w:spacing w:line="360" w:lineRule="auto"/>
            </w:pPr>
            <w:r w:rsidRPr="00651796">
              <w:t>CPU Load After (%)</w:t>
            </w:r>
          </w:p>
        </w:tc>
        <w:tc>
          <w:tcPr>
            <w:tcW w:w="857" w:type="pct"/>
          </w:tcPr>
          <w:p w14:paraId="0F2D6CBC" w14:textId="77777777" w:rsidR="00EC0E95" w:rsidRPr="00651796" w:rsidRDefault="00EC0E95" w:rsidP="00047DBF">
            <w:pPr>
              <w:spacing w:line="360" w:lineRule="auto"/>
            </w:pPr>
            <w:r>
              <w:t>9</w:t>
            </w:r>
            <w:r w:rsidRPr="00651796">
              <w:t>.52</w:t>
            </w:r>
          </w:p>
        </w:tc>
        <w:tc>
          <w:tcPr>
            <w:tcW w:w="858" w:type="pct"/>
          </w:tcPr>
          <w:p w14:paraId="5CB10F68" w14:textId="77777777" w:rsidR="00EC0E95" w:rsidRPr="00651796" w:rsidRDefault="00EC0E95" w:rsidP="00047DBF">
            <w:pPr>
              <w:spacing w:line="360" w:lineRule="auto"/>
            </w:pPr>
            <w:r w:rsidRPr="00651796">
              <w:t>27.63</w:t>
            </w:r>
          </w:p>
        </w:tc>
        <w:tc>
          <w:tcPr>
            <w:tcW w:w="830" w:type="pct"/>
          </w:tcPr>
          <w:p w14:paraId="0FA901F2" w14:textId="77777777" w:rsidR="00EC0E95" w:rsidRPr="00651796" w:rsidRDefault="00EC0E95" w:rsidP="00047DBF">
            <w:pPr>
              <w:spacing w:line="360" w:lineRule="auto"/>
            </w:pPr>
            <w:r w:rsidRPr="00651796">
              <w:t>12.39</w:t>
            </w:r>
          </w:p>
        </w:tc>
        <w:tc>
          <w:tcPr>
            <w:tcW w:w="828" w:type="pct"/>
          </w:tcPr>
          <w:p w14:paraId="61BC4960" w14:textId="77777777" w:rsidR="00EC0E95" w:rsidRPr="00651796" w:rsidRDefault="00EC0E95" w:rsidP="00047DBF">
            <w:pPr>
              <w:spacing w:line="360" w:lineRule="auto"/>
            </w:pPr>
            <w:r w:rsidRPr="00651796">
              <w:t>28.05</w:t>
            </w:r>
          </w:p>
        </w:tc>
        <w:tc>
          <w:tcPr>
            <w:tcW w:w="817" w:type="pct"/>
          </w:tcPr>
          <w:p w14:paraId="0F57C504" w14:textId="77777777" w:rsidR="00EC0E95" w:rsidRPr="00651796" w:rsidRDefault="00EC0E95" w:rsidP="00047DBF">
            <w:pPr>
              <w:spacing w:line="360" w:lineRule="auto"/>
            </w:pPr>
            <w:r w:rsidRPr="00651796">
              <w:t>12.48</w:t>
            </w:r>
          </w:p>
        </w:tc>
      </w:tr>
      <w:tr w:rsidR="00EC0E95" w14:paraId="3959C8E4" w14:textId="77777777" w:rsidTr="001C52DB">
        <w:tc>
          <w:tcPr>
            <w:tcW w:w="810" w:type="pct"/>
          </w:tcPr>
          <w:p w14:paraId="3A62F3BF" w14:textId="77777777" w:rsidR="00EC0E95" w:rsidRPr="00651796" w:rsidRDefault="00EC0E95" w:rsidP="00047DBF">
            <w:pPr>
              <w:spacing w:line="360" w:lineRule="auto"/>
            </w:pPr>
            <w:r w:rsidRPr="00651796">
              <w:t>Difference (%)</w:t>
            </w:r>
          </w:p>
        </w:tc>
        <w:tc>
          <w:tcPr>
            <w:tcW w:w="857" w:type="pct"/>
          </w:tcPr>
          <w:p w14:paraId="012DC51A" w14:textId="77777777" w:rsidR="00EC0E95" w:rsidRPr="00651796" w:rsidRDefault="00EC0E95" w:rsidP="00047DBF">
            <w:pPr>
              <w:spacing w:line="360" w:lineRule="auto"/>
            </w:pPr>
            <w:r w:rsidRPr="00651796">
              <w:t>6.96.</w:t>
            </w:r>
          </w:p>
        </w:tc>
        <w:tc>
          <w:tcPr>
            <w:tcW w:w="858" w:type="pct"/>
          </w:tcPr>
          <w:p w14:paraId="53EF1A56" w14:textId="77777777" w:rsidR="00EC0E95" w:rsidRPr="00651796" w:rsidRDefault="00EC0E95" w:rsidP="00047DBF">
            <w:pPr>
              <w:spacing w:line="360" w:lineRule="auto"/>
            </w:pPr>
            <w:r w:rsidRPr="00651796">
              <w:t>16.08</w:t>
            </w:r>
          </w:p>
        </w:tc>
        <w:tc>
          <w:tcPr>
            <w:tcW w:w="830" w:type="pct"/>
          </w:tcPr>
          <w:p w14:paraId="16D22F4F" w14:textId="77777777" w:rsidR="00EC0E95" w:rsidRPr="00651796" w:rsidRDefault="00EC0E95" w:rsidP="00047DBF">
            <w:pPr>
              <w:spacing w:line="360" w:lineRule="auto"/>
            </w:pPr>
            <w:r w:rsidRPr="00651796">
              <w:t>9.92</w:t>
            </w:r>
          </w:p>
        </w:tc>
        <w:tc>
          <w:tcPr>
            <w:tcW w:w="828" w:type="pct"/>
          </w:tcPr>
          <w:p w14:paraId="186DB561" w14:textId="77777777" w:rsidR="00EC0E95" w:rsidRPr="00651796" w:rsidRDefault="00EC0E95" w:rsidP="00047DBF">
            <w:pPr>
              <w:spacing w:line="360" w:lineRule="auto"/>
            </w:pPr>
            <w:r w:rsidRPr="00651796">
              <w:t>16.57</w:t>
            </w:r>
          </w:p>
        </w:tc>
        <w:tc>
          <w:tcPr>
            <w:tcW w:w="817" w:type="pct"/>
          </w:tcPr>
          <w:p w14:paraId="43D40F3F" w14:textId="77777777" w:rsidR="00EC0E95" w:rsidRPr="00651796" w:rsidRDefault="00EC0E95" w:rsidP="00047DBF">
            <w:pPr>
              <w:spacing w:line="360" w:lineRule="auto"/>
            </w:pPr>
            <w:r w:rsidRPr="00651796">
              <w:t>10.27</w:t>
            </w:r>
          </w:p>
        </w:tc>
      </w:tr>
    </w:tbl>
    <w:p w14:paraId="447CA6F9" w14:textId="77777777" w:rsidR="00EC0E95" w:rsidRDefault="00EC0E95" w:rsidP="00047DBF">
      <w:pPr>
        <w:pStyle w:val="Caption"/>
        <w:spacing w:line="360" w:lineRule="auto"/>
      </w:pPr>
    </w:p>
    <w:p w14:paraId="7D1E779E" w14:textId="79C481A7" w:rsidR="00EC0E95" w:rsidRPr="00590E84" w:rsidRDefault="002060DA" w:rsidP="00047DBF">
      <w:pPr>
        <w:pStyle w:val="Caption"/>
        <w:spacing w:line="360" w:lineRule="auto"/>
      </w:pPr>
      <w:bookmarkStart w:id="23" w:name="_Toc113217068"/>
      <w:r>
        <w:br w:type="column"/>
      </w:r>
      <w:r w:rsidR="00EC0E95" w:rsidRPr="00590E84">
        <w:lastRenderedPageBreak/>
        <w:t xml:space="preserve">Table </w:t>
      </w:r>
      <w:r w:rsidR="00EC0E95" w:rsidRPr="00590E84">
        <w:fldChar w:fldCharType="begin"/>
      </w:r>
      <w:r w:rsidR="00EC0E95" w:rsidRPr="00590E84">
        <w:instrText xml:space="preserve"> SEQ Table \* ARABIC </w:instrText>
      </w:r>
      <w:r w:rsidR="00EC0E95" w:rsidRPr="00590E84">
        <w:fldChar w:fldCharType="separate"/>
      </w:r>
      <w:r w:rsidR="00EE6D52">
        <w:rPr>
          <w:noProof/>
        </w:rPr>
        <w:t>3</w:t>
      </w:r>
      <w:r w:rsidR="00EC0E95" w:rsidRPr="00590E84">
        <w:fldChar w:fldCharType="end"/>
      </w:r>
      <w:r w:rsidR="00EC0E95" w:rsidRPr="00590E84">
        <w:t>. RAM Use Comparison by Detector</w:t>
      </w:r>
      <w:bookmarkEnd w:id="23"/>
    </w:p>
    <w:tbl>
      <w:tblPr>
        <w:tblStyle w:val="APAReport"/>
        <w:tblW w:w="0" w:type="auto"/>
        <w:tblLook w:val="04A0" w:firstRow="1" w:lastRow="0" w:firstColumn="1" w:lastColumn="0" w:noHBand="0" w:noVBand="1"/>
      </w:tblPr>
      <w:tblGrid>
        <w:gridCol w:w="1560"/>
        <w:gridCol w:w="1560"/>
        <w:gridCol w:w="1560"/>
        <w:gridCol w:w="1560"/>
        <w:gridCol w:w="1560"/>
        <w:gridCol w:w="1560"/>
      </w:tblGrid>
      <w:tr w:rsidR="00EC0E95" w:rsidRPr="00651796" w14:paraId="7B68AE3C" w14:textId="77777777" w:rsidTr="001C52DB">
        <w:trPr>
          <w:cnfStyle w:val="100000000000" w:firstRow="1" w:lastRow="0" w:firstColumn="0" w:lastColumn="0" w:oddVBand="0" w:evenVBand="0" w:oddHBand="0" w:evenHBand="0" w:firstRowFirstColumn="0" w:firstRowLastColumn="0" w:lastRowFirstColumn="0" w:lastRowLastColumn="0"/>
        </w:trPr>
        <w:tc>
          <w:tcPr>
            <w:tcW w:w="1560" w:type="dxa"/>
          </w:tcPr>
          <w:p w14:paraId="14DFEE73" w14:textId="77777777" w:rsidR="00EC0E95" w:rsidRPr="00651796" w:rsidRDefault="00EC0E95" w:rsidP="00047DBF">
            <w:pPr>
              <w:pStyle w:val="NoSpacing"/>
              <w:spacing w:line="360" w:lineRule="auto"/>
            </w:pPr>
            <w:r w:rsidRPr="00651796">
              <w:t>Detector</w:t>
            </w:r>
          </w:p>
        </w:tc>
        <w:tc>
          <w:tcPr>
            <w:tcW w:w="1560" w:type="dxa"/>
          </w:tcPr>
          <w:p w14:paraId="6DCB639A" w14:textId="77777777" w:rsidR="00EC0E95" w:rsidRPr="00651796" w:rsidRDefault="00EC0E95" w:rsidP="00047DBF">
            <w:pPr>
              <w:pStyle w:val="NoSpacing"/>
              <w:spacing w:line="360" w:lineRule="auto"/>
            </w:pPr>
            <w:r w:rsidRPr="00651796">
              <w:t>HOG</w:t>
            </w:r>
          </w:p>
        </w:tc>
        <w:tc>
          <w:tcPr>
            <w:tcW w:w="1560" w:type="dxa"/>
          </w:tcPr>
          <w:p w14:paraId="2EB90322" w14:textId="77777777" w:rsidR="00EC0E95" w:rsidRPr="00651796" w:rsidRDefault="00EC0E95" w:rsidP="00047DBF">
            <w:pPr>
              <w:pStyle w:val="NoSpacing"/>
              <w:spacing w:line="360" w:lineRule="auto"/>
            </w:pPr>
            <w:r w:rsidRPr="00651796">
              <w:t>Haar Cascade</w:t>
            </w:r>
          </w:p>
        </w:tc>
        <w:tc>
          <w:tcPr>
            <w:tcW w:w="1560" w:type="dxa"/>
          </w:tcPr>
          <w:p w14:paraId="0AB9F051" w14:textId="77777777" w:rsidR="00EC0E95" w:rsidRPr="00651796" w:rsidRDefault="00EC0E95" w:rsidP="00047DBF">
            <w:pPr>
              <w:pStyle w:val="NoSpacing"/>
              <w:spacing w:line="360" w:lineRule="auto"/>
            </w:pPr>
            <w:r w:rsidRPr="00651796">
              <w:t>MTCNN</w:t>
            </w:r>
          </w:p>
        </w:tc>
        <w:tc>
          <w:tcPr>
            <w:tcW w:w="1560" w:type="dxa"/>
          </w:tcPr>
          <w:p w14:paraId="1A451969" w14:textId="77777777" w:rsidR="00EC0E95" w:rsidRPr="00651796" w:rsidRDefault="00EC0E95" w:rsidP="00047DBF">
            <w:pPr>
              <w:pStyle w:val="NoSpacing"/>
              <w:spacing w:line="360" w:lineRule="auto"/>
            </w:pPr>
            <w:r w:rsidRPr="00651796">
              <w:t>SSD</w:t>
            </w:r>
          </w:p>
        </w:tc>
        <w:tc>
          <w:tcPr>
            <w:tcW w:w="1560" w:type="dxa"/>
          </w:tcPr>
          <w:p w14:paraId="67EC9DA5" w14:textId="77777777" w:rsidR="00EC0E95" w:rsidRPr="00651796" w:rsidRDefault="00EC0E95" w:rsidP="00047DBF">
            <w:pPr>
              <w:pStyle w:val="NoSpacing"/>
              <w:spacing w:line="360" w:lineRule="auto"/>
            </w:pPr>
            <w:r w:rsidRPr="00651796">
              <w:t>MMOD</w:t>
            </w:r>
          </w:p>
        </w:tc>
      </w:tr>
      <w:tr w:rsidR="00EC0E95" w:rsidRPr="00651796" w14:paraId="4E323F2C" w14:textId="77777777" w:rsidTr="001C52DB">
        <w:tc>
          <w:tcPr>
            <w:tcW w:w="1560" w:type="dxa"/>
          </w:tcPr>
          <w:p w14:paraId="79F13831" w14:textId="77777777" w:rsidR="00EC0E95" w:rsidRPr="00651796" w:rsidRDefault="00EC0E95" w:rsidP="00047DBF">
            <w:pPr>
              <w:pStyle w:val="NoSpacing"/>
              <w:spacing w:line="360" w:lineRule="auto"/>
            </w:pPr>
            <w:r w:rsidRPr="00651796">
              <w:t>RAM Before (GB)</w:t>
            </w:r>
          </w:p>
        </w:tc>
        <w:tc>
          <w:tcPr>
            <w:tcW w:w="1560" w:type="dxa"/>
          </w:tcPr>
          <w:p w14:paraId="3605AE81" w14:textId="77777777" w:rsidR="00EC0E95" w:rsidRPr="00651796" w:rsidRDefault="00EC0E95" w:rsidP="00047DBF">
            <w:pPr>
              <w:pStyle w:val="NoSpacing"/>
              <w:spacing w:line="360" w:lineRule="auto"/>
            </w:pPr>
            <w:r w:rsidRPr="00651796">
              <w:t>7.8</w:t>
            </w:r>
          </w:p>
        </w:tc>
        <w:tc>
          <w:tcPr>
            <w:tcW w:w="1560" w:type="dxa"/>
          </w:tcPr>
          <w:p w14:paraId="13046AB3" w14:textId="77777777" w:rsidR="00EC0E95" w:rsidRPr="00651796" w:rsidRDefault="00EC0E95" w:rsidP="00047DBF">
            <w:pPr>
              <w:pStyle w:val="NoSpacing"/>
              <w:spacing w:line="360" w:lineRule="auto"/>
            </w:pPr>
            <w:r w:rsidRPr="00651796">
              <w:t>6.2</w:t>
            </w:r>
          </w:p>
        </w:tc>
        <w:tc>
          <w:tcPr>
            <w:tcW w:w="1560" w:type="dxa"/>
          </w:tcPr>
          <w:p w14:paraId="2B7E14B8" w14:textId="77777777" w:rsidR="00EC0E95" w:rsidRPr="00651796" w:rsidRDefault="00EC0E95" w:rsidP="00047DBF">
            <w:pPr>
              <w:pStyle w:val="NoSpacing"/>
              <w:spacing w:line="360" w:lineRule="auto"/>
            </w:pPr>
            <w:r w:rsidRPr="00651796">
              <w:t>10.7</w:t>
            </w:r>
          </w:p>
        </w:tc>
        <w:tc>
          <w:tcPr>
            <w:tcW w:w="1560" w:type="dxa"/>
          </w:tcPr>
          <w:p w14:paraId="1EED9975" w14:textId="77777777" w:rsidR="00EC0E95" w:rsidRPr="00651796" w:rsidRDefault="00EC0E95" w:rsidP="00047DBF">
            <w:pPr>
              <w:pStyle w:val="NoSpacing"/>
              <w:spacing w:line="360" w:lineRule="auto"/>
            </w:pPr>
            <w:r w:rsidRPr="00651796">
              <w:t>6.2</w:t>
            </w:r>
          </w:p>
        </w:tc>
        <w:tc>
          <w:tcPr>
            <w:tcW w:w="1560" w:type="dxa"/>
          </w:tcPr>
          <w:p w14:paraId="1C24E357" w14:textId="77777777" w:rsidR="00EC0E95" w:rsidRPr="00651796" w:rsidRDefault="00EC0E95" w:rsidP="00047DBF">
            <w:pPr>
              <w:pStyle w:val="NoSpacing"/>
              <w:spacing w:line="360" w:lineRule="auto"/>
            </w:pPr>
            <w:r w:rsidRPr="00651796">
              <w:t>10.9</w:t>
            </w:r>
          </w:p>
        </w:tc>
      </w:tr>
      <w:tr w:rsidR="00EC0E95" w:rsidRPr="00651796" w14:paraId="1551BE1F" w14:textId="77777777" w:rsidTr="001C52DB">
        <w:tc>
          <w:tcPr>
            <w:tcW w:w="1560" w:type="dxa"/>
          </w:tcPr>
          <w:p w14:paraId="78AE4828" w14:textId="77777777" w:rsidR="00EC0E95" w:rsidRPr="00651796" w:rsidRDefault="00EC0E95" w:rsidP="00047DBF">
            <w:pPr>
              <w:pStyle w:val="NoSpacing"/>
              <w:spacing w:line="360" w:lineRule="auto"/>
            </w:pPr>
            <w:r w:rsidRPr="00651796">
              <w:t>RAM During (GB)</w:t>
            </w:r>
          </w:p>
        </w:tc>
        <w:tc>
          <w:tcPr>
            <w:tcW w:w="1560" w:type="dxa"/>
          </w:tcPr>
          <w:p w14:paraId="51132A2E" w14:textId="77777777" w:rsidR="00EC0E95" w:rsidRPr="00651796" w:rsidRDefault="00EC0E95" w:rsidP="00047DBF">
            <w:pPr>
              <w:pStyle w:val="NoSpacing"/>
              <w:spacing w:line="360" w:lineRule="auto"/>
            </w:pPr>
            <w:r w:rsidRPr="00651796">
              <w:t>8.2</w:t>
            </w:r>
          </w:p>
        </w:tc>
        <w:tc>
          <w:tcPr>
            <w:tcW w:w="1560" w:type="dxa"/>
          </w:tcPr>
          <w:p w14:paraId="67460618" w14:textId="77777777" w:rsidR="00EC0E95" w:rsidRPr="00651796" w:rsidRDefault="00EC0E95" w:rsidP="00047DBF">
            <w:pPr>
              <w:pStyle w:val="NoSpacing"/>
              <w:spacing w:line="360" w:lineRule="auto"/>
            </w:pPr>
            <w:r w:rsidRPr="00651796">
              <w:t>6.8</w:t>
            </w:r>
          </w:p>
        </w:tc>
        <w:tc>
          <w:tcPr>
            <w:tcW w:w="1560" w:type="dxa"/>
          </w:tcPr>
          <w:p w14:paraId="0464A954" w14:textId="77777777" w:rsidR="00EC0E95" w:rsidRPr="00651796" w:rsidRDefault="00EC0E95" w:rsidP="00047DBF">
            <w:pPr>
              <w:pStyle w:val="NoSpacing"/>
              <w:spacing w:line="360" w:lineRule="auto"/>
            </w:pPr>
            <w:r w:rsidRPr="00651796">
              <w:t>11.1</w:t>
            </w:r>
          </w:p>
        </w:tc>
        <w:tc>
          <w:tcPr>
            <w:tcW w:w="1560" w:type="dxa"/>
          </w:tcPr>
          <w:p w14:paraId="24C0B07E" w14:textId="77777777" w:rsidR="00EC0E95" w:rsidRPr="00651796" w:rsidRDefault="00EC0E95" w:rsidP="00047DBF">
            <w:pPr>
              <w:pStyle w:val="NoSpacing"/>
              <w:spacing w:line="360" w:lineRule="auto"/>
            </w:pPr>
            <w:r w:rsidRPr="00651796">
              <w:t>6.7</w:t>
            </w:r>
          </w:p>
        </w:tc>
        <w:tc>
          <w:tcPr>
            <w:tcW w:w="1560" w:type="dxa"/>
          </w:tcPr>
          <w:p w14:paraId="0F3F955D" w14:textId="77777777" w:rsidR="00EC0E95" w:rsidRPr="00651796" w:rsidRDefault="00EC0E95" w:rsidP="00047DBF">
            <w:pPr>
              <w:pStyle w:val="NoSpacing"/>
              <w:spacing w:line="360" w:lineRule="auto"/>
            </w:pPr>
            <w:r w:rsidRPr="00651796">
              <w:t>13.9</w:t>
            </w:r>
          </w:p>
        </w:tc>
      </w:tr>
      <w:tr w:rsidR="00EC0E95" w:rsidRPr="00651796" w14:paraId="09DE3B5D" w14:textId="77777777" w:rsidTr="001C52DB">
        <w:tc>
          <w:tcPr>
            <w:tcW w:w="1560" w:type="dxa"/>
          </w:tcPr>
          <w:p w14:paraId="7BF75A9D" w14:textId="77777777" w:rsidR="00EC0E95" w:rsidRPr="00651796" w:rsidRDefault="00EC0E95" w:rsidP="00047DBF">
            <w:pPr>
              <w:pStyle w:val="NoSpacing"/>
              <w:spacing w:line="360" w:lineRule="auto"/>
            </w:pPr>
            <w:r w:rsidRPr="00651796">
              <w:t>Difference (GB)</w:t>
            </w:r>
          </w:p>
        </w:tc>
        <w:tc>
          <w:tcPr>
            <w:tcW w:w="1560" w:type="dxa"/>
          </w:tcPr>
          <w:p w14:paraId="5B5C3172" w14:textId="77777777" w:rsidR="00EC0E95" w:rsidRPr="00651796" w:rsidRDefault="00EC0E95" w:rsidP="00047DBF">
            <w:pPr>
              <w:pStyle w:val="NoSpacing"/>
              <w:spacing w:line="360" w:lineRule="auto"/>
            </w:pPr>
            <w:r w:rsidRPr="00651796">
              <w:t>0.4</w:t>
            </w:r>
          </w:p>
        </w:tc>
        <w:tc>
          <w:tcPr>
            <w:tcW w:w="1560" w:type="dxa"/>
          </w:tcPr>
          <w:p w14:paraId="7AE1B85B" w14:textId="77777777" w:rsidR="00EC0E95" w:rsidRPr="00651796" w:rsidRDefault="00EC0E95" w:rsidP="00047DBF">
            <w:pPr>
              <w:pStyle w:val="NoSpacing"/>
              <w:spacing w:line="360" w:lineRule="auto"/>
            </w:pPr>
            <w:r w:rsidRPr="00651796">
              <w:t>0.6</w:t>
            </w:r>
          </w:p>
        </w:tc>
        <w:tc>
          <w:tcPr>
            <w:tcW w:w="1560" w:type="dxa"/>
          </w:tcPr>
          <w:p w14:paraId="406A6203" w14:textId="77777777" w:rsidR="00EC0E95" w:rsidRPr="00651796" w:rsidRDefault="00EC0E95" w:rsidP="00047DBF">
            <w:pPr>
              <w:pStyle w:val="NoSpacing"/>
              <w:spacing w:line="360" w:lineRule="auto"/>
            </w:pPr>
            <w:r w:rsidRPr="00651796">
              <w:t>0.4</w:t>
            </w:r>
          </w:p>
        </w:tc>
        <w:tc>
          <w:tcPr>
            <w:tcW w:w="1560" w:type="dxa"/>
          </w:tcPr>
          <w:p w14:paraId="4C3ED6BE" w14:textId="77777777" w:rsidR="00EC0E95" w:rsidRPr="00651796" w:rsidRDefault="00EC0E95" w:rsidP="00047DBF">
            <w:pPr>
              <w:pStyle w:val="NoSpacing"/>
              <w:spacing w:line="360" w:lineRule="auto"/>
            </w:pPr>
            <w:r w:rsidRPr="00651796">
              <w:t>0.5</w:t>
            </w:r>
          </w:p>
        </w:tc>
        <w:tc>
          <w:tcPr>
            <w:tcW w:w="1560" w:type="dxa"/>
          </w:tcPr>
          <w:p w14:paraId="21C12612" w14:textId="77777777" w:rsidR="00EC0E95" w:rsidRPr="00651796" w:rsidRDefault="00EC0E95" w:rsidP="00047DBF">
            <w:pPr>
              <w:pStyle w:val="NoSpacing"/>
              <w:spacing w:line="360" w:lineRule="auto"/>
            </w:pPr>
            <w:r w:rsidRPr="00651796">
              <w:t>3.0</w:t>
            </w:r>
          </w:p>
        </w:tc>
      </w:tr>
    </w:tbl>
    <w:p w14:paraId="2D980274" w14:textId="77777777" w:rsidR="00EC0E95" w:rsidRPr="005D28CD" w:rsidRDefault="00EC0E95" w:rsidP="00047DBF">
      <w:pPr>
        <w:spacing w:line="360" w:lineRule="auto"/>
      </w:pPr>
    </w:p>
    <w:p w14:paraId="3BA2E14D" w14:textId="77777777" w:rsidR="00EC0E95" w:rsidRPr="00C43C11" w:rsidRDefault="00EC0E95" w:rsidP="002B704E">
      <w:pPr>
        <w:pStyle w:val="Heading3"/>
      </w:pPr>
      <w:bookmarkStart w:id="24" w:name="_Toc113797671"/>
      <w:r>
        <w:t>Analysis</w:t>
      </w:r>
      <w:bookmarkEnd w:id="24"/>
    </w:p>
    <w:p w14:paraId="72AA138C" w14:textId="77777777" w:rsidR="00EC0E95" w:rsidRDefault="00EC0E95" w:rsidP="00047DBF">
      <w:pPr>
        <w:spacing w:line="360" w:lineRule="auto"/>
      </w:pPr>
      <w:r>
        <w:t xml:space="preserve">While Haar Cascade is one of the fastest methods (avg. 27.22 frames per second), it has the lowest accuracy out of all tested (approx. 50%). Using Haar Cascade may lead to production of inaccurate data even with the error prevention procedures (described in the next section) in place. </w:t>
      </w:r>
    </w:p>
    <w:p w14:paraId="01BCD421" w14:textId="77777777" w:rsidR="00EC0E95" w:rsidRDefault="00EC0E95" w:rsidP="00047DBF">
      <w:pPr>
        <w:spacing w:line="360" w:lineRule="auto"/>
      </w:pPr>
      <w:r>
        <w:t>HOG is another legacy method that does not compete with the state-of-the-art methods. Not only is the accuracy just approximately 10% better than Haar Cascade but it is also much slower (avg. 2.87 frames per second), despite loading the CPU the least, while using as much RAM as MTCNN.</w:t>
      </w:r>
    </w:p>
    <w:p w14:paraId="4422A99D" w14:textId="77777777" w:rsidR="00EC0E95" w:rsidRDefault="00EC0E95" w:rsidP="00047DBF">
      <w:pPr>
        <w:spacing w:line="360" w:lineRule="auto"/>
      </w:pPr>
    </w:p>
    <w:p w14:paraId="00D1CBA6" w14:textId="77777777" w:rsidR="00EC0E95" w:rsidRDefault="00EC0E95" w:rsidP="00047DBF">
      <w:pPr>
        <w:spacing w:line="360" w:lineRule="auto"/>
      </w:pPr>
      <w:r>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0B7E6118" w14:textId="77777777" w:rsidR="00EC0E95" w:rsidRDefault="00EC0E95" w:rsidP="00047DBF">
      <w:pPr>
        <w:spacing w:line="360" w:lineRule="auto"/>
      </w:pPr>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0A5F9BA2" w14:textId="77777777" w:rsidR="00EC0E95" w:rsidRDefault="00EC0E95" w:rsidP="00047DBF">
      <w:pPr>
        <w:spacing w:line="360" w:lineRule="auto"/>
      </w:pPr>
      <w:r>
        <w:t>SSD is the perfect detector for real time applications due to its fast speed of detection (avg. 25.5 frames per second), high accuracy (approx. 88%) and low resources requirements – lower than Haar Cascade in terms of RAM used and approximately the same CPU Load.</w:t>
      </w:r>
    </w:p>
    <w:p w14:paraId="10E24087" w14:textId="77777777" w:rsidR="00EC0E95" w:rsidRPr="00C43C11" w:rsidRDefault="00EC0E95" w:rsidP="002B704E">
      <w:pPr>
        <w:pStyle w:val="Heading3"/>
      </w:pPr>
      <w:bookmarkStart w:id="25" w:name="_Toc113797672"/>
      <w:r>
        <w:t>Conclusion</w:t>
      </w:r>
      <w:bookmarkEnd w:id="25"/>
    </w:p>
    <w:p w14:paraId="0232B0D9" w14:textId="52D22C62" w:rsidR="00EC0E95" w:rsidRDefault="00EC0E95" w:rsidP="00047DBF">
      <w:pPr>
        <w:spacing w:line="360" w:lineRule="auto"/>
      </w:pPr>
      <w:r>
        <w:t>While all the detectors have their advantages and disadvantages, Single Shot Multibox Detector (SSD) is the perfect detector for real time applications with its low resource use, high speed, and accuracy.</w:t>
      </w:r>
    </w:p>
    <w:p w14:paraId="03B8868E" w14:textId="2DCCF1FE" w:rsidR="008719EE" w:rsidRDefault="008719EE" w:rsidP="00047DBF">
      <w:pPr>
        <w:pStyle w:val="Heading20"/>
        <w:spacing w:line="360" w:lineRule="auto"/>
      </w:pPr>
      <w:r>
        <w:br w:type="column"/>
      </w:r>
      <w:bookmarkStart w:id="26" w:name="_Toc113797673"/>
      <w:r w:rsidR="00F901A2">
        <w:lastRenderedPageBreak/>
        <w:t>2.</w:t>
      </w:r>
      <w:r>
        <w:t>2. Single Shot Multibox Detector (SSD)</w:t>
      </w:r>
      <w:bookmarkEnd w:id="26"/>
    </w:p>
    <w:p w14:paraId="590E9E92" w14:textId="77777777" w:rsidR="008719EE" w:rsidRDefault="008719EE" w:rsidP="00047DBF">
      <w:pPr>
        <w:spacing w:line="360" w:lineRule="auto"/>
      </w:pPr>
      <w:r>
        <w:t xml:space="preserve">SSD is a method for detecting objects in images using a single neural network. Compared to methods that require object proposals, it is easy to train because it does not rely on proposal generation or subsequent pixel (or feature) resampling and encapsulates all computation in a single network. </w:t>
      </w:r>
      <w:r w:rsidRPr="00E11867">
        <w:t>[1]</w:t>
      </w:r>
      <w:r>
        <w:t xml:space="preserve"> Hence, integration into face recognition pipelines does not entail a cost that would normally appear when switching detectors. </w:t>
      </w:r>
      <w:r w:rsidRPr="00B54787">
        <w:t>SSD is the first deep learning-based method that does not resample pixels or features for bounding box hypothesis and is as accurate as the methods that do while maintaining higher speeds of detection.</w:t>
      </w:r>
    </w:p>
    <w:p w14:paraId="20E62E98" w14:textId="1263651B" w:rsidR="008719EE" w:rsidRDefault="008719EE" w:rsidP="00047DBF">
      <w:pPr>
        <w:spacing w:line="360" w:lineRule="auto"/>
      </w:pPr>
      <w:r>
        <w:t>This section covers the detection method in detail. Some experiments regarding comparison to other state-of-the-art solutions have already been conducted and analyzed in</w:t>
      </w:r>
      <w:r w:rsidR="00B54103">
        <w:t xml:space="preserve"> the Section 2.1</w:t>
      </w:r>
      <w:r>
        <w:t xml:space="preserve">. </w:t>
      </w:r>
    </w:p>
    <w:p w14:paraId="399631BF" w14:textId="77777777" w:rsidR="008719EE" w:rsidRDefault="008719EE" w:rsidP="002B704E">
      <w:pPr>
        <w:pStyle w:val="Heading3"/>
      </w:pPr>
      <w:bookmarkStart w:id="27" w:name="_Toc113797674"/>
      <w:r>
        <w:t>Architecture</w:t>
      </w:r>
      <w:bookmarkEnd w:id="27"/>
    </w:p>
    <w:p w14:paraId="51FF2C86" w14:textId="27B402BC" w:rsidR="008719EE" w:rsidRDefault="008719EE" w:rsidP="00047DBF">
      <w:pPr>
        <w:spacing w:line="360" w:lineRule="auto"/>
      </w:pPr>
      <w:r>
        <w:t xml:space="preserve">The method relies on feed-forward CNN to produce a fixed-size collection of bounding boxes and scores, which used to determine the presence of instances of a set object class on the boxes. The method uses ResNet (a network based on VGG-16 up to layer </w:t>
      </w:r>
      <w:r w:rsidRPr="00794B38">
        <w:rPr>
          <w:i/>
          <w:iCs/>
        </w:rPr>
        <w:t>conv5_3</w:t>
      </w:r>
      <w:r>
        <w:rPr>
          <w:i/>
          <w:iCs/>
        </w:rPr>
        <w:t>,</w:t>
      </w:r>
      <w:r>
        <w:t xml:space="preserve"> described in </w:t>
      </w:r>
      <w:r w:rsidR="00B54103">
        <w:t>Section 2.3</w:t>
      </w:r>
      <w:r>
        <w:t xml:space="preserve">), further referred to as </w:t>
      </w:r>
      <w:r>
        <w:rPr>
          <w:i/>
          <w:iCs/>
        </w:rPr>
        <w:t>base network</w:t>
      </w:r>
      <w:r>
        <w:t xml:space="preserve">. </w:t>
      </w:r>
      <w:r>
        <w:rPr>
          <w:i/>
          <w:iCs/>
        </w:rPr>
        <w:softHyphen/>
      </w:r>
      <w:r w:rsidRPr="00E11867">
        <w:t xml:space="preserve">[1] </w:t>
      </w:r>
      <w:r>
        <w:t>add auxiliary structure that produce detections with multi-scale feature maps, convolutions predictors, and default boxes and aspect ratios.</w:t>
      </w:r>
    </w:p>
    <w:p w14:paraId="455BFD1A" w14:textId="77777777" w:rsidR="008719EE" w:rsidRDefault="008719EE" w:rsidP="00047DBF">
      <w:pPr>
        <w:spacing w:line="360" w:lineRule="auto"/>
      </w:pPr>
      <w:r>
        <w:t xml:space="preserve">To support the multi-scale feature maps feature, [1] add convolutional feature layers to the end of the base network, which progressively decrease in size allowing predictions of detections with multiple scales. The detection prediction model is unique to each feature layer. Each extra feature layer may use a set of convolutional filters (denoted in the figure below) to produce those detection predictions. </w:t>
      </w:r>
    </w:p>
    <w:p w14:paraId="7509A1EA" w14:textId="77777777" w:rsidR="008719EE" w:rsidRDefault="008719EE" w:rsidP="00047DBF">
      <w:pPr>
        <w:spacing w:line="360" w:lineRule="auto"/>
      </w:pPr>
      <w:r w:rsidRPr="008C33A3">
        <w:rPr>
          <w:noProof/>
        </w:rPr>
        <w:drawing>
          <wp:inline distT="0" distB="0" distL="0" distR="0" wp14:anchorId="65D5AE6E" wp14:editId="51918CE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a:stretch>
                      <a:fillRect/>
                    </a:stretch>
                  </pic:blipFill>
                  <pic:spPr>
                    <a:xfrm>
                      <a:off x="0" y="0"/>
                      <a:ext cx="5973445" cy="1765300"/>
                    </a:xfrm>
                    <a:prstGeom prst="rect">
                      <a:avLst/>
                    </a:prstGeom>
                  </pic:spPr>
                </pic:pic>
              </a:graphicData>
            </a:graphic>
          </wp:inline>
        </w:drawing>
      </w:r>
    </w:p>
    <w:p w14:paraId="0D957530" w14:textId="62595C34" w:rsidR="008719EE" w:rsidRDefault="008719EE" w:rsidP="00047DBF">
      <w:pPr>
        <w:pStyle w:val="Caption"/>
        <w:spacing w:line="360" w:lineRule="auto"/>
      </w:pPr>
      <w:bookmarkStart w:id="28" w:name="_Toc112606811"/>
      <w:bookmarkStart w:id="29" w:name="_Toc113217075"/>
      <w:r>
        <w:t xml:space="preserve">Figure </w:t>
      </w:r>
      <w:r>
        <w:fldChar w:fldCharType="begin"/>
      </w:r>
      <w:r>
        <w:instrText xml:space="preserve"> SEQ Figure \* ARABIC </w:instrText>
      </w:r>
      <w:r>
        <w:fldChar w:fldCharType="separate"/>
      </w:r>
      <w:r w:rsidR="00EE6D52">
        <w:rPr>
          <w:noProof/>
        </w:rPr>
        <w:t>2</w:t>
      </w:r>
      <w:r>
        <w:rPr>
          <w:noProof/>
        </w:rPr>
        <w:fldChar w:fldCharType="end"/>
      </w:r>
      <w:r>
        <w:t xml:space="preserve">. </w:t>
      </w:r>
      <w:r w:rsidRPr="00714A56">
        <w:t>ResNet SSD network structure.</w:t>
      </w:r>
      <w:bookmarkEnd w:id="28"/>
      <w:bookmarkEnd w:id="29"/>
    </w:p>
    <w:p w14:paraId="39BD6A8F" w14:textId="77777777" w:rsidR="008719EE" w:rsidRDefault="008719EE" w:rsidP="00047DBF">
      <w:pPr>
        <w:spacing w:line="360" w:lineRule="auto"/>
      </w:pPr>
      <w:r>
        <w:t xml:space="preserve">Let </w:t>
      </w:r>
      <m:oMath>
        <m:r>
          <w:rPr>
            <w:rFonts w:ascii="Cambria Math" w:hAnsi="Cambria Math"/>
          </w:rPr>
          <m:t xml:space="preserve">m×n </m:t>
        </m:r>
      </m:oMath>
      <w:r>
        <w:t xml:space="preserve">denote the size of a feature layer and </w:t>
      </w:r>
      <m:oMath>
        <m:r>
          <w:rPr>
            <w:rFonts w:ascii="Cambria Math" w:hAnsi="Cambria Math"/>
          </w:rPr>
          <m:t>p</m:t>
        </m:r>
      </m:oMath>
      <w:r>
        <w:t xml:space="preserve"> denote the number of channels in that feature layer. A potential prediction’s parameters are predicted with a filter of size </w:t>
      </w:r>
      <m:oMath>
        <m:r>
          <w:rPr>
            <w:rFonts w:ascii="Cambria Math" w:hAnsi="Cambria Math"/>
          </w:rPr>
          <m:t>3×3×p</m:t>
        </m:r>
      </m:oMath>
      <w:r>
        <w:t>, which produces a score for a category (or an offset relative to the default box coordinates).</w:t>
      </w:r>
    </w:p>
    <w:p w14:paraId="32ADCBAA" w14:textId="77777777" w:rsidR="008719EE" w:rsidRDefault="008719EE" w:rsidP="00047DBF">
      <w:pPr>
        <w:spacing w:line="360" w:lineRule="auto"/>
      </w:pPr>
      <w:r>
        <w:lastRenderedPageBreak/>
        <w:t xml:space="preserve">For multiple feature maps at the top of the network, a default bounding box is associated for each cell. The default boxes are positioned in a way that ensures that the position of each box relative to its corresponding cell is fixed. At each cell, the offsets relative to the default box shapes in the cell are predicted, as well as the scores per class that signify the presence of an instance of that class in each of those boxes. For an </w:t>
      </w:r>
      <m:oMath>
        <m:r>
          <w:rPr>
            <w:rFonts w:ascii="Cambria Math" w:hAnsi="Cambria Math"/>
          </w:rPr>
          <m:t>m×n</m:t>
        </m:r>
      </m:oMath>
      <w:r>
        <w:t xml:space="preserve"> feature map, for each default box out of </w:t>
      </w:r>
      <m:oMath>
        <m:r>
          <w:rPr>
            <w:rFonts w:ascii="Cambria Math" w:hAnsi="Cambria Math"/>
          </w:rPr>
          <m:t>k</m:t>
        </m:r>
      </m:oMath>
      <w:r>
        <w:t xml:space="preserve"> at a given location, </w:t>
      </w:r>
      <m:oMath>
        <m:r>
          <w:rPr>
            <w:rFonts w:ascii="Cambria Math" w:hAnsi="Cambria Math"/>
          </w:rPr>
          <m:t>c</m:t>
        </m:r>
      </m:oMath>
      <w:r>
        <w:t xml:space="preserve"> class scores are computed along with four offsets relative to the original default box shape. These yield </w:t>
      </w:r>
      <m:oMath>
        <m:r>
          <w:rPr>
            <w:rFonts w:ascii="Cambria Math" w:hAnsi="Cambria Math"/>
          </w:rPr>
          <m:t>(c+4)kmn</m:t>
        </m:r>
      </m:oMath>
      <w:r>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t xml:space="preserve"> filters. By applying default boxes to several feature maps at different resolutions, the model efficiently approximates the space of possible output box shapes.</w:t>
      </w:r>
    </w:p>
    <w:p w14:paraId="506AF8D2" w14:textId="77777777" w:rsidR="008719EE" w:rsidRDefault="008719EE" w:rsidP="002B704E">
      <w:pPr>
        <w:pStyle w:val="Heading3"/>
      </w:pPr>
      <w:bookmarkStart w:id="30" w:name="_Toc113797675"/>
      <w:r>
        <w:t>Training</w:t>
      </w:r>
      <w:bookmarkEnd w:id="30"/>
    </w:p>
    <w:p w14:paraId="32D875BE" w14:textId="48A26D8F" w:rsidR="008719EE" w:rsidRDefault="008719EE" w:rsidP="00047DBF">
      <w:pPr>
        <w:spacing w:line="360" w:lineRule="auto"/>
      </w:pPr>
      <w:r>
        <w:t xml:space="preserve">While SSD is comparatively easier to train than other object detectors, the problem of the availability of annotated datasets of faces described in the previous </w:t>
      </w:r>
      <w:r w:rsidR="00B54103">
        <w:t>Section 2.3</w:t>
      </w:r>
      <w:r>
        <w:t xml:space="preserve">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 It is also necessary to choose hard negative mining and data augmentation strategies.</w:t>
      </w:r>
    </w:p>
    <w:p w14:paraId="3529D19E" w14:textId="77777777" w:rsidR="008719EE" w:rsidRDefault="008719EE" w:rsidP="00047DBF">
      <w:pPr>
        <w:spacing w:line="360" w:lineRule="auto"/>
      </w:pPr>
      <w:r>
        <w:t>Each ground truth box, selected from a set of default boxes of varying locations, scaling and aspect ratios, is matched to the default box with the best Jaccard overlap. This is done to determine which default boxes correspond to ground truth during training. Then, default boxes that have a Jaccard overlap with any ground truth higher than a set threshold, are matched. This avoids making the network to pick only one default box with maximum overlap, allowing the network to pick multiple overlapping boxes, which simplifies the learning problem.</w:t>
      </w:r>
    </w:p>
    <w:p w14:paraId="205B5AD7" w14:textId="77777777" w:rsidR="008719EE" w:rsidRDefault="008719EE" w:rsidP="00047DBF">
      <w:pPr>
        <w:spacing w:line="360" w:lineRule="auto"/>
      </w:pPr>
      <w:r>
        <w:t xml:space="preserve">The training objective of SSD is the extended version of MultiBox. [1] 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 The objective loss function is defined as follows:</w:t>
      </w:r>
    </w:p>
    <w:p w14:paraId="6BB8A5AC" w14:textId="77777777" w:rsidR="008719EE" w:rsidRDefault="008719EE" w:rsidP="00047DBF">
      <w:pPr>
        <w:spacing w:line="360" w:lineRule="auto"/>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25B8A0D6" w14:textId="77777777" w:rsidR="008719EE" w:rsidRDefault="008719EE" w:rsidP="00047DBF">
      <w:pPr>
        <w:spacing w:line="360" w:lineRule="auto"/>
      </w:pPr>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The offsets for the bounding box center are regressed for its width and height.</w:t>
      </w:r>
    </w:p>
    <w:p w14:paraId="36FEF434" w14:textId="77777777" w:rsidR="008719EE" w:rsidRDefault="008719EE" w:rsidP="00047DBF">
      <w:pPr>
        <w:spacing w:line="360" w:lineRule="auto"/>
      </w:pPr>
      <w:r>
        <w:lastRenderedPageBreak/>
        <w:t>To improve and smoothen the semantic segmentation results, [1] use feature maps from both upper and lower layers of the network. This helps capture more details from the input. Increasing the number of feature maps does not cause a huge increase of computational overhead. Moreover, the default boxes are designed in a way to allow specific feature maps learn to respond to certain scales of objects. The scale of default boxes for each feature map is computed using the formula:</w:t>
      </w:r>
    </w:p>
    <w:p w14:paraId="6DEB4D26" w14:textId="77777777" w:rsidR="008719EE" w:rsidRDefault="00000000" w:rsidP="00047DBF">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76FB97F9" w14:textId="77777777" w:rsidR="008719EE" w:rsidRDefault="008719EE" w:rsidP="00047DBF">
      <w:pPr>
        <w:spacing w:line="360" w:lineRule="auto"/>
      </w:pPr>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t xml:space="preserve"> is the scale of the highest layer. It is also assumed that all layers are spaces 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t>. The width and the height of the default boxes is computed using the following formulas, respectively:</w:t>
      </w:r>
    </w:p>
    <w:p w14:paraId="2D021E53" w14:textId="77777777" w:rsidR="008719EE" w:rsidRPr="00E07FF8" w:rsidRDefault="00000000" w:rsidP="00047DBF">
      <w:pPr>
        <w:spacing w:line="360" w:lineRule="auto"/>
      </w:pPr>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45521B29" w14:textId="77777777" w:rsidR="008719EE" w:rsidRPr="00E07FF8" w:rsidRDefault="00000000" w:rsidP="00047DBF">
      <w:pPr>
        <w:spacing w:line="360" w:lineRule="auto"/>
      </w:pPr>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79E8D8E5" w14:textId="77777777" w:rsidR="008719EE" w:rsidRDefault="008719EE" w:rsidP="00047DBF">
      <w:pPr>
        <w:spacing w:line="360" w:lineRule="auto"/>
      </w:pPr>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t>.</w:t>
      </w:r>
    </w:p>
    <w:p w14:paraId="74D5C3B2" w14:textId="04B8BCBA" w:rsidR="008719EE" w:rsidRDefault="008719EE" w:rsidP="00047DBF">
      <w:pPr>
        <w:spacing w:line="360" w:lineRule="auto"/>
      </w:pPr>
      <w:r>
        <w:t xml:space="preserve">The combination predictions for all default boxes with different scales and aspect ratios achieves a diverse set of predictions, which covers a vast amount of input object sizes and shapes. This, however, leads to most default boxes being negative matches. In order to balance the positive and negative examples during training, the negative examples are sorted by descending confidence loss for each default box and the first ones are picked in a fashion that preserves the ratio of 3:1 of negatives to positives. </w:t>
      </w:r>
      <w:r w:rsidRPr="00794B38">
        <w:rPr>
          <w:i/>
          <w:iCs/>
        </w:rPr>
        <w:t>W. Liu et al.</w:t>
      </w:r>
      <w:r>
        <w:rPr>
          <w:i/>
          <w:iCs/>
        </w:rPr>
        <w:t xml:space="preserve"> (2016) </w:t>
      </w:r>
      <w:r>
        <w:t>suggest that this is the leads to faster optimization and a more stable training.</w:t>
      </w:r>
    </w:p>
    <w:p w14:paraId="2525164A" w14:textId="4B598D07" w:rsidR="008719EE" w:rsidRPr="00867A57" w:rsidRDefault="008719EE" w:rsidP="00867A57">
      <w:pPr>
        <w:pStyle w:val="Heading20"/>
      </w:pPr>
      <w:r>
        <w:br w:type="column"/>
      </w:r>
      <w:bookmarkStart w:id="31" w:name="_Toc113797676"/>
      <w:r w:rsidR="00F901A2" w:rsidRPr="00867A57">
        <w:lastRenderedPageBreak/>
        <w:t>2.</w:t>
      </w:r>
      <w:r w:rsidRPr="00867A57">
        <w:rPr>
          <w:rStyle w:val="Heading2Char"/>
          <w:b/>
          <w:bCs/>
        </w:rPr>
        <w:t>3. VGG-Face</w:t>
      </w:r>
      <w:bookmarkEnd w:id="31"/>
    </w:p>
    <w:p w14:paraId="1AD4EDC0" w14:textId="02E40991" w:rsidR="008719EE" w:rsidRDefault="008719EE" w:rsidP="00047DBF">
      <w:pPr>
        <w:spacing w:line="360" w:lineRule="auto"/>
      </w:pPr>
      <w:r>
        <w:t xml:space="preserve">Pre-trained VGG-Face and its derivative (ResNet) models are used during the detection and representation stages of the face recognition pipeline in the prototype. These models are CNN architectures for face identification and verification. Compared to other state-of-the-art models, VGG-Face has a much simpler architecture that achieves state-of-the-art results on several image and video face recognition benchmarks. [13] This </w:t>
      </w:r>
      <w:r w:rsidR="00B54103">
        <w:t>section</w:t>
      </w:r>
      <w:r>
        <w:t xml:space="preserve"> covers the network architecture, its training, as well as evaluation of the results against existing datasets.</w:t>
      </w:r>
    </w:p>
    <w:p w14:paraId="75B1A28F" w14:textId="77777777" w:rsidR="008719EE" w:rsidRPr="00C43C11" w:rsidRDefault="008719EE" w:rsidP="002B704E">
      <w:pPr>
        <w:pStyle w:val="Heading3"/>
      </w:pPr>
      <w:bookmarkStart w:id="32" w:name="_Toc113797677"/>
      <w:r>
        <w:t>Network Architecture and Training</w:t>
      </w:r>
      <w:bookmarkEnd w:id="32"/>
    </w:p>
    <w:p w14:paraId="3AB6308D" w14:textId="77777777" w:rsidR="008719EE" w:rsidRDefault="008719EE" w:rsidP="00047DBF">
      <w:pPr>
        <w:spacing w:line="360" w:lineRule="auto"/>
      </w:pPr>
      <w:r w:rsidRPr="006F1982">
        <w:t>This section describes the process of training the CNN, as well as its structure.</w:t>
      </w:r>
      <w:r>
        <w:t xml:space="preserve"> Due to the unavailability of large quantities of training data to the public, the training process was omitted in the implementation of the prototype and instead a model with pretrained weights (provided by the OpenCV community) is used. The data set used to train the model contains </w:t>
      </w:r>
      <w:r w:rsidRPr="006F1982">
        <w:t>2622</w:t>
      </w:r>
      <w:r>
        <w:t xml:space="preserve"> identities with up to one thousand images per identity. [13]</w:t>
      </w:r>
    </w:p>
    <w:p w14:paraId="7A715A93" w14:textId="77777777" w:rsidR="008719EE" w:rsidRPr="00C43C11" w:rsidRDefault="008719EE" w:rsidP="00047DBF">
      <w:pPr>
        <w:pStyle w:val="Heading4"/>
        <w:spacing w:line="360" w:lineRule="auto"/>
      </w:pPr>
      <w:r>
        <w:t>Learning Face Classifier</w:t>
      </w:r>
    </w:p>
    <w:p w14:paraId="69ACB2EF" w14:textId="77777777" w:rsidR="008719EE" w:rsidRDefault="008719EE" w:rsidP="00047DBF">
      <w:pPr>
        <w:spacing w:line="360" w:lineRule="auto"/>
      </w:pPr>
      <w:r>
        <w:t xml:space="preserve">Let </w:t>
      </w:r>
      <m:oMath>
        <m:r>
          <w:rPr>
            <w:rFonts w:ascii="Cambria Math" w:hAnsi="Cambria Math"/>
          </w:rPr>
          <m:t>ϕ</m:t>
        </m:r>
      </m:oMath>
      <w:r>
        <w:t xml:space="preserve"> denote the deep architecture considered. Initially, they are bootstrapped by structuring the problem of recognizing </w:t>
      </w:r>
      <m:oMath>
        <m:r>
          <w:rPr>
            <w:rFonts w:ascii="Cambria Math" w:hAnsi="Cambria Math"/>
          </w:rPr>
          <m:t>N=2622</m:t>
        </m:r>
      </m:oMath>
      <w:r>
        <w:t xml:space="preserve"> individuals as a N-ways classification problem. This improves the training speed, as well as makes the training simpler.</w:t>
      </w:r>
      <w:r w:rsidRPr="002D22A8">
        <w:t xml:space="preserve"> </w:t>
      </w:r>
      <w:r>
        <w:t>[13]</w:t>
      </w:r>
    </w:p>
    <w:p w14:paraId="21596CA4" w14:textId="77777777" w:rsidR="008719EE" w:rsidRDefault="008719EE" w:rsidP="00047DBF">
      <w:pPr>
        <w:spacing w:line="360" w:lineRule="auto"/>
      </w:pPr>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 each training image one score vector per identity with the use of final fully connected layer containing </w:t>
      </w:r>
      <m:oMath>
        <m:r>
          <w:rPr>
            <w:rFonts w:ascii="Cambria Math" w:hAnsi="Cambria Math"/>
          </w:rPr>
          <m:t>N</m:t>
        </m:r>
      </m:oMath>
      <w:r>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t>. It is accomplished by computing the softmax log-loss:</w:t>
      </w:r>
    </w:p>
    <w:p w14:paraId="7EA9A60B" w14:textId="77777777" w:rsidR="008719EE" w:rsidRPr="003C25DA" w:rsidRDefault="008719EE" w:rsidP="00047DBF">
      <w:pPr>
        <w:spacing w:line="360" w:lineRule="auto"/>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4D53E55D" w14:textId="77777777" w:rsidR="008719EE" w:rsidRDefault="008719EE" w:rsidP="00047DBF">
      <w:pPr>
        <w:spacing w:line="360" w:lineRule="auto"/>
        <w:jc w:val="center"/>
      </w:pPr>
      <w:r w:rsidRPr="003C25DA">
        <w:t xml:space="preserve">where </w:t>
      </w:r>
      <w:proofErr w:type="spellStart"/>
      <w:r>
        <w:t>e</w:t>
      </w:r>
      <w:r>
        <w:softHyphen/>
      </w:r>
      <w:r>
        <w:rPr>
          <w:vertAlign w:val="subscript"/>
        </w:rPr>
        <w:t>c</w:t>
      </w:r>
      <w:proofErr w:type="spellEnd"/>
      <w:r w:rsidRPr="003C25DA">
        <w:t xml:space="preserve"> denotes the one-hot vector of class c</w:t>
      </w:r>
      <w:r>
        <w:t>.</w:t>
      </w:r>
    </w:p>
    <w:p w14:paraId="2692F3E2" w14:textId="338C0542" w:rsidR="008719EE" w:rsidRDefault="008719EE" w:rsidP="00047DBF">
      <w:pPr>
        <w:spacing w:line="360" w:lineRule="auto"/>
      </w:pPr>
      <w:r>
        <w:t xml:space="preserve">After learning, the classifier layer can be removed, and the score vectors can be used for face identity verification. This corresponds to the pre-trained weights in the prototype. The identity verification can be performed by finding the Euclidean distance as described in </w:t>
      </w:r>
      <w:r w:rsidR="00B54103">
        <w:t>Section 2.4</w:t>
      </w:r>
      <w:r>
        <w:t xml:space="preserve">. However, the scores can be further improved by adjusting them for verification in Euclidean space using </w:t>
      </w:r>
      <w:r>
        <w:rPr>
          <w:i/>
          <w:iCs/>
        </w:rPr>
        <w:t>triplet loss</w:t>
      </w:r>
      <w:r>
        <w:t xml:space="preserve"> training scheme. </w:t>
      </w:r>
    </w:p>
    <w:p w14:paraId="6EA2E96F" w14:textId="77777777" w:rsidR="008719EE" w:rsidRPr="00C43C11" w:rsidRDefault="008719EE" w:rsidP="00047DBF">
      <w:pPr>
        <w:pStyle w:val="Heading4"/>
        <w:spacing w:line="360" w:lineRule="auto"/>
      </w:pPr>
      <w:r>
        <w:br w:type="column"/>
      </w:r>
      <w:r>
        <w:lastRenderedPageBreak/>
        <w:t>Triplet Loss</w:t>
      </w:r>
    </w:p>
    <w:p w14:paraId="7AE23A56" w14:textId="77777777" w:rsidR="008719EE" w:rsidRDefault="008719EE" w:rsidP="00047DBF">
      <w:pPr>
        <w:spacing w:line="360" w:lineRule="auto"/>
      </w:pPr>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53E4EE8D" w14:textId="77777777" w:rsidR="008719EE" w:rsidRPr="007076CD" w:rsidRDefault="00000000" w:rsidP="00047DBF">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kern w:val="24"/>
                </w:rPr>
              </m:ctrlPr>
            </m:fPr>
            <m:nu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num>
            <m:den>
              <m:sSub>
                <m:sSubPr>
                  <m:ctrlPr>
                    <w:rPr>
                      <w:rFonts w:ascii="Cambria Math" w:hAnsi="Cambria Math"/>
                      <w:i/>
                    </w:rPr>
                  </m:ctrlPr>
                </m:sSubPr>
                <m:e>
                  <m:d>
                    <m:dPr>
                      <m:begChr m:val="‖"/>
                      <m:endChr m:val="‖"/>
                      <m:ctrlPr>
                        <w:rPr>
                          <w:rFonts w:ascii="Cambria Math" w:hAnsi="Cambria Math"/>
                          <w:i/>
                          <w:kern w:val="24"/>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e>
                  </m:d>
                </m:e>
                <m:sub>
                  <m:r>
                    <w:rPr>
                      <w:rFonts w:ascii="Cambria Math" w:hAnsi="Cambria Math"/>
                    </w:rPr>
                    <m:t>2</m:t>
                  </m:r>
                </m:sub>
              </m:sSub>
            </m:den>
          </m:f>
          <m:r>
            <w:rPr>
              <w:rFonts w:ascii="Cambria Math" w:hAnsi="Cambria Math"/>
            </w:rPr>
            <m:t>,</m:t>
          </m:r>
        </m:oMath>
      </m:oMathPara>
    </w:p>
    <w:p w14:paraId="10A07410" w14:textId="77777777" w:rsidR="008719EE" w:rsidRDefault="008719EE" w:rsidP="00047DBF">
      <w:pPr>
        <w:spacing w:line="360" w:lineRule="auto"/>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76913F4F" w14:textId="77777777" w:rsidR="008719EE" w:rsidRDefault="008719EE" w:rsidP="00047DBF">
      <w:pPr>
        <w:spacing w:line="360" w:lineRule="auto"/>
      </w:pPr>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33" w:name="_Hlk112519451"/>
      <m:oMath>
        <m:r>
          <w:rPr>
            <w:rFonts w:ascii="Cambria Math" w:hAnsi="Cambria Math"/>
          </w:rPr>
          <m:t>L=1024</m:t>
        </m:r>
        <w:bookmarkEnd w:id="33"/>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3D36AE10" w14:textId="77777777" w:rsidR="008719EE" w:rsidRPr="005C481A" w:rsidRDefault="008719EE" w:rsidP="00047DBF">
      <w:pPr>
        <w:spacing w:line="360" w:lineRule="auto"/>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75C07918" w14:textId="77777777" w:rsidR="008719EE" w:rsidRPr="006C63FD" w:rsidRDefault="008719EE" w:rsidP="00047DBF">
      <w:pPr>
        <w:spacing w:line="360" w:lineRule="auto"/>
        <w:jc w:val="center"/>
        <w:rPr>
          <w:i/>
          <w:iCs/>
        </w:rPr>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kern w:val="24"/>
              </w:rPr>
            </m:ctrlPr>
          </m:fPr>
          <m:nu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num>
          <m:den>
            <m:sSub>
              <m:sSubPr>
                <m:ctrlPr>
                  <w:rPr>
                    <w:rFonts w:ascii="Cambria Math" w:hAnsi="Cambria Math"/>
                    <w:i/>
                  </w:rPr>
                </m:ctrlPr>
              </m:sSubPr>
              <m:e>
                <m:d>
                  <m:dPr>
                    <m:begChr m:val="‖"/>
                    <m:endChr m:val="‖"/>
                    <m:ctrlPr>
                      <w:rPr>
                        <w:rFonts w:ascii="Cambria Math" w:hAnsi="Cambria Math"/>
                        <w:i/>
                        <w:kern w:val="24"/>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d>
              </m:e>
              <m:sub>
                <m:r>
                  <w:rPr>
                    <w:rFonts w:ascii="Cambria Math" w:hAnsi="Cambria Math"/>
                  </w:rPr>
                  <m:t>2</m:t>
                </m:r>
              </m:sub>
            </m:sSub>
          </m:den>
        </m:f>
        <m:r>
          <w:rPr>
            <w:rFonts w:ascii="Cambria Math" w:hAnsi="Cambria Math"/>
          </w:rPr>
          <m:t>,</m:t>
        </m:r>
      </m:oMath>
      <w:r>
        <w:t xml:space="preserve"> </w:t>
      </w:r>
      <m:oMath>
        <m:r>
          <w:rPr>
            <w:rFonts w:ascii="Cambria Math" w:hAnsi="Cambria Math"/>
          </w:rPr>
          <m:t>α≥0</m:t>
        </m:r>
      </m:oMath>
      <w:r>
        <w:t xml:space="preserve"> is a fixed scalar called </w:t>
      </w:r>
      <w:r>
        <w:rPr>
          <w:i/>
          <w:iCs/>
        </w:rPr>
        <w:t>learning margin</w:t>
      </w:r>
      <w:r>
        <w:t xml:space="preserve">, and </w:t>
      </w:r>
      <m:oMath>
        <m:r>
          <w:rPr>
            <w:rFonts w:ascii="Cambria Math" w:hAnsi="Cambria Math"/>
          </w:rPr>
          <m:t>T</m:t>
        </m:r>
      </m:oMath>
      <w:r>
        <w:t xml:space="preserve"> is a collection of </w:t>
      </w:r>
      <w:r>
        <w:rPr>
          <w:i/>
          <w:iCs/>
        </w:rPr>
        <w:t>learning triplets.</w:t>
      </w:r>
    </w:p>
    <w:p w14:paraId="73F29363" w14:textId="77777777" w:rsidR="008719EE" w:rsidRDefault="008719EE" w:rsidP="00047DBF">
      <w:pPr>
        <w:spacing w:line="360" w:lineRule="auto"/>
      </w:pPr>
      <w:r>
        <w:t xml:space="preserve">The learning bias is also canceled in the differences in the above equation. From the learning triplet </w:t>
      </w:r>
      <m:oMath>
        <m:r>
          <w:rPr>
            <w:rFonts w:ascii="Cambria Math" w:hAnsi="Cambria Math"/>
          </w:rPr>
          <m:t>(a, b, c)</m:t>
        </m:r>
      </m:oMath>
      <w:r>
        <w:t xml:space="preserve">, </w:t>
      </w:r>
      <m:oMath>
        <m:r>
          <w:rPr>
            <w:rFonts w:ascii="Cambria Math" w:hAnsi="Cambria Math"/>
          </w:rPr>
          <m:t>a</m:t>
        </m:r>
      </m:oMath>
      <w:r>
        <w:t xml:space="preserve"> is the </w:t>
      </w:r>
      <w:r>
        <w:rPr>
          <w:i/>
          <w:iCs/>
        </w:rPr>
        <w:t>anchor</w:t>
      </w:r>
      <w:r>
        <w:t xml:space="preserve"> face image, </w:t>
      </w:r>
      <m:oMath>
        <m:r>
          <w:rPr>
            <w:rFonts w:ascii="Cambria Math" w:hAnsi="Cambria Math"/>
          </w:rPr>
          <m:t>b≠a</m:t>
        </m:r>
      </m:oMath>
      <w:r>
        <w:t xml:space="preserve"> and </w:t>
      </w:r>
      <m:oMath>
        <m:r>
          <w:rPr>
            <w:rFonts w:ascii="Cambria Math" w:hAnsi="Cambria Math"/>
          </w:rPr>
          <m:t>c</m:t>
        </m:r>
      </m:oMath>
      <w:r>
        <w:t xml:space="preserve"> are positive and negative examples of anchor’s identity, respectively.</w:t>
      </w:r>
    </w:p>
    <w:p w14:paraId="3C0D3EF7" w14:textId="77777777" w:rsidR="008719EE" w:rsidRPr="00C43C11" w:rsidRDefault="008719EE" w:rsidP="00047DBF">
      <w:pPr>
        <w:pStyle w:val="Heading4"/>
        <w:spacing w:line="360" w:lineRule="auto"/>
      </w:pPr>
      <w:r>
        <w:t>Architecture</w:t>
      </w:r>
    </w:p>
    <w:p w14:paraId="63356943" w14:textId="77777777" w:rsidR="008719EE" w:rsidRDefault="008719EE" w:rsidP="00047DBF">
      <w:pPr>
        <w:spacing w:line="360" w:lineRule="auto"/>
      </w:pPr>
      <w:r>
        <w:t xml:space="preserve">The detailed architecture of the CNN is given in Table 7. It comprises of eleven blocks, a linear operator followed by one or more non-linearities (ReLU or max pooling). (“Comparative Study of Human Age Estimation Based on Hand-Crafted and ...”) The first eight blocks are exclusively linear convolutions, whereas the remaining three are Fully Connected (FC) – linear convolutions where the size of the filters matches the size of the input data. The first two FC layers output a 4096-dimensional vector, while the last FC layer has </w:t>
      </w:r>
      <m:oMath>
        <m:r>
          <w:rPr>
            <w:rFonts w:ascii="Cambria Math" w:hAnsi="Cambria Math"/>
          </w:rPr>
          <m:t>N=2622</m:t>
        </m:r>
      </m:oMath>
      <w:r>
        <w:t xml:space="preserve"> dimensions. The resulting vector then passes through a softmax layer to compute the class posterior probabilities.</w:t>
      </w:r>
    </w:p>
    <w:p w14:paraId="13141FE3" w14:textId="77777777" w:rsidR="008719EE" w:rsidRDefault="008719EE" w:rsidP="00047DBF">
      <w:pPr>
        <w:spacing w:line="360" w:lineRule="auto"/>
      </w:pPr>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0617F433" w14:textId="77777777" w:rsidR="008719EE" w:rsidRPr="00690AA4" w:rsidRDefault="008719EE" w:rsidP="00047DBF">
      <w:pPr>
        <w:pStyle w:val="Heading4"/>
        <w:spacing w:line="360" w:lineRule="auto"/>
      </w:pPr>
      <w:r>
        <w:br w:type="column"/>
      </w:r>
      <w:r>
        <w:lastRenderedPageBreak/>
        <w:t>Training</w:t>
      </w:r>
    </w:p>
    <w:p w14:paraId="60000CDC" w14:textId="77777777" w:rsidR="008719EE" w:rsidRDefault="008719EE" w:rsidP="00047DBF">
      <w:pPr>
        <w:spacing w:line="360" w:lineRule="auto"/>
      </w:pPr>
      <w:r>
        <w:t xml:space="preserve">According to [13], </w:t>
      </w:r>
      <w:r>
        <w:rPr>
          <w:i/>
          <w:iCs/>
        </w:rPr>
        <w:t>l</w:t>
      </w:r>
      <w:r>
        <w:t>earning the N-way face classifier follows the steps described by</w:t>
      </w:r>
      <w:r>
        <w:rPr>
          <w:i/>
          <w:iCs/>
        </w:rPr>
        <w:t xml:space="preserve"> </w:t>
      </w:r>
      <w:r w:rsidRPr="0082413C">
        <w:t>[14]</w:t>
      </w:r>
      <w:r>
        <w:rPr>
          <w:i/>
          <w:iCs/>
        </w:rPr>
        <w:t xml:space="preserve"> </w:t>
      </w:r>
      <w:r>
        <w:t xml:space="preserve">with modifications described by </w:t>
      </w:r>
      <w:r w:rsidRPr="0082413C">
        <w:t>[6]</w:t>
      </w:r>
      <w:r>
        <w:rPr>
          <w:i/>
          <w:iCs/>
        </w:rPr>
        <w:t>.</w:t>
      </w:r>
      <w:r>
        <w:t xml:space="preserve"> The goal of training is to find parameters of the CNN to minimize the average prediction log-loss after the softmax layer. The optimization happens through stochastic gradient descent (SGD) in batches of 64 samples and momentum coefficient of 0.9, and the model is regularized using dropout and weight decay. The model was trained using three decreasing learning rates. [13]</w:t>
      </w:r>
    </w:p>
    <w:p w14:paraId="7CFA46EF" w14:textId="77777777" w:rsidR="008719EE" w:rsidRDefault="008719EE" w:rsidP="00047DBF">
      <w:pPr>
        <w:spacing w:line="360" w:lineRule="auto"/>
      </w:pPr>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 The color channel augmentations mentioned in</w:t>
      </w:r>
      <w:r>
        <w:rPr>
          <w:i/>
          <w:iCs/>
        </w:rPr>
        <w:t xml:space="preserve"> </w:t>
      </w:r>
      <w:r>
        <w:t>[14]</w:t>
      </w:r>
      <w:r>
        <w:rPr>
          <w:i/>
          <w:iCs/>
        </w:rPr>
        <w:t xml:space="preserve"> </w:t>
      </w:r>
      <w:r w:rsidRPr="004716FA">
        <w:t>and</w:t>
      </w:r>
      <w:r>
        <w:rPr>
          <w:i/>
          <w:iCs/>
        </w:rPr>
        <w:t xml:space="preserve"> </w:t>
      </w:r>
      <w:r w:rsidRPr="0082413C">
        <w:t>[6]</w:t>
      </w:r>
      <w:r>
        <w:t xml:space="preserve"> were not applied, whereas the images were flipped horizontally with 50% probability. [13]</w:t>
      </w:r>
    </w:p>
    <w:p w14:paraId="2880380F" w14:textId="77777777" w:rsidR="008719EE" w:rsidRDefault="008719EE" w:rsidP="00047DBF">
      <w:pPr>
        <w:spacing w:line="360" w:lineRule="auto"/>
      </w:pPr>
      <w:r>
        <w:t xml:space="preserve">For learning 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t xml:space="preserve">, where </w:t>
      </w:r>
      <m:oMath>
        <m:r>
          <w:rPr>
            <w:rFonts w:ascii="Cambria Math" w:hAnsi="Cambria Math"/>
          </w:rPr>
          <m:t>a</m:t>
        </m:r>
      </m:oMath>
      <w:r>
        <w:t xml:space="preserve"> is the anchor image and </w:t>
      </w:r>
      <m:oMath>
        <m:r>
          <w:rPr>
            <w:rFonts w:ascii="Cambria Math" w:hAnsi="Cambria Math"/>
          </w:rPr>
          <m:t>b</m:t>
        </m:r>
      </m:oMath>
      <w:r>
        <w:t xml:space="preserve"> is its paired positive example. To ensure balanced learning, each pair </w:t>
      </w:r>
      <m:oMath>
        <m:r>
          <w:rPr>
            <w:rFonts w:ascii="Cambria Math" w:hAnsi="Cambria Math"/>
          </w:rPr>
          <m:t>(a, b)</m:t>
        </m:r>
      </m:oMath>
      <w:r>
        <w:t xml:space="preserve"> is extended to a triplet </w:t>
      </w:r>
      <m:oMath>
        <m:r>
          <w:rPr>
            <w:rFonts w:ascii="Cambria Math" w:hAnsi="Cambria Math"/>
          </w:rPr>
          <m:t>(a, b, n)</m:t>
        </m:r>
      </m:oMath>
      <w:r>
        <w:t xml:space="preserve">, where </w:t>
      </w:r>
      <m:oMath>
        <m:r>
          <w:rPr>
            <w:rFonts w:ascii="Cambria Math" w:hAnsi="Cambria Math"/>
          </w:rPr>
          <m:t>n</m:t>
        </m:r>
      </m:oMath>
      <w:r>
        <w:t xml:space="preserve"> is selected at random, such that it violates triplet loss margin. This avoids training with examples that are too hard. [13]</w:t>
      </w:r>
    </w:p>
    <w:p w14:paraId="59F36D64" w14:textId="77777777" w:rsidR="008719EE" w:rsidRPr="0017773A" w:rsidRDefault="008719EE" w:rsidP="002B704E">
      <w:pPr>
        <w:pStyle w:val="Heading3"/>
      </w:pPr>
      <w:bookmarkStart w:id="34" w:name="_Toc113797678"/>
      <w:r>
        <w:t>Evaluation and Results</w:t>
      </w:r>
      <w:bookmarkEnd w:id="34"/>
    </w:p>
    <w:p w14:paraId="6AB87C47" w14:textId="77777777" w:rsidR="008719EE" w:rsidRDefault="008719EE" w:rsidP="00047DBF">
      <w:pPr>
        <w:spacing w:line="360" w:lineRule="auto"/>
      </w:pPr>
      <w:r>
        <w:t xml:space="preserve">While the training was done on an original dataset assembled by </w:t>
      </w:r>
      <w:r w:rsidRPr="0082413C">
        <w:t>[13]</w:t>
      </w:r>
      <w:r>
        <w:rPr>
          <w:i/>
          <w:iCs/>
        </w:rPr>
        <w:t xml:space="preserve">, </w:t>
      </w:r>
      <w:r>
        <w:t xml:space="preserve">to allow for comparison to other state-of-the-art models, evaluation is performed on existing benchmark datasets – LFW and YTF. </w:t>
      </w:r>
    </w:p>
    <w:p w14:paraId="5E04BD01" w14:textId="77777777" w:rsidR="00AB2BDD" w:rsidRDefault="008719EE" w:rsidP="00047DBF">
      <w:pPr>
        <w:spacing w:line="360" w:lineRule="auto"/>
      </w:pPr>
      <w:bookmarkStart w:id="35" w:name="_Toc113217069"/>
      <w:r>
        <w:t xml:space="preserve">Table 4 and Table 5 below compare the accuracy results of the VGG-Face model to other state-of-the-art models using the LFW and YFD benchmark datasets, respectively. The accuracy is calculated the same way it is described in </w:t>
      </w:r>
      <w:r w:rsidR="00B54103">
        <w:t>Section 2.1</w:t>
      </w:r>
      <w:r>
        <w:t xml:space="preserve">. </w:t>
      </w:r>
    </w:p>
    <w:p w14:paraId="319BDB3A" w14:textId="77777777" w:rsidR="00AB2BDD" w:rsidRDefault="00AB2BDD" w:rsidP="00047DBF">
      <w:pPr>
        <w:spacing w:line="360" w:lineRule="auto"/>
      </w:pPr>
    </w:p>
    <w:p w14:paraId="0BFA636D" w14:textId="77777777" w:rsidR="00AB2BDD" w:rsidRDefault="00AB2BDD" w:rsidP="00047DBF">
      <w:pPr>
        <w:spacing w:line="360" w:lineRule="auto"/>
      </w:pPr>
    </w:p>
    <w:p w14:paraId="63C8E8C3" w14:textId="77777777" w:rsidR="00AB2BDD" w:rsidRDefault="00AB2BDD" w:rsidP="00047DBF">
      <w:pPr>
        <w:spacing w:line="360" w:lineRule="auto"/>
      </w:pPr>
    </w:p>
    <w:p w14:paraId="7EEA76CE" w14:textId="77777777" w:rsidR="00AB2BDD" w:rsidRDefault="00AB2BDD" w:rsidP="00047DBF">
      <w:pPr>
        <w:spacing w:line="360" w:lineRule="auto"/>
      </w:pPr>
    </w:p>
    <w:p w14:paraId="484CA35C" w14:textId="77777777" w:rsidR="00AB2BDD" w:rsidRDefault="00AB2BDD" w:rsidP="00047DBF">
      <w:pPr>
        <w:spacing w:line="360" w:lineRule="auto"/>
      </w:pPr>
    </w:p>
    <w:p w14:paraId="5DC0EAC7" w14:textId="77777777" w:rsidR="00AB2BDD" w:rsidRDefault="00AB2BDD" w:rsidP="00047DBF">
      <w:pPr>
        <w:spacing w:line="360" w:lineRule="auto"/>
      </w:pPr>
    </w:p>
    <w:p w14:paraId="7011ABFA" w14:textId="77777777" w:rsidR="00AB2BDD" w:rsidRDefault="00AB2BDD" w:rsidP="00047DBF">
      <w:pPr>
        <w:spacing w:line="360" w:lineRule="auto"/>
      </w:pPr>
    </w:p>
    <w:p w14:paraId="145CC1B2" w14:textId="77777777" w:rsidR="00AB2BDD" w:rsidRDefault="00AB2BDD" w:rsidP="00047DBF">
      <w:pPr>
        <w:spacing w:line="360" w:lineRule="auto"/>
      </w:pPr>
    </w:p>
    <w:bookmarkEnd w:id="35"/>
    <w:p w14:paraId="3AF39BEC" w14:textId="372C9818" w:rsidR="00EC0E95" w:rsidRPr="00AB2BDD" w:rsidRDefault="00AB2BDD" w:rsidP="00AB2BDD">
      <w:pPr>
        <w:pStyle w:val="Caption"/>
        <w:rPr>
          <w:szCs w:val="22"/>
        </w:rPr>
      </w:pPr>
      <w:r>
        <w:lastRenderedPageBreak/>
        <w:t xml:space="preserve">Table </w:t>
      </w:r>
      <w:r>
        <w:fldChar w:fldCharType="begin"/>
      </w:r>
      <w:r>
        <w:instrText xml:space="preserve"> SEQ Table \* ARABIC </w:instrText>
      </w:r>
      <w:r>
        <w:fldChar w:fldCharType="separate"/>
      </w:r>
      <w:r w:rsidR="00EE6D52">
        <w:rPr>
          <w:noProof/>
        </w:rPr>
        <w:t>4</w:t>
      </w:r>
      <w:r>
        <w:fldChar w:fldCharType="end"/>
      </w:r>
      <w:r>
        <w:t xml:space="preserve">. </w:t>
      </w:r>
      <w:r w:rsidRPr="00C55EBB">
        <w:t>LFW unrestricted settings.</w:t>
      </w:r>
    </w:p>
    <w:tbl>
      <w:tblPr>
        <w:tblStyle w:val="APAReport"/>
        <w:tblW w:w="0" w:type="auto"/>
        <w:tblInd w:w="284" w:type="dxa"/>
        <w:tblLook w:val="04A0" w:firstRow="1" w:lastRow="0" w:firstColumn="1" w:lastColumn="0" w:noHBand="0" w:noVBand="1"/>
      </w:tblPr>
      <w:tblGrid>
        <w:gridCol w:w="485"/>
        <w:gridCol w:w="2125"/>
        <w:gridCol w:w="852"/>
        <w:gridCol w:w="1072"/>
        <w:gridCol w:w="1059"/>
      </w:tblGrid>
      <w:tr w:rsidR="00EC0E95" w14:paraId="62F756A6" w14:textId="77777777" w:rsidTr="001C52DB">
        <w:trPr>
          <w:cnfStyle w:val="100000000000" w:firstRow="1" w:lastRow="0" w:firstColumn="0" w:lastColumn="0" w:oddVBand="0" w:evenVBand="0" w:oddHBand="0" w:evenHBand="0" w:firstRowFirstColumn="0" w:firstRowLastColumn="0" w:lastRowFirstColumn="0" w:lastRowLastColumn="0"/>
        </w:trPr>
        <w:tc>
          <w:tcPr>
            <w:tcW w:w="0" w:type="auto"/>
          </w:tcPr>
          <w:p w14:paraId="532D7739" w14:textId="77777777" w:rsidR="00EC0E95" w:rsidRDefault="00EC0E95" w:rsidP="00047DBF">
            <w:pPr>
              <w:spacing w:line="360" w:lineRule="auto"/>
            </w:pPr>
            <w:r>
              <w:t>No</w:t>
            </w:r>
          </w:p>
        </w:tc>
        <w:tc>
          <w:tcPr>
            <w:tcW w:w="0" w:type="auto"/>
          </w:tcPr>
          <w:p w14:paraId="1243B055" w14:textId="77777777" w:rsidR="00EC0E95" w:rsidRDefault="00EC0E95" w:rsidP="00047DBF">
            <w:pPr>
              <w:spacing w:line="360" w:lineRule="auto"/>
            </w:pPr>
            <w:r>
              <w:t>Method</w:t>
            </w:r>
          </w:p>
        </w:tc>
        <w:tc>
          <w:tcPr>
            <w:tcW w:w="0" w:type="auto"/>
          </w:tcPr>
          <w:p w14:paraId="49D07290" w14:textId="77777777" w:rsidR="00EC0E95" w:rsidRDefault="00EC0E95" w:rsidP="00047DBF">
            <w:pPr>
              <w:spacing w:line="360" w:lineRule="auto"/>
            </w:pPr>
            <w:r>
              <w:t>Images</w:t>
            </w:r>
          </w:p>
        </w:tc>
        <w:tc>
          <w:tcPr>
            <w:tcW w:w="0" w:type="auto"/>
          </w:tcPr>
          <w:p w14:paraId="5CC7D54E" w14:textId="77777777" w:rsidR="00EC0E95" w:rsidRDefault="00EC0E95" w:rsidP="00047DBF">
            <w:pPr>
              <w:spacing w:line="360" w:lineRule="auto"/>
            </w:pPr>
            <w:r>
              <w:t>Networks</w:t>
            </w:r>
          </w:p>
        </w:tc>
        <w:tc>
          <w:tcPr>
            <w:tcW w:w="0" w:type="auto"/>
          </w:tcPr>
          <w:p w14:paraId="794EE6C0" w14:textId="77777777" w:rsidR="00EC0E95" w:rsidRDefault="00EC0E95" w:rsidP="00047DBF">
            <w:pPr>
              <w:spacing w:line="360" w:lineRule="auto"/>
            </w:pPr>
            <w:r>
              <w:t>Accuracy</w:t>
            </w:r>
          </w:p>
        </w:tc>
      </w:tr>
      <w:tr w:rsidR="00EC0E95" w14:paraId="6F45C38A" w14:textId="77777777" w:rsidTr="001C52DB">
        <w:tc>
          <w:tcPr>
            <w:tcW w:w="0" w:type="auto"/>
          </w:tcPr>
          <w:p w14:paraId="45C404BB" w14:textId="77777777" w:rsidR="00EC0E95" w:rsidRDefault="00EC0E95" w:rsidP="00047DBF">
            <w:pPr>
              <w:spacing w:line="360" w:lineRule="auto"/>
            </w:pPr>
            <w:r>
              <w:t>1</w:t>
            </w:r>
          </w:p>
        </w:tc>
        <w:tc>
          <w:tcPr>
            <w:tcW w:w="0" w:type="auto"/>
          </w:tcPr>
          <w:p w14:paraId="0BF65F64" w14:textId="77777777" w:rsidR="00EC0E95" w:rsidRDefault="00EC0E95" w:rsidP="00047DBF">
            <w:pPr>
              <w:spacing w:line="360" w:lineRule="auto"/>
            </w:pPr>
            <w:r>
              <w:t>Fisher Vector Faces</w:t>
            </w:r>
          </w:p>
        </w:tc>
        <w:tc>
          <w:tcPr>
            <w:tcW w:w="0" w:type="auto"/>
          </w:tcPr>
          <w:p w14:paraId="05B6308F" w14:textId="77777777" w:rsidR="00EC0E95" w:rsidRDefault="00EC0E95" w:rsidP="00047DBF">
            <w:pPr>
              <w:spacing w:line="360" w:lineRule="auto"/>
            </w:pPr>
            <w:r>
              <w:t>-</w:t>
            </w:r>
          </w:p>
        </w:tc>
        <w:tc>
          <w:tcPr>
            <w:tcW w:w="0" w:type="auto"/>
          </w:tcPr>
          <w:p w14:paraId="39719E63" w14:textId="77777777" w:rsidR="00EC0E95" w:rsidRDefault="00EC0E95" w:rsidP="00047DBF">
            <w:pPr>
              <w:spacing w:line="360" w:lineRule="auto"/>
            </w:pPr>
            <w:r>
              <w:t>-</w:t>
            </w:r>
          </w:p>
        </w:tc>
        <w:tc>
          <w:tcPr>
            <w:tcW w:w="0" w:type="auto"/>
          </w:tcPr>
          <w:p w14:paraId="56D61DE5" w14:textId="77777777" w:rsidR="00EC0E95" w:rsidRDefault="00EC0E95" w:rsidP="00047DBF">
            <w:pPr>
              <w:spacing w:line="360" w:lineRule="auto"/>
            </w:pPr>
            <w:r>
              <w:t>93.10</w:t>
            </w:r>
          </w:p>
        </w:tc>
      </w:tr>
      <w:tr w:rsidR="00EC0E95" w14:paraId="2078545F" w14:textId="77777777" w:rsidTr="001C52DB">
        <w:tc>
          <w:tcPr>
            <w:tcW w:w="0" w:type="auto"/>
          </w:tcPr>
          <w:p w14:paraId="626B6DCE" w14:textId="77777777" w:rsidR="00EC0E95" w:rsidRDefault="00EC0E95" w:rsidP="00047DBF">
            <w:pPr>
              <w:spacing w:line="360" w:lineRule="auto"/>
            </w:pPr>
            <w:r>
              <w:t>2</w:t>
            </w:r>
          </w:p>
        </w:tc>
        <w:tc>
          <w:tcPr>
            <w:tcW w:w="0" w:type="auto"/>
          </w:tcPr>
          <w:p w14:paraId="4E606E99" w14:textId="77777777" w:rsidR="00EC0E95" w:rsidRDefault="00EC0E95" w:rsidP="00047DBF">
            <w:pPr>
              <w:spacing w:line="360" w:lineRule="auto"/>
            </w:pPr>
            <w:r>
              <w:t>DeepFace</w:t>
            </w:r>
          </w:p>
        </w:tc>
        <w:tc>
          <w:tcPr>
            <w:tcW w:w="0" w:type="auto"/>
          </w:tcPr>
          <w:p w14:paraId="647FB999" w14:textId="77777777" w:rsidR="00EC0E95" w:rsidRDefault="00EC0E95" w:rsidP="00047DBF">
            <w:pPr>
              <w:spacing w:line="360" w:lineRule="auto"/>
            </w:pPr>
            <w:r>
              <w:t>4M</w:t>
            </w:r>
          </w:p>
        </w:tc>
        <w:tc>
          <w:tcPr>
            <w:tcW w:w="0" w:type="auto"/>
          </w:tcPr>
          <w:p w14:paraId="13001081" w14:textId="77777777" w:rsidR="00EC0E95" w:rsidRDefault="00EC0E95" w:rsidP="00047DBF">
            <w:pPr>
              <w:spacing w:line="360" w:lineRule="auto"/>
            </w:pPr>
            <w:r>
              <w:t>3</w:t>
            </w:r>
          </w:p>
        </w:tc>
        <w:tc>
          <w:tcPr>
            <w:tcW w:w="0" w:type="auto"/>
          </w:tcPr>
          <w:p w14:paraId="0485EA40" w14:textId="77777777" w:rsidR="00EC0E95" w:rsidRDefault="00EC0E95" w:rsidP="00047DBF">
            <w:pPr>
              <w:spacing w:line="360" w:lineRule="auto"/>
            </w:pPr>
            <w:r>
              <w:t>97.35</w:t>
            </w:r>
          </w:p>
        </w:tc>
      </w:tr>
      <w:tr w:rsidR="00EC0E95" w14:paraId="115D09F3" w14:textId="77777777" w:rsidTr="001C52DB">
        <w:tc>
          <w:tcPr>
            <w:tcW w:w="0" w:type="auto"/>
          </w:tcPr>
          <w:p w14:paraId="4349800D" w14:textId="77777777" w:rsidR="00EC0E95" w:rsidRDefault="00EC0E95" w:rsidP="00047DBF">
            <w:pPr>
              <w:spacing w:line="360" w:lineRule="auto"/>
            </w:pPr>
            <w:r>
              <w:t>3</w:t>
            </w:r>
          </w:p>
        </w:tc>
        <w:tc>
          <w:tcPr>
            <w:tcW w:w="0" w:type="auto"/>
          </w:tcPr>
          <w:p w14:paraId="75C24DC2" w14:textId="77777777" w:rsidR="00EC0E95" w:rsidRDefault="00EC0E95" w:rsidP="00047DBF">
            <w:pPr>
              <w:spacing w:line="360" w:lineRule="auto"/>
            </w:pPr>
            <w:r>
              <w:t>Fusion</w:t>
            </w:r>
          </w:p>
        </w:tc>
        <w:tc>
          <w:tcPr>
            <w:tcW w:w="0" w:type="auto"/>
          </w:tcPr>
          <w:p w14:paraId="3A2DFFEA" w14:textId="77777777" w:rsidR="00EC0E95" w:rsidRDefault="00EC0E95" w:rsidP="00047DBF">
            <w:pPr>
              <w:spacing w:line="360" w:lineRule="auto"/>
            </w:pPr>
            <w:r>
              <w:t>500M</w:t>
            </w:r>
          </w:p>
        </w:tc>
        <w:tc>
          <w:tcPr>
            <w:tcW w:w="0" w:type="auto"/>
          </w:tcPr>
          <w:p w14:paraId="11BF9857" w14:textId="77777777" w:rsidR="00EC0E95" w:rsidRDefault="00EC0E95" w:rsidP="00047DBF">
            <w:pPr>
              <w:spacing w:line="360" w:lineRule="auto"/>
            </w:pPr>
            <w:r>
              <w:t>5</w:t>
            </w:r>
          </w:p>
        </w:tc>
        <w:tc>
          <w:tcPr>
            <w:tcW w:w="0" w:type="auto"/>
          </w:tcPr>
          <w:p w14:paraId="7E43FD65" w14:textId="77777777" w:rsidR="00EC0E95" w:rsidRDefault="00EC0E95" w:rsidP="00047DBF">
            <w:pPr>
              <w:spacing w:line="360" w:lineRule="auto"/>
            </w:pPr>
            <w:r>
              <w:t>98.37</w:t>
            </w:r>
          </w:p>
        </w:tc>
      </w:tr>
      <w:tr w:rsidR="00EC0E95" w14:paraId="69D70C1C" w14:textId="77777777" w:rsidTr="001C52DB">
        <w:tc>
          <w:tcPr>
            <w:tcW w:w="0" w:type="auto"/>
          </w:tcPr>
          <w:p w14:paraId="3953654D" w14:textId="77777777" w:rsidR="00EC0E95" w:rsidRDefault="00EC0E95" w:rsidP="00047DBF">
            <w:pPr>
              <w:spacing w:line="360" w:lineRule="auto"/>
            </w:pPr>
            <w:r>
              <w:t>4</w:t>
            </w:r>
          </w:p>
        </w:tc>
        <w:tc>
          <w:tcPr>
            <w:tcW w:w="0" w:type="auto"/>
          </w:tcPr>
          <w:p w14:paraId="4F621363" w14:textId="77777777" w:rsidR="00EC0E95" w:rsidRDefault="00EC0E95" w:rsidP="00047DBF">
            <w:pPr>
              <w:spacing w:line="360" w:lineRule="auto"/>
            </w:pPr>
            <w:r>
              <w:t>DeepID-2,3</w:t>
            </w:r>
          </w:p>
        </w:tc>
        <w:tc>
          <w:tcPr>
            <w:tcW w:w="0" w:type="auto"/>
          </w:tcPr>
          <w:p w14:paraId="008EA3B2" w14:textId="77777777" w:rsidR="00EC0E95" w:rsidRDefault="00EC0E95" w:rsidP="00047DBF">
            <w:pPr>
              <w:spacing w:line="360" w:lineRule="auto"/>
            </w:pPr>
          </w:p>
        </w:tc>
        <w:tc>
          <w:tcPr>
            <w:tcW w:w="0" w:type="auto"/>
          </w:tcPr>
          <w:p w14:paraId="7B2A9843" w14:textId="77777777" w:rsidR="00EC0E95" w:rsidRDefault="00EC0E95" w:rsidP="00047DBF">
            <w:pPr>
              <w:spacing w:line="360" w:lineRule="auto"/>
            </w:pPr>
            <w:r>
              <w:t>200</w:t>
            </w:r>
          </w:p>
        </w:tc>
        <w:tc>
          <w:tcPr>
            <w:tcW w:w="0" w:type="auto"/>
          </w:tcPr>
          <w:p w14:paraId="2C202FD0" w14:textId="77777777" w:rsidR="00EC0E95" w:rsidRDefault="00EC0E95" w:rsidP="00047DBF">
            <w:pPr>
              <w:spacing w:line="360" w:lineRule="auto"/>
            </w:pPr>
            <w:r>
              <w:t>99.47</w:t>
            </w:r>
          </w:p>
        </w:tc>
      </w:tr>
      <w:tr w:rsidR="00EC0E95" w14:paraId="312C512D" w14:textId="77777777" w:rsidTr="001C52DB">
        <w:tc>
          <w:tcPr>
            <w:tcW w:w="0" w:type="auto"/>
          </w:tcPr>
          <w:p w14:paraId="79F88E4C" w14:textId="77777777" w:rsidR="00EC0E95" w:rsidRDefault="00EC0E95" w:rsidP="00047DBF">
            <w:pPr>
              <w:spacing w:line="360" w:lineRule="auto"/>
            </w:pPr>
            <w:r>
              <w:t>5</w:t>
            </w:r>
          </w:p>
        </w:tc>
        <w:tc>
          <w:tcPr>
            <w:tcW w:w="0" w:type="auto"/>
          </w:tcPr>
          <w:p w14:paraId="4F77EAAD" w14:textId="77777777" w:rsidR="00EC0E95" w:rsidRDefault="00EC0E95" w:rsidP="00047DBF">
            <w:pPr>
              <w:spacing w:line="360" w:lineRule="auto"/>
            </w:pPr>
            <w:r>
              <w:t>FaceNet</w:t>
            </w:r>
          </w:p>
        </w:tc>
        <w:tc>
          <w:tcPr>
            <w:tcW w:w="0" w:type="auto"/>
          </w:tcPr>
          <w:p w14:paraId="4672CC6F" w14:textId="77777777" w:rsidR="00EC0E95" w:rsidRDefault="00EC0E95" w:rsidP="00047DBF">
            <w:pPr>
              <w:spacing w:line="360" w:lineRule="auto"/>
            </w:pPr>
            <w:r>
              <w:t>200M</w:t>
            </w:r>
          </w:p>
        </w:tc>
        <w:tc>
          <w:tcPr>
            <w:tcW w:w="0" w:type="auto"/>
          </w:tcPr>
          <w:p w14:paraId="3D199325" w14:textId="77777777" w:rsidR="00EC0E95" w:rsidRDefault="00EC0E95" w:rsidP="00047DBF">
            <w:pPr>
              <w:spacing w:line="360" w:lineRule="auto"/>
            </w:pPr>
            <w:r>
              <w:t>1</w:t>
            </w:r>
          </w:p>
        </w:tc>
        <w:tc>
          <w:tcPr>
            <w:tcW w:w="0" w:type="auto"/>
          </w:tcPr>
          <w:p w14:paraId="192EBD99" w14:textId="77777777" w:rsidR="00EC0E95" w:rsidRDefault="00EC0E95" w:rsidP="00047DBF">
            <w:pPr>
              <w:spacing w:line="360" w:lineRule="auto"/>
            </w:pPr>
            <w:r>
              <w:t>98.87</w:t>
            </w:r>
          </w:p>
        </w:tc>
      </w:tr>
      <w:tr w:rsidR="00EC0E95" w14:paraId="0FD0C263" w14:textId="77777777" w:rsidTr="001C52DB">
        <w:tc>
          <w:tcPr>
            <w:tcW w:w="0" w:type="auto"/>
          </w:tcPr>
          <w:p w14:paraId="0C3306D7" w14:textId="77777777" w:rsidR="00EC0E95" w:rsidRDefault="00EC0E95" w:rsidP="00047DBF">
            <w:pPr>
              <w:spacing w:line="360" w:lineRule="auto"/>
            </w:pPr>
            <w:r>
              <w:t>6</w:t>
            </w:r>
          </w:p>
        </w:tc>
        <w:tc>
          <w:tcPr>
            <w:tcW w:w="0" w:type="auto"/>
          </w:tcPr>
          <w:p w14:paraId="1C9A1144" w14:textId="77777777" w:rsidR="00EC0E95" w:rsidRDefault="00EC0E95" w:rsidP="00047DBF">
            <w:pPr>
              <w:spacing w:line="360" w:lineRule="auto"/>
            </w:pPr>
            <w:r>
              <w:t>FaceNet + Alignment</w:t>
            </w:r>
          </w:p>
        </w:tc>
        <w:tc>
          <w:tcPr>
            <w:tcW w:w="0" w:type="auto"/>
          </w:tcPr>
          <w:p w14:paraId="5D952928" w14:textId="77777777" w:rsidR="00EC0E95" w:rsidRDefault="00EC0E95" w:rsidP="00047DBF">
            <w:pPr>
              <w:spacing w:line="360" w:lineRule="auto"/>
            </w:pPr>
            <w:r>
              <w:t>200M</w:t>
            </w:r>
          </w:p>
        </w:tc>
        <w:tc>
          <w:tcPr>
            <w:tcW w:w="0" w:type="auto"/>
          </w:tcPr>
          <w:p w14:paraId="3E58BA00" w14:textId="77777777" w:rsidR="00EC0E95" w:rsidRDefault="00EC0E95" w:rsidP="00047DBF">
            <w:pPr>
              <w:spacing w:line="360" w:lineRule="auto"/>
            </w:pPr>
            <w:r>
              <w:t>1</w:t>
            </w:r>
          </w:p>
        </w:tc>
        <w:tc>
          <w:tcPr>
            <w:tcW w:w="0" w:type="auto"/>
          </w:tcPr>
          <w:p w14:paraId="6CE45D00" w14:textId="77777777" w:rsidR="00EC0E95" w:rsidRDefault="00EC0E95" w:rsidP="00047DBF">
            <w:pPr>
              <w:spacing w:line="360" w:lineRule="auto"/>
            </w:pPr>
            <w:r>
              <w:t>99.63</w:t>
            </w:r>
          </w:p>
        </w:tc>
      </w:tr>
      <w:tr w:rsidR="00EC0E95" w14:paraId="1254A045" w14:textId="77777777" w:rsidTr="001C52DB">
        <w:tc>
          <w:tcPr>
            <w:tcW w:w="0" w:type="auto"/>
          </w:tcPr>
          <w:p w14:paraId="56BE0D54" w14:textId="77777777" w:rsidR="00EC0E95" w:rsidRDefault="00EC0E95" w:rsidP="00047DBF">
            <w:pPr>
              <w:spacing w:line="360" w:lineRule="auto"/>
            </w:pPr>
            <w:r>
              <w:t>7</w:t>
            </w:r>
          </w:p>
        </w:tc>
        <w:tc>
          <w:tcPr>
            <w:tcW w:w="0" w:type="auto"/>
          </w:tcPr>
          <w:p w14:paraId="541246A7" w14:textId="77777777" w:rsidR="00EC0E95" w:rsidRDefault="00EC0E95" w:rsidP="00047DBF">
            <w:pPr>
              <w:spacing w:line="360" w:lineRule="auto"/>
            </w:pPr>
            <w:r>
              <w:t>VGG-Face</w:t>
            </w:r>
          </w:p>
        </w:tc>
        <w:tc>
          <w:tcPr>
            <w:tcW w:w="0" w:type="auto"/>
          </w:tcPr>
          <w:p w14:paraId="5C2D472A" w14:textId="77777777" w:rsidR="00EC0E95" w:rsidRDefault="00EC0E95" w:rsidP="00047DBF">
            <w:pPr>
              <w:spacing w:line="360" w:lineRule="auto"/>
            </w:pPr>
            <w:r>
              <w:t>2.6M</w:t>
            </w:r>
          </w:p>
        </w:tc>
        <w:tc>
          <w:tcPr>
            <w:tcW w:w="0" w:type="auto"/>
          </w:tcPr>
          <w:p w14:paraId="500FEF92" w14:textId="77777777" w:rsidR="00EC0E95" w:rsidRDefault="00EC0E95" w:rsidP="00047DBF">
            <w:pPr>
              <w:spacing w:line="360" w:lineRule="auto"/>
            </w:pPr>
            <w:r>
              <w:t>1</w:t>
            </w:r>
          </w:p>
        </w:tc>
        <w:tc>
          <w:tcPr>
            <w:tcW w:w="0" w:type="auto"/>
          </w:tcPr>
          <w:p w14:paraId="0E66A1AA" w14:textId="77777777" w:rsidR="00EC0E95" w:rsidRDefault="00EC0E95" w:rsidP="00047DBF">
            <w:pPr>
              <w:spacing w:line="360" w:lineRule="auto"/>
            </w:pPr>
            <w:r>
              <w:t>98.95</w:t>
            </w:r>
          </w:p>
        </w:tc>
      </w:tr>
    </w:tbl>
    <w:p w14:paraId="539542AB" w14:textId="77777777" w:rsidR="00EC0E95" w:rsidRDefault="00EC0E95" w:rsidP="00047DBF">
      <w:pPr>
        <w:pStyle w:val="TableFigure"/>
        <w:spacing w:line="360" w:lineRule="auto"/>
      </w:pPr>
    </w:p>
    <w:p w14:paraId="202B7E87" w14:textId="44FA97C4" w:rsidR="00EC0E95" w:rsidRPr="00590E84" w:rsidRDefault="00EC0E95" w:rsidP="00047DBF">
      <w:pPr>
        <w:pStyle w:val="Caption"/>
        <w:spacing w:line="360" w:lineRule="auto"/>
        <w:rPr>
          <w:vertAlign w:val="superscript"/>
        </w:rPr>
      </w:pPr>
      <w:bookmarkStart w:id="36" w:name="_Toc113217070"/>
      <w:r>
        <w:t xml:space="preserve">Table </w:t>
      </w:r>
      <w:r>
        <w:fldChar w:fldCharType="begin"/>
      </w:r>
      <w:r>
        <w:instrText xml:space="preserve"> SEQ Table \* ARABIC </w:instrText>
      </w:r>
      <w:r>
        <w:fldChar w:fldCharType="separate"/>
      </w:r>
      <w:r w:rsidR="00EE6D52">
        <w:rPr>
          <w:noProof/>
        </w:rPr>
        <w:t>5</w:t>
      </w:r>
      <w:r>
        <w:rPr>
          <w:noProof/>
        </w:rPr>
        <w:fldChar w:fldCharType="end"/>
      </w:r>
      <w:r>
        <w:t xml:space="preserve">. </w:t>
      </w:r>
      <w:r w:rsidRPr="00D14D5E">
        <w:t>YFD unrestricted settings. K indicates the number of faces used to represent each video.</w:t>
      </w:r>
      <w:r>
        <w:rPr>
          <w:rStyle w:val="FootnoteReference"/>
        </w:rPr>
        <w:footnoteReference w:id="2"/>
      </w:r>
      <w:bookmarkEnd w:id="36"/>
    </w:p>
    <w:tbl>
      <w:tblPr>
        <w:tblStyle w:val="APAReport"/>
        <w:tblW w:w="0" w:type="auto"/>
        <w:tblInd w:w="284" w:type="dxa"/>
        <w:tblLook w:val="04A0" w:firstRow="1" w:lastRow="0" w:firstColumn="1" w:lastColumn="0" w:noHBand="0" w:noVBand="1"/>
      </w:tblPr>
      <w:tblGrid>
        <w:gridCol w:w="485"/>
        <w:gridCol w:w="4020"/>
        <w:gridCol w:w="852"/>
        <w:gridCol w:w="1072"/>
        <w:gridCol w:w="222"/>
        <w:gridCol w:w="1059"/>
      </w:tblGrid>
      <w:tr w:rsidR="00EC0E95" w14:paraId="1EEBD8BF" w14:textId="77777777" w:rsidTr="001C52DB">
        <w:trPr>
          <w:cnfStyle w:val="100000000000" w:firstRow="1" w:lastRow="0" w:firstColumn="0" w:lastColumn="0" w:oddVBand="0" w:evenVBand="0" w:oddHBand="0" w:evenHBand="0" w:firstRowFirstColumn="0" w:firstRowLastColumn="0" w:lastRowFirstColumn="0" w:lastRowLastColumn="0"/>
        </w:trPr>
        <w:tc>
          <w:tcPr>
            <w:tcW w:w="0" w:type="auto"/>
          </w:tcPr>
          <w:p w14:paraId="3FA1C3CE" w14:textId="77777777" w:rsidR="00EC0E95" w:rsidRDefault="00EC0E95" w:rsidP="00047DBF">
            <w:pPr>
              <w:spacing w:line="360" w:lineRule="auto"/>
            </w:pPr>
            <w:r>
              <w:t>No</w:t>
            </w:r>
          </w:p>
        </w:tc>
        <w:tc>
          <w:tcPr>
            <w:tcW w:w="0" w:type="auto"/>
          </w:tcPr>
          <w:p w14:paraId="3BE1899B" w14:textId="77777777" w:rsidR="00EC0E95" w:rsidRDefault="00EC0E95" w:rsidP="00047DBF">
            <w:pPr>
              <w:spacing w:line="360" w:lineRule="auto"/>
            </w:pPr>
            <w:r>
              <w:t>Method</w:t>
            </w:r>
          </w:p>
        </w:tc>
        <w:tc>
          <w:tcPr>
            <w:tcW w:w="0" w:type="auto"/>
          </w:tcPr>
          <w:p w14:paraId="5668DBFE" w14:textId="77777777" w:rsidR="00EC0E95" w:rsidRDefault="00EC0E95" w:rsidP="00047DBF">
            <w:pPr>
              <w:spacing w:line="360" w:lineRule="auto"/>
            </w:pPr>
            <w:r>
              <w:t>Images</w:t>
            </w:r>
          </w:p>
        </w:tc>
        <w:tc>
          <w:tcPr>
            <w:tcW w:w="0" w:type="auto"/>
          </w:tcPr>
          <w:p w14:paraId="0FCC9391" w14:textId="77777777" w:rsidR="00EC0E95" w:rsidRDefault="00EC0E95" w:rsidP="00047DBF">
            <w:pPr>
              <w:spacing w:line="360" w:lineRule="auto"/>
            </w:pPr>
            <w:r>
              <w:t>Networks</w:t>
            </w:r>
          </w:p>
        </w:tc>
        <w:tc>
          <w:tcPr>
            <w:tcW w:w="0" w:type="auto"/>
          </w:tcPr>
          <w:p w14:paraId="3645D18E" w14:textId="77777777" w:rsidR="00EC0E95" w:rsidRDefault="00EC0E95" w:rsidP="00047DBF">
            <w:pPr>
              <w:spacing w:line="360" w:lineRule="auto"/>
            </w:pPr>
          </w:p>
        </w:tc>
        <w:tc>
          <w:tcPr>
            <w:tcW w:w="0" w:type="auto"/>
          </w:tcPr>
          <w:p w14:paraId="2F85110C" w14:textId="77777777" w:rsidR="00EC0E95" w:rsidRDefault="00EC0E95" w:rsidP="00047DBF">
            <w:pPr>
              <w:spacing w:line="360" w:lineRule="auto"/>
            </w:pPr>
            <w:r>
              <w:t>Accuracy</w:t>
            </w:r>
          </w:p>
        </w:tc>
      </w:tr>
      <w:tr w:rsidR="00EC0E95" w14:paraId="207D39E7" w14:textId="77777777" w:rsidTr="001C52DB">
        <w:tc>
          <w:tcPr>
            <w:tcW w:w="0" w:type="auto"/>
          </w:tcPr>
          <w:p w14:paraId="58E6D3A1" w14:textId="77777777" w:rsidR="00EC0E95" w:rsidRDefault="00EC0E95" w:rsidP="00047DBF">
            <w:pPr>
              <w:spacing w:line="360" w:lineRule="auto"/>
            </w:pPr>
            <w:r>
              <w:t>1</w:t>
            </w:r>
          </w:p>
        </w:tc>
        <w:tc>
          <w:tcPr>
            <w:tcW w:w="0" w:type="auto"/>
          </w:tcPr>
          <w:p w14:paraId="2A51A2D4" w14:textId="77777777" w:rsidR="00EC0E95" w:rsidRDefault="00EC0E95" w:rsidP="00047DBF">
            <w:pPr>
              <w:spacing w:line="360" w:lineRule="auto"/>
            </w:pPr>
            <w:r>
              <w:t>Video Fisher Vector Faces</w:t>
            </w:r>
          </w:p>
        </w:tc>
        <w:tc>
          <w:tcPr>
            <w:tcW w:w="0" w:type="auto"/>
          </w:tcPr>
          <w:p w14:paraId="18E0629B" w14:textId="77777777" w:rsidR="00EC0E95" w:rsidRDefault="00EC0E95" w:rsidP="00047DBF">
            <w:pPr>
              <w:spacing w:line="360" w:lineRule="auto"/>
            </w:pPr>
            <w:r>
              <w:t>-</w:t>
            </w:r>
          </w:p>
        </w:tc>
        <w:tc>
          <w:tcPr>
            <w:tcW w:w="0" w:type="auto"/>
          </w:tcPr>
          <w:p w14:paraId="733381A3" w14:textId="77777777" w:rsidR="00EC0E95" w:rsidRDefault="00EC0E95" w:rsidP="00047DBF">
            <w:pPr>
              <w:spacing w:line="360" w:lineRule="auto"/>
            </w:pPr>
            <w:r>
              <w:t>-</w:t>
            </w:r>
          </w:p>
        </w:tc>
        <w:tc>
          <w:tcPr>
            <w:tcW w:w="0" w:type="auto"/>
          </w:tcPr>
          <w:p w14:paraId="1A01464C" w14:textId="77777777" w:rsidR="00EC0E95" w:rsidRDefault="00EC0E95" w:rsidP="00047DBF">
            <w:pPr>
              <w:spacing w:line="360" w:lineRule="auto"/>
            </w:pPr>
          </w:p>
        </w:tc>
        <w:tc>
          <w:tcPr>
            <w:tcW w:w="0" w:type="auto"/>
          </w:tcPr>
          <w:p w14:paraId="3DF2A3A8" w14:textId="77777777" w:rsidR="00EC0E95" w:rsidRDefault="00EC0E95" w:rsidP="00047DBF">
            <w:pPr>
              <w:spacing w:line="360" w:lineRule="auto"/>
            </w:pPr>
            <w:r>
              <w:t>83.8</w:t>
            </w:r>
          </w:p>
        </w:tc>
      </w:tr>
      <w:tr w:rsidR="00EC0E95" w14:paraId="49DB94FA" w14:textId="77777777" w:rsidTr="001C52DB">
        <w:tc>
          <w:tcPr>
            <w:tcW w:w="0" w:type="auto"/>
          </w:tcPr>
          <w:p w14:paraId="7F230C89" w14:textId="77777777" w:rsidR="00EC0E95" w:rsidRDefault="00EC0E95" w:rsidP="00047DBF">
            <w:pPr>
              <w:spacing w:line="360" w:lineRule="auto"/>
            </w:pPr>
            <w:r>
              <w:t>2</w:t>
            </w:r>
          </w:p>
        </w:tc>
        <w:tc>
          <w:tcPr>
            <w:tcW w:w="0" w:type="auto"/>
          </w:tcPr>
          <w:p w14:paraId="7EA4D7C1" w14:textId="77777777" w:rsidR="00EC0E95" w:rsidRDefault="00EC0E95" w:rsidP="00047DBF">
            <w:pPr>
              <w:spacing w:line="360" w:lineRule="auto"/>
            </w:pPr>
            <w:r>
              <w:t>DeepFace</w:t>
            </w:r>
          </w:p>
        </w:tc>
        <w:tc>
          <w:tcPr>
            <w:tcW w:w="0" w:type="auto"/>
          </w:tcPr>
          <w:p w14:paraId="14F60E36" w14:textId="77777777" w:rsidR="00EC0E95" w:rsidRDefault="00EC0E95" w:rsidP="00047DBF">
            <w:pPr>
              <w:spacing w:line="360" w:lineRule="auto"/>
            </w:pPr>
            <w:r>
              <w:t>4M</w:t>
            </w:r>
          </w:p>
        </w:tc>
        <w:tc>
          <w:tcPr>
            <w:tcW w:w="0" w:type="auto"/>
          </w:tcPr>
          <w:p w14:paraId="3E8BF446" w14:textId="77777777" w:rsidR="00EC0E95" w:rsidRDefault="00EC0E95" w:rsidP="00047DBF">
            <w:pPr>
              <w:spacing w:line="360" w:lineRule="auto"/>
            </w:pPr>
            <w:r>
              <w:t>1</w:t>
            </w:r>
          </w:p>
        </w:tc>
        <w:tc>
          <w:tcPr>
            <w:tcW w:w="0" w:type="auto"/>
          </w:tcPr>
          <w:p w14:paraId="1A270649" w14:textId="77777777" w:rsidR="00EC0E95" w:rsidRDefault="00EC0E95" w:rsidP="00047DBF">
            <w:pPr>
              <w:spacing w:line="360" w:lineRule="auto"/>
            </w:pPr>
          </w:p>
        </w:tc>
        <w:tc>
          <w:tcPr>
            <w:tcW w:w="0" w:type="auto"/>
          </w:tcPr>
          <w:p w14:paraId="6628E4BA" w14:textId="77777777" w:rsidR="00EC0E95" w:rsidRDefault="00EC0E95" w:rsidP="00047DBF">
            <w:pPr>
              <w:spacing w:line="360" w:lineRule="auto"/>
            </w:pPr>
            <w:r>
              <w:t>91.4</w:t>
            </w:r>
          </w:p>
        </w:tc>
      </w:tr>
      <w:tr w:rsidR="00EC0E95" w14:paraId="4F91B774" w14:textId="77777777" w:rsidTr="001C52DB">
        <w:tc>
          <w:tcPr>
            <w:tcW w:w="0" w:type="auto"/>
          </w:tcPr>
          <w:p w14:paraId="07EF19C2" w14:textId="77777777" w:rsidR="00EC0E95" w:rsidRDefault="00EC0E95" w:rsidP="00047DBF">
            <w:pPr>
              <w:spacing w:line="360" w:lineRule="auto"/>
            </w:pPr>
            <w:r>
              <w:t>3</w:t>
            </w:r>
          </w:p>
        </w:tc>
        <w:tc>
          <w:tcPr>
            <w:tcW w:w="0" w:type="auto"/>
          </w:tcPr>
          <w:p w14:paraId="7ABBE045" w14:textId="77777777" w:rsidR="00EC0E95" w:rsidRDefault="00EC0E95" w:rsidP="00047DBF">
            <w:pPr>
              <w:spacing w:line="360" w:lineRule="auto"/>
            </w:pPr>
            <w:r>
              <w:t>DeepID-2,2+,3</w:t>
            </w:r>
          </w:p>
        </w:tc>
        <w:tc>
          <w:tcPr>
            <w:tcW w:w="0" w:type="auto"/>
          </w:tcPr>
          <w:p w14:paraId="1497AB22" w14:textId="77777777" w:rsidR="00EC0E95" w:rsidRDefault="00EC0E95" w:rsidP="00047DBF">
            <w:pPr>
              <w:spacing w:line="360" w:lineRule="auto"/>
            </w:pPr>
            <w:r>
              <w:t>-</w:t>
            </w:r>
          </w:p>
        </w:tc>
        <w:tc>
          <w:tcPr>
            <w:tcW w:w="0" w:type="auto"/>
          </w:tcPr>
          <w:p w14:paraId="198CF8C4" w14:textId="77777777" w:rsidR="00EC0E95" w:rsidRDefault="00EC0E95" w:rsidP="00047DBF">
            <w:pPr>
              <w:spacing w:line="360" w:lineRule="auto"/>
            </w:pPr>
            <w:r>
              <w:t>200</w:t>
            </w:r>
          </w:p>
        </w:tc>
        <w:tc>
          <w:tcPr>
            <w:tcW w:w="0" w:type="auto"/>
          </w:tcPr>
          <w:p w14:paraId="503040A2" w14:textId="77777777" w:rsidR="00EC0E95" w:rsidRDefault="00EC0E95" w:rsidP="00047DBF">
            <w:pPr>
              <w:spacing w:line="360" w:lineRule="auto"/>
            </w:pPr>
          </w:p>
        </w:tc>
        <w:tc>
          <w:tcPr>
            <w:tcW w:w="0" w:type="auto"/>
          </w:tcPr>
          <w:p w14:paraId="662C60FD" w14:textId="77777777" w:rsidR="00EC0E95" w:rsidRDefault="00EC0E95" w:rsidP="00047DBF">
            <w:pPr>
              <w:spacing w:line="360" w:lineRule="auto"/>
            </w:pPr>
            <w:r>
              <w:t>93.2</w:t>
            </w:r>
          </w:p>
        </w:tc>
      </w:tr>
      <w:tr w:rsidR="00EC0E95" w14:paraId="0F8582EF" w14:textId="77777777" w:rsidTr="001C52DB">
        <w:tc>
          <w:tcPr>
            <w:tcW w:w="0" w:type="auto"/>
          </w:tcPr>
          <w:p w14:paraId="2437CC69" w14:textId="77777777" w:rsidR="00EC0E95" w:rsidRDefault="00EC0E95" w:rsidP="00047DBF">
            <w:pPr>
              <w:spacing w:line="360" w:lineRule="auto"/>
            </w:pPr>
            <w:r>
              <w:t>4</w:t>
            </w:r>
          </w:p>
        </w:tc>
        <w:tc>
          <w:tcPr>
            <w:tcW w:w="0" w:type="auto"/>
          </w:tcPr>
          <w:p w14:paraId="0BA9A7DF" w14:textId="77777777" w:rsidR="00EC0E95" w:rsidRDefault="00EC0E95" w:rsidP="00047DBF">
            <w:pPr>
              <w:spacing w:line="360" w:lineRule="auto"/>
            </w:pPr>
            <w:r>
              <w:t>FaceNet + Alignment</w:t>
            </w:r>
          </w:p>
        </w:tc>
        <w:tc>
          <w:tcPr>
            <w:tcW w:w="0" w:type="auto"/>
          </w:tcPr>
          <w:p w14:paraId="0699D3AE" w14:textId="77777777" w:rsidR="00EC0E95" w:rsidRDefault="00EC0E95" w:rsidP="00047DBF">
            <w:pPr>
              <w:spacing w:line="360" w:lineRule="auto"/>
            </w:pPr>
            <w:r>
              <w:t>200M</w:t>
            </w:r>
          </w:p>
        </w:tc>
        <w:tc>
          <w:tcPr>
            <w:tcW w:w="0" w:type="auto"/>
          </w:tcPr>
          <w:p w14:paraId="565A807E" w14:textId="77777777" w:rsidR="00EC0E95" w:rsidRDefault="00EC0E95" w:rsidP="00047DBF">
            <w:pPr>
              <w:spacing w:line="360" w:lineRule="auto"/>
            </w:pPr>
            <w:r>
              <w:t>1</w:t>
            </w:r>
          </w:p>
        </w:tc>
        <w:tc>
          <w:tcPr>
            <w:tcW w:w="0" w:type="auto"/>
          </w:tcPr>
          <w:p w14:paraId="69004A25" w14:textId="77777777" w:rsidR="00EC0E95" w:rsidRDefault="00EC0E95" w:rsidP="00047DBF">
            <w:pPr>
              <w:spacing w:line="360" w:lineRule="auto"/>
            </w:pPr>
          </w:p>
        </w:tc>
        <w:tc>
          <w:tcPr>
            <w:tcW w:w="0" w:type="auto"/>
          </w:tcPr>
          <w:p w14:paraId="4B296E9E" w14:textId="77777777" w:rsidR="00EC0E95" w:rsidRDefault="00EC0E95" w:rsidP="00047DBF">
            <w:pPr>
              <w:spacing w:line="360" w:lineRule="auto"/>
            </w:pPr>
            <w:r>
              <w:t>95.1</w:t>
            </w:r>
          </w:p>
        </w:tc>
      </w:tr>
      <w:tr w:rsidR="00EC0E95" w14:paraId="6BF9E653" w14:textId="77777777" w:rsidTr="001C52DB">
        <w:tc>
          <w:tcPr>
            <w:tcW w:w="0" w:type="auto"/>
          </w:tcPr>
          <w:p w14:paraId="0FFCD502" w14:textId="77777777" w:rsidR="00EC0E95" w:rsidRDefault="00EC0E95" w:rsidP="00047DBF">
            <w:pPr>
              <w:spacing w:line="360" w:lineRule="auto"/>
            </w:pPr>
            <w:r>
              <w:t>5</w:t>
            </w:r>
          </w:p>
        </w:tc>
        <w:tc>
          <w:tcPr>
            <w:tcW w:w="0" w:type="auto"/>
          </w:tcPr>
          <w:p w14:paraId="71845A75" w14:textId="77777777" w:rsidR="00EC0E95" w:rsidRDefault="00EC0E95" w:rsidP="00047DBF">
            <w:pPr>
              <w:spacing w:line="360" w:lineRule="auto"/>
            </w:pPr>
            <w:r>
              <w:t>VGG-Face (K=100)</w:t>
            </w:r>
          </w:p>
        </w:tc>
        <w:tc>
          <w:tcPr>
            <w:tcW w:w="0" w:type="auto"/>
          </w:tcPr>
          <w:p w14:paraId="7D8F2533" w14:textId="77777777" w:rsidR="00EC0E95" w:rsidRDefault="00EC0E95" w:rsidP="00047DBF">
            <w:pPr>
              <w:spacing w:line="360" w:lineRule="auto"/>
            </w:pPr>
            <w:r>
              <w:t>2.6M</w:t>
            </w:r>
          </w:p>
        </w:tc>
        <w:tc>
          <w:tcPr>
            <w:tcW w:w="0" w:type="auto"/>
          </w:tcPr>
          <w:p w14:paraId="7793088A" w14:textId="77777777" w:rsidR="00EC0E95" w:rsidRDefault="00EC0E95" w:rsidP="00047DBF">
            <w:pPr>
              <w:spacing w:line="360" w:lineRule="auto"/>
            </w:pPr>
            <w:r>
              <w:t>1</w:t>
            </w:r>
          </w:p>
        </w:tc>
        <w:tc>
          <w:tcPr>
            <w:tcW w:w="0" w:type="auto"/>
          </w:tcPr>
          <w:p w14:paraId="5EBB8F71" w14:textId="77777777" w:rsidR="00EC0E95" w:rsidRDefault="00EC0E95" w:rsidP="00047DBF">
            <w:pPr>
              <w:spacing w:line="360" w:lineRule="auto"/>
            </w:pPr>
          </w:p>
        </w:tc>
        <w:tc>
          <w:tcPr>
            <w:tcW w:w="0" w:type="auto"/>
          </w:tcPr>
          <w:p w14:paraId="5C7ABEE3" w14:textId="77777777" w:rsidR="00EC0E95" w:rsidRDefault="00EC0E95" w:rsidP="00047DBF">
            <w:pPr>
              <w:spacing w:line="360" w:lineRule="auto"/>
            </w:pPr>
            <w:r>
              <w:t>91.6</w:t>
            </w:r>
          </w:p>
        </w:tc>
      </w:tr>
      <w:tr w:rsidR="00EC0E95" w14:paraId="319530E0" w14:textId="77777777" w:rsidTr="001C52DB">
        <w:tc>
          <w:tcPr>
            <w:tcW w:w="0" w:type="auto"/>
          </w:tcPr>
          <w:p w14:paraId="6D05F283" w14:textId="77777777" w:rsidR="00EC0E95" w:rsidRDefault="00EC0E95" w:rsidP="00047DBF">
            <w:pPr>
              <w:spacing w:line="360" w:lineRule="auto"/>
            </w:pPr>
            <w:r>
              <w:t>6</w:t>
            </w:r>
          </w:p>
        </w:tc>
        <w:tc>
          <w:tcPr>
            <w:tcW w:w="0" w:type="auto"/>
          </w:tcPr>
          <w:p w14:paraId="18358F3E" w14:textId="77777777" w:rsidR="00EC0E95" w:rsidRDefault="00EC0E95" w:rsidP="00047DBF">
            <w:pPr>
              <w:spacing w:line="360" w:lineRule="auto"/>
            </w:pPr>
            <w:r>
              <w:t>VGG-Face (K=100) + Embedding learning</w:t>
            </w:r>
          </w:p>
        </w:tc>
        <w:tc>
          <w:tcPr>
            <w:tcW w:w="0" w:type="auto"/>
          </w:tcPr>
          <w:p w14:paraId="59C4F68B" w14:textId="77777777" w:rsidR="00EC0E95" w:rsidRDefault="00EC0E95" w:rsidP="00047DBF">
            <w:pPr>
              <w:spacing w:line="360" w:lineRule="auto"/>
            </w:pPr>
            <w:r>
              <w:t>2.6</w:t>
            </w:r>
          </w:p>
        </w:tc>
        <w:tc>
          <w:tcPr>
            <w:tcW w:w="0" w:type="auto"/>
          </w:tcPr>
          <w:p w14:paraId="74331519" w14:textId="77777777" w:rsidR="00EC0E95" w:rsidRDefault="00EC0E95" w:rsidP="00047DBF">
            <w:pPr>
              <w:spacing w:line="360" w:lineRule="auto"/>
            </w:pPr>
            <w:r>
              <w:t>1</w:t>
            </w:r>
          </w:p>
        </w:tc>
        <w:tc>
          <w:tcPr>
            <w:tcW w:w="0" w:type="auto"/>
          </w:tcPr>
          <w:p w14:paraId="66BD61C8" w14:textId="77777777" w:rsidR="00EC0E95" w:rsidRDefault="00EC0E95" w:rsidP="00047DBF">
            <w:pPr>
              <w:spacing w:line="360" w:lineRule="auto"/>
            </w:pPr>
          </w:p>
        </w:tc>
        <w:tc>
          <w:tcPr>
            <w:tcW w:w="0" w:type="auto"/>
          </w:tcPr>
          <w:p w14:paraId="0A5D1FAF" w14:textId="77777777" w:rsidR="00EC0E95" w:rsidRDefault="00EC0E95" w:rsidP="00047DBF">
            <w:pPr>
              <w:spacing w:line="360" w:lineRule="auto"/>
            </w:pPr>
            <w:r>
              <w:t>97.3</w:t>
            </w:r>
          </w:p>
        </w:tc>
      </w:tr>
    </w:tbl>
    <w:p w14:paraId="2F7F2305" w14:textId="01BF7C25" w:rsidR="00EC0E95" w:rsidRPr="009535AF" w:rsidRDefault="00EC0E95" w:rsidP="00047DBF">
      <w:pPr>
        <w:pStyle w:val="Heading20"/>
        <w:spacing w:line="360" w:lineRule="auto"/>
      </w:pPr>
      <w:r>
        <w:br w:type="column"/>
      </w:r>
      <w:bookmarkStart w:id="37" w:name="_Toc113797679"/>
      <w:r w:rsidR="00F901A2">
        <w:lastRenderedPageBreak/>
        <w:t>2.4</w:t>
      </w:r>
      <w:r>
        <w:t>. Face verification</w:t>
      </w:r>
      <w:bookmarkEnd w:id="37"/>
    </w:p>
    <w:p w14:paraId="3B6F462B" w14:textId="77777777" w:rsidR="00EC0E95" w:rsidRDefault="00EC0E95" w:rsidP="00047DBF">
      <w:pPr>
        <w:spacing w:line="360" w:lineRule="auto"/>
      </w:pPr>
      <w:r>
        <w:t>Once a vector representation of two images is obtained, it is possible to compare the two. The assumption is that images of the face belonging to the same person will have similar vector representations, within a set margin of error. There are two ways to find how similar the vector representations are considered for this purpose.</w:t>
      </w:r>
    </w:p>
    <w:p w14:paraId="36E3A0CF" w14:textId="77777777" w:rsidR="00EC0E95" w:rsidRPr="00C43C11" w:rsidRDefault="00EC0E95" w:rsidP="00047DBF">
      <w:pPr>
        <w:pStyle w:val="Heading4"/>
        <w:spacing w:line="360" w:lineRule="auto"/>
      </w:pPr>
      <w:r>
        <w:t>Euclidean Distance</w:t>
      </w:r>
    </w:p>
    <w:p w14:paraId="559D0016" w14:textId="77777777" w:rsidR="00EC0E95" w:rsidRDefault="00EC0E95" w:rsidP="00047DBF">
      <w:pPr>
        <w:spacing w:line="360" w:lineRule="auto"/>
      </w:pPr>
      <w:r>
        <w:t>The Euclidean distance between two vectors may be represented by the following formula:</w:t>
      </w:r>
    </w:p>
    <w:p w14:paraId="03193280" w14:textId="77777777" w:rsidR="00EC0E95" w:rsidRDefault="00EC0E95" w:rsidP="00047DBF">
      <w:pPr>
        <w:spacing w:line="360" w:lineRule="auto"/>
      </w:pPr>
    </w:p>
    <w:p w14:paraId="78B2F831" w14:textId="77777777" w:rsidR="00EC0E95" w:rsidRDefault="00EC0E95" w:rsidP="00047DBF">
      <w:pPr>
        <w:spacing w:line="360" w:lineRule="auto"/>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04E869A4" w14:textId="77777777" w:rsidR="00EC0E95" w:rsidRDefault="00EC0E95" w:rsidP="00047DBF">
      <w:pPr>
        <w:spacing w:line="360" w:lineRule="auto"/>
        <w:jc w:val="center"/>
      </w:pPr>
    </w:p>
    <w:p w14:paraId="63296A1B" w14:textId="77777777" w:rsidR="00EC0E95" w:rsidRPr="000D2651" w:rsidRDefault="00EC0E95" w:rsidP="00047DBF">
      <w:pPr>
        <w:spacing w:line="360" w:lineRule="auto"/>
        <w:jc w:val="center"/>
      </w:pPr>
      <w:r>
        <w:t xml:space="preserve">where </w:t>
      </w:r>
      <m:oMath>
        <m:r>
          <w:rPr>
            <w:rFonts w:ascii="Cambria Math" w:hAnsi="Cambria Math"/>
          </w:rPr>
          <m:t>n</m:t>
        </m:r>
      </m:oMath>
      <w:r>
        <w:t xml:space="preserve"> represents the length of the vector representation of an image.</w:t>
      </w:r>
    </w:p>
    <w:p w14:paraId="46D86A1F" w14:textId="77777777" w:rsidR="00EC0E95" w:rsidRDefault="00EC0E95" w:rsidP="00047DBF">
      <w:pPr>
        <w:spacing w:line="360" w:lineRule="auto"/>
      </w:pPr>
      <w:r>
        <w:t>The verdict on whether the face shown on the first image is the same face shown in the second, may be determined by comparing the obtained in (1) Euclidean Distance to a set threshold value:</w:t>
      </w:r>
    </w:p>
    <w:p w14:paraId="776BF8B5" w14:textId="77777777" w:rsidR="00EC0E95" w:rsidRDefault="00EC0E95" w:rsidP="00047DBF">
      <w:pPr>
        <w:spacing w:line="360" w:lineRule="auto"/>
      </w:pPr>
    </w:p>
    <w:p w14:paraId="0431229B" w14:textId="77777777" w:rsidR="00EC0E95" w:rsidRPr="00385DFB" w:rsidRDefault="00EC0E95" w:rsidP="00047DBF">
      <w:pPr>
        <w:spacing w:line="360" w:lineRule="auto"/>
      </w:pPr>
      <m:oMathPara>
        <m:oMath>
          <m:r>
            <w:rPr>
              <w:rFonts w:ascii="Cambria Math" w:hAnsi="Cambria Math"/>
            </w:rPr>
            <m:t>Verdict=ED&lt;threshold</m:t>
          </m:r>
        </m:oMath>
      </m:oMathPara>
    </w:p>
    <w:p w14:paraId="6C0948AE" w14:textId="77777777" w:rsidR="00EC0E95" w:rsidRPr="00FB2F1C" w:rsidRDefault="00EC0E95" w:rsidP="00047DBF">
      <w:pPr>
        <w:spacing w:line="360" w:lineRule="auto"/>
      </w:pPr>
      <w:r>
        <w:t xml:space="preserve">In the prototype, Euclidean distance is the verification method of choice, and the threshold is set to 0.55 as recommended by the authors of the model. It is completely customizable, and for stricter results one may want to decrease it. </w:t>
      </w:r>
    </w:p>
    <w:p w14:paraId="3B363A24" w14:textId="77777777" w:rsidR="00EC0E95" w:rsidRDefault="00EC0E95" w:rsidP="00047DBF">
      <w:pPr>
        <w:pStyle w:val="Heading4"/>
        <w:spacing w:line="360" w:lineRule="auto"/>
      </w:pPr>
      <w:r>
        <w:t>Cosine Distance</w:t>
      </w:r>
    </w:p>
    <w:p w14:paraId="2A614588" w14:textId="77777777" w:rsidR="00EC0E95" w:rsidRDefault="00EC0E95" w:rsidP="00047DBF">
      <w:pPr>
        <w:spacing w:line="360" w:lineRule="auto"/>
      </w:pPr>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70B52CB3" w14:textId="77777777" w:rsidR="00EC0E95" w:rsidRPr="00AF7210" w:rsidRDefault="00EC0E95" w:rsidP="00047DBF">
      <w:pPr>
        <w:pStyle w:val="TableFigure"/>
        <w:spacing w:line="360" w:lineRule="auto"/>
        <w:jc w:val="center"/>
      </w:pPr>
      <w:r w:rsidRPr="00AF7210">
        <w:rPr>
          <w:noProof/>
        </w:rPr>
        <w:drawing>
          <wp:inline distT="0" distB="0" distL="0" distR="0" wp14:anchorId="029C4C48" wp14:editId="41270D7E">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7180B501" w14:textId="08B68D32" w:rsidR="00EC0E95" w:rsidRDefault="00EC0E95" w:rsidP="00047DBF">
      <w:pPr>
        <w:pStyle w:val="Caption"/>
        <w:spacing w:line="360" w:lineRule="auto"/>
      </w:pPr>
      <w:bookmarkStart w:id="38" w:name="_Toc112606808"/>
      <w:bookmarkStart w:id="39" w:name="_Toc113217076"/>
      <w:r>
        <w:t xml:space="preserve">Figure </w:t>
      </w:r>
      <w:r>
        <w:fldChar w:fldCharType="begin"/>
      </w:r>
      <w:r>
        <w:instrText xml:space="preserve"> SEQ Figure \* ARABIC </w:instrText>
      </w:r>
      <w:r>
        <w:fldChar w:fldCharType="separate"/>
      </w:r>
      <w:r w:rsidR="00EE6D52">
        <w:rPr>
          <w:noProof/>
        </w:rPr>
        <w:t>3</w:t>
      </w:r>
      <w:r>
        <w:rPr>
          <w:noProof/>
        </w:rPr>
        <w:fldChar w:fldCharType="end"/>
      </w:r>
      <w:r>
        <w:t xml:space="preserve">. </w:t>
      </w:r>
      <w:r w:rsidRPr="006E458A">
        <w:t xml:space="preserve">Vectors </w:t>
      </w:r>
      <w:proofErr w:type="gramStart"/>
      <w:r w:rsidRPr="006E458A">
        <w:t>a and</w:t>
      </w:r>
      <w:proofErr w:type="gramEnd"/>
      <w:r w:rsidRPr="006E458A">
        <w:t xml:space="preserve"> b.</w:t>
      </w:r>
      <w:bookmarkEnd w:id="38"/>
      <w:bookmarkEnd w:id="39"/>
    </w:p>
    <w:p w14:paraId="71ACC971" w14:textId="77777777" w:rsidR="00EC0E95" w:rsidRDefault="00EC0E95" w:rsidP="00047DBF">
      <w:pPr>
        <w:spacing w:line="360" w:lineRule="auto"/>
      </w:pPr>
      <w:r>
        <w:lastRenderedPageBreak/>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0CB8EB6A" w14:textId="77777777" w:rsidR="00EC0E95" w:rsidRPr="00AF7210" w:rsidRDefault="00EC0E95" w:rsidP="00047DBF">
      <w:pPr>
        <w:pStyle w:val="TableFigure"/>
        <w:spacing w:line="360" w:lineRule="auto"/>
        <w:jc w:val="center"/>
      </w:pPr>
      <w:r>
        <w:rPr>
          <w:noProof/>
        </w:rPr>
        <w:drawing>
          <wp:inline distT="0" distB="0" distL="0" distR="0" wp14:anchorId="123D827B" wp14:editId="5CC35BC9">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2D2C029F" w14:textId="70896ECE" w:rsidR="00EC0E95" w:rsidRDefault="00EC0E95" w:rsidP="00047DBF">
      <w:pPr>
        <w:pStyle w:val="Caption"/>
        <w:spacing w:line="360" w:lineRule="auto"/>
        <w:rPr>
          <w:rFonts w:cstheme="minorHAnsi"/>
          <w:szCs w:val="22"/>
        </w:rPr>
      </w:pPr>
      <w:bookmarkStart w:id="40" w:name="_Toc112606809"/>
      <w:bookmarkStart w:id="41" w:name="_Toc113217077"/>
      <w:r>
        <w:t xml:space="preserve">Figure </w:t>
      </w:r>
      <w:r>
        <w:fldChar w:fldCharType="begin"/>
      </w:r>
      <w:r>
        <w:instrText xml:space="preserve"> SEQ Figure \* ARABIC </w:instrText>
      </w:r>
      <w:r>
        <w:fldChar w:fldCharType="separate"/>
      </w:r>
      <w:r w:rsidR="00EE6D52">
        <w:rPr>
          <w:noProof/>
        </w:rPr>
        <w:t>4</w:t>
      </w:r>
      <w:r>
        <w:rPr>
          <w:noProof/>
        </w:rPr>
        <w:fldChar w:fldCharType="end"/>
      </w:r>
      <w:r>
        <w:t xml:space="preserve">. </w:t>
      </w:r>
      <w:r w:rsidRPr="00F804AF">
        <w:t>Vectors a, b, and c.</w:t>
      </w:r>
      <w:bookmarkEnd w:id="40"/>
      <w:bookmarkEnd w:id="41"/>
    </w:p>
    <w:p w14:paraId="0C6D61AF" w14:textId="77777777" w:rsidR="00EC0E95" w:rsidRPr="00E82983" w:rsidRDefault="00EC0E95" w:rsidP="00047DBF">
      <w:pPr>
        <w:spacing w:line="360" w:lineRule="auto"/>
        <w:rPr>
          <w:rFonts w:cstheme="minorHAnsi"/>
        </w:rPr>
      </w:pPr>
      <w:r w:rsidRPr="00E82983">
        <w:rPr>
          <w:rFonts w:cstheme="minorHAnsi"/>
        </w:rPr>
        <w:t>Therefore, the law of cosines states that:</w:t>
      </w:r>
    </w:p>
    <w:p w14:paraId="5B493AD5" w14:textId="77777777" w:rsidR="00EC0E95" w:rsidRDefault="00EC0E95" w:rsidP="00047DBF">
      <w:pPr>
        <w:spacing w:line="360" w:lineRule="auto"/>
      </w:pPr>
    </w:p>
    <w:p w14:paraId="2362E96D" w14:textId="77777777" w:rsidR="00EC0E95" w:rsidRDefault="00000000" w:rsidP="00047DBF">
      <w:pPr>
        <w:spacing w:line="360" w:lineRule="auto"/>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EC0E95">
        <w:t>,</w:t>
      </w:r>
    </w:p>
    <w:p w14:paraId="24A1D197" w14:textId="77777777" w:rsidR="00EC0E95" w:rsidRDefault="00EC0E95" w:rsidP="00047DBF">
      <w:pPr>
        <w:spacing w:line="360" w:lineRule="auto"/>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6EF26345" w14:textId="77777777" w:rsidR="00EC0E95" w:rsidRDefault="00EC0E95" w:rsidP="00047DBF">
      <w:pPr>
        <w:spacing w:line="360" w:lineRule="auto"/>
        <w:jc w:val="center"/>
      </w:pPr>
    </w:p>
    <w:p w14:paraId="63D750F7" w14:textId="77777777" w:rsidR="00EC0E95" w:rsidRDefault="00EC0E95" w:rsidP="00047DBF">
      <w:pPr>
        <w:spacing w:line="360" w:lineRule="auto"/>
      </w:pPr>
      <w:r>
        <w:t>Then,</w:t>
      </w:r>
    </w:p>
    <w:p w14:paraId="5649FA28" w14:textId="77777777" w:rsidR="00EC0E95" w:rsidRDefault="00EC0E95" w:rsidP="00047DBF">
      <w:pPr>
        <w:spacing w:line="360" w:lineRule="auto"/>
      </w:pPr>
    </w:p>
    <w:p w14:paraId="6F0EB5FB"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EC0E95">
        <w:tab/>
      </w:r>
    </w:p>
    <w:p w14:paraId="22685C24" w14:textId="77777777" w:rsidR="00EC0E95" w:rsidRPr="009C1055" w:rsidRDefault="00EC0E95" w:rsidP="00047DBF">
      <w:pPr>
        <w:spacing w:line="360" w:lineRule="auto"/>
      </w:pPr>
      <w:r>
        <w:tab/>
      </w:r>
      <w:r>
        <w:tab/>
      </w:r>
      <w:r>
        <w:tab/>
      </w:r>
      <w:r>
        <w:tab/>
      </w:r>
      <w:r>
        <w:tab/>
      </w:r>
      <w:r>
        <w:tab/>
      </w:r>
      <w:r>
        <w:tab/>
      </w:r>
      <w:r>
        <w:tab/>
      </w:r>
      <w:r>
        <w:tab/>
      </w:r>
      <w:r>
        <w:tab/>
        <w:t>(1)</w:t>
      </w:r>
    </w:p>
    <w:p w14:paraId="18A39198"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EC0E95">
        <w:tab/>
        <w:t xml:space="preserve">         </w:t>
      </w:r>
      <w:r w:rsidR="00EC0E95">
        <w:tab/>
      </w:r>
      <w:r w:rsidR="00EC0E95">
        <w:tab/>
      </w:r>
      <w:r w:rsidR="00EC0E95">
        <w:tab/>
      </w:r>
      <w:r w:rsidR="00EC0E95">
        <w:tab/>
      </w:r>
      <w:r w:rsidR="00EC0E95">
        <w:tab/>
      </w:r>
      <w:r w:rsidR="00EC0E95">
        <w:tab/>
        <w:t>(2)</w:t>
      </w:r>
    </w:p>
    <w:p w14:paraId="561536C1" w14:textId="77777777" w:rsidR="00EC0E95" w:rsidRPr="009C1055" w:rsidRDefault="00EC0E95" w:rsidP="00047DBF">
      <w:pPr>
        <w:spacing w:line="360" w:lineRule="auto"/>
      </w:pPr>
    </w:p>
    <w:p w14:paraId="06E26F58"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EC0E95">
        <w:t xml:space="preserve"> </w:t>
      </w:r>
      <w:r w:rsidR="00EC0E95">
        <w:tab/>
      </w:r>
      <w:r w:rsidR="00EC0E95">
        <w:tab/>
        <w:t>(3)</w:t>
      </w:r>
    </w:p>
    <w:p w14:paraId="37D645A8" w14:textId="77777777" w:rsidR="00EC0E95" w:rsidRPr="00FA30DD" w:rsidRDefault="00EC0E95" w:rsidP="00047DBF">
      <w:pPr>
        <w:spacing w:line="360" w:lineRule="auto"/>
      </w:pPr>
    </w:p>
    <w:p w14:paraId="323B0AD5" w14:textId="77777777" w:rsidR="00EC0E95" w:rsidRDefault="00000000" w:rsidP="00047DBF">
      <w:pPr>
        <w:spacing w:line="360" w:lineRule="auto"/>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EC0E95">
        <w:t xml:space="preserve"> </w:t>
      </w:r>
      <w:r w:rsidR="00EC0E95">
        <w:tab/>
      </w:r>
      <w:r w:rsidR="00EC0E95">
        <w:tab/>
      </w:r>
      <w:r w:rsidR="00EC0E95">
        <w:tab/>
      </w:r>
      <w:r w:rsidR="00EC0E95">
        <w:tab/>
      </w:r>
      <w:r w:rsidR="00EC0E95">
        <w:tab/>
      </w:r>
      <w:r w:rsidR="00EC0E95">
        <w:tab/>
      </w:r>
      <w:r w:rsidR="00EC0E95">
        <w:tab/>
      </w:r>
      <w:r w:rsidR="00EC0E95">
        <w:tab/>
        <w:t>(4)</w:t>
      </w:r>
    </w:p>
    <w:p w14:paraId="1E1B6E30" w14:textId="77777777" w:rsidR="00EC0E95" w:rsidRPr="00FA30DD" w:rsidRDefault="00EC0E95" w:rsidP="00047DBF">
      <w:pPr>
        <w:spacing w:line="360" w:lineRule="auto"/>
      </w:pPr>
    </w:p>
    <w:p w14:paraId="1D5EF4FE" w14:textId="77777777" w:rsidR="00EC0E95" w:rsidRDefault="00000000" w:rsidP="00047DBF">
      <w:pPr>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EC0E95">
        <w:t xml:space="preserve"> </w:t>
      </w:r>
      <w:r w:rsidR="00EC0E95">
        <w:tab/>
      </w:r>
      <w:r w:rsidR="00EC0E95">
        <w:tab/>
      </w:r>
      <w:r w:rsidR="00EC0E95">
        <w:tab/>
      </w:r>
      <w:r w:rsidR="00EC0E95">
        <w:tab/>
      </w:r>
      <w:r w:rsidR="00EC0E95">
        <w:tab/>
        <w:t>(5)</w:t>
      </w:r>
    </w:p>
    <w:p w14:paraId="5EE967AC" w14:textId="77777777" w:rsidR="00EC0E95" w:rsidRPr="00FA30DD" w:rsidRDefault="00EC0E95" w:rsidP="00047DBF">
      <w:pPr>
        <w:spacing w:line="360" w:lineRule="auto"/>
      </w:pPr>
    </w:p>
    <w:p w14:paraId="3B3B228D" w14:textId="77777777" w:rsidR="00EC0E95" w:rsidRDefault="00EC0E95" w:rsidP="00047DBF">
      <w:pPr>
        <w:spacing w:line="360" w:lineRule="auto"/>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t>(6)</w:t>
      </w:r>
    </w:p>
    <w:p w14:paraId="66A958BB" w14:textId="77777777" w:rsidR="00EC0E95" w:rsidRDefault="00EC0E95" w:rsidP="00047DBF">
      <w:pPr>
        <w:spacing w:line="360" w:lineRule="auto"/>
      </w:pPr>
    </w:p>
    <w:p w14:paraId="09BDF227" w14:textId="77777777" w:rsidR="00EC0E95" w:rsidRDefault="00EC0E95" w:rsidP="00047DBF">
      <w:pPr>
        <w:spacing w:line="360" w:lineRule="auto"/>
      </w:pPr>
      <w:r>
        <w:t>And, from Pythagorean theorem, the length of a vector is:</w:t>
      </w:r>
    </w:p>
    <w:p w14:paraId="56FF6B14" w14:textId="77777777" w:rsidR="00EC0E95" w:rsidRDefault="00EC0E95" w:rsidP="00047DBF">
      <w:pPr>
        <w:spacing w:line="360" w:lineRule="auto"/>
      </w:pPr>
    </w:p>
    <w:p w14:paraId="1FBBBEDA" w14:textId="77777777" w:rsidR="00EC0E95" w:rsidRDefault="00000000" w:rsidP="00047DBF">
      <w:pPr>
        <w:spacing w:line="360" w:lineRule="auto"/>
      </w:pPr>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EC0E95">
        <w:tab/>
      </w:r>
      <w:r w:rsidR="00EC0E95">
        <w:tab/>
      </w:r>
      <w:r w:rsidR="00EC0E95">
        <w:tab/>
      </w:r>
      <w:r w:rsidR="00EC0E95">
        <w:tab/>
      </w:r>
      <w:r w:rsidR="00EC0E95">
        <w:tab/>
      </w:r>
      <w:r w:rsidR="00EC0E95">
        <w:tab/>
      </w:r>
      <w:r w:rsidR="00EC0E95">
        <w:tab/>
      </w:r>
      <w:r w:rsidR="00EC0E95">
        <w:tab/>
        <w:t>(7)</w:t>
      </w:r>
    </w:p>
    <w:p w14:paraId="009569D8" w14:textId="77777777" w:rsidR="00EC0E95" w:rsidRPr="009C1055" w:rsidRDefault="00EC0E95" w:rsidP="00047DBF">
      <w:pPr>
        <w:spacing w:line="360" w:lineRule="auto"/>
      </w:pPr>
    </w:p>
    <w:p w14:paraId="7F0A433B" w14:textId="77777777" w:rsidR="00EC0E95" w:rsidRPr="009C1055" w:rsidRDefault="00EC0E95" w:rsidP="00047DBF">
      <w:pPr>
        <w:spacing w:line="360" w:lineRule="auto"/>
      </w:pPr>
    </w:p>
    <w:p w14:paraId="47C21E61" w14:textId="77777777" w:rsidR="00EC0E95" w:rsidRDefault="00EC0E95" w:rsidP="00047DBF">
      <w:pPr>
        <w:spacing w:line="360" w:lineRule="auto"/>
      </w:pPr>
      <w:r>
        <w:t>Then, by combining (6) and (7), cosine similarity can be defined as:</w:t>
      </w:r>
    </w:p>
    <w:p w14:paraId="7D143C7C" w14:textId="77777777" w:rsidR="00EC0E95" w:rsidRDefault="00EC0E95" w:rsidP="00047DBF">
      <w:pPr>
        <w:spacing w:line="360" w:lineRule="auto"/>
      </w:pPr>
    </w:p>
    <w:p w14:paraId="0C616BAB" w14:textId="77777777" w:rsidR="00EC0E95" w:rsidRPr="00C43C11" w:rsidRDefault="00EC0E95" w:rsidP="00047DBF">
      <w:pPr>
        <w:spacing w:line="360" w:lineRule="auto"/>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106C3419" w14:textId="77777777" w:rsidR="00EC0E95" w:rsidRPr="00AA5F0C" w:rsidRDefault="00EC0E95" w:rsidP="00047DBF">
      <w:pPr>
        <w:spacing w:line="360" w:lineRule="auto"/>
        <w:jc w:val="center"/>
      </w:pPr>
    </w:p>
    <w:p w14:paraId="221766AB" w14:textId="77777777" w:rsidR="00EC0E95" w:rsidRDefault="00EC0E95" w:rsidP="00047DBF">
      <w:pPr>
        <w:spacing w:line="360" w:lineRule="auto"/>
      </w:pPr>
      <w:r>
        <w:t>In this way, similar vectors will produce comparable results. Cosine distance is then defined by:</w:t>
      </w:r>
    </w:p>
    <w:p w14:paraId="76CA81D0" w14:textId="77777777" w:rsidR="00EC0E95" w:rsidRPr="00AA5F0C" w:rsidRDefault="00EC0E95" w:rsidP="00047DBF">
      <w:pPr>
        <w:spacing w:line="360" w:lineRule="auto"/>
      </w:pPr>
      <m:oMathPara>
        <m:oMath>
          <m:r>
            <w:rPr>
              <w:rFonts w:ascii="Cambria Math" w:hAnsi="Cambria Math"/>
            </w:rPr>
            <m:t>cosine distance=1-cosine similarity</m:t>
          </m:r>
        </m:oMath>
      </m:oMathPara>
    </w:p>
    <w:p w14:paraId="51E304A5" w14:textId="77777777" w:rsidR="00EC0E95" w:rsidRDefault="00EC0E95" w:rsidP="00047DBF">
      <w:pPr>
        <w:spacing w:line="360" w:lineRule="auto"/>
      </w:pPr>
      <w:r>
        <w:t>Like in the case of Euclidean distance, the verdict of whether the face in the first image is the same as the same in the second image is determined by comparing the calculated distance to a set threshold:</w:t>
      </w:r>
    </w:p>
    <w:p w14:paraId="0D35FFFE" w14:textId="77777777" w:rsidR="00EC0E95" w:rsidRPr="00C43C11" w:rsidRDefault="00EC0E95" w:rsidP="00047DBF">
      <w:pPr>
        <w:spacing w:line="360" w:lineRule="auto"/>
      </w:pPr>
      <m:oMathPara>
        <m:oMath>
          <m:r>
            <w:rPr>
              <w:rFonts w:ascii="Cambria Math" w:hAnsi="Cambria Math"/>
            </w:rPr>
            <m:t>verdict=cosine distance&lt;threshold</m:t>
          </m:r>
        </m:oMath>
      </m:oMathPara>
    </w:p>
    <w:p w14:paraId="00545610" w14:textId="1AB2EEAD" w:rsidR="00EC0E95" w:rsidRDefault="00AB14C6" w:rsidP="00047DBF">
      <w:pPr>
        <w:pStyle w:val="Heading10"/>
        <w:spacing w:line="360" w:lineRule="auto"/>
      </w:pPr>
      <w:r>
        <w:br w:type="column"/>
      </w:r>
      <w:bookmarkStart w:id="42" w:name="_Toc113797680"/>
      <w:r w:rsidRPr="00AB14C6">
        <w:lastRenderedPageBreak/>
        <w:t xml:space="preserve">Chapter </w:t>
      </w:r>
      <w:r w:rsidR="00F901A2">
        <w:t>3</w:t>
      </w:r>
      <w:r w:rsidRPr="00AB14C6">
        <w:t>. System Architecture</w:t>
      </w:r>
      <w:bookmarkEnd w:id="42"/>
    </w:p>
    <w:p w14:paraId="3E7659D6" w14:textId="77777777" w:rsidR="00EC0E95" w:rsidRDefault="00EC0E95" w:rsidP="00047DBF">
      <w:pPr>
        <w:spacing w:line="360" w:lineRule="auto"/>
      </w:pPr>
      <w:r w:rsidRPr="00AB14C6">
        <w:t>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t xml:space="preserve"> Figure 1 shows the spread of the face recognition pipeline. </w:t>
      </w:r>
    </w:p>
    <w:p w14:paraId="5D613F28" w14:textId="77777777" w:rsidR="00EC0E95" w:rsidRDefault="00EC0E95" w:rsidP="00047DBF">
      <w:pPr>
        <w:spacing w:line="360" w:lineRule="auto"/>
      </w:pPr>
      <w:r>
        <w:t xml:space="preserve">By adding an authoritative server that takes care of representation and verification, the system takes care of possible false reporting: if the client took care of all for stages, it would be possible to report positive results even if the verification failed or returned negative results. </w:t>
      </w:r>
    </w:p>
    <w:p w14:paraId="5EF74E1B" w14:textId="6DC7939E" w:rsidR="00EC0E95" w:rsidRDefault="00EC0E95" w:rsidP="00047DBF">
      <w:pPr>
        <w:spacing w:line="360" w:lineRule="auto"/>
      </w:pPr>
      <w:r>
        <w:t xml:space="preserve">An alternative approach would be to have the clients send the images to the verification server, and the verification server to additionally perform detection and alignment, however that would consume more resources and consequently bring additional costs. It would also not be optimal in terms of stress distribution as more examinees are added. </w:t>
      </w:r>
    </w:p>
    <w:p w14:paraId="507C5DD0" w14:textId="124C6C3B" w:rsidR="00EC0E95" w:rsidRPr="00243460" w:rsidRDefault="00EC0E95" w:rsidP="00047DBF">
      <w:pPr>
        <w:pStyle w:val="TableFigure"/>
        <w:spacing w:line="360" w:lineRule="auto"/>
        <w:jc w:val="center"/>
      </w:pPr>
      <w:r w:rsidRPr="00243460">
        <w:rPr>
          <w:noProof/>
        </w:rPr>
        <w:drawing>
          <wp:inline distT="0" distB="0" distL="0" distR="0" wp14:anchorId="6BAF8E5A" wp14:editId="4219B30D">
            <wp:extent cx="2832132" cy="4400550"/>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43347" cy="4417976"/>
                    </a:xfrm>
                    <a:prstGeom prst="rect">
                      <a:avLst/>
                    </a:prstGeom>
                  </pic:spPr>
                </pic:pic>
              </a:graphicData>
            </a:graphic>
          </wp:inline>
        </w:drawing>
      </w:r>
    </w:p>
    <w:p w14:paraId="4E27E601" w14:textId="24E4ED56" w:rsidR="00EC0E95" w:rsidRDefault="00EC0E95" w:rsidP="00047DBF">
      <w:pPr>
        <w:pStyle w:val="Caption"/>
        <w:spacing w:line="360" w:lineRule="auto"/>
      </w:pPr>
      <w:bookmarkStart w:id="43" w:name="_Toc112606802"/>
      <w:bookmarkStart w:id="44" w:name="_Toc113217078"/>
      <w:r>
        <w:t xml:space="preserve">Figure </w:t>
      </w:r>
      <w:r>
        <w:fldChar w:fldCharType="begin"/>
      </w:r>
      <w:r>
        <w:instrText xml:space="preserve"> SEQ Figure \* ARABIC </w:instrText>
      </w:r>
      <w:r>
        <w:fldChar w:fldCharType="separate"/>
      </w:r>
      <w:r w:rsidR="00EE6D52">
        <w:rPr>
          <w:noProof/>
        </w:rPr>
        <w:t>5</w:t>
      </w:r>
      <w:r>
        <w:rPr>
          <w:noProof/>
        </w:rPr>
        <w:fldChar w:fldCharType="end"/>
      </w:r>
      <w:r>
        <w:t xml:space="preserve">. </w:t>
      </w:r>
      <w:r w:rsidRPr="00D41CF7">
        <w:t>Request flow diagram and the spread of the face recognition pipeline. The red rectangles are the stages of the face recognition pipeline.</w:t>
      </w:r>
      <w:bookmarkEnd w:id="43"/>
      <w:bookmarkEnd w:id="44"/>
    </w:p>
    <w:p w14:paraId="4B391BF5" w14:textId="3F662B88" w:rsidR="00425B64" w:rsidRDefault="00A10148" w:rsidP="00047DBF">
      <w:pPr>
        <w:pStyle w:val="Heading20"/>
        <w:spacing w:line="360" w:lineRule="auto"/>
      </w:pPr>
      <w:r>
        <w:br w:type="column"/>
      </w:r>
      <w:bookmarkStart w:id="45" w:name="_Toc113797681"/>
      <w:r w:rsidR="003D7BCE">
        <w:lastRenderedPageBreak/>
        <w:t xml:space="preserve">3.1 </w:t>
      </w:r>
      <w:r w:rsidR="00425B64">
        <w:t>Exam Supervisor’s Dashboard</w:t>
      </w:r>
      <w:bookmarkEnd w:id="45"/>
    </w:p>
    <w:p w14:paraId="630E2FA9" w14:textId="77777777" w:rsidR="00A10148" w:rsidRPr="00A10148" w:rsidRDefault="00A10148" w:rsidP="00047DBF">
      <w:pPr>
        <w:spacing w:line="360" w:lineRule="auto"/>
      </w:pPr>
    </w:p>
    <w:p w14:paraId="7297AE0B" w14:textId="5CB0FAAA" w:rsidR="00A10148" w:rsidRDefault="00425B64" w:rsidP="00047DBF">
      <w:pPr>
        <w:spacing w:line="360" w:lineRule="auto"/>
      </w:pPr>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617BCF00" w14:textId="0C8D3D5A" w:rsidR="00A10148" w:rsidRPr="00A10148" w:rsidRDefault="0093234E" w:rsidP="002B704E">
      <w:pPr>
        <w:pStyle w:val="Heading3"/>
      </w:pPr>
      <w:bookmarkStart w:id="46" w:name="_Toc113797682"/>
      <w:r w:rsidRPr="005C6830">
        <w:t>Frontend</w:t>
      </w:r>
      <w:bookmarkEnd w:id="46"/>
    </w:p>
    <w:p w14:paraId="1A3768B5" w14:textId="7970BB29" w:rsidR="0093234E" w:rsidRDefault="0093234E" w:rsidP="00047DBF">
      <w:pPr>
        <w:spacing w:line="360" w:lineRule="auto"/>
      </w:pPr>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r w:rsidR="000C118F">
        <w:rPr>
          <w:rStyle w:val="Emphasis"/>
        </w:rPr>
        <w:t xml:space="preserve">useEffect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refreshed with </w:t>
      </w:r>
      <w:r w:rsidR="006D188C">
        <w:t>a set</w:t>
      </w:r>
      <w:r w:rsidR="00172C2C">
        <w:t xml:space="preserve"> frequency. This results in a consistent amount of GET requests to the backend</w:t>
      </w:r>
      <w:r w:rsidR="00973C0C">
        <w:t xml:space="preserve">, which is more stable when there is </w:t>
      </w:r>
      <w:proofErr w:type="gramStart"/>
      <w:r w:rsidR="00973C0C">
        <w:t xml:space="preserve">a </w:t>
      </w:r>
      <w:r w:rsidR="006D188C">
        <w:t>large number</w:t>
      </w:r>
      <w:r w:rsidR="00973C0C">
        <w:t xml:space="preserve"> of</w:t>
      </w:r>
      <w:proofErr w:type="gramEnd"/>
      <w:r w:rsidR="00973C0C">
        <w:t xml:space="preserve"> clients connected to the session. </w:t>
      </w:r>
    </w:p>
    <w:p w14:paraId="7B9990BD" w14:textId="77777777" w:rsidR="00172C2C" w:rsidRDefault="00172C2C" w:rsidP="00047DBF">
      <w:pPr>
        <w:spacing w:line="360" w:lineRule="auto"/>
        <w:ind w:left="720"/>
      </w:pPr>
    </w:p>
    <w:p w14:paraId="21B50360" w14:textId="0FE3D943" w:rsidR="00433F80" w:rsidRDefault="00433F80" w:rsidP="00047DBF">
      <w:pPr>
        <w:pStyle w:val="TableFigure"/>
        <w:spacing w:line="360" w:lineRule="auto"/>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3A896077" w14:textId="404FE2EF" w:rsidR="00FB1984" w:rsidRDefault="007273C2" w:rsidP="00047DBF">
      <w:pPr>
        <w:pStyle w:val="Caption"/>
        <w:spacing w:line="360" w:lineRule="auto"/>
      </w:pPr>
      <w:bookmarkStart w:id="47" w:name="_Toc112606803"/>
      <w:bookmarkStart w:id="48" w:name="_Toc113217079"/>
      <w:r>
        <w:t xml:space="preserve">Figure </w:t>
      </w:r>
      <w:r>
        <w:fldChar w:fldCharType="begin"/>
      </w:r>
      <w:r>
        <w:instrText xml:space="preserve"> SEQ Figure \* ARABIC </w:instrText>
      </w:r>
      <w:r>
        <w:fldChar w:fldCharType="separate"/>
      </w:r>
      <w:r w:rsidR="00EE6D52">
        <w:rPr>
          <w:noProof/>
        </w:rPr>
        <w:t>6</w:t>
      </w:r>
      <w:r>
        <w:rPr>
          <w:noProof/>
        </w:rPr>
        <w:fldChar w:fldCharType="end"/>
      </w:r>
      <w:r>
        <w:t xml:space="preserve">. </w:t>
      </w:r>
      <w:r w:rsidRPr="00027ED0">
        <w:t>Default UI of the Dashboard</w:t>
      </w:r>
      <w:bookmarkEnd w:id="47"/>
      <w:bookmarkEnd w:id="48"/>
    </w:p>
    <w:p w14:paraId="3DAB5C86" w14:textId="50C54232" w:rsidR="00A10148" w:rsidRPr="00A10148" w:rsidRDefault="00D3294B" w:rsidP="00047DBF">
      <w:pPr>
        <w:pStyle w:val="Heading4"/>
        <w:spacing w:line="360" w:lineRule="auto"/>
      </w:pPr>
      <w:r>
        <w:t>Add Student</w:t>
      </w:r>
    </w:p>
    <w:p w14:paraId="32D75132" w14:textId="4DE5DDD4" w:rsidR="0089319D" w:rsidRDefault="00D3294B" w:rsidP="00047DBF">
      <w:pPr>
        <w:spacing w:line="360" w:lineRule="auto"/>
      </w:pPr>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047DBF">
      <w:pPr>
        <w:pStyle w:val="TableFigure"/>
        <w:spacing w:line="360" w:lineRule="auto"/>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20">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27086C23" w:rsidR="007519C5" w:rsidRDefault="007273C2" w:rsidP="00047DBF">
      <w:pPr>
        <w:pStyle w:val="Caption"/>
        <w:spacing w:line="360" w:lineRule="auto"/>
      </w:pPr>
      <w:bookmarkStart w:id="49" w:name="_Toc112606804"/>
      <w:bookmarkStart w:id="50" w:name="_Toc113217080"/>
      <w:r>
        <w:t xml:space="preserve">Figure </w:t>
      </w:r>
      <w:r>
        <w:fldChar w:fldCharType="begin"/>
      </w:r>
      <w:r>
        <w:instrText xml:space="preserve"> SEQ Figure \* ARABIC </w:instrText>
      </w:r>
      <w:r>
        <w:fldChar w:fldCharType="separate"/>
      </w:r>
      <w:r w:rsidR="00EE6D52">
        <w:rPr>
          <w:noProof/>
        </w:rPr>
        <w:t>7</w:t>
      </w:r>
      <w:r>
        <w:rPr>
          <w:noProof/>
        </w:rPr>
        <w:fldChar w:fldCharType="end"/>
      </w:r>
      <w:r>
        <w:t xml:space="preserve">. </w:t>
      </w:r>
      <w:r w:rsidRPr="00A51A9A">
        <w:t>Add Student Form</w:t>
      </w:r>
      <w:bookmarkEnd w:id="49"/>
      <w:bookmarkEnd w:id="50"/>
    </w:p>
    <w:p w14:paraId="0CB9E005" w14:textId="18994A32" w:rsidR="0089319D" w:rsidRDefault="0089319D" w:rsidP="00047DBF">
      <w:pPr>
        <w:spacing w:line="360" w:lineRule="auto"/>
      </w:pPr>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047DBF">
      <w:pPr>
        <w:pStyle w:val="TableFigure"/>
        <w:spacing w:line="360" w:lineRule="auto"/>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69332ABC" w:rsidR="00687C2C" w:rsidRDefault="007273C2" w:rsidP="00047DBF">
      <w:pPr>
        <w:pStyle w:val="Caption"/>
        <w:spacing w:line="360" w:lineRule="auto"/>
      </w:pPr>
      <w:bookmarkStart w:id="51" w:name="_Toc112606805"/>
      <w:bookmarkStart w:id="52" w:name="_Toc113217081"/>
      <w:r>
        <w:t xml:space="preserve">Figure </w:t>
      </w:r>
      <w:r>
        <w:fldChar w:fldCharType="begin"/>
      </w:r>
      <w:r>
        <w:instrText xml:space="preserve"> SEQ Figure \* ARABIC </w:instrText>
      </w:r>
      <w:r>
        <w:fldChar w:fldCharType="separate"/>
      </w:r>
      <w:r w:rsidR="00EE6D52">
        <w:rPr>
          <w:noProof/>
        </w:rPr>
        <w:t>8</w:t>
      </w:r>
      <w:r>
        <w:rPr>
          <w:noProof/>
        </w:rPr>
        <w:fldChar w:fldCharType="end"/>
      </w:r>
      <w:r>
        <w:t xml:space="preserve">. </w:t>
      </w:r>
      <w:r w:rsidRPr="00FE6710">
        <w:t>Table after a new examinee has been added.</w:t>
      </w:r>
      <w:bookmarkEnd w:id="51"/>
      <w:bookmarkEnd w:id="52"/>
    </w:p>
    <w:p w14:paraId="6137F7BC" w14:textId="77777777" w:rsidR="007519C5" w:rsidRDefault="007519C5" w:rsidP="00047DBF">
      <w:pPr>
        <w:spacing w:line="360" w:lineRule="auto"/>
      </w:pPr>
    </w:p>
    <w:p w14:paraId="5F14FB12" w14:textId="2706B828" w:rsidR="00A10148" w:rsidRDefault="000E09E4" w:rsidP="00047DBF">
      <w:pPr>
        <w:spacing w:line="360" w:lineRule="auto"/>
      </w:pPr>
      <w:r>
        <w:t>The ‘Delete’ button deletes the given student from the database.</w:t>
      </w:r>
    </w:p>
    <w:p w14:paraId="2C115EB8" w14:textId="797C0CDF" w:rsidR="00A10148" w:rsidRPr="00A10148" w:rsidRDefault="000E09E4" w:rsidP="00047DBF">
      <w:pPr>
        <w:pStyle w:val="Heading4"/>
        <w:spacing w:line="360" w:lineRule="auto"/>
      </w:pPr>
      <w:r>
        <w:t>Save</w:t>
      </w:r>
    </w:p>
    <w:p w14:paraId="3F8CD9EC" w14:textId="316B7084" w:rsidR="000E09E4" w:rsidRDefault="000E09E4" w:rsidP="00047DBF">
      <w:pPr>
        <w:spacing w:line="360" w:lineRule="auto"/>
      </w:pPr>
      <w:r>
        <w:t xml:space="preserve">The ‘Save’ button saves the current state of the database, serializes it </w:t>
      </w:r>
      <w:proofErr w:type="gramStart"/>
      <w:r>
        <w:t>into .json</w:t>
      </w:r>
      <w:proofErr w:type="gramEnd"/>
      <w:r>
        <w:t xml:space="preserve"> format and the supervisor can download it to their computer.</w:t>
      </w:r>
    </w:p>
    <w:p w14:paraId="01C85039" w14:textId="1D597CDF" w:rsidR="00A10148" w:rsidRDefault="00D11D1D" w:rsidP="00047DBF">
      <w:pPr>
        <w:spacing w:line="360" w:lineRule="auto"/>
      </w:pPr>
      <w:r>
        <w:br w:type="column"/>
      </w:r>
    </w:p>
    <w:p w14:paraId="122DF490" w14:textId="43468913" w:rsidR="00A10148" w:rsidRPr="00A10148" w:rsidRDefault="000E09E4" w:rsidP="00047DBF">
      <w:pPr>
        <w:pStyle w:val="Heading4"/>
        <w:spacing w:line="360" w:lineRule="auto"/>
      </w:pPr>
      <w:r>
        <w:t>Compile Client Executables</w:t>
      </w:r>
    </w:p>
    <w:p w14:paraId="6DE0B88D" w14:textId="6EE0000E" w:rsidR="000E09E4" w:rsidRDefault="000E09E4" w:rsidP="00047DBF">
      <w:pPr>
        <w:spacing w:line="360" w:lineRule="auto"/>
      </w:pPr>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CEB6FD9" w14:textId="04058190" w:rsidR="00A10148" w:rsidRPr="00A10148" w:rsidRDefault="00166E43" w:rsidP="00047DBF">
      <w:pPr>
        <w:pStyle w:val="Heading4"/>
        <w:spacing w:line="360" w:lineRule="auto"/>
      </w:pPr>
      <w:r>
        <w:t>Start Session</w:t>
      </w:r>
    </w:p>
    <w:p w14:paraId="3C6BB047" w14:textId="624814C0" w:rsidR="00A10148" w:rsidRDefault="00166E43" w:rsidP="00047DBF">
      <w:pPr>
        <w:spacing w:line="360" w:lineRule="auto"/>
      </w:pPr>
      <w:r>
        <w:t>This b</w:t>
      </w:r>
      <w:r w:rsidR="0089249F">
        <w:t>utton starts the verification server effectively starting the session. Shortly after this step, the supervisor can alert the examinees that the session has begun and ask them to run the distributed executables.</w:t>
      </w:r>
    </w:p>
    <w:p w14:paraId="32062286" w14:textId="025106BC" w:rsidR="00A10148" w:rsidRPr="00A10148" w:rsidRDefault="0089249F" w:rsidP="00047DBF">
      <w:pPr>
        <w:pStyle w:val="Heading4"/>
        <w:spacing w:line="360" w:lineRule="auto"/>
      </w:pPr>
      <w:r>
        <w:t>Load Save</w:t>
      </w:r>
    </w:p>
    <w:p w14:paraId="5C444BBC" w14:textId="0015CEA0" w:rsidR="0089249F" w:rsidRPr="0089249F" w:rsidRDefault="0089249F" w:rsidP="00047DBF">
      <w:pPr>
        <w:spacing w:line="360" w:lineRule="auto"/>
      </w:pPr>
      <w:r>
        <w:t>The ‘Load Save’ is the counterpart to the ‘Save’ button. The supervisor can use this button to upload a previously saved session instead of starting a new one.</w:t>
      </w:r>
    </w:p>
    <w:p w14:paraId="029E474A" w14:textId="18BA9AE4" w:rsidR="00A10148" w:rsidRPr="00A10148" w:rsidRDefault="006F2DE6" w:rsidP="002B704E">
      <w:pPr>
        <w:pStyle w:val="Heading3"/>
      </w:pPr>
      <w:bookmarkStart w:id="53" w:name="_Toc113797683"/>
      <w:r w:rsidRPr="002B704E">
        <w:t>Backend</w:t>
      </w:r>
      <w:bookmarkEnd w:id="53"/>
    </w:p>
    <w:p w14:paraId="2868A110" w14:textId="1E6FC634" w:rsidR="00A10148" w:rsidRDefault="006F2DE6" w:rsidP="00047DBF">
      <w:pPr>
        <w:spacing w:line="360" w:lineRule="auto"/>
      </w:pPr>
      <w:r>
        <w:t>This component is responsible for all the data management, script execution and operation of the dashboard. It is a</w:t>
      </w:r>
      <w:r w:rsidR="00801448">
        <w:t xml:space="preserve"> REST API built with C# and ASP.NET Core. </w:t>
      </w:r>
    </w:p>
    <w:p w14:paraId="5C54BD21" w14:textId="4113853E" w:rsidR="00A10148" w:rsidRPr="00A10148" w:rsidRDefault="00271C95" w:rsidP="00047DBF">
      <w:pPr>
        <w:pStyle w:val="Heading4"/>
        <w:spacing w:line="360" w:lineRule="auto"/>
      </w:pPr>
      <w:r>
        <w:t>Database</w:t>
      </w:r>
    </w:p>
    <w:p w14:paraId="4738F071" w14:textId="24EB78E3" w:rsidR="00A10148" w:rsidRDefault="00271C95" w:rsidP="00047DBF">
      <w:pPr>
        <w:spacing w:line="360" w:lineRule="auto"/>
      </w:pPr>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.json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63648DB7" w14:textId="228430B5" w:rsidR="00A10148" w:rsidRPr="00A10148" w:rsidRDefault="001B037A" w:rsidP="00047DBF">
      <w:pPr>
        <w:pStyle w:val="Heading4"/>
        <w:spacing w:line="360" w:lineRule="auto"/>
      </w:pPr>
      <w:r>
        <w:t>Add Student</w:t>
      </w:r>
    </w:p>
    <w:p w14:paraId="718E0062" w14:textId="308E63F5" w:rsidR="00A10148" w:rsidRDefault="001B037A" w:rsidP="00047DBF">
      <w:pPr>
        <w:spacing w:line="360" w:lineRule="auto"/>
      </w:pPr>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0B65299C" w14:textId="444D5596" w:rsidR="00A10148" w:rsidRPr="001B037A" w:rsidRDefault="00D56147" w:rsidP="00047DBF">
      <w:pPr>
        <w:spacing w:line="360" w:lineRule="auto"/>
      </w:pPr>
      <w:r>
        <w:t xml:space="preserve">The form may optionally contain an image. If there is an image attached, the </w:t>
      </w:r>
      <w:r w:rsidR="0035405B">
        <w:t xml:space="preserve">server will rename the image to the student identifier the image belongs to postfixed with the extension of the image file and save it locally. </w:t>
      </w:r>
      <w:r w:rsidR="0035405B">
        <w:lastRenderedPageBreak/>
        <w:t>The location of the saved image is also recorded in the database to avoid iterating through the directory to delete the image when deleting a student, as well as to supplement session save-load system.</w:t>
      </w:r>
    </w:p>
    <w:p w14:paraId="096DC8C6" w14:textId="65D9406B" w:rsidR="00A10148" w:rsidRPr="00A10148" w:rsidRDefault="00B82A2B" w:rsidP="00047DBF">
      <w:pPr>
        <w:pStyle w:val="Heading4"/>
        <w:spacing w:line="360" w:lineRule="auto"/>
      </w:pPr>
      <w:r>
        <w:t>Saving</w:t>
      </w:r>
    </w:p>
    <w:p w14:paraId="2AA9AFDE" w14:textId="5A299E90" w:rsidR="00F90E05" w:rsidRDefault="00B82A2B" w:rsidP="00047DBF">
      <w:pPr>
        <w:spacing w:line="360" w:lineRule="auto"/>
      </w:pPr>
      <w:r>
        <w:t xml:space="preserve">When the server receives a request to save the current session, it serializes the list of students currently in the database into a .json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w:t>
      </w:r>
      <w:r w:rsidR="00082FD8">
        <w:t>After that,</w:t>
      </w:r>
      <w:r w:rsidR="00F267D2">
        <w:t xml:space="preserve"> the server </w:t>
      </w:r>
      <w:r w:rsidR="00F267D2" w:rsidRPr="00F267D2">
        <w:t>returns a file with the</w:t>
      </w:r>
      <w:r w:rsidR="00082FD8">
        <w:t xml:space="preserve"> </w:t>
      </w:r>
      <w:r w:rsidR="00F267D2" w:rsidRPr="00F267D2">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‘SaveData.json’ as the name of the file</w:t>
      </w:r>
      <w:r w:rsidR="00F267D2" w:rsidRPr="00F267D2">
        <w:t>.</w:t>
      </w:r>
      <w:r w:rsidR="00F90E05">
        <w:t xml:space="preserve"> This file is then sent to the user and is downloaded. </w:t>
      </w:r>
    </w:p>
    <w:p w14:paraId="4D3E970C" w14:textId="5A816ED9" w:rsidR="00A10148" w:rsidRPr="00A10148" w:rsidRDefault="00F90E05" w:rsidP="00047DBF">
      <w:pPr>
        <w:pStyle w:val="Heading4"/>
        <w:spacing w:line="360" w:lineRule="auto"/>
      </w:pPr>
      <w:r>
        <w:t>Loading</w:t>
      </w:r>
    </w:p>
    <w:p w14:paraId="2DBD5D18" w14:textId="726BE71E" w:rsidR="00C43C11" w:rsidRDefault="002B1DFD" w:rsidP="00047DBF">
      <w:pPr>
        <w:spacing w:line="360" w:lineRule="auto"/>
      </w:pPr>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54A92EAB" w:rsidR="00B82A2B" w:rsidRDefault="00C101C1" w:rsidP="00047DBF">
      <w:pPr>
        <w:spacing w:line="360" w:lineRule="auto"/>
      </w:pPr>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.json file would contain serialization errors. </w:t>
      </w:r>
      <w:r w:rsidR="002B1DFD">
        <w:t xml:space="preserve">If the file submitted is empty, the user will receive a Status-400 Bad Request response. </w:t>
      </w:r>
    </w:p>
    <w:p w14:paraId="797044DD" w14:textId="77777777" w:rsidR="00C43C11" w:rsidRDefault="00C43C11" w:rsidP="00047DBF">
      <w:pPr>
        <w:spacing w:line="360" w:lineRule="auto"/>
      </w:pPr>
    </w:p>
    <w:p w14:paraId="479A3A98" w14:textId="32866468" w:rsidR="00C43C11" w:rsidRDefault="00C101C1" w:rsidP="00047DBF">
      <w:pPr>
        <w:spacing w:line="360" w:lineRule="auto"/>
      </w:pPr>
      <w:r>
        <w:t xml:space="preserve">Upon successfully adding </w:t>
      </w:r>
      <w:r w:rsidR="005C4E05">
        <w:t>all</w:t>
      </w:r>
      <w:r>
        <w:t xml:space="preserve"> the examinees to the database, the server returns a Status-200 OK response.</w:t>
      </w:r>
    </w:p>
    <w:p w14:paraId="19889260" w14:textId="5DDF656E" w:rsidR="00C43C11" w:rsidRPr="00C43C11" w:rsidRDefault="005C4E05" w:rsidP="00047DBF">
      <w:pPr>
        <w:pStyle w:val="Heading4"/>
        <w:spacing w:line="360" w:lineRule="auto"/>
      </w:pPr>
      <w:r>
        <w:t>Compilation Script Execution</w:t>
      </w:r>
    </w:p>
    <w:p w14:paraId="4BCBF0BC" w14:textId="5E430C45" w:rsidR="00C43C11" w:rsidRDefault="005C4E05" w:rsidP="00047DBF">
      <w:pPr>
        <w:spacing w:line="360" w:lineRule="auto"/>
      </w:pPr>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all the Python dependencies required by the client. It then attempts to install PyIntsaller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using PyInstaller.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PyInstaller does not remove the intermediate files, so further compilation times will take </w:t>
      </w:r>
      <w:r w:rsidR="0002461B">
        <w:lastRenderedPageBreak/>
        <w:t xml:space="preserve">significantly less </w:t>
      </w:r>
      <w:r w:rsidR="005F4E7E">
        <w:t>time.</w:t>
      </w:r>
      <w:r w:rsidR="001E56C2">
        <w:t xml:space="preserve"> </w:t>
      </w:r>
      <w:r w:rsidR="005A3522">
        <w:t>Once the compilation has finished, the resulting files are zipped and sent to the requester.</w:t>
      </w:r>
    </w:p>
    <w:p w14:paraId="335AAC52" w14:textId="4D3A8EB4" w:rsidR="00C43C11" w:rsidRPr="00C43C11" w:rsidRDefault="005A3522" w:rsidP="00047DBF">
      <w:pPr>
        <w:pStyle w:val="Heading4"/>
        <w:spacing w:line="360" w:lineRule="auto"/>
      </w:pPr>
      <w:r>
        <w:t>Start Session</w:t>
      </w:r>
    </w:p>
    <w:p w14:paraId="4172A587" w14:textId="619D83CC" w:rsidR="00C43C11" w:rsidRDefault="004E4F10" w:rsidP="00047DBF">
      <w:pPr>
        <w:spacing w:line="360" w:lineRule="auto"/>
      </w:pPr>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01F0F5EA" w14:textId="72D6021F" w:rsidR="00C43C11" w:rsidRDefault="006211DF" w:rsidP="00047DBF">
      <w:pPr>
        <w:spacing w:line="360" w:lineRule="auto"/>
      </w:pPr>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ACC6B7F" w14:textId="238618CF" w:rsidR="00082FD8" w:rsidRDefault="00342864" w:rsidP="00047DBF">
      <w:pPr>
        <w:spacing w:line="360" w:lineRule="auto"/>
      </w:pPr>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57A301BA" w14:textId="77777777" w:rsidR="00342864" w:rsidRPr="005958C5" w:rsidRDefault="00082FD8" w:rsidP="00047DBF">
      <w:pPr>
        <w:spacing w:line="360" w:lineRule="auto"/>
      </w:pPr>
      <w:r>
        <w:br w:type="column"/>
      </w:r>
    </w:p>
    <w:p w14:paraId="486F3A0C" w14:textId="6F1E5CC5" w:rsidR="00C43C11" w:rsidRPr="00523426" w:rsidRDefault="00117C57" w:rsidP="00047DBF">
      <w:pPr>
        <w:pStyle w:val="Heading20"/>
        <w:numPr>
          <w:ilvl w:val="1"/>
          <w:numId w:val="34"/>
        </w:numPr>
        <w:spacing w:line="360" w:lineRule="auto"/>
        <w:rPr>
          <w:b w:val="0"/>
          <w:bCs w:val="0"/>
          <w:caps/>
          <w:shd w:val="clear" w:color="auto" w:fill="F8F8F8" w:themeFill="accent1" w:themeFillTint="33"/>
        </w:rPr>
      </w:pPr>
      <w:r>
        <w:rPr>
          <w:rStyle w:val="Heading2Char"/>
          <w:b/>
          <w:bCs/>
        </w:rPr>
        <w:t xml:space="preserve"> </w:t>
      </w:r>
      <w:bookmarkStart w:id="54" w:name="_Toc113797684"/>
      <w:r w:rsidR="00586ADA">
        <w:rPr>
          <w:rStyle w:val="Heading2Char"/>
          <w:b/>
          <w:bCs/>
        </w:rPr>
        <w:t>Client-side Face Detection</w:t>
      </w:r>
      <w:bookmarkEnd w:id="54"/>
    </w:p>
    <w:p w14:paraId="6230CBAB" w14:textId="15F3598E" w:rsidR="00C43C11" w:rsidRDefault="0008094C" w:rsidP="00047DBF">
      <w:pPr>
        <w:spacing w:line="360" w:lineRule="auto"/>
      </w:pPr>
      <w:r>
        <w:t>Once the compilation of client executables is done, the supervisor may distribute them to the examinees. Each examinee gets one executable file for their operating system (.</w:t>
      </w:r>
      <w:proofErr w:type="spellStart"/>
      <w:r>
        <w:t>exe</w:t>
      </w:r>
      <w:proofErr w:type="spellEnd"/>
      <w:r>
        <w:t xml:space="preserve"> for Windows</w:t>
      </w:r>
      <w:r w:rsidR="00402BF3">
        <w:t xml:space="preserve"> (Windows 8 or newer)</w:t>
      </w:r>
      <w:r w:rsidR="004F0950">
        <w:t xml:space="preserve"> – both x64 and x86 versions</w:t>
      </w:r>
      <w:r>
        <w:t>, .app for Mac OS</w:t>
      </w:r>
      <w:r w:rsidR="00402BF3">
        <w:t xml:space="preserve"> (10.15 or newer)</w:t>
      </w:r>
      <w:proofErr w:type="gramStart"/>
      <w:r w:rsidR="00402BF3">
        <w:t>, .exec</w:t>
      </w:r>
      <w:proofErr w:type="gramEnd"/>
      <w:r w:rsidR="004F0950">
        <w:t xml:space="preserve"> for Linux</w:t>
      </w:r>
      <w:r w:rsidR="00402BF3">
        <w:t xml:space="preserve"> (any version with </w:t>
      </w:r>
      <w:proofErr w:type="spellStart"/>
      <w:r w:rsidR="00402BF3" w:rsidRPr="00600064">
        <w:rPr>
          <w:i/>
          <w:iCs/>
        </w:rPr>
        <w:t>glibc</w:t>
      </w:r>
      <w:proofErr w:type="spellEnd"/>
      <w:r w:rsidR="00402BF3">
        <w:t xml:space="preserve"> or</w:t>
      </w:r>
      <w:r w:rsidR="00600064">
        <w:t xml:space="preserve"> </w:t>
      </w:r>
      <w:proofErr w:type="spellStart"/>
      <w:r w:rsidR="00600064" w:rsidRPr="00600064">
        <w:rPr>
          <w:i/>
          <w:iCs/>
        </w:rPr>
        <w:t>libc</w:t>
      </w:r>
      <w:proofErr w:type="spellEnd"/>
      <w:r w:rsidR="00600064" w:rsidRPr="00600064">
        <w:rPr>
          <w:i/>
          <w:iCs/>
        </w:rPr>
        <w:t>-bin</w:t>
      </w:r>
      <w:r w:rsidR="00600064">
        <w:t xml:space="preserve">, as well as </w:t>
      </w:r>
      <w:proofErr w:type="spellStart"/>
      <w:r w:rsidR="00600064" w:rsidRPr="00600064">
        <w:rPr>
          <w:i/>
          <w:iCs/>
        </w:rPr>
        <w:t>binutils</w:t>
      </w:r>
      <w:proofErr w:type="spellEnd"/>
      <w:r w:rsidR="00600064">
        <w:t xml:space="preserve"> distribution-packages</w:t>
      </w:r>
      <w:r w:rsidR="00A8456E">
        <w:t>).</w:t>
      </w:r>
      <w:r w:rsidR="00A8456E">
        <w:rPr>
          <w:rStyle w:val="FootnoteReference"/>
        </w:rPr>
        <w:footnoteReference w:id="3"/>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4316329B" w14:textId="2BE6E0F6" w:rsidR="00C43C11" w:rsidRPr="00FB1984" w:rsidRDefault="00932273" w:rsidP="002B704E">
      <w:pPr>
        <w:pStyle w:val="Heading3"/>
        <w:rPr>
          <w:caps/>
        </w:rPr>
      </w:pPr>
      <w:bookmarkStart w:id="55" w:name="_Toc113797685"/>
      <w:r>
        <w:rPr>
          <w:rStyle w:val="Heading3Char"/>
          <w:b/>
          <w:bCs/>
        </w:rPr>
        <w:t>ID Form</w:t>
      </w:r>
      <w:bookmarkEnd w:id="55"/>
    </w:p>
    <w:p w14:paraId="306498F6" w14:textId="67999F2F" w:rsidR="00E91859" w:rsidRDefault="006C43F3" w:rsidP="00047DBF">
      <w:pPr>
        <w:spacing w:line="360" w:lineRule="auto"/>
      </w:pPr>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047DBF">
      <w:pPr>
        <w:pStyle w:val="TableFigure"/>
        <w:spacing w:line="360" w:lineRule="auto"/>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7BD1FED2" w:rsidR="007519C5" w:rsidRPr="007519C5" w:rsidRDefault="007273C2" w:rsidP="00047DBF">
      <w:pPr>
        <w:pStyle w:val="Caption"/>
        <w:spacing w:line="360" w:lineRule="auto"/>
      </w:pPr>
      <w:bookmarkStart w:id="56" w:name="_Toc112606806"/>
      <w:bookmarkStart w:id="57" w:name="_Toc113217082"/>
      <w:r>
        <w:t xml:space="preserve">Figure </w:t>
      </w:r>
      <w:r>
        <w:fldChar w:fldCharType="begin"/>
      </w:r>
      <w:r>
        <w:instrText xml:space="preserve"> SEQ Figure \* ARABIC </w:instrText>
      </w:r>
      <w:r>
        <w:fldChar w:fldCharType="separate"/>
      </w:r>
      <w:r w:rsidR="00EE6D52">
        <w:rPr>
          <w:noProof/>
        </w:rPr>
        <w:t>9</w:t>
      </w:r>
      <w:r>
        <w:rPr>
          <w:noProof/>
        </w:rPr>
        <w:fldChar w:fldCharType="end"/>
      </w:r>
      <w:r>
        <w:t xml:space="preserve">. </w:t>
      </w:r>
      <w:r w:rsidRPr="00DC528F">
        <w:t>Client Form</w:t>
      </w:r>
      <w:bookmarkEnd w:id="56"/>
      <w:bookmarkEnd w:id="57"/>
    </w:p>
    <w:p w14:paraId="2F940871" w14:textId="53510D8A" w:rsidR="00C43C11" w:rsidRDefault="008056F9" w:rsidP="00047DBF">
      <w:pPr>
        <w:spacing w:line="360" w:lineRule="auto"/>
      </w:pPr>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7E90A3F6" w14:textId="67814E9B" w:rsidR="00C43C11" w:rsidRPr="00C43C11" w:rsidRDefault="00534922" w:rsidP="002B704E">
      <w:pPr>
        <w:pStyle w:val="Heading3"/>
      </w:pPr>
      <w:bookmarkStart w:id="58" w:name="_Toc113797686"/>
      <w:r>
        <w:lastRenderedPageBreak/>
        <w:t>Capture Window</w:t>
      </w:r>
      <w:bookmarkEnd w:id="58"/>
    </w:p>
    <w:p w14:paraId="0498FA6C" w14:textId="2C97BE0D" w:rsidR="004340AD" w:rsidRDefault="00E91859" w:rsidP="00047DBF">
      <w:pPr>
        <w:spacing w:line="360" w:lineRule="auto"/>
      </w:pPr>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047DBF">
      <w:pPr>
        <w:pStyle w:val="TableFigure"/>
        <w:spacing w:line="360" w:lineRule="auto"/>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73E5C823" w:rsidR="00503789" w:rsidRPr="007519C5" w:rsidRDefault="007273C2" w:rsidP="00047DBF">
      <w:pPr>
        <w:pStyle w:val="Caption"/>
        <w:spacing w:line="360" w:lineRule="auto"/>
      </w:pPr>
      <w:bookmarkStart w:id="59" w:name="_Toc112606807"/>
      <w:bookmarkStart w:id="60" w:name="_Toc113217083"/>
      <w:r>
        <w:t xml:space="preserve">Figure </w:t>
      </w:r>
      <w:r>
        <w:fldChar w:fldCharType="begin"/>
      </w:r>
      <w:r>
        <w:instrText xml:space="preserve"> SEQ Figure \* ARABIC </w:instrText>
      </w:r>
      <w:r>
        <w:fldChar w:fldCharType="separate"/>
      </w:r>
      <w:r w:rsidR="00EE6D52">
        <w:rPr>
          <w:noProof/>
        </w:rPr>
        <w:t>10</w:t>
      </w:r>
      <w:r>
        <w:rPr>
          <w:noProof/>
        </w:rPr>
        <w:fldChar w:fldCharType="end"/>
      </w:r>
      <w:r>
        <w:t xml:space="preserve">. </w:t>
      </w:r>
      <w:r w:rsidRPr="007A4B50">
        <w:t>Capture window.</w:t>
      </w:r>
      <w:bookmarkEnd w:id="59"/>
      <w:bookmarkEnd w:id="60"/>
    </w:p>
    <w:p w14:paraId="275F7D83" w14:textId="66B18A97" w:rsidR="00C43C11" w:rsidRDefault="00932273" w:rsidP="00047DBF">
      <w:pPr>
        <w:spacing w:line="360" w:lineRule="auto"/>
      </w:pPr>
      <w:r>
        <w:t>Th</w:t>
      </w:r>
      <w:r w:rsidR="00534922">
        <w:t xml:space="preserve">is component </w:t>
      </w:r>
      <w:r>
        <w:t>is responsible for face detection, alignment, cropping and sending the captured images to the verification server.</w:t>
      </w:r>
      <w:r w:rsidR="005B3F36">
        <w:t xml:space="preserve"> </w:t>
      </w:r>
    </w:p>
    <w:p w14:paraId="17B4E3AF" w14:textId="441EAD7A" w:rsidR="00C43C11" w:rsidRPr="00C43C11" w:rsidRDefault="00666CC2" w:rsidP="00047DBF">
      <w:pPr>
        <w:pStyle w:val="Heading4"/>
        <w:spacing w:line="360" w:lineRule="auto"/>
      </w:pPr>
      <w:r>
        <w:t>Face detection</w:t>
      </w:r>
    </w:p>
    <w:p w14:paraId="465708E0" w14:textId="2B185A98" w:rsidR="00C43C11" w:rsidRDefault="00666CC2" w:rsidP="00047DBF">
      <w:pPr>
        <w:spacing w:line="360" w:lineRule="auto"/>
      </w:pPr>
      <w:r>
        <w:t xml:space="preserve">The face detection solution uses ResNet SSD </w:t>
      </w:r>
      <w:r w:rsidR="00E837D7">
        <w:t xml:space="preserve">model </w:t>
      </w:r>
      <w:r>
        <w:t xml:space="preserve">(Single Shot Multi-Box Detection, </w:t>
      </w:r>
      <w:r w:rsidR="00B54103">
        <w:t>which is described in Section 2.2</w:t>
      </w:r>
      <w:proofErr w:type="gramStart"/>
      <w:r>
        <w:t>)</w:t>
      </w:r>
      <w:proofErr w:type="gramEnd"/>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026D8B6" w14:textId="1762BA24" w:rsidR="00C43C11" w:rsidRDefault="00A72B82" w:rsidP="00047DBF">
      <w:pPr>
        <w:spacing w:line="360" w:lineRule="auto"/>
      </w:pPr>
      <w:r>
        <w:t>Since the model expects a certain sized input, the images taken from the camera are scaled down to that size. Most of the time models require low resolutions (300x300 in case of ResNet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r w:rsidR="00082FD8">
        <w:t>.</w:t>
      </w:r>
    </w:p>
    <w:p w14:paraId="48E6CBA2" w14:textId="02B55FCB" w:rsidR="00E1630D" w:rsidRDefault="004E658B" w:rsidP="00047DBF">
      <w:pPr>
        <w:spacing w:line="360" w:lineRule="auto"/>
      </w:pPr>
      <w:r>
        <w:lastRenderedPageBreak/>
        <w:t xml:space="preserve">The scaled down images are then fed forward to the caffe model. The </w:t>
      </w:r>
      <w:r w:rsidR="007D665A">
        <w:t>resulting matrix is then filtered by face features.</w:t>
      </w:r>
      <w:r w:rsidR="007D665A">
        <w:rPr>
          <w:rStyle w:val="FootnoteReference"/>
        </w:rPr>
        <w:footnoteReference w:id="4"/>
      </w:r>
      <w:r w:rsidR="007D665A">
        <w:t xml:space="preserve"> 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047DBF">
      <w:pPr>
        <w:pStyle w:val="Heading4"/>
        <w:spacing w:line="360" w:lineRule="auto"/>
      </w:pPr>
      <w:r>
        <w:t>Procedure</w:t>
      </w:r>
      <w:r w:rsidR="002C3A0D">
        <w:t>s &amp; Error Prevention</w:t>
      </w:r>
    </w:p>
    <w:p w14:paraId="21FFFC0C" w14:textId="77777777" w:rsidR="00C43C11" w:rsidRPr="00C43C11" w:rsidRDefault="00C43C11" w:rsidP="00047DBF">
      <w:pPr>
        <w:spacing w:line="360" w:lineRule="auto"/>
      </w:pPr>
    </w:p>
    <w:p w14:paraId="4D111759" w14:textId="447EF2C4" w:rsidR="00C43C11" w:rsidRDefault="00E31E8D" w:rsidP="00047DBF">
      <w:pPr>
        <w:spacing w:line="360" w:lineRule="auto"/>
      </w:pPr>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7441EBBE" w14:textId="4ED9E37F" w:rsidR="00211CF8" w:rsidRDefault="00AE5BFA" w:rsidP="00047DBF">
      <w:pPr>
        <w:spacing w:line="360" w:lineRule="auto"/>
      </w:pPr>
      <w:r>
        <w:t>Since the</w:t>
      </w:r>
      <w:r w:rsidR="00A718DC">
        <w:t xml:space="preserve"> faces are detected 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proofErr w:type="gramStart"/>
      <w:r w:rsidR="00A10148">
        <w:t>a large number of</w:t>
      </w:r>
      <w:proofErr w:type="gramEnd"/>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215EDA2D" w14:textId="157ACAF0" w:rsidR="00C43C11" w:rsidRPr="00C43C11" w:rsidRDefault="00211CF8" w:rsidP="00047DBF">
      <w:pPr>
        <w:pStyle w:val="Heading20"/>
        <w:numPr>
          <w:ilvl w:val="1"/>
          <w:numId w:val="34"/>
        </w:numPr>
        <w:spacing w:line="360" w:lineRule="auto"/>
      </w:pPr>
      <w:r>
        <w:br w:type="column"/>
      </w:r>
      <w:r w:rsidR="00B12A4D">
        <w:lastRenderedPageBreak/>
        <w:t xml:space="preserve"> </w:t>
      </w:r>
      <w:bookmarkStart w:id="61" w:name="_Toc113797687"/>
      <w:r>
        <w:t>Verification Server</w:t>
      </w:r>
      <w:bookmarkEnd w:id="61"/>
    </w:p>
    <w:p w14:paraId="342E6A2C" w14:textId="5040F1A2" w:rsidR="00C43C11" w:rsidRDefault="004F3D39" w:rsidP="00047DBF">
      <w:pPr>
        <w:spacing w:line="360" w:lineRule="auto"/>
      </w:pPr>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22FB6243" w14:textId="6682B5A2" w:rsidR="00C43C11" w:rsidRPr="00C43C11" w:rsidRDefault="00C87EE9" w:rsidP="002B704E">
      <w:pPr>
        <w:pStyle w:val="Heading3"/>
      </w:pPr>
      <w:bookmarkStart w:id="62" w:name="_Toc113797688"/>
      <w:r>
        <w:t>File Handling</w:t>
      </w:r>
      <w:bookmarkEnd w:id="62"/>
    </w:p>
    <w:p w14:paraId="2A6DF0E1" w14:textId="3F7EE344" w:rsidR="00C87EE9" w:rsidRPr="00C87EE9" w:rsidRDefault="00C87EE9" w:rsidP="00047DBF">
      <w:pPr>
        <w:spacing w:line="360" w:lineRule="auto"/>
      </w:pPr>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cleans the directory so that up to nine last images and the base image remain.</w:t>
      </w:r>
      <w:r w:rsidR="005054BB">
        <w:t xml:space="preserve"> Saving the images to the hard drive is also a measure to handle the case of server crashing, as there are no measures preventing the server from crashing.</w:t>
      </w:r>
      <w:r w:rsidR="00182079">
        <w:t xml:space="preserve"> After that, the representation </w:t>
      </w:r>
      <w:r w:rsidR="007C0B6F">
        <w:t>phase of the pipeline begins.</w:t>
      </w:r>
    </w:p>
    <w:p w14:paraId="02FC9326" w14:textId="01E17243" w:rsidR="00C43C11" w:rsidRPr="00C43C11" w:rsidRDefault="00713FF6" w:rsidP="002B704E">
      <w:pPr>
        <w:pStyle w:val="Heading3"/>
      </w:pPr>
      <w:bookmarkStart w:id="63" w:name="_Toc113797689"/>
      <w:r>
        <w:t>Representation</w:t>
      </w:r>
      <w:bookmarkEnd w:id="63"/>
    </w:p>
    <w:p w14:paraId="6D64E308" w14:textId="6B105EC6" w:rsidR="006E5538" w:rsidRDefault="007C0B6F" w:rsidP="00047DBF">
      <w:pPr>
        <w:spacing w:line="360" w:lineRule="auto"/>
      </w:pPr>
      <w:r>
        <w:t xml:space="preserve">The aim of this phase is to transform the received image to vector form, so that the verification is possible. This </w:t>
      </w:r>
      <w:r w:rsidR="00082FD8">
        <w:t xml:space="preserve">is </w:t>
      </w:r>
      <w:r>
        <w:t>done by feeding</w:t>
      </w:r>
      <w:r w:rsidRPr="004F3D39">
        <w:t xml:space="preserve"> the image to the VGG-Face based CNN</w:t>
      </w:r>
      <w:r w:rsidR="00933BC6">
        <w:t xml:space="preserve"> (</w:t>
      </w:r>
      <w:r w:rsidR="003D7BCE">
        <w:t>described in Section 2.3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82413C">
        <w:t xml:space="preserve">[13] </w:t>
      </w:r>
      <w:r w:rsidR="00F22F48">
        <w:t xml:space="preserve">The model performs better than most state-of-the-art alternatives, including Google’s FaceNet (without alignment 98.87% accuracy) and Facebook’s DeepFace (97.35% accuracy) while requiring less data and using simpler network architecture. </w:t>
      </w:r>
      <w:r w:rsidR="0082413C">
        <w:t>[13]</w:t>
      </w:r>
      <w:r w:rsidR="00F22F48">
        <w:t xml:space="preserve">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14D69632" w14:textId="6272E916" w:rsidR="007C0B6F" w:rsidRDefault="0024171C" w:rsidP="00047DBF">
      <w:pPr>
        <w:spacing w:line="360" w:lineRule="auto"/>
      </w:pPr>
      <w:r>
        <w:lastRenderedPageBreak/>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w:t>
      </w:r>
      <w:r w:rsidR="00ED4AEC">
        <w:t>,’</w:t>
      </w:r>
      <w:r w:rsidR="007C0B6F">
        <w:t xml:space="preserve"> meaning the examinee is cheating.</w:t>
      </w:r>
      <w:r>
        <w:t xml:space="preserve"> </w:t>
      </w:r>
      <w:r w:rsidR="007463C9">
        <w:t xml:space="preserve">It does so by finding the difference between the vector representation of each image in the directory dedicated to the examinee. If the server did not stop here, it caches the vector representation to memory </w:t>
      </w:r>
      <w:r w:rsidR="00E31E8D">
        <w:t>to</w:t>
      </w:r>
      <w:r w:rsidR="007463C9">
        <w:t xml:space="preserve"> optimize the performance.</w:t>
      </w:r>
      <w:r w:rsidR="00EF4B17">
        <w:t xml:space="preserve"> Also, it releases the memory taken by the previous allocation.</w:t>
      </w:r>
    </w:p>
    <w:p w14:paraId="28FF7ED1" w14:textId="77777777" w:rsidR="00C43C11" w:rsidRDefault="00C43C11" w:rsidP="00047DBF">
      <w:pPr>
        <w:spacing w:line="360" w:lineRule="auto"/>
      </w:pPr>
    </w:p>
    <w:p w14:paraId="1C3B7C3C" w14:textId="60B02F3C" w:rsidR="00C43C11" w:rsidRPr="00A9171F" w:rsidRDefault="005B25DF" w:rsidP="00047DBF">
      <w:pPr>
        <w:spacing w:line="360" w:lineRule="auto"/>
      </w:pPr>
      <w:r>
        <w:t xml:space="preserve">The number of allocations is customizable due to the limitations caused by the size of the vector representation. VGG-Face produces a vector of length 2622, so in the prototype the number of caches is set to three per examinee. </w:t>
      </w:r>
    </w:p>
    <w:p w14:paraId="473F0CE8" w14:textId="1514F4A7" w:rsidR="00C43C11" w:rsidRPr="00C43C11" w:rsidRDefault="00A9171F" w:rsidP="00047DBF">
      <w:pPr>
        <w:pStyle w:val="Heading4"/>
        <w:spacing w:line="360" w:lineRule="auto"/>
      </w:pPr>
      <w:r>
        <w:t>Verdict</w:t>
      </w:r>
    </w:p>
    <w:p w14:paraId="2E3751E4" w14:textId="187CDF09" w:rsidR="00ED4AEC" w:rsidRDefault="00A9171F" w:rsidP="00047DBF">
      <w:pPr>
        <w:spacing w:line="360" w:lineRule="auto"/>
      </w:pPr>
      <w:r>
        <w:t>Once a verdict is obtained through comparing Euclidean or Cosine distance to a set threshold</w:t>
      </w:r>
      <w:r w:rsidR="001B69CA">
        <w:t xml:space="preserve"> (discussed in the </w:t>
      </w:r>
      <w:r w:rsidR="003D7BCE">
        <w:t>Section 2.4</w:t>
      </w:r>
      <w:r w:rsidR="001B69CA">
        <w:t>)</w:t>
      </w:r>
      <w:r>
        <w:t xml:space="preserve">, it is packed into the body of a </w:t>
      </w:r>
      <w:r w:rsidR="00B30B11">
        <w:t>POST request, along with the examinee identifier. The POST request is then sent to the supervisor’s dashboard, where the status of that examinee is updates, along with the last update request time.</w:t>
      </w:r>
    </w:p>
    <w:p w14:paraId="7A18BEAA" w14:textId="39C35B02" w:rsidR="00BB691C" w:rsidRDefault="001B69CA" w:rsidP="00047DBF">
      <w:pPr>
        <w:spacing w:line="360" w:lineRule="auto"/>
      </w:pPr>
      <w:r>
        <w:t xml:space="preserve">Since the appropriate response to academic offenses may vary in different institutions, the system itself does not enforce any action but notify the supervisor who may then take appropriate action. </w:t>
      </w:r>
      <w:r w:rsidR="003D6649">
        <w:t xml:space="preserve">However, this may be expanded, and is described </w:t>
      </w:r>
      <w:r w:rsidR="003D7BCE">
        <w:t xml:space="preserve">at </w:t>
      </w:r>
      <w:r w:rsidR="003D6649">
        <w:t xml:space="preserve">the </w:t>
      </w:r>
      <w:r w:rsidR="003D7BCE">
        <w:t>end of the Summary</w:t>
      </w:r>
      <w:r w:rsidR="003D6649">
        <w:t xml:space="preserve"> </w:t>
      </w:r>
      <w:r w:rsidR="003D7BCE">
        <w:t>section</w:t>
      </w:r>
      <w:r w:rsidR="003D6649">
        <w:t>.</w:t>
      </w:r>
    </w:p>
    <w:p w14:paraId="4418EFD9" w14:textId="0C7C8833" w:rsidR="003A3876" w:rsidRDefault="003A3876" w:rsidP="00047DBF">
      <w:pPr>
        <w:pStyle w:val="Heading4"/>
        <w:spacing w:line="360" w:lineRule="auto"/>
      </w:pPr>
      <w:r>
        <w:t>Reliability</w:t>
      </w:r>
    </w:p>
    <w:p w14:paraId="43B5E6F4" w14:textId="4F4127B2" w:rsidR="003A3876" w:rsidRPr="003A3876" w:rsidRDefault="003A3876" w:rsidP="00047DBF">
      <w:pPr>
        <w:spacing w:line="360" w:lineRule="auto"/>
      </w:pPr>
      <w:r>
        <w:t xml:space="preserve">It is important for both exam supervisors and examinees to not worry about the verification server crashing under high stress. That is why, a request processing queue was introduced to the system. Upon receiving a request from a client, the </w:t>
      </w:r>
      <w:r w:rsidR="002205C6">
        <w:t xml:space="preserve">verification server does not immediately start verifying the face in the received image. Instead, it adds the request to a queue and processes it when </w:t>
      </w:r>
      <w:r w:rsidR="009B64D7">
        <w:t>all</w:t>
      </w:r>
      <w:r w:rsidR="002205C6">
        <w:t xml:space="preserve"> the requests before it </w:t>
      </w:r>
      <w:r w:rsidR="009B64D7">
        <w:t>have been</w:t>
      </w:r>
      <w:r w:rsidR="002205C6">
        <w:t xml:space="preserve"> processed. This allows for the server to maintain a low resource requirement while being extremely scalable in terms of the number of clients it can process. The cost is that the status updates are sent </w:t>
      </w:r>
      <w:r w:rsidR="009B64D7">
        <w:t>in a sequential fashion</w:t>
      </w:r>
      <w:r w:rsidR="002205C6">
        <w:t xml:space="preserve">, and at high examinee counts it </w:t>
      </w:r>
      <w:r w:rsidR="009B64D7">
        <w:t>may take longer to update all the clients in the session.</w:t>
      </w:r>
    </w:p>
    <w:p w14:paraId="04363096" w14:textId="349D8D30" w:rsidR="009C156A" w:rsidRDefault="00BB691C" w:rsidP="00047DBF">
      <w:pPr>
        <w:pStyle w:val="Heading10"/>
        <w:spacing w:line="360" w:lineRule="auto"/>
      </w:pPr>
      <w:r>
        <w:br w:type="column"/>
      </w:r>
      <w:bookmarkStart w:id="64" w:name="_Toc113797690"/>
      <w:r>
        <w:lastRenderedPageBreak/>
        <w:t xml:space="preserve">Chapter </w:t>
      </w:r>
      <w:r w:rsidR="003D7BCE">
        <w:t>4</w:t>
      </w:r>
      <w:r>
        <w:t xml:space="preserve">. </w:t>
      </w:r>
      <w:r w:rsidR="00867A57">
        <w:t>T</w:t>
      </w:r>
      <w:r w:rsidR="00974B12">
        <w:t xml:space="preserve">esting </w:t>
      </w:r>
      <w:r w:rsidR="00867A57">
        <w:t>T</w:t>
      </w:r>
      <w:r w:rsidR="00974B12">
        <w:t xml:space="preserve">he </w:t>
      </w:r>
      <w:r w:rsidR="00867A57">
        <w:t>S</w:t>
      </w:r>
      <w:r w:rsidR="00974B12">
        <w:t>ystem</w:t>
      </w:r>
      <w:bookmarkEnd w:id="64"/>
    </w:p>
    <w:p w14:paraId="7B21B5F9" w14:textId="338FA5B2" w:rsidR="00974B12" w:rsidRDefault="00974B12" w:rsidP="00047DBF">
      <w:pPr>
        <w:pStyle w:val="Heading20"/>
        <w:spacing w:line="360" w:lineRule="auto"/>
      </w:pPr>
      <w:bookmarkStart w:id="65" w:name="_Toc113797691"/>
      <w:r>
        <w:t>Stress test</w:t>
      </w:r>
      <w:bookmarkEnd w:id="65"/>
    </w:p>
    <w:p w14:paraId="60A26047" w14:textId="7EDD1125" w:rsidR="00B556E2" w:rsidRDefault="00974B12" w:rsidP="00047DBF">
      <w:pPr>
        <w:spacing w:line="360" w:lineRule="auto"/>
      </w:pPr>
      <w:r>
        <w:t>One of the important requirements of the system is the ability to support examination session</w:t>
      </w:r>
      <w:r w:rsidR="00B556E2">
        <w:t>s</w:t>
      </w:r>
      <w:r>
        <w:t xml:space="preserve"> of large sizes. The following procedure is designed to test </w:t>
      </w:r>
      <w:r w:rsidR="00AF3605">
        <w:t>how the system performs under different stress conditions (the number of clients)</w:t>
      </w:r>
      <w:r w:rsidR="00B556E2">
        <w:t>, simulating exam sessions of different sizes</w:t>
      </w:r>
      <w:r w:rsidR="00AF3605">
        <w:t xml:space="preserve">. </w:t>
      </w:r>
      <w:r w:rsidR="001145B2">
        <w:t>Each test incremented the client count by ten, starting from ten clients</w:t>
      </w:r>
      <w:r w:rsidR="007D1AA2">
        <w:t xml:space="preserve"> up to 100</w:t>
      </w:r>
      <w:r w:rsidR="001145B2">
        <w:t xml:space="preserve">. </w:t>
      </w:r>
      <w:r w:rsidR="006D4921">
        <w:t>A</w:t>
      </w:r>
      <w:r w:rsidR="00F12E3B">
        <w:t xml:space="preserve">verage request processing time, number of false negative verifications, and the number of processed requests were recorded. </w:t>
      </w:r>
      <w:r w:rsidR="001145B2">
        <w:t xml:space="preserve">Each test was performed by letting the system work for 300 seconds. </w:t>
      </w:r>
      <w:r w:rsidR="00AF3605">
        <w:t xml:space="preserve">The testing environment consisted of two machines. </w:t>
      </w:r>
      <w:r w:rsidR="007D143F">
        <w:t>Each test is a separate exam session, with both machines fully rebooted between each session.</w:t>
      </w:r>
    </w:p>
    <w:p w14:paraId="7422AEDB" w14:textId="1CA91108" w:rsidR="00974B12" w:rsidRDefault="00AF3605" w:rsidP="00047DBF">
      <w:pPr>
        <w:spacing w:line="360" w:lineRule="auto"/>
      </w:pPr>
      <w:r>
        <w:t xml:space="preserve">One machine, further referred to as the </w:t>
      </w:r>
      <w:r w:rsidRPr="00B556E2">
        <w:rPr>
          <w:i/>
          <w:iCs/>
        </w:rPr>
        <w:t>client machine</w:t>
      </w:r>
      <w:r>
        <w:t xml:space="preserve">, </w:t>
      </w:r>
      <w:r w:rsidR="00B556E2">
        <w:t>had multiple instances of the client-detection executables running that were sending the aligned faces to the verification server, running on a separate machine.</w:t>
      </w:r>
      <w:r w:rsidR="00F12E3B">
        <w:t xml:space="preserve"> All clients were detecting a face on the same static image. </w:t>
      </w:r>
      <w:r w:rsidR="001145B2">
        <w:t xml:space="preserve">The technical specifications of the client machine are: </w:t>
      </w:r>
    </w:p>
    <w:p w14:paraId="1CFF1F00" w14:textId="46553C52" w:rsidR="001145B2" w:rsidRDefault="001145B2" w:rsidP="00047DBF">
      <w:pPr>
        <w:pStyle w:val="ListParagraph"/>
        <w:numPr>
          <w:ilvl w:val="0"/>
          <w:numId w:val="31"/>
        </w:numPr>
        <w:spacing w:line="360" w:lineRule="auto"/>
        <w:rPr>
          <w:lang w:val="pl-PL"/>
        </w:rPr>
      </w:pPr>
      <w:r w:rsidRPr="001145B2">
        <w:rPr>
          <w:lang w:val="pl-PL"/>
        </w:rPr>
        <w:t>CPU: AMD Ryzen 9 5950X 16-C</w:t>
      </w:r>
      <w:r>
        <w:rPr>
          <w:lang w:val="pl-PL"/>
        </w:rPr>
        <w:t>ore.</w:t>
      </w:r>
    </w:p>
    <w:p w14:paraId="4EF7E224" w14:textId="6FE9AF49" w:rsidR="001145B2" w:rsidRDefault="001145B2" w:rsidP="00047DBF">
      <w:pPr>
        <w:pStyle w:val="ListParagraph"/>
        <w:numPr>
          <w:ilvl w:val="0"/>
          <w:numId w:val="31"/>
        </w:numPr>
        <w:spacing w:line="360" w:lineRule="auto"/>
      </w:pPr>
      <w:r w:rsidRPr="001145B2">
        <w:t>GPU: AMD Radeon RX 6900 X</w:t>
      </w:r>
      <w:r>
        <w:t>T.</w:t>
      </w:r>
    </w:p>
    <w:p w14:paraId="72F66DFD" w14:textId="4A03ED6E" w:rsidR="001145B2" w:rsidRDefault="001145B2" w:rsidP="00047DBF">
      <w:pPr>
        <w:pStyle w:val="ListParagraph"/>
        <w:numPr>
          <w:ilvl w:val="0"/>
          <w:numId w:val="31"/>
        </w:numPr>
        <w:spacing w:line="360" w:lineRule="auto"/>
      </w:pPr>
      <w:r>
        <w:t xml:space="preserve">RAM: 32 GB </w:t>
      </w:r>
      <w:r w:rsidR="007D143F">
        <w:t>3200 MHZ DDR4</w:t>
      </w:r>
      <w:r w:rsidR="006D4921">
        <w:t>.</w:t>
      </w:r>
    </w:p>
    <w:p w14:paraId="13B8710E" w14:textId="28BDF4C5" w:rsidR="006D4921" w:rsidRPr="001145B2" w:rsidRDefault="006D4921" w:rsidP="00047DBF">
      <w:pPr>
        <w:pStyle w:val="ListParagraph"/>
        <w:numPr>
          <w:ilvl w:val="0"/>
          <w:numId w:val="31"/>
        </w:numPr>
        <w:spacing w:line="360" w:lineRule="auto"/>
      </w:pPr>
      <w:r>
        <w:t>OS: Windows 11</w:t>
      </w:r>
    </w:p>
    <w:p w14:paraId="27F7D8DD" w14:textId="7E25A6F2" w:rsidR="00B556E2" w:rsidRDefault="00B556E2" w:rsidP="00047DBF">
      <w:pPr>
        <w:spacing w:line="360" w:lineRule="auto"/>
      </w:pPr>
      <w:r>
        <w:t xml:space="preserve">The second machine, or the </w:t>
      </w:r>
      <w:r w:rsidRPr="00B556E2">
        <w:rPr>
          <w:i/>
          <w:iCs/>
        </w:rPr>
        <w:t>verification machine</w:t>
      </w:r>
      <w:r>
        <w:rPr>
          <w:i/>
          <w:iCs/>
        </w:rPr>
        <w:t xml:space="preserve">, </w:t>
      </w:r>
      <w:r>
        <w:t>was set up on a separate computer</w:t>
      </w:r>
      <w:r w:rsidR="00F12E3B">
        <w:t xml:space="preserve">, in order to simulate the normal </w:t>
      </w:r>
      <w:r w:rsidR="001145B2">
        <w:t xml:space="preserve">production environment. </w:t>
      </w:r>
      <w:r w:rsidR="007D143F">
        <w:t>The technical specifications of the verification machine are:</w:t>
      </w:r>
    </w:p>
    <w:p w14:paraId="058294E5" w14:textId="0A9B4299" w:rsidR="007D143F" w:rsidRDefault="006D4921" w:rsidP="00047DBF">
      <w:pPr>
        <w:pStyle w:val="ListParagraph"/>
        <w:numPr>
          <w:ilvl w:val="0"/>
          <w:numId w:val="32"/>
        </w:numPr>
        <w:spacing w:line="360" w:lineRule="auto"/>
      </w:pPr>
      <w:r>
        <w:t>CPU: Intel Core i7 6-Core 2.6 GHz.</w:t>
      </w:r>
    </w:p>
    <w:p w14:paraId="5E8A7F09" w14:textId="0156A0C2" w:rsidR="006D4921" w:rsidRDefault="006D4921" w:rsidP="00047DBF">
      <w:pPr>
        <w:pStyle w:val="ListParagraph"/>
        <w:numPr>
          <w:ilvl w:val="0"/>
          <w:numId w:val="32"/>
        </w:numPr>
        <w:spacing w:line="360" w:lineRule="auto"/>
      </w:pPr>
      <w:r>
        <w:t>GPU: Intel UHD Graphics 630.</w:t>
      </w:r>
    </w:p>
    <w:p w14:paraId="5D6A1FC0" w14:textId="1A63F373" w:rsidR="006D4921" w:rsidRDefault="006D4921" w:rsidP="00047DBF">
      <w:pPr>
        <w:pStyle w:val="ListParagraph"/>
        <w:numPr>
          <w:ilvl w:val="0"/>
          <w:numId w:val="32"/>
        </w:numPr>
        <w:spacing w:line="360" w:lineRule="auto"/>
      </w:pPr>
      <w:r>
        <w:t>RAM: 16 GB 2667 MHz DDR4.</w:t>
      </w:r>
    </w:p>
    <w:p w14:paraId="20B85DF8" w14:textId="61C21698" w:rsidR="007D1AA2" w:rsidRDefault="006D4921" w:rsidP="00047DBF">
      <w:pPr>
        <w:pStyle w:val="ListParagraph"/>
        <w:numPr>
          <w:ilvl w:val="0"/>
          <w:numId w:val="32"/>
        </w:numPr>
        <w:spacing w:line="360" w:lineRule="auto"/>
      </w:pPr>
      <w:r>
        <w:t>OS: Mac OS Monterey 12.5</w:t>
      </w:r>
    </w:p>
    <w:p w14:paraId="1E779426" w14:textId="0F945578" w:rsidR="007D1AA2" w:rsidRDefault="007D1AA2" w:rsidP="002B704E">
      <w:pPr>
        <w:pStyle w:val="Heading3"/>
      </w:pPr>
      <w:bookmarkStart w:id="66" w:name="_Toc113797692"/>
      <w:r>
        <w:t>Results</w:t>
      </w:r>
      <w:bookmarkEnd w:id="66"/>
    </w:p>
    <w:p w14:paraId="3B9FA3B2" w14:textId="77777777" w:rsidR="00A0423D" w:rsidRDefault="00A0423D" w:rsidP="00047DBF">
      <w:pPr>
        <w:spacing w:line="360" w:lineRule="auto"/>
      </w:pPr>
      <w:r>
        <w:t>To obtain a representation of the accuracy of the system, a ‘False Negative’ metric was introduced. As mentioned before, all the clients were tasked to detect and align a face in the same static image containing a single face. In each session, every ninth examinee (the 1</w:t>
      </w:r>
      <w:r w:rsidRPr="003127E0">
        <w:rPr>
          <w:vertAlign w:val="superscript"/>
        </w:rPr>
        <w:t>st</w:t>
      </w:r>
      <w:r>
        <w:t>, the 10</w:t>
      </w:r>
      <w:r w:rsidRPr="003127E0">
        <w:rPr>
          <w:vertAlign w:val="superscript"/>
        </w:rPr>
        <w:t>th</w:t>
      </w:r>
      <w:r>
        <w:t>, the 19</w:t>
      </w:r>
      <w:r w:rsidRPr="003127E0">
        <w:rPr>
          <w:vertAlign w:val="superscript"/>
        </w:rPr>
        <w:t>th</w:t>
      </w:r>
      <w:r>
        <w:t>, etc.) was configured to have a different base image than the static image mentioned before. All the other examinees’ base images were the same static image fed to the clients. The number of false negatives is the number of negative verdicts for the non-ninth clients.</w:t>
      </w:r>
    </w:p>
    <w:p w14:paraId="7657B050" w14:textId="4C6A5D53" w:rsidR="00A0423D" w:rsidRDefault="00A0423D" w:rsidP="00047DBF">
      <w:pPr>
        <w:spacing w:line="360" w:lineRule="auto"/>
      </w:pPr>
      <w:r>
        <w:lastRenderedPageBreak/>
        <w:t xml:space="preserve">The ‘Average Request Processing Time’ </w:t>
      </w:r>
      <w:r w:rsidR="00A14567">
        <w:t xml:space="preserve">(ARPT) </w:t>
      </w:r>
      <w:r>
        <w:t>metric presents the time it took for the verification machine to calculate the verdict.</w:t>
      </w:r>
    </w:p>
    <w:p w14:paraId="489FA4AD" w14:textId="52E723BB" w:rsidR="009C2CCB" w:rsidRDefault="007D1AA2" w:rsidP="00047DBF">
      <w:pPr>
        <w:spacing w:line="360" w:lineRule="auto"/>
      </w:pPr>
      <w:r>
        <w:t xml:space="preserve">The data obtained during the stress test are presented in Table 8 located in Appendix A. </w:t>
      </w:r>
      <w:r w:rsidR="009C2CCB">
        <w:t>Graphical representation of the data:</w:t>
      </w:r>
    </w:p>
    <w:p w14:paraId="247086A1" w14:textId="77777777" w:rsidR="00B12A4D" w:rsidRDefault="00B12A4D" w:rsidP="00047DBF">
      <w:pPr>
        <w:keepNext/>
        <w:spacing w:line="360" w:lineRule="auto"/>
      </w:pPr>
      <w:r>
        <w:rPr>
          <w:noProof/>
        </w:rPr>
        <w:lastRenderedPageBreak/>
        <w:drawing>
          <wp:inline distT="0" distB="0" distL="0" distR="0" wp14:anchorId="4B6116FF" wp14:editId="18D94D01">
            <wp:extent cx="5528930" cy="3472707"/>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40656" cy="3480072"/>
                    </a:xfrm>
                    <a:prstGeom prst="rect">
                      <a:avLst/>
                    </a:prstGeom>
                  </pic:spPr>
                </pic:pic>
              </a:graphicData>
            </a:graphic>
          </wp:inline>
        </w:drawing>
      </w:r>
    </w:p>
    <w:p w14:paraId="0BE987D0" w14:textId="1BC5B86D" w:rsidR="00B12A4D" w:rsidRDefault="00B12A4D" w:rsidP="00B12A4D">
      <w:pPr>
        <w:pStyle w:val="Caption"/>
        <w:spacing w:line="360" w:lineRule="auto"/>
        <w:jc w:val="left"/>
      </w:pPr>
      <w:bookmarkStart w:id="67" w:name="_Toc113217084"/>
      <w:r>
        <w:t xml:space="preserve">Figure </w:t>
      </w:r>
      <w:r>
        <w:fldChar w:fldCharType="begin"/>
      </w:r>
      <w:r>
        <w:instrText xml:space="preserve"> SEQ Figure \* ARABIC </w:instrText>
      </w:r>
      <w:r>
        <w:fldChar w:fldCharType="separate"/>
      </w:r>
      <w:r w:rsidR="00EE6D52">
        <w:rPr>
          <w:noProof/>
        </w:rPr>
        <w:t>11</w:t>
      </w:r>
      <w:r>
        <w:rPr>
          <w:noProof/>
        </w:rPr>
        <w:fldChar w:fldCharType="end"/>
      </w:r>
      <w:r>
        <w:t>. Average Time It Took to Process a Request vs. Client Count</w:t>
      </w:r>
      <w:bookmarkEnd w:id="67"/>
      <w:r>
        <w:rPr>
          <w:noProof/>
        </w:rPr>
        <w:drawing>
          <wp:inline distT="0" distB="0" distL="0" distR="0" wp14:anchorId="0DF3E2FD" wp14:editId="50638590">
            <wp:extent cx="5586305" cy="35087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92316" cy="3512519"/>
                    </a:xfrm>
                    <a:prstGeom prst="rect">
                      <a:avLst/>
                    </a:prstGeom>
                  </pic:spPr>
                </pic:pic>
              </a:graphicData>
            </a:graphic>
          </wp:inline>
        </w:drawing>
      </w:r>
    </w:p>
    <w:p w14:paraId="2304889E" w14:textId="77777777" w:rsidR="00B12A4D" w:rsidRDefault="00B12A4D" w:rsidP="00B12A4D">
      <w:pPr>
        <w:keepNext/>
        <w:spacing w:line="360" w:lineRule="auto"/>
      </w:pPr>
    </w:p>
    <w:p w14:paraId="7FF9EB0A" w14:textId="4F58C1B6" w:rsidR="00B12A4D" w:rsidRDefault="00B12A4D" w:rsidP="00B12A4D">
      <w:pPr>
        <w:pStyle w:val="Caption"/>
        <w:spacing w:line="360" w:lineRule="auto"/>
      </w:pPr>
      <w:bookmarkStart w:id="68" w:name="_Toc113217085"/>
      <w:r>
        <w:t xml:space="preserve">Figure </w:t>
      </w:r>
      <w:r>
        <w:fldChar w:fldCharType="begin"/>
      </w:r>
      <w:r>
        <w:instrText xml:space="preserve"> SEQ Figure \* ARABIC </w:instrText>
      </w:r>
      <w:r>
        <w:fldChar w:fldCharType="separate"/>
      </w:r>
      <w:r w:rsidR="00EE6D52">
        <w:rPr>
          <w:noProof/>
        </w:rPr>
        <w:t>12</w:t>
      </w:r>
      <w:r>
        <w:rPr>
          <w:noProof/>
        </w:rPr>
        <w:fldChar w:fldCharType="end"/>
      </w:r>
      <w:r>
        <w:t>. False Negatives Count vs. Client Count</w:t>
      </w:r>
      <w:bookmarkEnd w:id="68"/>
    </w:p>
    <w:p w14:paraId="71C434FA" w14:textId="0FB669AA" w:rsidR="009C2CCB" w:rsidRDefault="009C2CCB" w:rsidP="00047DBF">
      <w:pPr>
        <w:keepNext/>
        <w:spacing w:line="360" w:lineRule="auto"/>
      </w:pPr>
      <w:r>
        <w:br w:type="column"/>
      </w:r>
    </w:p>
    <w:p w14:paraId="629A7B82" w14:textId="77533A30" w:rsidR="009C2CCB" w:rsidRDefault="009C2CCB" w:rsidP="00B12A4D">
      <w:pPr>
        <w:keepNext/>
        <w:spacing w:line="360" w:lineRule="auto"/>
        <w:jc w:val="left"/>
      </w:pPr>
      <w:r>
        <w:rPr>
          <w:noProof/>
        </w:rPr>
        <w:drawing>
          <wp:inline distT="0" distB="0" distL="0" distR="0" wp14:anchorId="7951A750" wp14:editId="4B7D2096">
            <wp:extent cx="5231219" cy="3285715"/>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45336" cy="3294582"/>
                    </a:xfrm>
                    <a:prstGeom prst="rect">
                      <a:avLst/>
                    </a:prstGeom>
                  </pic:spPr>
                </pic:pic>
              </a:graphicData>
            </a:graphic>
          </wp:inline>
        </w:drawing>
      </w:r>
    </w:p>
    <w:p w14:paraId="66EEB8FB" w14:textId="60722F34" w:rsidR="00097BEE" w:rsidRDefault="009C2CCB" w:rsidP="00B12A4D">
      <w:pPr>
        <w:pStyle w:val="Caption"/>
        <w:spacing w:line="360" w:lineRule="auto"/>
        <w:jc w:val="left"/>
      </w:pPr>
      <w:bookmarkStart w:id="69" w:name="_Toc113217086"/>
      <w:r>
        <w:t xml:space="preserve">Figure </w:t>
      </w:r>
      <w:r>
        <w:fldChar w:fldCharType="begin"/>
      </w:r>
      <w:r>
        <w:instrText xml:space="preserve"> SEQ Figure \* ARABIC </w:instrText>
      </w:r>
      <w:r>
        <w:fldChar w:fldCharType="separate"/>
      </w:r>
      <w:r w:rsidR="00EE6D52">
        <w:rPr>
          <w:noProof/>
        </w:rPr>
        <w:t>13</w:t>
      </w:r>
      <w:r>
        <w:rPr>
          <w:noProof/>
        </w:rPr>
        <w:fldChar w:fldCharType="end"/>
      </w:r>
      <w:r>
        <w:t xml:space="preserve">. </w:t>
      </w:r>
      <w:r w:rsidR="00A0423D">
        <w:t xml:space="preserve">Processed Requests per Second </w:t>
      </w:r>
      <w:r w:rsidR="00A14567">
        <w:t xml:space="preserve">(RPPS) </w:t>
      </w:r>
      <w:r>
        <w:t>vs. Client Count</w:t>
      </w:r>
      <w:bookmarkEnd w:id="69"/>
      <w:r w:rsidR="00B12A4D">
        <w:rPr>
          <w:noProof/>
        </w:rPr>
        <w:drawing>
          <wp:inline distT="0" distB="0" distL="0" distR="0" wp14:anchorId="6393B6BA" wp14:editId="6F9EFACA">
            <wp:extent cx="5199321" cy="3265680"/>
            <wp:effectExtent l="0" t="0" r="190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9265" cy="3271926"/>
                    </a:xfrm>
                    <a:prstGeom prst="rect">
                      <a:avLst/>
                    </a:prstGeom>
                  </pic:spPr>
                </pic:pic>
              </a:graphicData>
            </a:graphic>
          </wp:inline>
        </w:drawing>
      </w:r>
    </w:p>
    <w:p w14:paraId="34B75C03" w14:textId="0E9AE21C" w:rsidR="008C72ED" w:rsidRPr="008C72ED" w:rsidRDefault="00097BEE" w:rsidP="00047DBF">
      <w:pPr>
        <w:pStyle w:val="Caption"/>
        <w:spacing w:line="360" w:lineRule="auto"/>
      </w:pPr>
      <w:bookmarkStart w:id="70" w:name="_Toc113217087"/>
      <w:r>
        <w:t xml:space="preserve">Figure </w:t>
      </w:r>
      <w:r>
        <w:fldChar w:fldCharType="begin"/>
      </w:r>
      <w:r>
        <w:instrText xml:space="preserve"> SEQ Figure \* ARABIC </w:instrText>
      </w:r>
      <w:r>
        <w:fldChar w:fldCharType="separate"/>
      </w:r>
      <w:r w:rsidR="00EE6D52">
        <w:rPr>
          <w:noProof/>
        </w:rPr>
        <w:t>14</w:t>
      </w:r>
      <w:r>
        <w:rPr>
          <w:noProof/>
        </w:rPr>
        <w:fldChar w:fldCharType="end"/>
      </w:r>
      <w:r>
        <w:t>. False Negatives by Request Count</w:t>
      </w:r>
      <w:bookmarkEnd w:id="70"/>
    </w:p>
    <w:p w14:paraId="78075392" w14:textId="3934CD99" w:rsidR="00A0423D" w:rsidRDefault="00A0423D" w:rsidP="00047DBF">
      <w:pPr>
        <w:spacing w:line="360" w:lineRule="auto"/>
      </w:pPr>
    </w:p>
    <w:p w14:paraId="59C0F0E5" w14:textId="0F6645BA" w:rsidR="00097BEE" w:rsidRDefault="00097BEE" w:rsidP="002B704E">
      <w:pPr>
        <w:pStyle w:val="Heading3"/>
      </w:pPr>
      <w:bookmarkStart w:id="71" w:name="_Toc113797693"/>
      <w:r>
        <w:lastRenderedPageBreak/>
        <w:t>Observations</w:t>
      </w:r>
      <w:bookmarkEnd w:id="71"/>
    </w:p>
    <w:p w14:paraId="618DAEE9" w14:textId="2520B328" w:rsidR="00097BEE" w:rsidRPr="00097BEE" w:rsidRDefault="00097BEE" w:rsidP="00047DBF">
      <w:pPr>
        <w:spacing w:line="360" w:lineRule="auto"/>
      </w:pPr>
      <w:r>
        <w:t>During the stress test, the queue depth was fluctuating heavily at sometimes exceeded the client count. In addition, different clients’ requests have been processed with a different frequency – some clients less often than others.</w:t>
      </w:r>
      <w:r w:rsidR="00CA73F8">
        <w:t xml:space="preserve"> The verification server maintained a consumption of 600-950 MB RAM throughout the session regardless of the client count.</w:t>
      </w:r>
    </w:p>
    <w:p w14:paraId="383B35AF" w14:textId="1D29702B" w:rsidR="00A0423D" w:rsidRPr="00A0423D" w:rsidRDefault="00A0423D" w:rsidP="002B704E">
      <w:pPr>
        <w:pStyle w:val="Heading3"/>
      </w:pPr>
      <w:bookmarkStart w:id="72" w:name="_Toc113797694"/>
      <w:r>
        <w:t>Analysis</w:t>
      </w:r>
      <w:bookmarkEnd w:id="72"/>
    </w:p>
    <w:p w14:paraId="3FC1C908" w14:textId="77777777" w:rsidR="008C72ED" w:rsidRDefault="002676D3" w:rsidP="00047DBF">
      <w:pPr>
        <w:spacing w:line="360" w:lineRule="auto"/>
      </w:pPr>
      <w:r>
        <w:t xml:space="preserve">One of the key factors that affected the mentioned metrics was the depth of the request processing queue. With the low (under </w:t>
      </w:r>
      <w:r w:rsidR="00341432">
        <w:t>50</w:t>
      </w:r>
      <w:r>
        <w:t>) client counts, the queue depth is expected to be low, as the verification machine can process the requests faster than the queue is populated</w:t>
      </w:r>
      <w:r w:rsidR="00341432">
        <w:t xml:space="preserve">, and the results confirm that with low </w:t>
      </w:r>
      <w:r w:rsidR="00A14567">
        <w:t xml:space="preserve">ARPT and </w:t>
      </w:r>
      <w:r w:rsidR="00341432">
        <w:t xml:space="preserve">low </w:t>
      </w:r>
      <w:r w:rsidR="00A14567">
        <w:t xml:space="preserve">RPPS values </w:t>
      </w:r>
      <w:r w:rsidR="00341432">
        <w:t>(another factor is that there less requests sent compared to higher client counts)</w:t>
      </w:r>
      <w:r>
        <w:t>.</w:t>
      </w:r>
      <w:r w:rsidR="00341432">
        <w:t xml:space="preserve"> However, with high client counts (60 and above), </w:t>
      </w:r>
      <w:r w:rsidR="0088485B">
        <w:t xml:space="preserve">ARPT fluctuates and has a peak at 70 clients (0.97 seconds) while </w:t>
      </w:r>
      <w:r w:rsidR="00E93A30">
        <w:t xml:space="preserve">the corresponding RPPS value is approximate to its neighbors. </w:t>
      </w:r>
      <w:r w:rsidR="00013C41">
        <w:t xml:space="preserve">The lack of variety of RPPS values on the 60 to 80 range may be a caused by a non-empty queue at the end of </w:t>
      </w:r>
      <w:r w:rsidR="001F0877">
        <w:t xml:space="preserve">the session, that the verification machine is yet to process. The ARPT values also confirm that with an increase compared to the low client count values. </w:t>
      </w:r>
    </w:p>
    <w:p w14:paraId="0B66CE59" w14:textId="465C31A6" w:rsidR="006D4921" w:rsidRDefault="008C72ED" w:rsidP="00047DBF">
      <w:pPr>
        <w:spacing w:line="360" w:lineRule="auto"/>
      </w:pPr>
      <w:r>
        <w:t>The False Negatives values behave as expected: they increase with an increase of processed requests</w:t>
      </w:r>
      <w:r w:rsidR="00097BEE">
        <w:t>, apart from the range of 80 to 100 which has a downward trend.</w:t>
      </w:r>
    </w:p>
    <w:p w14:paraId="59E97D8D" w14:textId="217AE623" w:rsidR="00097BEE" w:rsidRDefault="00097BEE" w:rsidP="002B704E">
      <w:pPr>
        <w:pStyle w:val="Heading3"/>
      </w:pPr>
      <w:bookmarkStart w:id="73" w:name="_Toc113797695"/>
      <w:r>
        <w:t>Conclusion</w:t>
      </w:r>
      <w:bookmarkEnd w:id="73"/>
    </w:p>
    <w:p w14:paraId="02DB910E" w14:textId="20B513C3" w:rsidR="00097BEE" w:rsidRDefault="00097BEE" w:rsidP="00047DBF">
      <w:pPr>
        <w:spacing w:line="360" w:lineRule="auto"/>
      </w:pPr>
      <w:r>
        <w:t>The system performed as expected with</w:t>
      </w:r>
      <w:r w:rsidR="0057550D">
        <w:t xml:space="preserve"> small client counts but uncovered the flaws of the test design on the high client counts range. The flaw mentioned is that the test design did not consider the request processing queue not being empty at </w:t>
      </w:r>
      <m:oMath>
        <m:r>
          <w:rPr>
            <w:rFonts w:ascii="Cambria Math" w:hAnsi="Cambria Math"/>
          </w:rPr>
          <m:t>t=300</m:t>
        </m:r>
      </m:oMath>
      <w:r w:rsidR="0057550D">
        <w:t xml:space="preserve"> seconds. This results in </w:t>
      </w:r>
      <w:r w:rsidR="00AC32B2">
        <w:t xml:space="preserve">similar RPPS values for the range of 50 to 80. </w:t>
      </w:r>
    </w:p>
    <w:p w14:paraId="5DC3E200" w14:textId="2D2A1993" w:rsidR="00AC32B2" w:rsidRDefault="00AC32B2" w:rsidP="00047DBF">
      <w:pPr>
        <w:spacing w:line="360" w:lineRule="auto"/>
      </w:pPr>
      <w:r>
        <w:t xml:space="preserve">In addition, the test uncovered a flaw in the reliability of the request processing queue concept, as some examinees’ requests were processed more often </w:t>
      </w:r>
      <w:r w:rsidR="00BC213F">
        <w:t>than</w:t>
      </w:r>
      <w:r>
        <w:t xml:space="preserve"> others. This may lead to the supervisor not getting the most up-to-date data on some examinees while getting too many updates on others. Having a queue for each examinee and iterating through these queues </w:t>
      </w:r>
      <w:r w:rsidR="00903EE5">
        <w:t xml:space="preserve">while processing requests may be a solution to that. </w:t>
      </w:r>
    </w:p>
    <w:p w14:paraId="1E2C02BE" w14:textId="3C115DEA" w:rsidR="00BC213F" w:rsidRDefault="00903EE5" w:rsidP="00047DBF">
      <w:pPr>
        <w:spacing w:line="360" w:lineRule="auto"/>
      </w:pPr>
      <w:r>
        <w:t>Other than that, the system performs reasonably well with the increase of clients. There were no instances of crashes. The ‘sweet spot’ for the client count seems to be 90 clients, with the false negatives (except for 100 clients’ values) and ARPT values being the lowest, and RPPS being the highest for client counts larger than 50.</w:t>
      </w:r>
      <w:r w:rsidR="00BC213F">
        <w:t xml:space="preserve"> Higher client counts may need to be tested to determine performance of the verification server but with the introduction of the queue. It performs reasonably well for all tested client counts, otherwise.</w:t>
      </w:r>
    </w:p>
    <w:p w14:paraId="3AE04F0C" w14:textId="40CB45D6" w:rsidR="00903EE5" w:rsidRDefault="00903EE5" w:rsidP="00047DBF">
      <w:pPr>
        <w:pStyle w:val="Heading10"/>
        <w:spacing w:line="360" w:lineRule="auto"/>
      </w:pPr>
      <w:r>
        <w:br w:type="column"/>
      </w:r>
      <w:bookmarkStart w:id="74" w:name="_Toc113797696"/>
      <w:r>
        <w:lastRenderedPageBreak/>
        <w:t>Summary</w:t>
      </w:r>
      <w:bookmarkEnd w:id="74"/>
    </w:p>
    <w:p w14:paraId="5143032D" w14:textId="28643710" w:rsidR="00903EE5" w:rsidRDefault="00AC4AE4" w:rsidP="00047DBF">
      <w:pPr>
        <w:spacing w:line="360" w:lineRule="auto"/>
      </w:pPr>
      <w:r>
        <w:t>The demand for online education has spiked during the COVID-19 pandemic. While the academic institutions offered online classes, the examination protocols were not universal, unlike the in-person alternatives. They were lacking systems to provide a secure and reliable online examination procedure</w:t>
      </w:r>
      <w:r w:rsidR="00C47CB7">
        <w:t>s</w:t>
      </w:r>
      <w:r>
        <w:t xml:space="preserve"> that prevented academic fraud. As part of this engineering thesis, I attempted to build such system. It relies on face recognition </w:t>
      </w:r>
      <w:r w:rsidR="00C47CB7">
        <w:t xml:space="preserve">to identify and verify that the person taking the exam is, in fact, supposed to take them exam. </w:t>
      </w:r>
    </w:p>
    <w:p w14:paraId="6F0220BD" w14:textId="77777777" w:rsidR="00C4007D" w:rsidRDefault="00C47CB7" w:rsidP="00047DBF">
      <w:pPr>
        <w:spacing w:line="360" w:lineRule="auto"/>
      </w:pPr>
      <w:r>
        <w:t xml:space="preserve">Modern-day face recognition pipelines consist of 4 stages: face detection, alignment, representation and verification. The system I built considers the limits of the existing infrastructures and is built around them. The pipeline is spread across three components: the client-side face detection, server-side verification and the supervisor’s dashboard. The client-side face detection component takes care of face detection with a CNN approach, utilizing a state-of-the-art face detector </w:t>
      </w:r>
      <w:r w:rsidR="00FB0A40">
        <w:t xml:space="preserve">called SSD – Single Shot MultiBox Detector. Once the face has been detected and aligned, it is then encoded and sent to the verification server via a POST request. The server-side verification </w:t>
      </w:r>
      <w:r w:rsidR="00C4007D">
        <w:t>uses VGG-Face model to represent the received image of a face in vector form and compare it to the base image set prior to the start of the session. The results of the verification are then sent to the supervisor’s dashboard, where the verdict is presented in a table, along with the last verification time.</w:t>
      </w:r>
    </w:p>
    <w:p w14:paraId="29868A88" w14:textId="1F7B8C79" w:rsidR="001F2BAE" w:rsidRDefault="00C4007D" w:rsidP="00047DBF">
      <w:pPr>
        <w:spacing w:line="360" w:lineRule="auto"/>
      </w:pPr>
      <w:r>
        <w:t xml:space="preserve">The main bottleneck of the system </w:t>
      </w:r>
      <w:r w:rsidR="00533C17">
        <w:t xml:space="preserve">comes from the reliability enhancement of the verification server, designed to prevent the system from being overloaded with requests and crashing. Namely, the request processing queue. The queue is populated when a verification request is received and allows the server to process the requests as soon as it can, instead of on-demand. This flaw was uncovered with the conducted stress tests. The main flaw of the request processing queue is that depending on the order of received requests, some examinees’ requests are processed more frequently than others, resulting in supervisors getting </w:t>
      </w:r>
      <w:r w:rsidR="001F2BAE">
        <w:t xml:space="preserve">too many updates on some examinees and not enough updates on others. </w:t>
      </w:r>
      <w:r w:rsidR="00A04C1E">
        <w:t>The supervisor’s dashboard is used for session configuration (adding examinees, compiling client executables, starting the exam session), as well as data presentation.</w:t>
      </w:r>
    </w:p>
    <w:p w14:paraId="5BD826A6" w14:textId="5411F944" w:rsidR="00713624" w:rsidRDefault="001F2BAE" w:rsidP="00047DBF">
      <w:pPr>
        <w:spacing w:line="360" w:lineRule="auto"/>
      </w:pPr>
      <w:r>
        <w:t xml:space="preserve">Future improvements of the system can be done in multiple areas. First, existing data bases of examinees can be integrated into the system, instead of forcing supervisors to configure sessions from scratch every time. For example, ideally the system will fetch all the information it needs for the session from a service like USOS. This will also require authentication backends to be implemented. Second, to address the </w:t>
      </w:r>
      <w:r w:rsidR="00A04C1E">
        <w:t>flaw</w:t>
      </w:r>
      <w:r>
        <w:t xml:space="preserve"> of </w:t>
      </w:r>
      <w:r w:rsidR="00A04C1E">
        <w:t xml:space="preserve">request processing queue, it is possible to instead have a queue for each </w:t>
      </w:r>
      <w:r w:rsidR="00713624">
        <w:t>examinee</w:t>
      </w:r>
      <w:r w:rsidR="00A04C1E">
        <w:t xml:space="preserve">, and then iterate through leading requests of all the queues, processing them in sequence. This will ensure that all the </w:t>
      </w:r>
      <w:r w:rsidR="00713624">
        <w:t xml:space="preserve">examinees’ </w:t>
      </w:r>
      <w:r w:rsidR="00713624">
        <w:lastRenderedPageBreak/>
        <w:t>requests</w:t>
      </w:r>
      <w:r w:rsidR="00A04C1E">
        <w:t xml:space="preserve"> are processed more evenly. </w:t>
      </w:r>
      <w:r w:rsidR="00713624">
        <w:t>Third, to eliminate false negatives introduced by the accuracy of the VGG-Face model, the statuses should be updated only after a set number of consecutive equal verdicts.</w:t>
      </w:r>
    </w:p>
    <w:p w14:paraId="10FB7264" w14:textId="22C33598" w:rsidR="00713624" w:rsidRPr="00903EE5" w:rsidRDefault="00713624" w:rsidP="00047DBF">
      <w:pPr>
        <w:spacing w:line="360" w:lineRule="auto"/>
      </w:pPr>
      <w:r>
        <w:t>Overall, with further improvements, the system has potential to become the best available product on the market for online exam identification.</w:t>
      </w:r>
    </w:p>
    <w:bookmarkStart w:id="75" w:name="_Toc113797697" w:displacedByCustomXml="next"/>
    <w:sdt>
      <w:sdtPr>
        <w:rPr>
          <w:rFonts w:asciiTheme="minorHAnsi" w:eastAsiaTheme="minorEastAsia" w:hAnsiTheme="minorHAnsi" w:cstheme="minorBidi"/>
        </w:rPr>
        <w:id w:val="62297111"/>
        <w:docPartObj>
          <w:docPartGallery w:val="Bibliographies"/>
          <w:docPartUnique/>
        </w:docPartObj>
      </w:sdtPr>
      <w:sdtContent>
        <w:p w14:paraId="5ABD5A8F" w14:textId="24876ACB" w:rsidR="00E81978" w:rsidRPr="00E11867" w:rsidRDefault="005D3A03" w:rsidP="00047DBF">
          <w:pPr>
            <w:pStyle w:val="SectionTitle"/>
            <w:spacing w:line="360" w:lineRule="auto"/>
            <w:rPr>
              <w:rStyle w:val="Heading1Char"/>
            </w:rPr>
          </w:pPr>
          <w:r w:rsidRPr="00E11867">
            <w:rPr>
              <w:rStyle w:val="Heading1Char"/>
            </w:rPr>
            <w:t>References</w:t>
          </w:r>
          <w:bookmarkEnd w:id="75"/>
        </w:p>
        <w:p w14:paraId="57460E81" w14:textId="77777777" w:rsidR="00D666A9" w:rsidRDefault="00D666A9" w:rsidP="00047DBF">
          <w:pPr>
            <w:pStyle w:val="ListParagraph"/>
            <w:numPr>
              <w:ilvl w:val="0"/>
              <w:numId w:val="28"/>
            </w:numPr>
            <w:spacing w:line="360" w:lineRule="auto"/>
          </w:pPr>
          <w:r w:rsidRPr="00D666A9">
            <w:t xml:space="preserve">Liu, W., Anguelov, D., Erhan, D., Szegedy, C., Reed, S., Fu, C. Y., &amp; Berg, A. C. (2016, October). Ssd: Single shot multibox detector. In European conference on computer vision (pp. 21-37). Springer, Cham. </w:t>
          </w:r>
        </w:p>
        <w:p w14:paraId="5E157179" w14:textId="16BFCDC7" w:rsidR="00D666A9" w:rsidRPr="00D666A9" w:rsidRDefault="00D666A9" w:rsidP="00047DBF">
          <w:pPr>
            <w:pStyle w:val="ListParagraph"/>
            <w:numPr>
              <w:ilvl w:val="0"/>
              <w:numId w:val="28"/>
            </w:numPr>
            <w:spacing w:line="360" w:lineRule="auto"/>
          </w:pPr>
          <w:r w:rsidRPr="00D666A9">
            <w:t>Zhang, K., Zhang, Z., Li, Z., &amp; Qiao, Y. (2016). Joint face detection and alignment using multitask cascaded convolutional networks. IEEE signal processing letters, 23(10), 1499-1503.</w:t>
          </w:r>
        </w:p>
        <w:p w14:paraId="2A18E925" w14:textId="77777777" w:rsidR="00D666A9" w:rsidRDefault="00D666A9" w:rsidP="00047DBF">
          <w:pPr>
            <w:pStyle w:val="ListParagraph"/>
            <w:numPr>
              <w:ilvl w:val="0"/>
              <w:numId w:val="28"/>
            </w:numPr>
            <w:spacing w:line="360" w:lineRule="auto"/>
          </w:pPr>
          <w:r w:rsidRPr="00D666A9">
            <w:t>Ren, S., He, K., Girshick, R., &amp; Sun, J. (2015). Faster r-cnn: Towards real-time object detection with region proposal networks. Advances in neural information processing systems, 28.</w:t>
          </w:r>
        </w:p>
        <w:p w14:paraId="42D59D01" w14:textId="77777777" w:rsidR="00D666A9" w:rsidRDefault="00D666A9" w:rsidP="00047DBF">
          <w:pPr>
            <w:pStyle w:val="ListParagraph"/>
            <w:numPr>
              <w:ilvl w:val="0"/>
              <w:numId w:val="28"/>
            </w:numPr>
            <w:spacing w:line="360" w:lineRule="auto"/>
          </w:pPr>
          <w:r w:rsidRPr="00D666A9">
            <w:t>Gao, X., Xu, J., Luo, C., Zhou, J., Huang, P., &amp; Deng, J. (2022). Detection of Lower Body for AGV Based on SSD Algorithm with ResNet. Sensors, 22(5), 2008.</w:t>
          </w:r>
        </w:p>
        <w:p w14:paraId="64AAE401" w14:textId="77777777" w:rsidR="00D666A9" w:rsidRDefault="00D666A9" w:rsidP="00047DBF">
          <w:pPr>
            <w:pStyle w:val="ListParagraph"/>
            <w:numPr>
              <w:ilvl w:val="0"/>
              <w:numId w:val="28"/>
            </w:numPr>
            <w:spacing w:line="360" w:lineRule="auto"/>
          </w:pPr>
          <w:r w:rsidRPr="00D666A9">
            <w:t>Serengil, S. I., &amp; Ozpinar, A. (2020, October). Lightface: A hybrid deep face recognition framework. In 2020 innovations in intelligent systems and applications conference (ASYU) (pp. 1-5). IEEE.</w:t>
          </w:r>
        </w:p>
        <w:p w14:paraId="77D05E2F" w14:textId="77777777" w:rsidR="00637D62" w:rsidRDefault="00D666A9" w:rsidP="00047DBF">
          <w:pPr>
            <w:pStyle w:val="ListParagraph"/>
            <w:numPr>
              <w:ilvl w:val="0"/>
              <w:numId w:val="28"/>
            </w:numPr>
            <w:spacing w:line="360" w:lineRule="auto"/>
          </w:pPr>
          <w:r w:rsidRPr="00D666A9">
            <w:t>Simonyan, K., &amp; Zisserman, A. (2014). Very deep convolutional networks for large-scale image recognition. arXiv preprint arXiv:1409.1556.</w:t>
          </w:r>
        </w:p>
        <w:p w14:paraId="47F75C2B" w14:textId="77777777" w:rsidR="00D8563B" w:rsidRDefault="00637D62" w:rsidP="00047DBF">
          <w:pPr>
            <w:pStyle w:val="ListParagraph"/>
            <w:numPr>
              <w:ilvl w:val="0"/>
              <w:numId w:val="28"/>
            </w:numPr>
            <w:spacing w:line="360" w:lineRule="auto"/>
          </w:pPr>
          <w:r w:rsidRPr="00637D62">
            <w:rPr>
              <w:rFonts w:hint="eastAsia"/>
            </w:rPr>
            <w:t>Owusu, E., Abdulai, J. D., &amp; Zhan, Y. (2019). Face detection based on multilayer feed</w:t>
          </w:r>
          <w:r w:rsidRPr="00637D62">
            <w:rPr>
              <w:rFonts w:hint="eastAsia"/>
            </w:rPr>
            <w:t>‐</w:t>
          </w:r>
          <w:r w:rsidRPr="00637D62">
            <w:rPr>
              <w:rFonts w:hint="eastAsia"/>
            </w:rPr>
            <w:t>forward neural network and haar features. Software: Practice and Experience, 49(1), 120-129.</w:t>
          </w:r>
        </w:p>
        <w:p w14:paraId="0F60B89C" w14:textId="77777777" w:rsidR="00D8563B" w:rsidRDefault="00D8563B" w:rsidP="00047DBF">
          <w:pPr>
            <w:pStyle w:val="ListParagraph"/>
            <w:numPr>
              <w:ilvl w:val="0"/>
              <w:numId w:val="28"/>
            </w:numPr>
            <w:spacing w:line="360" w:lineRule="auto"/>
          </w:pPr>
          <w:r w:rsidRPr="00D8563B">
            <w:t>Cheney, J., Klein, B., Jain, A. K., &amp; Klare, B. F. (2015, May). Unconstrained face detection: State of the art baseline and challenges. In 2015 International Conference on Biometrics (ICB) (pp. 229-236). IEEE.</w:t>
          </w:r>
        </w:p>
        <w:p w14:paraId="1BBD2D47" w14:textId="77777777" w:rsidR="00185ECB" w:rsidRDefault="00D8563B" w:rsidP="00047DBF">
          <w:pPr>
            <w:pStyle w:val="ListParagraph"/>
            <w:numPr>
              <w:ilvl w:val="0"/>
              <w:numId w:val="28"/>
            </w:numPr>
            <w:spacing w:line="360" w:lineRule="auto"/>
          </w:pPr>
          <w:r w:rsidRPr="00870BBA">
            <w:rPr>
              <w:lang w:val="pl-PL"/>
            </w:rPr>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047DBF">
          <w:pPr>
            <w:pStyle w:val="ListParagraph"/>
            <w:numPr>
              <w:ilvl w:val="0"/>
              <w:numId w:val="28"/>
            </w:numPr>
            <w:spacing w:line="360" w:lineRule="auto"/>
          </w:pPr>
          <w:r w:rsidRPr="00185ECB">
            <w:t>Granger, E., Kiran, M., &amp; Blais-Morin,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047DBF">
          <w:pPr>
            <w:pStyle w:val="ListParagraph"/>
            <w:numPr>
              <w:ilvl w:val="0"/>
              <w:numId w:val="28"/>
            </w:numPr>
            <w:spacing w:line="360" w:lineRule="auto"/>
          </w:pPr>
          <w:r w:rsidRPr="00E1630D">
            <w:t>Pattarapongsin, P., Neupane, B., Vorawan, J., Sutthikulsombat, H., &amp; Horanont,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047DBF">
          <w:pPr>
            <w:pStyle w:val="ListParagraph"/>
            <w:numPr>
              <w:ilvl w:val="0"/>
              <w:numId w:val="28"/>
            </w:numPr>
            <w:spacing w:line="360" w:lineRule="auto"/>
          </w:pPr>
          <w:r w:rsidRPr="00E53EC0">
            <w:t>Jain, V., &amp; Learned-Miller, E. (2010). Fddb: A benchmark for face detection in unconstrained settings (Vol. 2, No. 6). UMass Amherst technical report.</w:t>
          </w:r>
        </w:p>
        <w:p w14:paraId="4DD7D89F" w14:textId="77777777" w:rsidR="004E6C0E" w:rsidRDefault="002274BE" w:rsidP="00047DBF">
          <w:pPr>
            <w:pStyle w:val="ListParagraph"/>
            <w:numPr>
              <w:ilvl w:val="0"/>
              <w:numId w:val="28"/>
            </w:numPr>
            <w:spacing w:line="360" w:lineRule="auto"/>
          </w:pPr>
          <w:r w:rsidRPr="002274BE">
            <w:t>Parkhi, O. M., Vedaldi, A., &amp; Zisserman, A. (2015). Deep Face Recognition. British Machine Vision Conference.</w:t>
          </w:r>
        </w:p>
        <w:p w14:paraId="18F49BA2" w14:textId="7ED4956F" w:rsidR="00E81978" w:rsidRDefault="004E6C0E" w:rsidP="00047DBF">
          <w:pPr>
            <w:pStyle w:val="ListParagraph"/>
            <w:numPr>
              <w:ilvl w:val="0"/>
              <w:numId w:val="28"/>
            </w:numPr>
            <w:spacing w:line="360" w:lineRule="auto"/>
          </w:pPr>
          <w:r w:rsidRPr="004E6C0E">
            <w:lastRenderedPageBreak/>
            <w:t>Krizhevsky, A., Sutskever, I., &amp; Hinton, G. E. (2012). Imagenet classification with deep convolutional neural networks. Advances in neural information processing systems, 25.</w:t>
          </w:r>
        </w:p>
      </w:sdtContent>
    </w:sdt>
    <w:p w14:paraId="303DCB7C" w14:textId="66EBAEF0" w:rsidR="00D50C73" w:rsidRDefault="00E11867" w:rsidP="00047DBF">
      <w:pPr>
        <w:pStyle w:val="Heading10"/>
        <w:spacing w:line="360" w:lineRule="auto"/>
        <w:rPr>
          <w:rStyle w:val="Heading1Char"/>
        </w:rPr>
      </w:pPr>
      <w:r>
        <w:rPr>
          <w:rStyle w:val="Heading1Char"/>
        </w:rPr>
        <w:br w:type="column"/>
      </w:r>
      <w:bookmarkStart w:id="76" w:name="_Toc113797698"/>
      <w:r w:rsidR="00D50C73" w:rsidRPr="00D50C73">
        <w:rPr>
          <w:rStyle w:val="Heading1Char"/>
        </w:rPr>
        <w:lastRenderedPageBreak/>
        <w:t>List of Tables</w:t>
      </w:r>
      <w:bookmarkEnd w:id="76"/>
    </w:p>
    <w:p w14:paraId="76515406" w14:textId="76BF7BDE" w:rsidR="006B7F5A" w:rsidRDefault="00063505" w:rsidP="00047DBF">
      <w:pPr>
        <w:pStyle w:val="TableofFigures"/>
        <w:tabs>
          <w:tab w:val="right" w:leader="dot" w:pos="9393"/>
        </w:tabs>
        <w:spacing w:line="360" w:lineRule="auto"/>
        <w:rPr>
          <w:noProof/>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3217066" w:history="1">
        <w:r w:rsidR="006B7F5A" w:rsidRPr="0022220B">
          <w:rPr>
            <w:rStyle w:val="Hyperlink"/>
            <w:noProof/>
          </w:rPr>
          <w:t>Table 1. Detector Speed Comparison</w:t>
        </w:r>
        <w:r w:rsidR="006B7F5A">
          <w:rPr>
            <w:noProof/>
            <w:webHidden/>
          </w:rPr>
          <w:tab/>
        </w:r>
        <w:r w:rsidR="006B7F5A">
          <w:rPr>
            <w:noProof/>
            <w:webHidden/>
          </w:rPr>
          <w:fldChar w:fldCharType="begin"/>
        </w:r>
        <w:r w:rsidR="006B7F5A">
          <w:rPr>
            <w:noProof/>
            <w:webHidden/>
          </w:rPr>
          <w:instrText xml:space="preserve"> PAGEREF _Toc113217066 \h </w:instrText>
        </w:r>
        <w:r w:rsidR="006B7F5A">
          <w:rPr>
            <w:noProof/>
            <w:webHidden/>
          </w:rPr>
        </w:r>
        <w:r w:rsidR="006B7F5A">
          <w:rPr>
            <w:noProof/>
            <w:webHidden/>
          </w:rPr>
          <w:fldChar w:fldCharType="separate"/>
        </w:r>
        <w:r w:rsidR="00EE6D52">
          <w:rPr>
            <w:noProof/>
            <w:webHidden/>
          </w:rPr>
          <w:t>10</w:t>
        </w:r>
        <w:r w:rsidR="006B7F5A">
          <w:rPr>
            <w:noProof/>
            <w:webHidden/>
          </w:rPr>
          <w:fldChar w:fldCharType="end"/>
        </w:r>
      </w:hyperlink>
    </w:p>
    <w:p w14:paraId="29115E3F" w14:textId="344CB135" w:rsidR="006B7F5A" w:rsidRDefault="00000000" w:rsidP="00047DBF">
      <w:pPr>
        <w:pStyle w:val="TableofFigures"/>
        <w:tabs>
          <w:tab w:val="right" w:leader="dot" w:pos="9393"/>
        </w:tabs>
        <w:spacing w:line="360" w:lineRule="auto"/>
        <w:rPr>
          <w:noProof/>
          <w:lang w:eastAsia="en-US"/>
        </w:rPr>
      </w:pPr>
      <w:hyperlink w:anchor="_Toc113217067" w:history="1">
        <w:r w:rsidR="006B7F5A" w:rsidRPr="0022220B">
          <w:rPr>
            <w:rStyle w:val="Hyperlink"/>
            <w:noProof/>
          </w:rPr>
          <w:t>Table 2. CPU Load Comparison by Detectors</w:t>
        </w:r>
        <w:r w:rsidR="006B7F5A">
          <w:rPr>
            <w:noProof/>
            <w:webHidden/>
          </w:rPr>
          <w:tab/>
        </w:r>
        <w:r w:rsidR="006B7F5A">
          <w:rPr>
            <w:noProof/>
            <w:webHidden/>
          </w:rPr>
          <w:fldChar w:fldCharType="begin"/>
        </w:r>
        <w:r w:rsidR="006B7F5A">
          <w:rPr>
            <w:noProof/>
            <w:webHidden/>
          </w:rPr>
          <w:instrText xml:space="preserve"> PAGEREF _Toc113217067 \h </w:instrText>
        </w:r>
        <w:r w:rsidR="006B7F5A">
          <w:rPr>
            <w:noProof/>
            <w:webHidden/>
          </w:rPr>
        </w:r>
        <w:r w:rsidR="006B7F5A">
          <w:rPr>
            <w:noProof/>
            <w:webHidden/>
          </w:rPr>
          <w:fldChar w:fldCharType="separate"/>
        </w:r>
        <w:r w:rsidR="00EE6D52">
          <w:rPr>
            <w:noProof/>
            <w:webHidden/>
          </w:rPr>
          <w:t>12</w:t>
        </w:r>
        <w:r w:rsidR="006B7F5A">
          <w:rPr>
            <w:noProof/>
            <w:webHidden/>
          </w:rPr>
          <w:fldChar w:fldCharType="end"/>
        </w:r>
      </w:hyperlink>
    </w:p>
    <w:p w14:paraId="1A59584D" w14:textId="444E11C8" w:rsidR="006B7F5A" w:rsidRDefault="00000000" w:rsidP="00047DBF">
      <w:pPr>
        <w:pStyle w:val="TableofFigures"/>
        <w:tabs>
          <w:tab w:val="right" w:leader="dot" w:pos="9393"/>
        </w:tabs>
        <w:spacing w:line="360" w:lineRule="auto"/>
        <w:rPr>
          <w:noProof/>
          <w:lang w:eastAsia="en-US"/>
        </w:rPr>
      </w:pPr>
      <w:hyperlink w:anchor="_Toc113217068" w:history="1">
        <w:r w:rsidR="006B7F5A" w:rsidRPr="0022220B">
          <w:rPr>
            <w:rStyle w:val="Hyperlink"/>
            <w:noProof/>
          </w:rPr>
          <w:t>Table 3. RAM Use Comparison by Detector</w:t>
        </w:r>
        <w:r w:rsidR="006B7F5A">
          <w:rPr>
            <w:noProof/>
            <w:webHidden/>
          </w:rPr>
          <w:tab/>
        </w:r>
        <w:r w:rsidR="006B7F5A">
          <w:rPr>
            <w:noProof/>
            <w:webHidden/>
          </w:rPr>
          <w:fldChar w:fldCharType="begin"/>
        </w:r>
        <w:r w:rsidR="006B7F5A">
          <w:rPr>
            <w:noProof/>
            <w:webHidden/>
          </w:rPr>
          <w:instrText xml:space="preserve"> PAGEREF _Toc113217068 \h </w:instrText>
        </w:r>
        <w:r w:rsidR="006B7F5A">
          <w:rPr>
            <w:noProof/>
            <w:webHidden/>
          </w:rPr>
        </w:r>
        <w:r w:rsidR="006B7F5A">
          <w:rPr>
            <w:noProof/>
            <w:webHidden/>
          </w:rPr>
          <w:fldChar w:fldCharType="separate"/>
        </w:r>
        <w:r w:rsidR="00EE6D52">
          <w:rPr>
            <w:noProof/>
            <w:webHidden/>
          </w:rPr>
          <w:t>12</w:t>
        </w:r>
        <w:r w:rsidR="006B7F5A">
          <w:rPr>
            <w:noProof/>
            <w:webHidden/>
          </w:rPr>
          <w:fldChar w:fldCharType="end"/>
        </w:r>
      </w:hyperlink>
    </w:p>
    <w:p w14:paraId="709D4B66" w14:textId="46650BCF" w:rsidR="006B7F5A" w:rsidRDefault="00000000" w:rsidP="00047DBF">
      <w:pPr>
        <w:pStyle w:val="TableofFigures"/>
        <w:tabs>
          <w:tab w:val="right" w:leader="dot" w:pos="9393"/>
        </w:tabs>
        <w:spacing w:line="360" w:lineRule="auto"/>
        <w:rPr>
          <w:noProof/>
          <w:lang w:eastAsia="en-US"/>
        </w:rPr>
      </w:pPr>
      <w:hyperlink w:anchor="_Toc113217069" w:history="1">
        <w:r w:rsidR="006B7F5A" w:rsidRPr="0022220B">
          <w:rPr>
            <w:rStyle w:val="Hyperlink"/>
            <w:noProof/>
          </w:rPr>
          <w:t>Table 4 and Table 5 below compare the accuracy results of the VGG-Face model to other state-of-the-art models using the LFW and YFD benchmark datasets, respectively. The accuracy is calculated the same way it is described in Section 2.1. Table 4. LFW unrestricted settings.</w:t>
        </w:r>
        <w:r w:rsidR="006B7F5A">
          <w:rPr>
            <w:noProof/>
            <w:webHidden/>
          </w:rPr>
          <w:tab/>
        </w:r>
        <w:r w:rsidR="006B7F5A">
          <w:rPr>
            <w:noProof/>
            <w:webHidden/>
          </w:rPr>
          <w:fldChar w:fldCharType="begin"/>
        </w:r>
        <w:r w:rsidR="006B7F5A">
          <w:rPr>
            <w:noProof/>
            <w:webHidden/>
          </w:rPr>
          <w:instrText xml:space="preserve"> PAGEREF _Toc113217069 \h </w:instrText>
        </w:r>
        <w:r w:rsidR="006B7F5A">
          <w:rPr>
            <w:noProof/>
            <w:webHidden/>
          </w:rPr>
        </w:r>
        <w:r w:rsidR="006B7F5A">
          <w:rPr>
            <w:noProof/>
            <w:webHidden/>
          </w:rPr>
          <w:fldChar w:fldCharType="separate"/>
        </w:r>
        <w:r w:rsidR="00EE6D52">
          <w:rPr>
            <w:noProof/>
            <w:webHidden/>
          </w:rPr>
          <w:t>19</w:t>
        </w:r>
        <w:r w:rsidR="006B7F5A">
          <w:rPr>
            <w:noProof/>
            <w:webHidden/>
          </w:rPr>
          <w:fldChar w:fldCharType="end"/>
        </w:r>
      </w:hyperlink>
    </w:p>
    <w:p w14:paraId="5D62888E" w14:textId="13223091" w:rsidR="006B7F5A" w:rsidRDefault="00000000" w:rsidP="00047DBF">
      <w:pPr>
        <w:pStyle w:val="TableofFigures"/>
        <w:tabs>
          <w:tab w:val="right" w:leader="dot" w:pos="9393"/>
        </w:tabs>
        <w:spacing w:line="360" w:lineRule="auto"/>
        <w:rPr>
          <w:noProof/>
          <w:lang w:eastAsia="en-US"/>
        </w:rPr>
      </w:pPr>
      <w:hyperlink w:anchor="_Toc113217070" w:history="1">
        <w:r w:rsidR="006B7F5A" w:rsidRPr="0022220B">
          <w:rPr>
            <w:rStyle w:val="Hyperlink"/>
            <w:noProof/>
          </w:rPr>
          <w:t>Table 5. YFD unrestricted settings. K indicates the number of faces used to represent each video.</w:t>
        </w:r>
        <w:r w:rsidR="006B7F5A">
          <w:rPr>
            <w:noProof/>
            <w:webHidden/>
          </w:rPr>
          <w:tab/>
        </w:r>
        <w:r w:rsidR="006B7F5A">
          <w:rPr>
            <w:noProof/>
            <w:webHidden/>
          </w:rPr>
          <w:fldChar w:fldCharType="begin"/>
        </w:r>
        <w:r w:rsidR="006B7F5A">
          <w:rPr>
            <w:noProof/>
            <w:webHidden/>
          </w:rPr>
          <w:instrText xml:space="preserve"> PAGEREF _Toc113217070 \h </w:instrText>
        </w:r>
        <w:r w:rsidR="006B7F5A">
          <w:rPr>
            <w:noProof/>
            <w:webHidden/>
          </w:rPr>
        </w:r>
        <w:r w:rsidR="006B7F5A">
          <w:rPr>
            <w:noProof/>
            <w:webHidden/>
          </w:rPr>
          <w:fldChar w:fldCharType="separate"/>
        </w:r>
        <w:r w:rsidR="00EE6D52">
          <w:rPr>
            <w:noProof/>
            <w:webHidden/>
          </w:rPr>
          <w:t>20</w:t>
        </w:r>
        <w:r w:rsidR="006B7F5A">
          <w:rPr>
            <w:noProof/>
            <w:webHidden/>
          </w:rPr>
          <w:fldChar w:fldCharType="end"/>
        </w:r>
      </w:hyperlink>
    </w:p>
    <w:p w14:paraId="281D9D35" w14:textId="26726CDE" w:rsidR="006B7F5A" w:rsidRDefault="00000000" w:rsidP="00047DBF">
      <w:pPr>
        <w:pStyle w:val="TableofFigures"/>
        <w:tabs>
          <w:tab w:val="right" w:leader="dot" w:pos="9393"/>
        </w:tabs>
        <w:spacing w:line="360" w:lineRule="auto"/>
        <w:rPr>
          <w:noProof/>
          <w:lang w:eastAsia="en-US"/>
        </w:rPr>
      </w:pPr>
      <w:hyperlink w:anchor="_Toc113217071" w:history="1">
        <w:r w:rsidR="006B7F5A" w:rsidRPr="0022220B">
          <w:rPr>
            <w:rStyle w:val="Hyperlink"/>
            <w:noProof/>
          </w:rPr>
          <w:t>Table 6. Time It Took to Detect a Face In 100 Frames for Each Detector in The Study</w:t>
        </w:r>
        <w:r w:rsidR="006B7F5A">
          <w:rPr>
            <w:noProof/>
            <w:webHidden/>
          </w:rPr>
          <w:tab/>
        </w:r>
        <w:r w:rsidR="006B7F5A">
          <w:rPr>
            <w:noProof/>
            <w:webHidden/>
          </w:rPr>
          <w:fldChar w:fldCharType="begin"/>
        </w:r>
        <w:r w:rsidR="006B7F5A">
          <w:rPr>
            <w:noProof/>
            <w:webHidden/>
          </w:rPr>
          <w:instrText xml:space="preserve"> PAGEREF _Toc113217071 \h </w:instrText>
        </w:r>
        <w:r w:rsidR="006B7F5A">
          <w:rPr>
            <w:noProof/>
            <w:webHidden/>
          </w:rPr>
        </w:r>
        <w:r w:rsidR="006B7F5A">
          <w:rPr>
            <w:noProof/>
            <w:webHidden/>
          </w:rPr>
          <w:fldChar w:fldCharType="separate"/>
        </w:r>
        <w:r w:rsidR="00EE6D52">
          <w:rPr>
            <w:noProof/>
            <w:webHidden/>
          </w:rPr>
          <w:t>47</w:t>
        </w:r>
        <w:r w:rsidR="006B7F5A">
          <w:rPr>
            <w:noProof/>
            <w:webHidden/>
          </w:rPr>
          <w:fldChar w:fldCharType="end"/>
        </w:r>
      </w:hyperlink>
    </w:p>
    <w:p w14:paraId="1324CA21" w14:textId="0E213F07" w:rsidR="006B7F5A" w:rsidRDefault="00000000" w:rsidP="00047DBF">
      <w:pPr>
        <w:pStyle w:val="TableofFigures"/>
        <w:tabs>
          <w:tab w:val="right" w:leader="dot" w:pos="9393"/>
        </w:tabs>
        <w:spacing w:line="360" w:lineRule="auto"/>
        <w:rPr>
          <w:noProof/>
          <w:lang w:eastAsia="en-US"/>
        </w:rPr>
      </w:pPr>
      <w:hyperlink w:anchor="_Toc113217072" w:history="1">
        <w:r w:rsidR="006B7F5A" w:rsidRPr="0022220B">
          <w:rPr>
            <w:rStyle w:val="Hyperlink"/>
            <w:noProof/>
          </w:rPr>
          <w:t>Table 7. Network Configuration</w:t>
        </w:r>
        <w:r w:rsidR="006B7F5A">
          <w:rPr>
            <w:noProof/>
            <w:webHidden/>
          </w:rPr>
          <w:tab/>
        </w:r>
        <w:r w:rsidR="006B7F5A">
          <w:rPr>
            <w:noProof/>
            <w:webHidden/>
          </w:rPr>
          <w:fldChar w:fldCharType="begin"/>
        </w:r>
        <w:r w:rsidR="006B7F5A">
          <w:rPr>
            <w:noProof/>
            <w:webHidden/>
          </w:rPr>
          <w:instrText xml:space="preserve"> PAGEREF _Toc113217072 \h </w:instrText>
        </w:r>
        <w:r w:rsidR="006B7F5A">
          <w:rPr>
            <w:noProof/>
            <w:webHidden/>
          </w:rPr>
        </w:r>
        <w:r w:rsidR="006B7F5A">
          <w:rPr>
            <w:noProof/>
            <w:webHidden/>
          </w:rPr>
          <w:fldChar w:fldCharType="separate"/>
        </w:r>
        <w:r w:rsidR="00EE6D52">
          <w:rPr>
            <w:noProof/>
            <w:webHidden/>
          </w:rPr>
          <w:t>50</w:t>
        </w:r>
        <w:r w:rsidR="006B7F5A">
          <w:rPr>
            <w:noProof/>
            <w:webHidden/>
          </w:rPr>
          <w:fldChar w:fldCharType="end"/>
        </w:r>
      </w:hyperlink>
    </w:p>
    <w:p w14:paraId="056B1F98" w14:textId="212945F6" w:rsidR="006B7F5A" w:rsidRDefault="00000000" w:rsidP="00047DBF">
      <w:pPr>
        <w:pStyle w:val="TableofFigures"/>
        <w:tabs>
          <w:tab w:val="right" w:leader="dot" w:pos="9393"/>
        </w:tabs>
        <w:spacing w:line="360" w:lineRule="auto"/>
        <w:rPr>
          <w:noProof/>
          <w:lang w:eastAsia="en-US"/>
        </w:rPr>
      </w:pPr>
      <w:hyperlink w:anchor="_Toc113217073" w:history="1">
        <w:r w:rsidR="006B7F5A" w:rsidRPr="0022220B">
          <w:rPr>
            <w:rStyle w:val="Hyperlink"/>
            <w:noProof/>
          </w:rPr>
          <w:t>Table 8. Stress Test Results</w:t>
        </w:r>
        <w:r w:rsidR="006B7F5A">
          <w:rPr>
            <w:noProof/>
            <w:webHidden/>
          </w:rPr>
          <w:tab/>
        </w:r>
        <w:r w:rsidR="006B7F5A">
          <w:rPr>
            <w:noProof/>
            <w:webHidden/>
          </w:rPr>
          <w:fldChar w:fldCharType="begin"/>
        </w:r>
        <w:r w:rsidR="006B7F5A">
          <w:rPr>
            <w:noProof/>
            <w:webHidden/>
          </w:rPr>
          <w:instrText xml:space="preserve"> PAGEREF _Toc113217073 \h </w:instrText>
        </w:r>
        <w:r w:rsidR="006B7F5A">
          <w:rPr>
            <w:noProof/>
            <w:webHidden/>
          </w:rPr>
        </w:r>
        <w:r w:rsidR="006B7F5A">
          <w:rPr>
            <w:noProof/>
            <w:webHidden/>
          </w:rPr>
          <w:fldChar w:fldCharType="separate"/>
        </w:r>
        <w:r w:rsidR="00EE6D52">
          <w:rPr>
            <w:noProof/>
            <w:webHidden/>
          </w:rPr>
          <w:t>52</w:t>
        </w:r>
        <w:r w:rsidR="006B7F5A">
          <w:rPr>
            <w:noProof/>
            <w:webHidden/>
          </w:rPr>
          <w:fldChar w:fldCharType="end"/>
        </w:r>
      </w:hyperlink>
    </w:p>
    <w:p w14:paraId="00045D82" w14:textId="79A7C842" w:rsidR="00063505" w:rsidRDefault="00063505" w:rsidP="00047DBF">
      <w:pPr>
        <w:pStyle w:val="NoSpacing"/>
        <w:spacing w:line="360" w:lineRule="auto"/>
        <w:rPr>
          <w:rStyle w:val="Heading1Char"/>
        </w:rPr>
      </w:pPr>
      <w:r>
        <w:rPr>
          <w:rStyle w:val="Heading1Char"/>
        </w:rPr>
        <w:fldChar w:fldCharType="end"/>
      </w:r>
    </w:p>
    <w:p w14:paraId="6AEA85D7" w14:textId="77777777" w:rsidR="00D50C73" w:rsidRDefault="00D50C73" w:rsidP="00047DBF">
      <w:pPr>
        <w:pStyle w:val="Heading10"/>
        <w:spacing w:line="360" w:lineRule="auto"/>
        <w:rPr>
          <w:rStyle w:val="Heading1Char"/>
        </w:rPr>
      </w:pPr>
      <w:r>
        <w:rPr>
          <w:rStyle w:val="Heading1Char"/>
        </w:rPr>
        <w:br w:type="column"/>
      </w:r>
      <w:bookmarkStart w:id="77" w:name="_Toc113797699"/>
      <w:r>
        <w:rPr>
          <w:rStyle w:val="Heading1Char"/>
        </w:rPr>
        <w:lastRenderedPageBreak/>
        <w:t>List of figures</w:t>
      </w:r>
      <w:bookmarkEnd w:id="77"/>
    </w:p>
    <w:p w14:paraId="17EC23C6" w14:textId="55A9F8D6" w:rsidR="006B7F5A" w:rsidRDefault="007273C2" w:rsidP="00047DBF">
      <w:pPr>
        <w:pStyle w:val="TableofFigures"/>
        <w:tabs>
          <w:tab w:val="right" w:leader="dot" w:pos="9393"/>
        </w:tabs>
        <w:spacing w:line="360" w:lineRule="auto"/>
        <w:rPr>
          <w:noProof/>
          <w:lang w:eastAsia="en-US"/>
        </w:rPr>
      </w:pPr>
      <w:r>
        <w:rPr>
          <w:rStyle w:val="Heading1Char"/>
          <w:caps/>
        </w:rPr>
        <w:fldChar w:fldCharType="begin"/>
      </w:r>
      <w:r>
        <w:rPr>
          <w:rStyle w:val="Heading1Char"/>
        </w:rPr>
        <w:instrText xml:space="preserve"> TOC \h \z \c "Figure" </w:instrText>
      </w:r>
      <w:r>
        <w:rPr>
          <w:rStyle w:val="Heading1Char"/>
          <w:caps/>
        </w:rPr>
        <w:fldChar w:fldCharType="separate"/>
      </w:r>
      <w:hyperlink w:anchor="_Toc113217074" w:history="1">
        <w:r w:rsidR="006B7F5A" w:rsidRPr="003C3F4F">
          <w:rPr>
            <w:rStyle w:val="Hyperlink"/>
            <w:noProof/>
          </w:rPr>
          <w:t>Figure 1. Chart representing the speed of detection of different face detectors. The values are taken from Table 1.</w:t>
        </w:r>
        <w:r w:rsidR="006B7F5A">
          <w:rPr>
            <w:noProof/>
            <w:webHidden/>
          </w:rPr>
          <w:tab/>
        </w:r>
        <w:r w:rsidR="006B7F5A">
          <w:rPr>
            <w:noProof/>
            <w:webHidden/>
          </w:rPr>
          <w:fldChar w:fldCharType="begin"/>
        </w:r>
        <w:r w:rsidR="006B7F5A">
          <w:rPr>
            <w:noProof/>
            <w:webHidden/>
          </w:rPr>
          <w:instrText xml:space="preserve"> PAGEREF _Toc113217074 \h </w:instrText>
        </w:r>
        <w:r w:rsidR="006B7F5A">
          <w:rPr>
            <w:noProof/>
            <w:webHidden/>
          </w:rPr>
        </w:r>
        <w:r w:rsidR="006B7F5A">
          <w:rPr>
            <w:noProof/>
            <w:webHidden/>
          </w:rPr>
          <w:fldChar w:fldCharType="separate"/>
        </w:r>
        <w:r w:rsidR="00EE6D52">
          <w:rPr>
            <w:noProof/>
            <w:webHidden/>
          </w:rPr>
          <w:t>10</w:t>
        </w:r>
        <w:r w:rsidR="006B7F5A">
          <w:rPr>
            <w:noProof/>
            <w:webHidden/>
          </w:rPr>
          <w:fldChar w:fldCharType="end"/>
        </w:r>
      </w:hyperlink>
    </w:p>
    <w:p w14:paraId="592511AF" w14:textId="6C9754A7" w:rsidR="006B7F5A" w:rsidRDefault="00000000" w:rsidP="00047DBF">
      <w:pPr>
        <w:pStyle w:val="TableofFigures"/>
        <w:tabs>
          <w:tab w:val="right" w:leader="dot" w:pos="9393"/>
        </w:tabs>
        <w:spacing w:line="360" w:lineRule="auto"/>
        <w:rPr>
          <w:noProof/>
          <w:lang w:eastAsia="en-US"/>
        </w:rPr>
      </w:pPr>
      <w:hyperlink w:anchor="_Toc113217075" w:history="1">
        <w:r w:rsidR="006B7F5A" w:rsidRPr="003C3F4F">
          <w:rPr>
            <w:rStyle w:val="Hyperlink"/>
            <w:noProof/>
          </w:rPr>
          <w:t>Figure 2. ResNet SSD network structure.</w:t>
        </w:r>
        <w:r w:rsidR="006B7F5A">
          <w:rPr>
            <w:noProof/>
            <w:webHidden/>
          </w:rPr>
          <w:tab/>
        </w:r>
        <w:r w:rsidR="006B7F5A">
          <w:rPr>
            <w:noProof/>
            <w:webHidden/>
          </w:rPr>
          <w:fldChar w:fldCharType="begin"/>
        </w:r>
        <w:r w:rsidR="006B7F5A">
          <w:rPr>
            <w:noProof/>
            <w:webHidden/>
          </w:rPr>
          <w:instrText xml:space="preserve"> PAGEREF _Toc113217075 \h </w:instrText>
        </w:r>
        <w:r w:rsidR="006B7F5A">
          <w:rPr>
            <w:noProof/>
            <w:webHidden/>
          </w:rPr>
        </w:r>
        <w:r w:rsidR="006B7F5A">
          <w:rPr>
            <w:noProof/>
            <w:webHidden/>
          </w:rPr>
          <w:fldChar w:fldCharType="separate"/>
        </w:r>
        <w:r w:rsidR="00EE6D52">
          <w:rPr>
            <w:noProof/>
            <w:webHidden/>
          </w:rPr>
          <w:t>14</w:t>
        </w:r>
        <w:r w:rsidR="006B7F5A">
          <w:rPr>
            <w:noProof/>
            <w:webHidden/>
          </w:rPr>
          <w:fldChar w:fldCharType="end"/>
        </w:r>
      </w:hyperlink>
    </w:p>
    <w:p w14:paraId="7E244D99" w14:textId="403F523B" w:rsidR="006B7F5A" w:rsidRDefault="00000000" w:rsidP="00047DBF">
      <w:pPr>
        <w:pStyle w:val="TableofFigures"/>
        <w:tabs>
          <w:tab w:val="right" w:leader="dot" w:pos="9393"/>
        </w:tabs>
        <w:spacing w:line="360" w:lineRule="auto"/>
        <w:rPr>
          <w:noProof/>
          <w:lang w:eastAsia="en-US"/>
        </w:rPr>
      </w:pPr>
      <w:hyperlink w:anchor="_Toc113217076" w:history="1">
        <w:r w:rsidR="006B7F5A" w:rsidRPr="003C3F4F">
          <w:rPr>
            <w:rStyle w:val="Hyperlink"/>
            <w:noProof/>
          </w:rPr>
          <w:t>Figure 3. Vectors a and b.</w:t>
        </w:r>
        <w:r w:rsidR="006B7F5A">
          <w:rPr>
            <w:noProof/>
            <w:webHidden/>
          </w:rPr>
          <w:tab/>
        </w:r>
        <w:r w:rsidR="006B7F5A">
          <w:rPr>
            <w:noProof/>
            <w:webHidden/>
          </w:rPr>
          <w:fldChar w:fldCharType="begin"/>
        </w:r>
        <w:r w:rsidR="006B7F5A">
          <w:rPr>
            <w:noProof/>
            <w:webHidden/>
          </w:rPr>
          <w:instrText xml:space="preserve"> PAGEREF _Toc113217076 \h </w:instrText>
        </w:r>
        <w:r w:rsidR="006B7F5A">
          <w:rPr>
            <w:noProof/>
            <w:webHidden/>
          </w:rPr>
        </w:r>
        <w:r w:rsidR="006B7F5A">
          <w:rPr>
            <w:noProof/>
            <w:webHidden/>
          </w:rPr>
          <w:fldChar w:fldCharType="separate"/>
        </w:r>
        <w:r w:rsidR="00EE6D52">
          <w:rPr>
            <w:noProof/>
            <w:webHidden/>
          </w:rPr>
          <w:t>21</w:t>
        </w:r>
        <w:r w:rsidR="006B7F5A">
          <w:rPr>
            <w:noProof/>
            <w:webHidden/>
          </w:rPr>
          <w:fldChar w:fldCharType="end"/>
        </w:r>
      </w:hyperlink>
    </w:p>
    <w:p w14:paraId="51C1DD6B" w14:textId="090FE326" w:rsidR="006B7F5A" w:rsidRDefault="00000000" w:rsidP="00047DBF">
      <w:pPr>
        <w:pStyle w:val="TableofFigures"/>
        <w:tabs>
          <w:tab w:val="right" w:leader="dot" w:pos="9393"/>
        </w:tabs>
        <w:spacing w:line="360" w:lineRule="auto"/>
        <w:rPr>
          <w:noProof/>
          <w:lang w:eastAsia="en-US"/>
        </w:rPr>
      </w:pPr>
      <w:hyperlink w:anchor="_Toc113217077" w:history="1">
        <w:r w:rsidR="006B7F5A" w:rsidRPr="003C3F4F">
          <w:rPr>
            <w:rStyle w:val="Hyperlink"/>
            <w:noProof/>
          </w:rPr>
          <w:t>Figure 4. Vectors a, b, and c.</w:t>
        </w:r>
        <w:r w:rsidR="006B7F5A">
          <w:rPr>
            <w:noProof/>
            <w:webHidden/>
          </w:rPr>
          <w:tab/>
        </w:r>
        <w:r w:rsidR="006B7F5A">
          <w:rPr>
            <w:noProof/>
            <w:webHidden/>
          </w:rPr>
          <w:fldChar w:fldCharType="begin"/>
        </w:r>
        <w:r w:rsidR="006B7F5A">
          <w:rPr>
            <w:noProof/>
            <w:webHidden/>
          </w:rPr>
          <w:instrText xml:space="preserve"> PAGEREF _Toc113217077 \h </w:instrText>
        </w:r>
        <w:r w:rsidR="006B7F5A">
          <w:rPr>
            <w:noProof/>
            <w:webHidden/>
          </w:rPr>
        </w:r>
        <w:r w:rsidR="006B7F5A">
          <w:rPr>
            <w:noProof/>
            <w:webHidden/>
          </w:rPr>
          <w:fldChar w:fldCharType="separate"/>
        </w:r>
        <w:r w:rsidR="00EE6D52">
          <w:rPr>
            <w:noProof/>
            <w:webHidden/>
          </w:rPr>
          <w:t>22</w:t>
        </w:r>
        <w:r w:rsidR="006B7F5A">
          <w:rPr>
            <w:noProof/>
            <w:webHidden/>
          </w:rPr>
          <w:fldChar w:fldCharType="end"/>
        </w:r>
      </w:hyperlink>
    </w:p>
    <w:p w14:paraId="15582F03" w14:textId="61DA1C0F" w:rsidR="006B7F5A" w:rsidRDefault="00000000" w:rsidP="00047DBF">
      <w:pPr>
        <w:pStyle w:val="TableofFigures"/>
        <w:tabs>
          <w:tab w:val="right" w:leader="dot" w:pos="9393"/>
        </w:tabs>
        <w:spacing w:line="360" w:lineRule="auto"/>
        <w:rPr>
          <w:noProof/>
          <w:lang w:eastAsia="en-US"/>
        </w:rPr>
      </w:pPr>
      <w:hyperlink w:anchor="_Toc113217078" w:history="1">
        <w:r w:rsidR="006B7F5A" w:rsidRPr="003C3F4F">
          <w:rPr>
            <w:rStyle w:val="Hyperlink"/>
            <w:noProof/>
          </w:rPr>
          <w:t>Figure 5. Request flow diagram and the spread of the face recognition pipeline. The red rectangles are the stages of the face recognition pipeline.</w:t>
        </w:r>
        <w:r w:rsidR="006B7F5A">
          <w:rPr>
            <w:noProof/>
            <w:webHidden/>
          </w:rPr>
          <w:tab/>
        </w:r>
        <w:r w:rsidR="006B7F5A">
          <w:rPr>
            <w:noProof/>
            <w:webHidden/>
          </w:rPr>
          <w:fldChar w:fldCharType="begin"/>
        </w:r>
        <w:r w:rsidR="006B7F5A">
          <w:rPr>
            <w:noProof/>
            <w:webHidden/>
          </w:rPr>
          <w:instrText xml:space="preserve"> PAGEREF _Toc113217078 \h </w:instrText>
        </w:r>
        <w:r w:rsidR="006B7F5A">
          <w:rPr>
            <w:noProof/>
            <w:webHidden/>
          </w:rPr>
        </w:r>
        <w:r w:rsidR="006B7F5A">
          <w:rPr>
            <w:noProof/>
            <w:webHidden/>
          </w:rPr>
          <w:fldChar w:fldCharType="separate"/>
        </w:r>
        <w:r w:rsidR="00EE6D52">
          <w:rPr>
            <w:noProof/>
            <w:webHidden/>
          </w:rPr>
          <w:t>24</w:t>
        </w:r>
        <w:r w:rsidR="006B7F5A">
          <w:rPr>
            <w:noProof/>
            <w:webHidden/>
          </w:rPr>
          <w:fldChar w:fldCharType="end"/>
        </w:r>
      </w:hyperlink>
    </w:p>
    <w:p w14:paraId="73103119" w14:textId="6D6F4B75" w:rsidR="006B7F5A" w:rsidRDefault="00000000" w:rsidP="00047DBF">
      <w:pPr>
        <w:pStyle w:val="TableofFigures"/>
        <w:tabs>
          <w:tab w:val="right" w:leader="dot" w:pos="9393"/>
        </w:tabs>
        <w:spacing w:line="360" w:lineRule="auto"/>
        <w:rPr>
          <w:noProof/>
          <w:lang w:eastAsia="en-US"/>
        </w:rPr>
      </w:pPr>
      <w:hyperlink w:anchor="_Toc113217079" w:history="1">
        <w:r w:rsidR="006B7F5A" w:rsidRPr="003C3F4F">
          <w:rPr>
            <w:rStyle w:val="Hyperlink"/>
            <w:noProof/>
          </w:rPr>
          <w:t>Figure 6. Default UI of the Dashboard</w:t>
        </w:r>
        <w:r w:rsidR="006B7F5A">
          <w:rPr>
            <w:noProof/>
            <w:webHidden/>
          </w:rPr>
          <w:tab/>
        </w:r>
        <w:r w:rsidR="006B7F5A">
          <w:rPr>
            <w:noProof/>
            <w:webHidden/>
          </w:rPr>
          <w:fldChar w:fldCharType="begin"/>
        </w:r>
        <w:r w:rsidR="006B7F5A">
          <w:rPr>
            <w:noProof/>
            <w:webHidden/>
          </w:rPr>
          <w:instrText xml:space="preserve"> PAGEREF _Toc113217079 \h </w:instrText>
        </w:r>
        <w:r w:rsidR="006B7F5A">
          <w:rPr>
            <w:noProof/>
            <w:webHidden/>
          </w:rPr>
        </w:r>
        <w:r w:rsidR="006B7F5A">
          <w:rPr>
            <w:noProof/>
            <w:webHidden/>
          </w:rPr>
          <w:fldChar w:fldCharType="separate"/>
        </w:r>
        <w:r w:rsidR="00EE6D52">
          <w:rPr>
            <w:noProof/>
            <w:webHidden/>
          </w:rPr>
          <w:t>25</w:t>
        </w:r>
        <w:r w:rsidR="006B7F5A">
          <w:rPr>
            <w:noProof/>
            <w:webHidden/>
          </w:rPr>
          <w:fldChar w:fldCharType="end"/>
        </w:r>
      </w:hyperlink>
    </w:p>
    <w:p w14:paraId="4F386FF6" w14:textId="050B8C4D" w:rsidR="006B7F5A" w:rsidRDefault="00000000" w:rsidP="00047DBF">
      <w:pPr>
        <w:pStyle w:val="TableofFigures"/>
        <w:tabs>
          <w:tab w:val="right" w:leader="dot" w:pos="9393"/>
        </w:tabs>
        <w:spacing w:line="360" w:lineRule="auto"/>
        <w:rPr>
          <w:noProof/>
          <w:lang w:eastAsia="en-US"/>
        </w:rPr>
      </w:pPr>
      <w:hyperlink w:anchor="_Toc113217080" w:history="1">
        <w:r w:rsidR="006B7F5A" w:rsidRPr="003C3F4F">
          <w:rPr>
            <w:rStyle w:val="Hyperlink"/>
            <w:noProof/>
          </w:rPr>
          <w:t>Figure 7. Add Student Form</w:t>
        </w:r>
        <w:r w:rsidR="006B7F5A">
          <w:rPr>
            <w:noProof/>
            <w:webHidden/>
          </w:rPr>
          <w:tab/>
        </w:r>
        <w:r w:rsidR="006B7F5A">
          <w:rPr>
            <w:noProof/>
            <w:webHidden/>
          </w:rPr>
          <w:fldChar w:fldCharType="begin"/>
        </w:r>
        <w:r w:rsidR="006B7F5A">
          <w:rPr>
            <w:noProof/>
            <w:webHidden/>
          </w:rPr>
          <w:instrText xml:space="preserve"> PAGEREF _Toc113217080 \h </w:instrText>
        </w:r>
        <w:r w:rsidR="006B7F5A">
          <w:rPr>
            <w:noProof/>
            <w:webHidden/>
          </w:rPr>
        </w:r>
        <w:r w:rsidR="006B7F5A">
          <w:rPr>
            <w:noProof/>
            <w:webHidden/>
          </w:rPr>
          <w:fldChar w:fldCharType="separate"/>
        </w:r>
        <w:r w:rsidR="00EE6D52">
          <w:rPr>
            <w:noProof/>
            <w:webHidden/>
          </w:rPr>
          <w:t>26</w:t>
        </w:r>
        <w:r w:rsidR="006B7F5A">
          <w:rPr>
            <w:noProof/>
            <w:webHidden/>
          </w:rPr>
          <w:fldChar w:fldCharType="end"/>
        </w:r>
      </w:hyperlink>
    </w:p>
    <w:p w14:paraId="432C0F27" w14:textId="7C58C318" w:rsidR="006B7F5A" w:rsidRDefault="00000000" w:rsidP="00047DBF">
      <w:pPr>
        <w:pStyle w:val="TableofFigures"/>
        <w:tabs>
          <w:tab w:val="right" w:leader="dot" w:pos="9393"/>
        </w:tabs>
        <w:spacing w:line="360" w:lineRule="auto"/>
        <w:rPr>
          <w:noProof/>
          <w:lang w:eastAsia="en-US"/>
        </w:rPr>
      </w:pPr>
      <w:hyperlink w:anchor="_Toc113217081" w:history="1">
        <w:r w:rsidR="006B7F5A" w:rsidRPr="003C3F4F">
          <w:rPr>
            <w:rStyle w:val="Hyperlink"/>
            <w:noProof/>
          </w:rPr>
          <w:t>Figure 8. Table after a new examinee has been added.</w:t>
        </w:r>
        <w:r w:rsidR="006B7F5A">
          <w:rPr>
            <w:noProof/>
            <w:webHidden/>
          </w:rPr>
          <w:tab/>
        </w:r>
        <w:r w:rsidR="006B7F5A">
          <w:rPr>
            <w:noProof/>
            <w:webHidden/>
          </w:rPr>
          <w:fldChar w:fldCharType="begin"/>
        </w:r>
        <w:r w:rsidR="006B7F5A">
          <w:rPr>
            <w:noProof/>
            <w:webHidden/>
          </w:rPr>
          <w:instrText xml:space="preserve"> PAGEREF _Toc113217081 \h </w:instrText>
        </w:r>
        <w:r w:rsidR="006B7F5A">
          <w:rPr>
            <w:noProof/>
            <w:webHidden/>
          </w:rPr>
        </w:r>
        <w:r w:rsidR="006B7F5A">
          <w:rPr>
            <w:noProof/>
            <w:webHidden/>
          </w:rPr>
          <w:fldChar w:fldCharType="separate"/>
        </w:r>
        <w:r w:rsidR="00EE6D52">
          <w:rPr>
            <w:noProof/>
            <w:webHidden/>
          </w:rPr>
          <w:t>26</w:t>
        </w:r>
        <w:r w:rsidR="006B7F5A">
          <w:rPr>
            <w:noProof/>
            <w:webHidden/>
          </w:rPr>
          <w:fldChar w:fldCharType="end"/>
        </w:r>
      </w:hyperlink>
    </w:p>
    <w:p w14:paraId="0C4E1C65" w14:textId="0AB501D6" w:rsidR="006B7F5A" w:rsidRDefault="00000000" w:rsidP="00047DBF">
      <w:pPr>
        <w:pStyle w:val="TableofFigures"/>
        <w:tabs>
          <w:tab w:val="right" w:leader="dot" w:pos="9393"/>
        </w:tabs>
        <w:spacing w:line="360" w:lineRule="auto"/>
        <w:rPr>
          <w:noProof/>
          <w:lang w:eastAsia="en-US"/>
        </w:rPr>
      </w:pPr>
      <w:hyperlink w:anchor="_Toc113217082" w:history="1">
        <w:r w:rsidR="006B7F5A" w:rsidRPr="003C3F4F">
          <w:rPr>
            <w:rStyle w:val="Hyperlink"/>
            <w:noProof/>
          </w:rPr>
          <w:t>Figure 9. Client Form</w:t>
        </w:r>
        <w:r w:rsidR="006B7F5A">
          <w:rPr>
            <w:noProof/>
            <w:webHidden/>
          </w:rPr>
          <w:tab/>
        </w:r>
        <w:r w:rsidR="006B7F5A">
          <w:rPr>
            <w:noProof/>
            <w:webHidden/>
          </w:rPr>
          <w:fldChar w:fldCharType="begin"/>
        </w:r>
        <w:r w:rsidR="006B7F5A">
          <w:rPr>
            <w:noProof/>
            <w:webHidden/>
          </w:rPr>
          <w:instrText xml:space="preserve"> PAGEREF _Toc113217082 \h </w:instrText>
        </w:r>
        <w:r w:rsidR="006B7F5A">
          <w:rPr>
            <w:noProof/>
            <w:webHidden/>
          </w:rPr>
        </w:r>
        <w:r w:rsidR="006B7F5A">
          <w:rPr>
            <w:noProof/>
            <w:webHidden/>
          </w:rPr>
          <w:fldChar w:fldCharType="separate"/>
        </w:r>
        <w:r w:rsidR="00EE6D52">
          <w:rPr>
            <w:noProof/>
            <w:webHidden/>
          </w:rPr>
          <w:t>30</w:t>
        </w:r>
        <w:r w:rsidR="006B7F5A">
          <w:rPr>
            <w:noProof/>
            <w:webHidden/>
          </w:rPr>
          <w:fldChar w:fldCharType="end"/>
        </w:r>
      </w:hyperlink>
    </w:p>
    <w:p w14:paraId="2BA3FE46" w14:textId="68FB89CE" w:rsidR="006B7F5A" w:rsidRDefault="00000000" w:rsidP="00047DBF">
      <w:pPr>
        <w:pStyle w:val="TableofFigures"/>
        <w:tabs>
          <w:tab w:val="right" w:leader="dot" w:pos="9393"/>
        </w:tabs>
        <w:spacing w:line="360" w:lineRule="auto"/>
        <w:rPr>
          <w:noProof/>
          <w:lang w:eastAsia="en-US"/>
        </w:rPr>
      </w:pPr>
      <w:hyperlink w:anchor="_Toc113217083" w:history="1">
        <w:r w:rsidR="006B7F5A" w:rsidRPr="003C3F4F">
          <w:rPr>
            <w:rStyle w:val="Hyperlink"/>
            <w:noProof/>
          </w:rPr>
          <w:t>Figure 10. Capture window.</w:t>
        </w:r>
        <w:r w:rsidR="006B7F5A">
          <w:rPr>
            <w:noProof/>
            <w:webHidden/>
          </w:rPr>
          <w:tab/>
        </w:r>
        <w:r w:rsidR="006B7F5A">
          <w:rPr>
            <w:noProof/>
            <w:webHidden/>
          </w:rPr>
          <w:fldChar w:fldCharType="begin"/>
        </w:r>
        <w:r w:rsidR="006B7F5A">
          <w:rPr>
            <w:noProof/>
            <w:webHidden/>
          </w:rPr>
          <w:instrText xml:space="preserve"> PAGEREF _Toc113217083 \h </w:instrText>
        </w:r>
        <w:r w:rsidR="006B7F5A">
          <w:rPr>
            <w:noProof/>
            <w:webHidden/>
          </w:rPr>
        </w:r>
        <w:r w:rsidR="006B7F5A">
          <w:rPr>
            <w:noProof/>
            <w:webHidden/>
          </w:rPr>
          <w:fldChar w:fldCharType="separate"/>
        </w:r>
        <w:r w:rsidR="00EE6D52">
          <w:rPr>
            <w:noProof/>
            <w:webHidden/>
          </w:rPr>
          <w:t>31</w:t>
        </w:r>
        <w:r w:rsidR="006B7F5A">
          <w:rPr>
            <w:noProof/>
            <w:webHidden/>
          </w:rPr>
          <w:fldChar w:fldCharType="end"/>
        </w:r>
      </w:hyperlink>
    </w:p>
    <w:p w14:paraId="4D5E8404" w14:textId="54C4B06D" w:rsidR="006B7F5A" w:rsidRDefault="00000000" w:rsidP="00047DBF">
      <w:pPr>
        <w:pStyle w:val="TableofFigures"/>
        <w:tabs>
          <w:tab w:val="right" w:leader="dot" w:pos="9393"/>
        </w:tabs>
        <w:spacing w:line="360" w:lineRule="auto"/>
        <w:rPr>
          <w:noProof/>
          <w:lang w:eastAsia="en-US"/>
        </w:rPr>
      </w:pPr>
      <w:hyperlink w:anchor="_Toc113217084" w:history="1">
        <w:r w:rsidR="006B7F5A" w:rsidRPr="003C3F4F">
          <w:rPr>
            <w:rStyle w:val="Hyperlink"/>
            <w:noProof/>
          </w:rPr>
          <w:t>Figure 11. Average Time It Took to Process a Request vs. Client Count</w:t>
        </w:r>
        <w:r w:rsidR="006B7F5A">
          <w:rPr>
            <w:noProof/>
            <w:webHidden/>
          </w:rPr>
          <w:tab/>
        </w:r>
        <w:r w:rsidR="006B7F5A">
          <w:rPr>
            <w:noProof/>
            <w:webHidden/>
          </w:rPr>
          <w:fldChar w:fldCharType="begin"/>
        </w:r>
        <w:r w:rsidR="006B7F5A">
          <w:rPr>
            <w:noProof/>
            <w:webHidden/>
          </w:rPr>
          <w:instrText xml:space="preserve"> PAGEREF _Toc113217084 \h </w:instrText>
        </w:r>
        <w:r w:rsidR="006B7F5A">
          <w:rPr>
            <w:noProof/>
            <w:webHidden/>
          </w:rPr>
        </w:r>
        <w:r w:rsidR="006B7F5A">
          <w:rPr>
            <w:noProof/>
            <w:webHidden/>
          </w:rPr>
          <w:fldChar w:fldCharType="separate"/>
        </w:r>
        <w:r w:rsidR="00EE6D52">
          <w:rPr>
            <w:noProof/>
            <w:webHidden/>
          </w:rPr>
          <w:t>37</w:t>
        </w:r>
        <w:r w:rsidR="006B7F5A">
          <w:rPr>
            <w:noProof/>
            <w:webHidden/>
          </w:rPr>
          <w:fldChar w:fldCharType="end"/>
        </w:r>
      </w:hyperlink>
    </w:p>
    <w:p w14:paraId="3DFB7D52" w14:textId="5F5D4E5B" w:rsidR="006B7F5A" w:rsidRDefault="00000000" w:rsidP="00047DBF">
      <w:pPr>
        <w:pStyle w:val="TableofFigures"/>
        <w:tabs>
          <w:tab w:val="right" w:leader="dot" w:pos="9393"/>
        </w:tabs>
        <w:spacing w:line="360" w:lineRule="auto"/>
        <w:rPr>
          <w:noProof/>
          <w:lang w:eastAsia="en-US"/>
        </w:rPr>
      </w:pPr>
      <w:hyperlink w:anchor="_Toc113217085" w:history="1">
        <w:r w:rsidR="006B7F5A" w:rsidRPr="003C3F4F">
          <w:rPr>
            <w:rStyle w:val="Hyperlink"/>
            <w:noProof/>
          </w:rPr>
          <w:t>Figure 12. False Negatives Count vs. Client Count</w:t>
        </w:r>
        <w:r w:rsidR="006B7F5A">
          <w:rPr>
            <w:noProof/>
            <w:webHidden/>
          </w:rPr>
          <w:tab/>
        </w:r>
        <w:r w:rsidR="006B7F5A">
          <w:rPr>
            <w:noProof/>
            <w:webHidden/>
          </w:rPr>
          <w:fldChar w:fldCharType="begin"/>
        </w:r>
        <w:r w:rsidR="006B7F5A">
          <w:rPr>
            <w:noProof/>
            <w:webHidden/>
          </w:rPr>
          <w:instrText xml:space="preserve"> PAGEREF _Toc113217085 \h </w:instrText>
        </w:r>
        <w:r w:rsidR="006B7F5A">
          <w:rPr>
            <w:noProof/>
            <w:webHidden/>
          </w:rPr>
        </w:r>
        <w:r w:rsidR="006B7F5A">
          <w:rPr>
            <w:noProof/>
            <w:webHidden/>
          </w:rPr>
          <w:fldChar w:fldCharType="separate"/>
        </w:r>
        <w:r w:rsidR="00EE6D52">
          <w:rPr>
            <w:noProof/>
            <w:webHidden/>
          </w:rPr>
          <w:t>37</w:t>
        </w:r>
        <w:r w:rsidR="006B7F5A">
          <w:rPr>
            <w:noProof/>
            <w:webHidden/>
          </w:rPr>
          <w:fldChar w:fldCharType="end"/>
        </w:r>
      </w:hyperlink>
    </w:p>
    <w:p w14:paraId="740393E5" w14:textId="5A16B04F" w:rsidR="006B7F5A" w:rsidRDefault="00000000" w:rsidP="00047DBF">
      <w:pPr>
        <w:pStyle w:val="TableofFigures"/>
        <w:tabs>
          <w:tab w:val="right" w:leader="dot" w:pos="9393"/>
        </w:tabs>
        <w:spacing w:line="360" w:lineRule="auto"/>
        <w:rPr>
          <w:noProof/>
          <w:lang w:eastAsia="en-US"/>
        </w:rPr>
      </w:pPr>
      <w:hyperlink w:anchor="_Toc113217086" w:history="1">
        <w:r w:rsidR="006B7F5A" w:rsidRPr="003C3F4F">
          <w:rPr>
            <w:rStyle w:val="Hyperlink"/>
            <w:noProof/>
          </w:rPr>
          <w:t>Figure 13. Processed Requests per Second (RPPS) vs. Client Count</w:t>
        </w:r>
        <w:r w:rsidR="006B7F5A">
          <w:rPr>
            <w:noProof/>
            <w:webHidden/>
          </w:rPr>
          <w:tab/>
        </w:r>
        <w:r w:rsidR="006B7F5A">
          <w:rPr>
            <w:noProof/>
            <w:webHidden/>
          </w:rPr>
          <w:fldChar w:fldCharType="begin"/>
        </w:r>
        <w:r w:rsidR="006B7F5A">
          <w:rPr>
            <w:noProof/>
            <w:webHidden/>
          </w:rPr>
          <w:instrText xml:space="preserve"> PAGEREF _Toc113217086 \h </w:instrText>
        </w:r>
        <w:r w:rsidR="006B7F5A">
          <w:rPr>
            <w:noProof/>
            <w:webHidden/>
          </w:rPr>
        </w:r>
        <w:r w:rsidR="006B7F5A">
          <w:rPr>
            <w:noProof/>
            <w:webHidden/>
          </w:rPr>
          <w:fldChar w:fldCharType="separate"/>
        </w:r>
        <w:r w:rsidR="00EE6D52">
          <w:rPr>
            <w:noProof/>
            <w:webHidden/>
          </w:rPr>
          <w:t>38</w:t>
        </w:r>
        <w:r w:rsidR="006B7F5A">
          <w:rPr>
            <w:noProof/>
            <w:webHidden/>
          </w:rPr>
          <w:fldChar w:fldCharType="end"/>
        </w:r>
      </w:hyperlink>
    </w:p>
    <w:p w14:paraId="484DA19E" w14:textId="68E2A0D6" w:rsidR="006B7F5A" w:rsidRDefault="00000000" w:rsidP="00047DBF">
      <w:pPr>
        <w:pStyle w:val="TableofFigures"/>
        <w:tabs>
          <w:tab w:val="right" w:leader="dot" w:pos="9393"/>
        </w:tabs>
        <w:spacing w:line="360" w:lineRule="auto"/>
        <w:rPr>
          <w:noProof/>
          <w:lang w:eastAsia="en-US"/>
        </w:rPr>
      </w:pPr>
      <w:hyperlink w:anchor="_Toc113217087" w:history="1">
        <w:r w:rsidR="006B7F5A" w:rsidRPr="003C3F4F">
          <w:rPr>
            <w:rStyle w:val="Hyperlink"/>
            <w:noProof/>
          </w:rPr>
          <w:t>Figure 14. False Negatives by Request Count</w:t>
        </w:r>
        <w:r w:rsidR="006B7F5A">
          <w:rPr>
            <w:noProof/>
            <w:webHidden/>
          </w:rPr>
          <w:tab/>
        </w:r>
        <w:r w:rsidR="006B7F5A">
          <w:rPr>
            <w:noProof/>
            <w:webHidden/>
          </w:rPr>
          <w:fldChar w:fldCharType="begin"/>
        </w:r>
        <w:r w:rsidR="006B7F5A">
          <w:rPr>
            <w:noProof/>
            <w:webHidden/>
          </w:rPr>
          <w:instrText xml:space="preserve"> PAGEREF _Toc113217087 \h </w:instrText>
        </w:r>
        <w:r w:rsidR="006B7F5A">
          <w:rPr>
            <w:noProof/>
            <w:webHidden/>
          </w:rPr>
        </w:r>
        <w:r w:rsidR="006B7F5A">
          <w:rPr>
            <w:noProof/>
            <w:webHidden/>
          </w:rPr>
          <w:fldChar w:fldCharType="separate"/>
        </w:r>
        <w:r w:rsidR="00EE6D52">
          <w:rPr>
            <w:noProof/>
            <w:webHidden/>
          </w:rPr>
          <w:t>38</w:t>
        </w:r>
        <w:r w:rsidR="006B7F5A">
          <w:rPr>
            <w:noProof/>
            <w:webHidden/>
          </w:rPr>
          <w:fldChar w:fldCharType="end"/>
        </w:r>
      </w:hyperlink>
    </w:p>
    <w:p w14:paraId="77B2113A" w14:textId="653DF3C0" w:rsidR="00D50C73" w:rsidRDefault="007273C2" w:rsidP="00047DBF">
      <w:pPr>
        <w:pStyle w:val="Heading10"/>
        <w:spacing w:line="360" w:lineRule="auto"/>
        <w:rPr>
          <w:rStyle w:val="Heading1Char"/>
        </w:rPr>
      </w:pPr>
      <w:r>
        <w:rPr>
          <w:rStyle w:val="Heading1Char"/>
        </w:rPr>
        <w:fldChar w:fldCharType="end"/>
      </w:r>
      <w:r w:rsidR="00D50C73">
        <w:rPr>
          <w:rStyle w:val="Heading1Char"/>
        </w:rPr>
        <w:br w:type="column"/>
      </w:r>
      <w:bookmarkStart w:id="78" w:name="_Toc113797700"/>
      <w:r w:rsidR="00D50C73">
        <w:rPr>
          <w:rStyle w:val="Heading1Char"/>
        </w:rPr>
        <w:lastRenderedPageBreak/>
        <w:t>List of appendices</w:t>
      </w:r>
      <w:bookmarkEnd w:id="78"/>
    </w:p>
    <w:p w14:paraId="61FFBC6D" w14:textId="3445ACAD" w:rsidR="006B7F5A" w:rsidRDefault="00311AD6" w:rsidP="00047DBF">
      <w:pPr>
        <w:pStyle w:val="TableofFigures"/>
        <w:tabs>
          <w:tab w:val="right" w:leader="dot" w:pos="9393"/>
        </w:tabs>
        <w:spacing w:line="360" w:lineRule="auto"/>
        <w:rPr>
          <w:noProof/>
          <w:lang w:eastAsia="en-US"/>
        </w:rPr>
      </w:pPr>
      <w:r>
        <w:rPr>
          <w:rStyle w:val="Heading1Char"/>
          <w:caps/>
        </w:rPr>
        <w:fldChar w:fldCharType="begin"/>
      </w:r>
      <w:r>
        <w:rPr>
          <w:rStyle w:val="Heading1Char"/>
        </w:rPr>
        <w:instrText xml:space="preserve"> TOC \h \z \c "Appendix" </w:instrText>
      </w:r>
      <w:r>
        <w:rPr>
          <w:rStyle w:val="Heading1Char"/>
          <w:caps/>
        </w:rPr>
        <w:fldChar w:fldCharType="separate"/>
      </w:r>
      <w:hyperlink w:anchor="_Toc113217088" w:history="1">
        <w:r w:rsidR="006B7F5A" w:rsidRPr="00392DF0">
          <w:rPr>
            <w:rStyle w:val="Hyperlink"/>
            <w:noProof/>
          </w:rPr>
          <w:t>Appendix A. Large Tables</w:t>
        </w:r>
        <w:r w:rsidR="006B7F5A">
          <w:rPr>
            <w:noProof/>
            <w:webHidden/>
          </w:rPr>
          <w:tab/>
        </w:r>
        <w:r w:rsidR="006B7F5A">
          <w:rPr>
            <w:noProof/>
            <w:webHidden/>
          </w:rPr>
          <w:fldChar w:fldCharType="begin"/>
        </w:r>
        <w:r w:rsidR="006B7F5A">
          <w:rPr>
            <w:noProof/>
            <w:webHidden/>
          </w:rPr>
          <w:instrText xml:space="preserve"> PAGEREF _Toc113217088 \h </w:instrText>
        </w:r>
        <w:r w:rsidR="006B7F5A">
          <w:rPr>
            <w:noProof/>
            <w:webHidden/>
          </w:rPr>
        </w:r>
        <w:r w:rsidR="006B7F5A">
          <w:rPr>
            <w:noProof/>
            <w:webHidden/>
          </w:rPr>
          <w:fldChar w:fldCharType="separate"/>
        </w:r>
        <w:r w:rsidR="00EE6D52">
          <w:rPr>
            <w:noProof/>
            <w:webHidden/>
          </w:rPr>
          <w:t>47</w:t>
        </w:r>
        <w:r w:rsidR="006B7F5A">
          <w:rPr>
            <w:noProof/>
            <w:webHidden/>
          </w:rPr>
          <w:fldChar w:fldCharType="end"/>
        </w:r>
      </w:hyperlink>
    </w:p>
    <w:p w14:paraId="06619B3D" w14:textId="2AEC7DE9" w:rsidR="00590E84" w:rsidRDefault="00311AD6" w:rsidP="00047DBF">
      <w:pPr>
        <w:pStyle w:val="Heading10"/>
        <w:spacing w:line="360" w:lineRule="auto"/>
      </w:pPr>
      <w:r>
        <w:rPr>
          <w:rStyle w:val="Heading1Char"/>
        </w:rPr>
        <w:fldChar w:fldCharType="end"/>
      </w:r>
      <w:r w:rsidR="00D50C73">
        <w:rPr>
          <w:rStyle w:val="Heading1Char"/>
        </w:rPr>
        <w:br w:type="column"/>
      </w:r>
      <w:bookmarkStart w:id="79" w:name="_Toc113797701"/>
      <w:r w:rsidR="008C47EE">
        <w:rPr>
          <w:rStyle w:val="Heading1Char"/>
        </w:rPr>
        <w:lastRenderedPageBreak/>
        <w:t>Appendices</w:t>
      </w:r>
      <w:bookmarkEnd w:id="79"/>
    </w:p>
    <w:p w14:paraId="576AEC86" w14:textId="34BE4715" w:rsidR="00311AD6" w:rsidRDefault="00311AD6" w:rsidP="00047DBF">
      <w:pPr>
        <w:pStyle w:val="Heading20"/>
        <w:spacing w:line="360" w:lineRule="auto"/>
      </w:pPr>
      <w:bookmarkStart w:id="80" w:name="_Toc113217088"/>
      <w:bookmarkStart w:id="81" w:name="_Toc113797702"/>
      <w:r>
        <w:t xml:space="preserve">Appendix </w:t>
      </w:r>
      <w:r>
        <w:fldChar w:fldCharType="begin"/>
      </w:r>
      <w:r>
        <w:instrText xml:space="preserve"> SEQ Appendix \* ALPHABETIC </w:instrText>
      </w:r>
      <w:r>
        <w:fldChar w:fldCharType="separate"/>
      </w:r>
      <w:r w:rsidR="00EE6D52">
        <w:rPr>
          <w:noProof/>
        </w:rPr>
        <w:t>A</w:t>
      </w:r>
      <w:r>
        <w:rPr>
          <w:noProof/>
        </w:rPr>
        <w:fldChar w:fldCharType="end"/>
      </w:r>
      <w:r>
        <w:t>. Large Tables</w:t>
      </w:r>
      <w:bookmarkEnd w:id="80"/>
      <w:bookmarkEnd w:id="81"/>
    </w:p>
    <w:p w14:paraId="22655525" w14:textId="3859408D" w:rsidR="006B13AE" w:rsidRDefault="00590E84" w:rsidP="00047DBF">
      <w:pPr>
        <w:pStyle w:val="Caption"/>
        <w:spacing w:line="360" w:lineRule="auto"/>
      </w:pPr>
      <w:bookmarkStart w:id="82" w:name="_Toc113217071"/>
      <w:r>
        <w:t xml:space="preserve">Table </w:t>
      </w:r>
      <w:r>
        <w:fldChar w:fldCharType="begin"/>
      </w:r>
      <w:r>
        <w:instrText xml:space="preserve"> SEQ Table \* ARABIC </w:instrText>
      </w:r>
      <w:r>
        <w:fldChar w:fldCharType="separate"/>
      </w:r>
      <w:r w:rsidR="00EE6D52">
        <w:rPr>
          <w:noProof/>
        </w:rPr>
        <w:t>6</w:t>
      </w:r>
      <w:r>
        <w:rPr>
          <w:noProof/>
        </w:rPr>
        <w:fldChar w:fldCharType="end"/>
      </w:r>
      <w:r>
        <w:t xml:space="preserve">. </w:t>
      </w:r>
      <w:r w:rsidRPr="00160BCF">
        <w:t>Time It Took to Detect a Face In 100 Frames for Each Detector in The Study</w:t>
      </w:r>
      <w:bookmarkEnd w:id="82"/>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047DBF">
            <w:pPr>
              <w:pStyle w:val="NoSpacing"/>
              <w:spacing w:line="360" w:lineRule="auto"/>
            </w:pPr>
            <w:r w:rsidRPr="00CD5E1B">
              <w:t>Frames</w:t>
            </w:r>
          </w:p>
        </w:tc>
        <w:tc>
          <w:tcPr>
            <w:tcW w:w="1560" w:type="dxa"/>
          </w:tcPr>
          <w:p w14:paraId="2A7DB03C" w14:textId="7C549459" w:rsidR="002C74D8" w:rsidRDefault="002C74D8" w:rsidP="00047DBF">
            <w:pPr>
              <w:pStyle w:val="NoSpacing"/>
              <w:spacing w:line="360" w:lineRule="auto"/>
            </w:pPr>
            <w:r w:rsidRPr="00CD5E1B">
              <w:t>HOG (34.89 s)</w:t>
            </w:r>
          </w:p>
        </w:tc>
        <w:tc>
          <w:tcPr>
            <w:tcW w:w="1560" w:type="dxa"/>
          </w:tcPr>
          <w:p w14:paraId="32DEBF52" w14:textId="5745758C" w:rsidR="002C74D8" w:rsidRDefault="002C74D8" w:rsidP="00047DBF">
            <w:pPr>
              <w:pStyle w:val="NoSpacing"/>
              <w:spacing w:line="360" w:lineRule="auto"/>
            </w:pPr>
            <w:r w:rsidRPr="00CD5E1B">
              <w:t>Haar Cascade (3.67 s)</w:t>
            </w:r>
          </w:p>
        </w:tc>
        <w:tc>
          <w:tcPr>
            <w:tcW w:w="1560" w:type="dxa"/>
          </w:tcPr>
          <w:p w14:paraId="265E783E" w14:textId="17687C72" w:rsidR="002C74D8" w:rsidRDefault="002C74D8" w:rsidP="00047DBF">
            <w:pPr>
              <w:pStyle w:val="NoSpacing"/>
              <w:spacing w:line="360" w:lineRule="auto"/>
            </w:pPr>
            <w:r w:rsidRPr="00CD5E1B">
              <w:t>MTCNN (56.54 s)</w:t>
            </w:r>
          </w:p>
        </w:tc>
        <w:tc>
          <w:tcPr>
            <w:tcW w:w="1560" w:type="dxa"/>
          </w:tcPr>
          <w:p w14:paraId="1137B8FE" w14:textId="6D6AB0C7" w:rsidR="002C74D8" w:rsidRDefault="002C74D8" w:rsidP="00047DBF">
            <w:pPr>
              <w:pStyle w:val="NoSpacing"/>
              <w:spacing w:line="360" w:lineRule="auto"/>
            </w:pPr>
            <w:r w:rsidRPr="00CD5E1B">
              <w:t>SSD (3.92 s)</w:t>
            </w:r>
          </w:p>
        </w:tc>
        <w:tc>
          <w:tcPr>
            <w:tcW w:w="1560" w:type="dxa"/>
          </w:tcPr>
          <w:p w14:paraId="21C0B347" w14:textId="4DD11F06" w:rsidR="002C74D8" w:rsidRDefault="002C74D8" w:rsidP="00047DBF">
            <w:pPr>
              <w:pStyle w:val="NoSpacing"/>
              <w:spacing w:line="360" w:lineRule="auto"/>
            </w:pPr>
            <w:r w:rsidRPr="00CD5E1B">
              <w:t>MMOD (706.37 s)</w:t>
            </w:r>
          </w:p>
        </w:tc>
      </w:tr>
      <w:tr w:rsidR="002C74D8" w14:paraId="3BAED799" w14:textId="77777777" w:rsidTr="006B13AE">
        <w:tc>
          <w:tcPr>
            <w:tcW w:w="1560" w:type="dxa"/>
          </w:tcPr>
          <w:p w14:paraId="3FA9784B" w14:textId="1855C058" w:rsidR="002C74D8" w:rsidRDefault="002C74D8" w:rsidP="00047DBF">
            <w:pPr>
              <w:pStyle w:val="NoSpacing"/>
              <w:spacing w:line="360" w:lineRule="auto"/>
            </w:pPr>
            <w:r w:rsidRPr="00CD5E1B">
              <w:t>0</w:t>
            </w:r>
          </w:p>
        </w:tc>
        <w:tc>
          <w:tcPr>
            <w:tcW w:w="1560" w:type="dxa"/>
          </w:tcPr>
          <w:p w14:paraId="6378A618" w14:textId="768FEF78" w:rsidR="002C74D8" w:rsidRDefault="002C74D8" w:rsidP="00047DBF">
            <w:pPr>
              <w:pStyle w:val="NoSpacing"/>
              <w:spacing w:line="360" w:lineRule="auto"/>
            </w:pPr>
            <w:r w:rsidRPr="00CD5E1B">
              <w:t>1.91E-06</w:t>
            </w:r>
          </w:p>
        </w:tc>
        <w:tc>
          <w:tcPr>
            <w:tcW w:w="1560" w:type="dxa"/>
          </w:tcPr>
          <w:p w14:paraId="2688C02F" w14:textId="3946E3E4" w:rsidR="002C74D8" w:rsidRDefault="002C74D8" w:rsidP="00047DBF">
            <w:pPr>
              <w:pStyle w:val="NoSpacing"/>
              <w:spacing w:line="360" w:lineRule="auto"/>
            </w:pPr>
            <w:r w:rsidRPr="00CD5E1B">
              <w:t>3.10E-06</w:t>
            </w:r>
          </w:p>
        </w:tc>
        <w:tc>
          <w:tcPr>
            <w:tcW w:w="1560" w:type="dxa"/>
          </w:tcPr>
          <w:p w14:paraId="6741A044" w14:textId="1EE759C1" w:rsidR="002C74D8" w:rsidRDefault="002C74D8" w:rsidP="00047DBF">
            <w:pPr>
              <w:pStyle w:val="NoSpacing"/>
              <w:spacing w:line="360" w:lineRule="auto"/>
            </w:pPr>
            <w:r w:rsidRPr="00CD5E1B">
              <w:t>1.19E-06</w:t>
            </w:r>
          </w:p>
        </w:tc>
        <w:tc>
          <w:tcPr>
            <w:tcW w:w="1560" w:type="dxa"/>
          </w:tcPr>
          <w:p w14:paraId="5BAE3EB2" w14:textId="225DA6AE" w:rsidR="002C74D8" w:rsidRDefault="002C74D8" w:rsidP="00047DBF">
            <w:pPr>
              <w:pStyle w:val="NoSpacing"/>
              <w:spacing w:line="360" w:lineRule="auto"/>
            </w:pPr>
            <w:r w:rsidRPr="00CD5E1B">
              <w:t>9.54E-07</w:t>
            </w:r>
          </w:p>
        </w:tc>
        <w:tc>
          <w:tcPr>
            <w:tcW w:w="1560" w:type="dxa"/>
          </w:tcPr>
          <w:p w14:paraId="46A82561" w14:textId="7DD01DF9" w:rsidR="002C74D8" w:rsidRDefault="002C74D8" w:rsidP="00047DBF">
            <w:pPr>
              <w:pStyle w:val="NoSpacing"/>
              <w:spacing w:line="360" w:lineRule="auto"/>
            </w:pPr>
            <w:r w:rsidRPr="00CD5E1B">
              <w:t>9.54E-07</w:t>
            </w:r>
          </w:p>
        </w:tc>
      </w:tr>
      <w:tr w:rsidR="002C74D8" w14:paraId="15275237" w14:textId="77777777" w:rsidTr="006B13AE">
        <w:tc>
          <w:tcPr>
            <w:tcW w:w="1560" w:type="dxa"/>
          </w:tcPr>
          <w:p w14:paraId="3D91EEDC" w14:textId="06E605A8" w:rsidR="002C74D8" w:rsidRDefault="002C74D8" w:rsidP="00047DBF">
            <w:pPr>
              <w:pStyle w:val="NoSpacing"/>
              <w:spacing w:line="360" w:lineRule="auto"/>
            </w:pPr>
            <w:r w:rsidRPr="00CD5E1B">
              <w:t>100</w:t>
            </w:r>
          </w:p>
        </w:tc>
        <w:tc>
          <w:tcPr>
            <w:tcW w:w="1560" w:type="dxa"/>
          </w:tcPr>
          <w:p w14:paraId="22854571" w14:textId="0FFD27ED" w:rsidR="002C74D8" w:rsidRDefault="002C74D8" w:rsidP="00047DBF">
            <w:pPr>
              <w:pStyle w:val="NoSpacing"/>
              <w:spacing w:line="360" w:lineRule="auto"/>
            </w:pPr>
            <w:r w:rsidRPr="00CD5E1B">
              <w:t>36.23554897</w:t>
            </w:r>
          </w:p>
        </w:tc>
        <w:tc>
          <w:tcPr>
            <w:tcW w:w="1560" w:type="dxa"/>
          </w:tcPr>
          <w:p w14:paraId="6DC5B985" w14:textId="30B2CF53" w:rsidR="002C74D8" w:rsidRDefault="002C74D8" w:rsidP="00047DBF">
            <w:pPr>
              <w:pStyle w:val="NoSpacing"/>
              <w:spacing w:line="360" w:lineRule="auto"/>
            </w:pPr>
            <w:r w:rsidRPr="00CD5E1B">
              <w:t>2.892754078</w:t>
            </w:r>
          </w:p>
        </w:tc>
        <w:tc>
          <w:tcPr>
            <w:tcW w:w="1560" w:type="dxa"/>
          </w:tcPr>
          <w:p w14:paraId="556B095E" w14:textId="63B7F638" w:rsidR="002C74D8" w:rsidRDefault="002C74D8" w:rsidP="00047DBF">
            <w:pPr>
              <w:pStyle w:val="NoSpacing"/>
              <w:spacing w:line="360" w:lineRule="auto"/>
            </w:pPr>
            <w:r w:rsidRPr="00CD5E1B">
              <w:t>52.70409131</w:t>
            </w:r>
          </w:p>
        </w:tc>
        <w:tc>
          <w:tcPr>
            <w:tcW w:w="1560" w:type="dxa"/>
          </w:tcPr>
          <w:p w14:paraId="06534447" w14:textId="44040F96" w:rsidR="002C74D8" w:rsidRDefault="002C74D8" w:rsidP="00047DBF">
            <w:pPr>
              <w:pStyle w:val="NoSpacing"/>
              <w:spacing w:line="360" w:lineRule="auto"/>
            </w:pPr>
            <w:r w:rsidRPr="00CD5E1B">
              <w:t>3.675975084</w:t>
            </w:r>
          </w:p>
        </w:tc>
        <w:tc>
          <w:tcPr>
            <w:tcW w:w="1560" w:type="dxa"/>
          </w:tcPr>
          <w:p w14:paraId="436F0533" w14:textId="6AD6B472" w:rsidR="002C74D8" w:rsidRDefault="002C74D8" w:rsidP="00047DBF">
            <w:pPr>
              <w:pStyle w:val="NoSpacing"/>
              <w:spacing w:line="360" w:lineRule="auto"/>
            </w:pPr>
            <w:r w:rsidRPr="00CD5E1B">
              <w:t>714.192678</w:t>
            </w:r>
          </w:p>
        </w:tc>
      </w:tr>
      <w:tr w:rsidR="002C74D8" w14:paraId="18FB5D33" w14:textId="77777777" w:rsidTr="006B13AE">
        <w:tc>
          <w:tcPr>
            <w:tcW w:w="1560" w:type="dxa"/>
          </w:tcPr>
          <w:p w14:paraId="2089D5E8" w14:textId="1DBB9351" w:rsidR="002C74D8" w:rsidRDefault="002C74D8" w:rsidP="00047DBF">
            <w:pPr>
              <w:pStyle w:val="NoSpacing"/>
              <w:spacing w:line="360" w:lineRule="auto"/>
            </w:pPr>
            <w:r w:rsidRPr="00CD5E1B">
              <w:t>200</w:t>
            </w:r>
          </w:p>
        </w:tc>
        <w:tc>
          <w:tcPr>
            <w:tcW w:w="1560" w:type="dxa"/>
          </w:tcPr>
          <w:p w14:paraId="62DFFB86" w14:textId="273910E3" w:rsidR="002C74D8" w:rsidRDefault="002C74D8" w:rsidP="00047DBF">
            <w:pPr>
              <w:pStyle w:val="NoSpacing"/>
              <w:spacing w:line="360" w:lineRule="auto"/>
            </w:pPr>
            <w:r w:rsidRPr="00CD5E1B">
              <w:t>38.19530511</w:t>
            </w:r>
          </w:p>
        </w:tc>
        <w:tc>
          <w:tcPr>
            <w:tcW w:w="1560" w:type="dxa"/>
          </w:tcPr>
          <w:p w14:paraId="45C12024" w14:textId="4CBF175C" w:rsidR="002C74D8" w:rsidRDefault="002C74D8" w:rsidP="00047DBF">
            <w:pPr>
              <w:pStyle w:val="NoSpacing"/>
              <w:spacing w:line="360" w:lineRule="auto"/>
            </w:pPr>
            <w:r w:rsidRPr="00CD5E1B">
              <w:t>3.647857904</w:t>
            </w:r>
          </w:p>
        </w:tc>
        <w:tc>
          <w:tcPr>
            <w:tcW w:w="1560" w:type="dxa"/>
          </w:tcPr>
          <w:p w14:paraId="1CFAE477" w14:textId="69922423" w:rsidR="002C74D8" w:rsidRDefault="002C74D8" w:rsidP="00047DBF">
            <w:pPr>
              <w:pStyle w:val="NoSpacing"/>
              <w:spacing w:line="360" w:lineRule="auto"/>
            </w:pPr>
            <w:r w:rsidRPr="00CD5E1B">
              <w:t>57.03780794</w:t>
            </w:r>
          </w:p>
        </w:tc>
        <w:tc>
          <w:tcPr>
            <w:tcW w:w="1560" w:type="dxa"/>
          </w:tcPr>
          <w:p w14:paraId="601B6579" w14:textId="4596E9BF" w:rsidR="002C74D8" w:rsidRDefault="002C74D8" w:rsidP="00047DBF">
            <w:pPr>
              <w:pStyle w:val="NoSpacing"/>
              <w:spacing w:line="360" w:lineRule="auto"/>
            </w:pPr>
            <w:r w:rsidRPr="00CD5E1B">
              <w:t>3.940686941</w:t>
            </w:r>
          </w:p>
        </w:tc>
        <w:tc>
          <w:tcPr>
            <w:tcW w:w="1560" w:type="dxa"/>
          </w:tcPr>
          <w:p w14:paraId="1610AE4C" w14:textId="49922EA3" w:rsidR="002C74D8" w:rsidRDefault="002C74D8" w:rsidP="00047DBF">
            <w:pPr>
              <w:pStyle w:val="NoSpacing"/>
              <w:spacing w:line="360" w:lineRule="auto"/>
            </w:pPr>
            <w:r w:rsidRPr="00CD5E1B">
              <w:t>702.5152059</w:t>
            </w:r>
          </w:p>
        </w:tc>
      </w:tr>
      <w:tr w:rsidR="002C74D8" w14:paraId="6B113854" w14:textId="77777777" w:rsidTr="006B13AE">
        <w:tc>
          <w:tcPr>
            <w:tcW w:w="1560" w:type="dxa"/>
          </w:tcPr>
          <w:p w14:paraId="7E331ADB" w14:textId="7F61B077" w:rsidR="002C74D8" w:rsidRDefault="002C74D8" w:rsidP="00047DBF">
            <w:pPr>
              <w:pStyle w:val="NoSpacing"/>
              <w:spacing w:line="360" w:lineRule="auto"/>
            </w:pPr>
            <w:r w:rsidRPr="00CD5E1B">
              <w:t>300</w:t>
            </w:r>
          </w:p>
        </w:tc>
        <w:tc>
          <w:tcPr>
            <w:tcW w:w="1560" w:type="dxa"/>
          </w:tcPr>
          <w:p w14:paraId="099A3FA5" w14:textId="7AA08FEE" w:rsidR="002C74D8" w:rsidRDefault="002C74D8" w:rsidP="00047DBF">
            <w:pPr>
              <w:pStyle w:val="NoSpacing"/>
              <w:spacing w:line="360" w:lineRule="auto"/>
            </w:pPr>
            <w:r w:rsidRPr="00CD5E1B">
              <w:t>39.1812408</w:t>
            </w:r>
          </w:p>
        </w:tc>
        <w:tc>
          <w:tcPr>
            <w:tcW w:w="1560" w:type="dxa"/>
          </w:tcPr>
          <w:p w14:paraId="7D88489F" w14:textId="38CFE7C7" w:rsidR="002C74D8" w:rsidRDefault="002C74D8" w:rsidP="00047DBF">
            <w:pPr>
              <w:pStyle w:val="NoSpacing"/>
              <w:spacing w:line="360" w:lineRule="auto"/>
            </w:pPr>
            <w:r w:rsidRPr="00CD5E1B">
              <w:t>3.586294889</w:t>
            </w:r>
          </w:p>
        </w:tc>
        <w:tc>
          <w:tcPr>
            <w:tcW w:w="1560" w:type="dxa"/>
          </w:tcPr>
          <w:p w14:paraId="7056F7FD" w14:textId="3F43D7A6" w:rsidR="002C74D8" w:rsidRDefault="002C74D8" w:rsidP="00047DBF">
            <w:pPr>
              <w:pStyle w:val="NoSpacing"/>
              <w:spacing w:line="360" w:lineRule="auto"/>
            </w:pPr>
            <w:r w:rsidRPr="00CD5E1B">
              <w:t>56.46708608</w:t>
            </w:r>
          </w:p>
        </w:tc>
        <w:tc>
          <w:tcPr>
            <w:tcW w:w="1560" w:type="dxa"/>
          </w:tcPr>
          <w:p w14:paraId="5374AB68" w14:textId="3942A211" w:rsidR="002C74D8" w:rsidRDefault="002C74D8" w:rsidP="00047DBF">
            <w:pPr>
              <w:pStyle w:val="NoSpacing"/>
              <w:spacing w:line="360" w:lineRule="auto"/>
            </w:pPr>
            <w:r w:rsidRPr="00CD5E1B">
              <w:t>3.945479155</w:t>
            </w:r>
          </w:p>
        </w:tc>
        <w:tc>
          <w:tcPr>
            <w:tcW w:w="1560" w:type="dxa"/>
          </w:tcPr>
          <w:p w14:paraId="3DE0906B" w14:textId="4C503A52" w:rsidR="002C74D8" w:rsidRDefault="002C74D8" w:rsidP="00047DBF">
            <w:pPr>
              <w:pStyle w:val="NoSpacing"/>
              <w:spacing w:line="360" w:lineRule="auto"/>
            </w:pPr>
            <w:r w:rsidRPr="00CD5E1B">
              <w:t>700.4858158</w:t>
            </w:r>
          </w:p>
        </w:tc>
      </w:tr>
      <w:tr w:rsidR="002C74D8" w14:paraId="37FD6C7A" w14:textId="77777777" w:rsidTr="006B13AE">
        <w:tc>
          <w:tcPr>
            <w:tcW w:w="1560" w:type="dxa"/>
          </w:tcPr>
          <w:p w14:paraId="0EAAD818" w14:textId="1A2E5454" w:rsidR="002C74D8" w:rsidRDefault="002C74D8" w:rsidP="00047DBF">
            <w:pPr>
              <w:pStyle w:val="NoSpacing"/>
              <w:spacing w:line="360" w:lineRule="auto"/>
            </w:pPr>
            <w:r w:rsidRPr="00CD5E1B">
              <w:t>400</w:t>
            </w:r>
          </w:p>
        </w:tc>
        <w:tc>
          <w:tcPr>
            <w:tcW w:w="1560" w:type="dxa"/>
          </w:tcPr>
          <w:p w14:paraId="4B30C1A6" w14:textId="225A3DEC" w:rsidR="002C74D8" w:rsidRDefault="002C74D8" w:rsidP="00047DBF">
            <w:pPr>
              <w:pStyle w:val="NoSpacing"/>
              <w:spacing w:line="360" w:lineRule="auto"/>
            </w:pPr>
            <w:r w:rsidRPr="00CD5E1B">
              <w:t>39.52439189</w:t>
            </w:r>
          </w:p>
        </w:tc>
        <w:tc>
          <w:tcPr>
            <w:tcW w:w="1560" w:type="dxa"/>
          </w:tcPr>
          <w:p w14:paraId="2881C83C" w14:textId="3B9A5CC5" w:rsidR="002C74D8" w:rsidRDefault="002C74D8" w:rsidP="00047DBF">
            <w:pPr>
              <w:pStyle w:val="NoSpacing"/>
              <w:spacing w:line="360" w:lineRule="auto"/>
            </w:pPr>
            <w:r w:rsidRPr="00CD5E1B">
              <w:t>3.651924849</w:t>
            </w:r>
          </w:p>
        </w:tc>
        <w:tc>
          <w:tcPr>
            <w:tcW w:w="1560" w:type="dxa"/>
          </w:tcPr>
          <w:p w14:paraId="15EB71DA" w14:textId="27A83E40" w:rsidR="002C74D8" w:rsidRDefault="002C74D8" w:rsidP="00047DBF">
            <w:pPr>
              <w:pStyle w:val="NoSpacing"/>
              <w:spacing w:line="360" w:lineRule="auto"/>
            </w:pPr>
            <w:r w:rsidRPr="00CD5E1B">
              <w:t>56.37909412</w:t>
            </w:r>
          </w:p>
        </w:tc>
        <w:tc>
          <w:tcPr>
            <w:tcW w:w="1560" w:type="dxa"/>
          </w:tcPr>
          <w:p w14:paraId="047B79B0" w14:textId="6071CF52" w:rsidR="002C74D8" w:rsidRDefault="002C74D8" w:rsidP="00047DBF">
            <w:pPr>
              <w:pStyle w:val="NoSpacing"/>
              <w:spacing w:line="360" w:lineRule="auto"/>
            </w:pPr>
            <w:r w:rsidRPr="00CD5E1B">
              <w:t>4.010371923</w:t>
            </w:r>
          </w:p>
        </w:tc>
        <w:tc>
          <w:tcPr>
            <w:tcW w:w="1560" w:type="dxa"/>
          </w:tcPr>
          <w:p w14:paraId="0FF7FEFA" w14:textId="092B6AB6" w:rsidR="002C74D8" w:rsidRDefault="002C74D8" w:rsidP="00047DBF">
            <w:pPr>
              <w:pStyle w:val="NoSpacing"/>
              <w:spacing w:line="360" w:lineRule="auto"/>
            </w:pPr>
            <w:r w:rsidRPr="00CD5E1B">
              <w:t>714.3655293</w:t>
            </w:r>
          </w:p>
        </w:tc>
      </w:tr>
      <w:tr w:rsidR="002C74D8" w14:paraId="05426491" w14:textId="77777777" w:rsidTr="006B13AE">
        <w:tc>
          <w:tcPr>
            <w:tcW w:w="1560" w:type="dxa"/>
          </w:tcPr>
          <w:p w14:paraId="10374BE1" w14:textId="40A648FB" w:rsidR="002C74D8" w:rsidRDefault="002C74D8" w:rsidP="00047DBF">
            <w:pPr>
              <w:pStyle w:val="NoSpacing"/>
              <w:spacing w:line="360" w:lineRule="auto"/>
            </w:pPr>
            <w:r w:rsidRPr="00CD5E1B">
              <w:t>500</w:t>
            </w:r>
          </w:p>
        </w:tc>
        <w:tc>
          <w:tcPr>
            <w:tcW w:w="1560" w:type="dxa"/>
          </w:tcPr>
          <w:p w14:paraId="3466BC1F" w14:textId="39924608" w:rsidR="002C74D8" w:rsidRDefault="002C74D8" w:rsidP="00047DBF">
            <w:pPr>
              <w:pStyle w:val="NoSpacing"/>
              <w:spacing w:line="360" w:lineRule="auto"/>
            </w:pPr>
            <w:r w:rsidRPr="00CD5E1B">
              <w:t>39.90351486</w:t>
            </w:r>
          </w:p>
        </w:tc>
        <w:tc>
          <w:tcPr>
            <w:tcW w:w="1560" w:type="dxa"/>
          </w:tcPr>
          <w:p w14:paraId="644BD2BE" w14:textId="6ECF775C" w:rsidR="002C74D8" w:rsidRDefault="002C74D8" w:rsidP="00047DBF">
            <w:pPr>
              <w:pStyle w:val="NoSpacing"/>
              <w:spacing w:line="360" w:lineRule="auto"/>
            </w:pPr>
            <w:r w:rsidRPr="00CD5E1B">
              <w:t>3.553075314</w:t>
            </w:r>
          </w:p>
        </w:tc>
        <w:tc>
          <w:tcPr>
            <w:tcW w:w="1560" w:type="dxa"/>
          </w:tcPr>
          <w:p w14:paraId="4BE0A8ED" w14:textId="619DA97F" w:rsidR="002C74D8" w:rsidRDefault="002C74D8" w:rsidP="00047DBF">
            <w:pPr>
              <w:pStyle w:val="NoSpacing"/>
              <w:spacing w:line="360" w:lineRule="auto"/>
            </w:pPr>
            <w:r w:rsidRPr="00CD5E1B">
              <w:t>55.89740419</w:t>
            </w:r>
          </w:p>
        </w:tc>
        <w:tc>
          <w:tcPr>
            <w:tcW w:w="1560" w:type="dxa"/>
          </w:tcPr>
          <w:p w14:paraId="04BD6724" w14:textId="52FDD384" w:rsidR="002C74D8" w:rsidRDefault="002C74D8" w:rsidP="00047DBF">
            <w:pPr>
              <w:pStyle w:val="NoSpacing"/>
              <w:spacing w:line="360" w:lineRule="auto"/>
            </w:pPr>
            <w:r w:rsidRPr="00CD5E1B">
              <w:t>3.955664158</w:t>
            </w:r>
          </w:p>
        </w:tc>
        <w:tc>
          <w:tcPr>
            <w:tcW w:w="1560" w:type="dxa"/>
          </w:tcPr>
          <w:p w14:paraId="712A77CA" w14:textId="6EA85CB8" w:rsidR="002C74D8" w:rsidRDefault="002C74D8" w:rsidP="00047DBF">
            <w:pPr>
              <w:pStyle w:val="NoSpacing"/>
              <w:spacing w:line="360" w:lineRule="auto"/>
            </w:pPr>
            <w:r w:rsidRPr="00CD5E1B">
              <w:t>726.1441998</w:t>
            </w:r>
          </w:p>
        </w:tc>
      </w:tr>
      <w:tr w:rsidR="002C74D8" w14:paraId="7144027E" w14:textId="77777777" w:rsidTr="006B13AE">
        <w:tc>
          <w:tcPr>
            <w:tcW w:w="1560" w:type="dxa"/>
          </w:tcPr>
          <w:p w14:paraId="5F18BC9B" w14:textId="51529A2D" w:rsidR="002C74D8" w:rsidRDefault="002C74D8" w:rsidP="00047DBF">
            <w:pPr>
              <w:pStyle w:val="NoSpacing"/>
              <w:spacing w:line="360" w:lineRule="auto"/>
            </w:pPr>
            <w:r w:rsidRPr="00CD5E1B">
              <w:t>600</w:t>
            </w:r>
          </w:p>
        </w:tc>
        <w:tc>
          <w:tcPr>
            <w:tcW w:w="1560" w:type="dxa"/>
          </w:tcPr>
          <w:p w14:paraId="53086D69" w14:textId="17013195" w:rsidR="002C74D8" w:rsidRDefault="002C74D8" w:rsidP="00047DBF">
            <w:pPr>
              <w:pStyle w:val="NoSpacing"/>
              <w:spacing w:line="360" w:lineRule="auto"/>
            </w:pPr>
            <w:r w:rsidRPr="00CD5E1B">
              <w:t>38.74442697</w:t>
            </w:r>
          </w:p>
        </w:tc>
        <w:tc>
          <w:tcPr>
            <w:tcW w:w="1560" w:type="dxa"/>
          </w:tcPr>
          <w:p w14:paraId="055A2C97" w14:textId="2E6DBD28" w:rsidR="002C74D8" w:rsidRDefault="002C74D8" w:rsidP="00047DBF">
            <w:pPr>
              <w:pStyle w:val="NoSpacing"/>
              <w:spacing w:line="360" w:lineRule="auto"/>
            </w:pPr>
            <w:r w:rsidRPr="00CD5E1B">
              <w:t>3.743636131</w:t>
            </w:r>
          </w:p>
        </w:tc>
        <w:tc>
          <w:tcPr>
            <w:tcW w:w="1560" w:type="dxa"/>
          </w:tcPr>
          <w:p w14:paraId="6F6D4F5B" w14:textId="37659A51" w:rsidR="002C74D8" w:rsidRDefault="002C74D8" w:rsidP="00047DBF">
            <w:pPr>
              <w:pStyle w:val="NoSpacing"/>
              <w:spacing w:line="360" w:lineRule="auto"/>
            </w:pPr>
            <w:r w:rsidRPr="00CD5E1B">
              <w:t>56.03834772</w:t>
            </w:r>
          </w:p>
        </w:tc>
        <w:tc>
          <w:tcPr>
            <w:tcW w:w="1560" w:type="dxa"/>
          </w:tcPr>
          <w:p w14:paraId="4F8A403B" w14:textId="0DA452BC" w:rsidR="002C74D8" w:rsidRDefault="002C74D8" w:rsidP="00047DBF">
            <w:pPr>
              <w:pStyle w:val="NoSpacing"/>
              <w:spacing w:line="360" w:lineRule="auto"/>
            </w:pPr>
            <w:r w:rsidRPr="00CD5E1B">
              <w:t>4.008642197</w:t>
            </w:r>
          </w:p>
        </w:tc>
        <w:tc>
          <w:tcPr>
            <w:tcW w:w="1560" w:type="dxa"/>
          </w:tcPr>
          <w:p w14:paraId="05CF001D" w14:textId="7406B815" w:rsidR="002C74D8" w:rsidRDefault="002C74D8" w:rsidP="00047DBF">
            <w:pPr>
              <w:pStyle w:val="NoSpacing"/>
              <w:spacing w:line="360" w:lineRule="auto"/>
            </w:pPr>
            <w:r w:rsidRPr="00CD5E1B">
              <w:t>717.1490119</w:t>
            </w:r>
          </w:p>
        </w:tc>
      </w:tr>
      <w:tr w:rsidR="002C74D8" w14:paraId="2C599053" w14:textId="77777777" w:rsidTr="006B13AE">
        <w:tc>
          <w:tcPr>
            <w:tcW w:w="1560" w:type="dxa"/>
          </w:tcPr>
          <w:p w14:paraId="5920912F" w14:textId="29AA0887" w:rsidR="002C74D8" w:rsidRDefault="002C74D8" w:rsidP="00047DBF">
            <w:pPr>
              <w:pStyle w:val="NoSpacing"/>
              <w:spacing w:line="360" w:lineRule="auto"/>
            </w:pPr>
            <w:r w:rsidRPr="00CD5E1B">
              <w:t>700</w:t>
            </w:r>
          </w:p>
        </w:tc>
        <w:tc>
          <w:tcPr>
            <w:tcW w:w="1560" w:type="dxa"/>
          </w:tcPr>
          <w:p w14:paraId="516EAA30" w14:textId="141AACB8" w:rsidR="002C74D8" w:rsidRDefault="002C74D8" w:rsidP="00047DBF">
            <w:pPr>
              <w:pStyle w:val="NoSpacing"/>
              <w:spacing w:line="360" w:lineRule="auto"/>
            </w:pPr>
            <w:r w:rsidRPr="00CD5E1B">
              <w:t>36.33512497</w:t>
            </w:r>
          </w:p>
        </w:tc>
        <w:tc>
          <w:tcPr>
            <w:tcW w:w="1560" w:type="dxa"/>
          </w:tcPr>
          <w:p w14:paraId="1D83E5C8" w14:textId="41679153" w:rsidR="002C74D8" w:rsidRDefault="002C74D8" w:rsidP="00047DBF">
            <w:pPr>
              <w:pStyle w:val="NoSpacing"/>
              <w:spacing w:line="360" w:lineRule="auto"/>
            </w:pPr>
            <w:r w:rsidRPr="00CD5E1B">
              <w:t>3.65500474</w:t>
            </w:r>
          </w:p>
        </w:tc>
        <w:tc>
          <w:tcPr>
            <w:tcW w:w="1560" w:type="dxa"/>
          </w:tcPr>
          <w:p w14:paraId="6812E42C" w14:textId="31011DB1" w:rsidR="002C74D8" w:rsidRDefault="002C74D8" w:rsidP="00047DBF">
            <w:pPr>
              <w:pStyle w:val="NoSpacing"/>
              <w:spacing w:line="360" w:lineRule="auto"/>
            </w:pPr>
            <w:r w:rsidRPr="00CD5E1B">
              <w:t>56.02677226</w:t>
            </w:r>
          </w:p>
        </w:tc>
        <w:tc>
          <w:tcPr>
            <w:tcW w:w="1560" w:type="dxa"/>
          </w:tcPr>
          <w:p w14:paraId="37C866DE" w14:textId="3E286FED" w:rsidR="002C74D8" w:rsidRDefault="002C74D8" w:rsidP="00047DBF">
            <w:pPr>
              <w:pStyle w:val="NoSpacing"/>
              <w:spacing w:line="360" w:lineRule="auto"/>
            </w:pPr>
            <w:r w:rsidRPr="00CD5E1B">
              <w:t>3.957942724</w:t>
            </w:r>
          </w:p>
        </w:tc>
        <w:tc>
          <w:tcPr>
            <w:tcW w:w="1560" w:type="dxa"/>
          </w:tcPr>
          <w:p w14:paraId="1E1F284B" w14:textId="305AA733" w:rsidR="002C74D8" w:rsidRDefault="002C74D8" w:rsidP="00047DBF">
            <w:pPr>
              <w:pStyle w:val="NoSpacing"/>
              <w:spacing w:line="360" w:lineRule="auto"/>
            </w:pPr>
            <w:r w:rsidRPr="00CD5E1B">
              <w:t>718.219789</w:t>
            </w:r>
          </w:p>
        </w:tc>
      </w:tr>
      <w:tr w:rsidR="002C74D8" w14:paraId="67D6209B" w14:textId="77777777" w:rsidTr="006B13AE">
        <w:tc>
          <w:tcPr>
            <w:tcW w:w="1560" w:type="dxa"/>
          </w:tcPr>
          <w:p w14:paraId="03029A25" w14:textId="74F8E386" w:rsidR="002C74D8" w:rsidRDefault="002C74D8" w:rsidP="00047DBF">
            <w:pPr>
              <w:pStyle w:val="NoSpacing"/>
              <w:spacing w:line="360" w:lineRule="auto"/>
            </w:pPr>
            <w:r w:rsidRPr="00CD5E1B">
              <w:t>800</w:t>
            </w:r>
          </w:p>
        </w:tc>
        <w:tc>
          <w:tcPr>
            <w:tcW w:w="1560" w:type="dxa"/>
          </w:tcPr>
          <w:p w14:paraId="15E036B1" w14:textId="4FE1F4D1" w:rsidR="002C74D8" w:rsidRDefault="002C74D8" w:rsidP="00047DBF">
            <w:pPr>
              <w:pStyle w:val="NoSpacing"/>
              <w:spacing w:line="360" w:lineRule="auto"/>
            </w:pPr>
            <w:r w:rsidRPr="00CD5E1B">
              <w:t>36.13481593</w:t>
            </w:r>
          </w:p>
        </w:tc>
        <w:tc>
          <w:tcPr>
            <w:tcW w:w="1560" w:type="dxa"/>
          </w:tcPr>
          <w:p w14:paraId="559ECF16" w14:textId="1D248F63" w:rsidR="002C74D8" w:rsidRDefault="002C74D8" w:rsidP="00047DBF">
            <w:pPr>
              <w:pStyle w:val="NoSpacing"/>
              <w:spacing w:line="360" w:lineRule="auto"/>
            </w:pPr>
            <w:r w:rsidRPr="00CD5E1B">
              <w:t>3.626913071</w:t>
            </w:r>
          </w:p>
        </w:tc>
        <w:tc>
          <w:tcPr>
            <w:tcW w:w="1560" w:type="dxa"/>
          </w:tcPr>
          <w:p w14:paraId="487B64F8" w14:textId="1DE38862" w:rsidR="002C74D8" w:rsidRDefault="002C74D8" w:rsidP="00047DBF">
            <w:pPr>
              <w:pStyle w:val="NoSpacing"/>
              <w:spacing w:line="360" w:lineRule="auto"/>
            </w:pPr>
            <w:r w:rsidRPr="00CD5E1B">
              <w:t>56.51862001</w:t>
            </w:r>
          </w:p>
        </w:tc>
        <w:tc>
          <w:tcPr>
            <w:tcW w:w="1560" w:type="dxa"/>
          </w:tcPr>
          <w:p w14:paraId="40DD601A" w14:textId="745FFAC8" w:rsidR="002C74D8" w:rsidRDefault="002C74D8" w:rsidP="00047DBF">
            <w:pPr>
              <w:pStyle w:val="NoSpacing"/>
              <w:spacing w:line="360" w:lineRule="auto"/>
            </w:pPr>
            <w:r w:rsidRPr="00CD5E1B">
              <w:t>3.983809948</w:t>
            </w:r>
          </w:p>
        </w:tc>
        <w:tc>
          <w:tcPr>
            <w:tcW w:w="1560" w:type="dxa"/>
          </w:tcPr>
          <w:p w14:paraId="07BC8F67" w14:textId="2124C4A4" w:rsidR="002C74D8" w:rsidRDefault="002C74D8" w:rsidP="00047DBF">
            <w:pPr>
              <w:pStyle w:val="NoSpacing"/>
              <w:spacing w:line="360" w:lineRule="auto"/>
            </w:pPr>
            <w:r w:rsidRPr="00CD5E1B">
              <w:t>713.509789</w:t>
            </w:r>
          </w:p>
        </w:tc>
      </w:tr>
      <w:tr w:rsidR="002C74D8" w14:paraId="7C833C31" w14:textId="77777777" w:rsidTr="006B13AE">
        <w:tc>
          <w:tcPr>
            <w:tcW w:w="1560" w:type="dxa"/>
          </w:tcPr>
          <w:p w14:paraId="1CADD15F" w14:textId="6ACBEAAE" w:rsidR="002C74D8" w:rsidRDefault="002C74D8" w:rsidP="00047DBF">
            <w:pPr>
              <w:pStyle w:val="NoSpacing"/>
              <w:spacing w:line="360" w:lineRule="auto"/>
            </w:pPr>
            <w:r w:rsidRPr="00CD5E1B">
              <w:t>900</w:t>
            </w:r>
          </w:p>
        </w:tc>
        <w:tc>
          <w:tcPr>
            <w:tcW w:w="1560" w:type="dxa"/>
          </w:tcPr>
          <w:p w14:paraId="5345F50A" w14:textId="40569CC1" w:rsidR="002C74D8" w:rsidRDefault="002C74D8" w:rsidP="00047DBF">
            <w:pPr>
              <w:pStyle w:val="NoSpacing"/>
              <w:spacing w:line="360" w:lineRule="auto"/>
            </w:pPr>
            <w:r w:rsidRPr="00CD5E1B">
              <w:t>35.70137191</w:t>
            </w:r>
          </w:p>
        </w:tc>
        <w:tc>
          <w:tcPr>
            <w:tcW w:w="1560" w:type="dxa"/>
          </w:tcPr>
          <w:p w14:paraId="3DD65E12" w14:textId="0815B4CE" w:rsidR="002C74D8" w:rsidRDefault="002C74D8" w:rsidP="00047DBF">
            <w:pPr>
              <w:pStyle w:val="NoSpacing"/>
              <w:spacing w:line="360" w:lineRule="auto"/>
            </w:pPr>
            <w:r w:rsidRPr="00CD5E1B">
              <w:t>3.620682955</w:t>
            </w:r>
          </w:p>
        </w:tc>
        <w:tc>
          <w:tcPr>
            <w:tcW w:w="1560" w:type="dxa"/>
          </w:tcPr>
          <w:p w14:paraId="63E39F6B" w14:textId="1C564EEF" w:rsidR="002C74D8" w:rsidRDefault="002C74D8" w:rsidP="00047DBF">
            <w:pPr>
              <w:pStyle w:val="NoSpacing"/>
              <w:spacing w:line="360" w:lineRule="auto"/>
            </w:pPr>
            <w:r w:rsidRPr="00CD5E1B">
              <w:t>56.81792307</w:t>
            </w:r>
          </w:p>
        </w:tc>
        <w:tc>
          <w:tcPr>
            <w:tcW w:w="1560" w:type="dxa"/>
          </w:tcPr>
          <w:p w14:paraId="2E67C5A2" w14:textId="5D5837B7" w:rsidR="002C74D8" w:rsidRDefault="002C74D8" w:rsidP="00047DBF">
            <w:pPr>
              <w:pStyle w:val="NoSpacing"/>
              <w:spacing w:line="360" w:lineRule="auto"/>
            </w:pPr>
            <w:r w:rsidRPr="00CD5E1B">
              <w:t>3.991145372</w:t>
            </w:r>
          </w:p>
        </w:tc>
        <w:tc>
          <w:tcPr>
            <w:tcW w:w="1560" w:type="dxa"/>
          </w:tcPr>
          <w:p w14:paraId="5E1591B2" w14:textId="1C5E48BD" w:rsidR="002C74D8" w:rsidRDefault="002C74D8" w:rsidP="00047DBF">
            <w:pPr>
              <w:pStyle w:val="NoSpacing"/>
              <w:spacing w:line="360" w:lineRule="auto"/>
            </w:pPr>
            <w:r w:rsidRPr="00CD5E1B">
              <w:t>713.1944649</w:t>
            </w:r>
          </w:p>
        </w:tc>
      </w:tr>
      <w:tr w:rsidR="002C74D8" w14:paraId="0AFF16E2" w14:textId="77777777" w:rsidTr="006B13AE">
        <w:tc>
          <w:tcPr>
            <w:tcW w:w="1560" w:type="dxa"/>
          </w:tcPr>
          <w:p w14:paraId="51A91E88" w14:textId="2D78536F" w:rsidR="002C74D8" w:rsidRDefault="002C74D8" w:rsidP="00047DBF">
            <w:pPr>
              <w:pStyle w:val="NoSpacing"/>
              <w:spacing w:line="360" w:lineRule="auto"/>
            </w:pPr>
            <w:r w:rsidRPr="00CD5E1B">
              <w:t>1000</w:t>
            </w:r>
          </w:p>
        </w:tc>
        <w:tc>
          <w:tcPr>
            <w:tcW w:w="1560" w:type="dxa"/>
          </w:tcPr>
          <w:p w14:paraId="600535A0" w14:textId="4902EA2C" w:rsidR="002C74D8" w:rsidRDefault="002C74D8" w:rsidP="00047DBF">
            <w:pPr>
              <w:pStyle w:val="NoSpacing"/>
              <w:spacing w:line="360" w:lineRule="auto"/>
            </w:pPr>
            <w:r w:rsidRPr="00CD5E1B">
              <w:t>34.73823833</w:t>
            </w:r>
          </w:p>
        </w:tc>
        <w:tc>
          <w:tcPr>
            <w:tcW w:w="1560" w:type="dxa"/>
          </w:tcPr>
          <w:p w14:paraId="42E71C62" w14:textId="66C01849" w:rsidR="002C74D8" w:rsidRDefault="002C74D8" w:rsidP="00047DBF">
            <w:pPr>
              <w:pStyle w:val="NoSpacing"/>
              <w:spacing w:line="360" w:lineRule="auto"/>
            </w:pPr>
            <w:r w:rsidRPr="00CD5E1B">
              <w:t>3.790052176</w:t>
            </w:r>
          </w:p>
        </w:tc>
        <w:tc>
          <w:tcPr>
            <w:tcW w:w="1560" w:type="dxa"/>
          </w:tcPr>
          <w:p w14:paraId="3738AC9A" w14:textId="62768762" w:rsidR="002C74D8" w:rsidRDefault="002C74D8" w:rsidP="00047DBF">
            <w:pPr>
              <w:pStyle w:val="NoSpacing"/>
              <w:spacing w:line="360" w:lineRule="auto"/>
            </w:pPr>
            <w:r w:rsidRPr="00CD5E1B">
              <w:t>57.09005785</w:t>
            </w:r>
          </w:p>
        </w:tc>
        <w:tc>
          <w:tcPr>
            <w:tcW w:w="1560" w:type="dxa"/>
          </w:tcPr>
          <w:p w14:paraId="144250FC" w14:textId="17A4DCE5" w:rsidR="002C74D8" w:rsidRDefault="002C74D8" w:rsidP="00047DBF">
            <w:pPr>
              <w:pStyle w:val="NoSpacing"/>
              <w:spacing w:line="360" w:lineRule="auto"/>
            </w:pPr>
            <w:r w:rsidRPr="00CD5E1B">
              <w:t>3.95042491</w:t>
            </w:r>
          </w:p>
        </w:tc>
        <w:tc>
          <w:tcPr>
            <w:tcW w:w="1560" w:type="dxa"/>
          </w:tcPr>
          <w:p w14:paraId="4F29A07F" w14:textId="2ABAED12" w:rsidR="002C74D8" w:rsidRDefault="002C74D8" w:rsidP="00047DBF">
            <w:pPr>
              <w:pStyle w:val="NoSpacing"/>
              <w:spacing w:line="360" w:lineRule="auto"/>
            </w:pPr>
            <w:r w:rsidRPr="00CD5E1B">
              <w:t>714.4203029</w:t>
            </w:r>
          </w:p>
        </w:tc>
      </w:tr>
      <w:tr w:rsidR="002C74D8" w14:paraId="478CF276" w14:textId="77777777" w:rsidTr="006B13AE">
        <w:tc>
          <w:tcPr>
            <w:tcW w:w="1560" w:type="dxa"/>
          </w:tcPr>
          <w:p w14:paraId="771DA168" w14:textId="1FAAE763" w:rsidR="002C74D8" w:rsidRDefault="002C74D8" w:rsidP="00047DBF">
            <w:pPr>
              <w:pStyle w:val="NoSpacing"/>
              <w:spacing w:line="360" w:lineRule="auto"/>
            </w:pPr>
            <w:r w:rsidRPr="00CD5E1B">
              <w:t>1100</w:t>
            </w:r>
          </w:p>
        </w:tc>
        <w:tc>
          <w:tcPr>
            <w:tcW w:w="1560" w:type="dxa"/>
          </w:tcPr>
          <w:p w14:paraId="46C613A8" w14:textId="6E7F3597" w:rsidR="002C74D8" w:rsidRDefault="002C74D8" w:rsidP="00047DBF">
            <w:pPr>
              <w:pStyle w:val="NoSpacing"/>
              <w:spacing w:line="360" w:lineRule="auto"/>
            </w:pPr>
            <w:r w:rsidRPr="00CD5E1B">
              <w:t>34.61590981</w:t>
            </w:r>
          </w:p>
        </w:tc>
        <w:tc>
          <w:tcPr>
            <w:tcW w:w="1560" w:type="dxa"/>
          </w:tcPr>
          <w:p w14:paraId="37ECFE0E" w14:textId="74955179" w:rsidR="002C74D8" w:rsidRDefault="002C74D8" w:rsidP="00047DBF">
            <w:pPr>
              <w:pStyle w:val="NoSpacing"/>
              <w:spacing w:line="360" w:lineRule="auto"/>
            </w:pPr>
            <w:r w:rsidRPr="00CD5E1B">
              <w:t>3.94590497</w:t>
            </w:r>
          </w:p>
        </w:tc>
        <w:tc>
          <w:tcPr>
            <w:tcW w:w="1560" w:type="dxa"/>
          </w:tcPr>
          <w:p w14:paraId="19DB39C0" w14:textId="49470BEA" w:rsidR="002C74D8" w:rsidRDefault="002C74D8" w:rsidP="00047DBF">
            <w:pPr>
              <w:pStyle w:val="NoSpacing"/>
              <w:spacing w:line="360" w:lineRule="auto"/>
            </w:pPr>
            <w:r w:rsidRPr="00CD5E1B">
              <w:t>56.62220502</w:t>
            </w:r>
          </w:p>
        </w:tc>
        <w:tc>
          <w:tcPr>
            <w:tcW w:w="1560" w:type="dxa"/>
          </w:tcPr>
          <w:p w14:paraId="0A434C5A" w14:textId="4A3D8FBC" w:rsidR="002C74D8" w:rsidRDefault="002C74D8" w:rsidP="00047DBF">
            <w:pPr>
              <w:pStyle w:val="NoSpacing"/>
              <w:spacing w:line="360" w:lineRule="auto"/>
            </w:pPr>
            <w:r w:rsidRPr="00CD5E1B">
              <w:t>3.909925938</w:t>
            </w:r>
          </w:p>
        </w:tc>
        <w:tc>
          <w:tcPr>
            <w:tcW w:w="1560" w:type="dxa"/>
          </w:tcPr>
          <w:p w14:paraId="52D4C4C1" w14:textId="36C0014E" w:rsidR="002C74D8" w:rsidRDefault="002C74D8" w:rsidP="00047DBF">
            <w:pPr>
              <w:pStyle w:val="NoSpacing"/>
              <w:spacing w:line="360" w:lineRule="auto"/>
            </w:pPr>
            <w:r w:rsidRPr="00CD5E1B">
              <w:t>712.8579521</w:t>
            </w:r>
          </w:p>
        </w:tc>
      </w:tr>
      <w:tr w:rsidR="002C74D8" w14:paraId="75836E1C" w14:textId="77777777" w:rsidTr="006B13AE">
        <w:tc>
          <w:tcPr>
            <w:tcW w:w="1560" w:type="dxa"/>
          </w:tcPr>
          <w:p w14:paraId="053E6440" w14:textId="11961671" w:rsidR="002C74D8" w:rsidRDefault="002C74D8" w:rsidP="00047DBF">
            <w:pPr>
              <w:pStyle w:val="NoSpacing"/>
              <w:spacing w:line="360" w:lineRule="auto"/>
            </w:pPr>
            <w:r w:rsidRPr="00CD5E1B">
              <w:t>1200</w:t>
            </w:r>
          </w:p>
        </w:tc>
        <w:tc>
          <w:tcPr>
            <w:tcW w:w="1560" w:type="dxa"/>
          </w:tcPr>
          <w:p w14:paraId="45989463" w14:textId="60AD3C3B" w:rsidR="002C74D8" w:rsidRDefault="002C74D8" w:rsidP="00047DBF">
            <w:pPr>
              <w:pStyle w:val="NoSpacing"/>
              <w:spacing w:line="360" w:lineRule="auto"/>
            </w:pPr>
            <w:r w:rsidRPr="00CD5E1B">
              <w:t>34.57207179</w:t>
            </w:r>
          </w:p>
        </w:tc>
        <w:tc>
          <w:tcPr>
            <w:tcW w:w="1560" w:type="dxa"/>
          </w:tcPr>
          <w:p w14:paraId="09816918" w14:textId="409C3DE8" w:rsidR="002C74D8" w:rsidRDefault="002C74D8" w:rsidP="00047DBF">
            <w:pPr>
              <w:pStyle w:val="NoSpacing"/>
              <w:spacing w:line="360" w:lineRule="auto"/>
            </w:pPr>
            <w:r w:rsidRPr="00CD5E1B">
              <w:t>4.153652906</w:t>
            </w:r>
          </w:p>
        </w:tc>
        <w:tc>
          <w:tcPr>
            <w:tcW w:w="1560" w:type="dxa"/>
          </w:tcPr>
          <w:p w14:paraId="44A96A00" w14:textId="21815937" w:rsidR="002C74D8" w:rsidRDefault="002C74D8" w:rsidP="00047DBF">
            <w:pPr>
              <w:pStyle w:val="NoSpacing"/>
              <w:spacing w:line="360" w:lineRule="auto"/>
            </w:pPr>
            <w:r w:rsidRPr="00CD5E1B">
              <w:t>56.41286898</w:t>
            </w:r>
          </w:p>
        </w:tc>
        <w:tc>
          <w:tcPr>
            <w:tcW w:w="1560" w:type="dxa"/>
          </w:tcPr>
          <w:p w14:paraId="32546941" w14:textId="43A0F2B5" w:rsidR="002C74D8" w:rsidRDefault="002C74D8" w:rsidP="00047DBF">
            <w:pPr>
              <w:pStyle w:val="NoSpacing"/>
              <w:spacing w:line="360" w:lineRule="auto"/>
            </w:pPr>
            <w:r w:rsidRPr="00CD5E1B">
              <w:t>3.943305969</w:t>
            </w:r>
          </w:p>
        </w:tc>
        <w:tc>
          <w:tcPr>
            <w:tcW w:w="1560" w:type="dxa"/>
          </w:tcPr>
          <w:p w14:paraId="6B56A1A0" w14:textId="108BE997" w:rsidR="002C74D8" w:rsidRDefault="002C74D8" w:rsidP="00047DBF">
            <w:pPr>
              <w:pStyle w:val="NoSpacing"/>
              <w:spacing w:line="360" w:lineRule="auto"/>
            </w:pPr>
            <w:r w:rsidRPr="00CD5E1B">
              <w:t>713.2627251</w:t>
            </w:r>
          </w:p>
        </w:tc>
      </w:tr>
      <w:tr w:rsidR="002C74D8" w14:paraId="656A10A9" w14:textId="77777777" w:rsidTr="006B13AE">
        <w:tc>
          <w:tcPr>
            <w:tcW w:w="1560" w:type="dxa"/>
          </w:tcPr>
          <w:p w14:paraId="4E241318" w14:textId="571A8E78" w:rsidR="002C74D8" w:rsidRDefault="002C74D8" w:rsidP="00047DBF">
            <w:pPr>
              <w:pStyle w:val="NoSpacing"/>
              <w:spacing w:line="360" w:lineRule="auto"/>
            </w:pPr>
            <w:r w:rsidRPr="00CD5E1B">
              <w:t>1300</w:t>
            </w:r>
          </w:p>
        </w:tc>
        <w:tc>
          <w:tcPr>
            <w:tcW w:w="1560" w:type="dxa"/>
          </w:tcPr>
          <w:p w14:paraId="58FD6159" w14:textId="7C5E934F" w:rsidR="002C74D8" w:rsidRDefault="002C74D8" w:rsidP="00047DBF">
            <w:pPr>
              <w:pStyle w:val="NoSpacing"/>
              <w:spacing w:line="360" w:lineRule="auto"/>
            </w:pPr>
            <w:r w:rsidRPr="00CD5E1B">
              <w:t>35.18846607</w:t>
            </w:r>
          </w:p>
        </w:tc>
        <w:tc>
          <w:tcPr>
            <w:tcW w:w="1560" w:type="dxa"/>
          </w:tcPr>
          <w:p w14:paraId="0B8C872D" w14:textId="46DBCE98" w:rsidR="002C74D8" w:rsidRDefault="002C74D8" w:rsidP="00047DBF">
            <w:pPr>
              <w:pStyle w:val="NoSpacing"/>
              <w:spacing w:line="360" w:lineRule="auto"/>
            </w:pPr>
            <w:r w:rsidRPr="00CD5E1B">
              <w:t>3.911190033</w:t>
            </w:r>
          </w:p>
        </w:tc>
        <w:tc>
          <w:tcPr>
            <w:tcW w:w="1560" w:type="dxa"/>
          </w:tcPr>
          <w:p w14:paraId="292A75C8" w14:textId="5F79CAA0" w:rsidR="002C74D8" w:rsidRDefault="002C74D8" w:rsidP="00047DBF">
            <w:pPr>
              <w:pStyle w:val="NoSpacing"/>
              <w:spacing w:line="360" w:lineRule="auto"/>
            </w:pPr>
            <w:r w:rsidRPr="00CD5E1B">
              <w:t>56.37266803</w:t>
            </w:r>
          </w:p>
        </w:tc>
        <w:tc>
          <w:tcPr>
            <w:tcW w:w="1560" w:type="dxa"/>
          </w:tcPr>
          <w:p w14:paraId="5CF5487B" w14:textId="069D4B49" w:rsidR="002C74D8" w:rsidRDefault="002C74D8" w:rsidP="00047DBF">
            <w:pPr>
              <w:pStyle w:val="NoSpacing"/>
              <w:spacing w:line="360" w:lineRule="auto"/>
            </w:pPr>
            <w:r w:rsidRPr="00CD5E1B">
              <w:t>3.955844879</w:t>
            </w:r>
          </w:p>
        </w:tc>
        <w:tc>
          <w:tcPr>
            <w:tcW w:w="1560" w:type="dxa"/>
          </w:tcPr>
          <w:p w14:paraId="48EA73D2" w14:textId="5B5DD967" w:rsidR="002C74D8" w:rsidRDefault="002C74D8" w:rsidP="00047DBF">
            <w:pPr>
              <w:pStyle w:val="NoSpacing"/>
              <w:spacing w:line="360" w:lineRule="auto"/>
            </w:pPr>
            <w:r w:rsidRPr="00CD5E1B">
              <w:t>715.407809</w:t>
            </w:r>
          </w:p>
        </w:tc>
      </w:tr>
      <w:tr w:rsidR="002C74D8" w14:paraId="588BE362" w14:textId="77777777" w:rsidTr="006B13AE">
        <w:tc>
          <w:tcPr>
            <w:tcW w:w="1560" w:type="dxa"/>
          </w:tcPr>
          <w:p w14:paraId="310E0746" w14:textId="172E1816" w:rsidR="002C74D8" w:rsidRDefault="002C74D8" w:rsidP="00047DBF">
            <w:pPr>
              <w:pStyle w:val="NoSpacing"/>
              <w:spacing w:line="360" w:lineRule="auto"/>
            </w:pPr>
            <w:r w:rsidRPr="00CD5E1B">
              <w:t>1400</w:t>
            </w:r>
          </w:p>
        </w:tc>
        <w:tc>
          <w:tcPr>
            <w:tcW w:w="1560" w:type="dxa"/>
          </w:tcPr>
          <w:p w14:paraId="0239E725" w14:textId="75438AA6" w:rsidR="002C74D8" w:rsidRDefault="002C74D8" w:rsidP="00047DBF">
            <w:pPr>
              <w:pStyle w:val="NoSpacing"/>
              <w:spacing w:line="360" w:lineRule="auto"/>
            </w:pPr>
            <w:r w:rsidRPr="00CD5E1B">
              <w:t>35.89384604</w:t>
            </w:r>
          </w:p>
        </w:tc>
        <w:tc>
          <w:tcPr>
            <w:tcW w:w="1560" w:type="dxa"/>
          </w:tcPr>
          <w:p w14:paraId="02651A56" w14:textId="78884F86" w:rsidR="002C74D8" w:rsidRDefault="002C74D8" w:rsidP="00047DBF">
            <w:pPr>
              <w:pStyle w:val="NoSpacing"/>
              <w:spacing w:line="360" w:lineRule="auto"/>
            </w:pPr>
            <w:r w:rsidRPr="00CD5E1B">
              <w:t>3.903182983</w:t>
            </w:r>
          </w:p>
        </w:tc>
        <w:tc>
          <w:tcPr>
            <w:tcW w:w="1560" w:type="dxa"/>
          </w:tcPr>
          <w:p w14:paraId="7BB008F1" w14:textId="155E9C9C" w:rsidR="002C74D8" w:rsidRDefault="002C74D8" w:rsidP="00047DBF">
            <w:pPr>
              <w:pStyle w:val="NoSpacing"/>
              <w:spacing w:line="360" w:lineRule="auto"/>
            </w:pPr>
            <w:r w:rsidRPr="00CD5E1B">
              <w:t>57.96661687</w:t>
            </w:r>
          </w:p>
        </w:tc>
        <w:tc>
          <w:tcPr>
            <w:tcW w:w="1560" w:type="dxa"/>
          </w:tcPr>
          <w:p w14:paraId="2B540321" w14:textId="55277429" w:rsidR="002C74D8" w:rsidRDefault="002C74D8" w:rsidP="00047DBF">
            <w:pPr>
              <w:pStyle w:val="NoSpacing"/>
              <w:spacing w:line="360" w:lineRule="auto"/>
            </w:pPr>
            <w:r w:rsidRPr="00CD5E1B">
              <w:t>3.945614815</w:t>
            </w:r>
          </w:p>
        </w:tc>
        <w:tc>
          <w:tcPr>
            <w:tcW w:w="1560" w:type="dxa"/>
          </w:tcPr>
          <w:p w14:paraId="5108C574" w14:textId="65A01CD0" w:rsidR="002C74D8" w:rsidRDefault="002C74D8" w:rsidP="00047DBF">
            <w:pPr>
              <w:pStyle w:val="NoSpacing"/>
              <w:spacing w:line="360" w:lineRule="auto"/>
            </w:pPr>
            <w:r w:rsidRPr="00CD5E1B">
              <w:t>713.1372221</w:t>
            </w:r>
          </w:p>
        </w:tc>
      </w:tr>
      <w:tr w:rsidR="002C74D8" w14:paraId="1D786B02" w14:textId="77777777" w:rsidTr="006B13AE">
        <w:tc>
          <w:tcPr>
            <w:tcW w:w="1560" w:type="dxa"/>
          </w:tcPr>
          <w:p w14:paraId="099F0431" w14:textId="68BDF11E" w:rsidR="002C74D8" w:rsidRDefault="002C74D8" w:rsidP="00047DBF">
            <w:pPr>
              <w:pStyle w:val="NoSpacing"/>
              <w:spacing w:line="360" w:lineRule="auto"/>
            </w:pPr>
            <w:r w:rsidRPr="00CD5E1B">
              <w:t>1500</w:t>
            </w:r>
          </w:p>
        </w:tc>
        <w:tc>
          <w:tcPr>
            <w:tcW w:w="1560" w:type="dxa"/>
          </w:tcPr>
          <w:p w14:paraId="34707A42" w14:textId="4FE7D808" w:rsidR="002C74D8" w:rsidRDefault="002C74D8" w:rsidP="00047DBF">
            <w:pPr>
              <w:pStyle w:val="NoSpacing"/>
              <w:spacing w:line="360" w:lineRule="auto"/>
            </w:pPr>
            <w:r w:rsidRPr="00CD5E1B">
              <w:t>34.77288485</w:t>
            </w:r>
          </w:p>
        </w:tc>
        <w:tc>
          <w:tcPr>
            <w:tcW w:w="1560" w:type="dxa"/>
          </w:tcPr>
          <w:p w14:paraId="5A0F0121" w14:textId="14F3E068" w:rsidR="002C74D8" w:rsidRDefault="002C74D8" w:rsidP="00047DBF">
            <w:pPr>
              <w:pStyle w:val="NoSpacing"/>
              <w:spacing w:line="360" w:lineRule="auto"/>
            </w:pPr>
            <w:r w:rsidRPr="00CD5E1B">
              <w:t>3.768427134</w:t>
            </w:r>
          </w:p>
        </w:tc>
        <w:tc>
          <w:tcPr>
            <w:tcW w:w="1560" w:type="dxa"/>
          </w:tcPr>
          <w:p w14:paraId="0CAB2FF3" w14:textId="47C052A1" w:rsidR="002C74D8" w:rsidRDefault="002C74D8" w:rsidP="00047DBF">
            <w:pPr>
              <w:pStyle w:val="NoSpacing"/>
              <w:spacing w:line="360" w:lineRule="auto"/>
            </w:pPr>
            <w:r w:rsidRPr="00CD5E1B">
              <w:t>56.94543505</w:t>
            </w:r>
          </w:p>
        </w:tc>
        <w:tc>
          <w:tcPr>
            <w:tcW w:w="1560" w:type="dxa"/>
          </w:tcPr>
          <w:p w14:paraId="1E5B3267" w14:textId="77118675" w:rsidR="002C74D8" w:rsidRDefault="002C74D8" w:rsidP="00047DBF">
            <w:pPr>
              <w:pStyle w:val="NoSpacing"/>
              <w:spacing w:line="360" w:lineRule="auto"/>
            </w:pPr>
            <w:r w:rsidRPr="00CD5E1B">
              <w:t>3.962347984</w:t>
            </w:r>
          </w:p>
        </w:tc>
        <w:tc>
          <w:tcPr>
            <w:tcW w:w="1560" w:type="dxa"/>
          </w:tcPr>
          <w:p w14:paraId="2BA96AF1" w14:textId="76603475" w:rsidR="002C74D8" w:rsidRDefault="002C74D8" w:rsidP="00047DBF">
            <w:pPr>
              <w:pStyle w:val="NoSpacing"/>
              <w:spacing w:line="360" w:lineRule="auto"/>
            </w:pPr>
            <w:r w:rsidRPr="00CD5E1B">
              <w:t>714.8470218</w:t>
            </w:r>
          </w:p>
        </w:tc>
      </w:tr>
      <w:tr w:rsidR="002C74D8" w14:paraId="5C8C0D1D" w14:textId="77777777" w:rsidTr="006B13AE">
        <w:tc>
          <w:tcPr>
            <w:tcW w:w="1560" w:type="dxa"/>
          </w:tcPr>
          <w:p w14:paraId="2FADDBD5" w14:textId="3D909937" w:rsidR="002C74D8" w:rsidRDefault="002C74D8" w:rsidP="00047DBF">
            <w:pPr>
              <w:pStyle w:val="NoSpacing"/>
              <w:spacing w:line="360" w:lineRule="auto"/>
            </w:pPr>
            <w:r w:rsidRPr="00CD5E1B">
              <w:t>1600</w:t>
            </w:r>
          </w:p>
        </w:tc>
        <w:tc>
          <w:tcPr>
            <w:tcW w:w="1560" w:type="dxa"/>
          </w:tcPr>
          <w:p w14:paraId="3BD74562" w14:textId="4EBD487E" w:rsidR="002C74D8" w:rsidRDefault="002C74D8" w:rsidP="00047DBF">
            <w:pPr>
              <w:pStyle w:val="NoSpacing"/>
              <w:spacing w:line="360" w:lineRule="auto"/>
            </w:pPr>
            <w:r w:rsidRPr="00CD5E1B">
              <w:t>35.16177893</w:t>
            </w:r>
          </w:p>
        </w:tc>
        <w:tc>
          <w:tcPr>
            <w:tcW w:w="1560" w:type="dxa"/>
          </w:tcPr>
          <w:p w14:paraId="4C8D939F" w14:textId="724FE56E" w:rsidR="002C74D8" w:rsidRDefault="002C74D8" w:rsidP="00047DBF">
            <w:pPr>
              <w:pStyle w:val="NoSpacing"/>
              <w:spacing w:line="360" w:lineRule="auto"/>
            </w:pPr>
            <w:r w:rsidRPr="00CD5E1B">
              <w:t>3.756734133</w:t>
            </w:r>
          </w:p>
        </w:tc>
        <w:tc>
          <w:tcPr>
            <w:tcW w:w="1560" w:type="dxa"/>
          </w:tcPr>
          <w:p w14:paraId="6E651E7D" w14:textId="6D30B3AD" w:rsidR="002C74D8" w:rsidRDefault="002C74D8" w:rsidP="00047DBF">
            <w:pPr>
              <w:pStyle w:val="NoSpacing"/>
              <w:spacing w:line="360" w:lineRule="auto"/>
            </w:pPr>
            <w:r w:rsidRPr="00CD5E1B">
              <w:t>56.12602091</w:t>
            </w:r>
          </w:p>
        </w:tc>
        <w:tc>
          <w:tcPr>
            <w:tcW w:w="1560" w:type="dxa"/>
          </w:tcPr>
          <w:p w14:paraId="384F988C" w14:textId="77635AE7" w:rsidR="002C74D8" w:rsidRDefault="002C74D8" w:rsidP="00047DBF">
            <w:pPr>
              <w:pStyle w:val="NoSpacing"/>
              <w:spacing w:line="360" w:lineRule="auto"/>
            </w:pPr>
            <w:r w:rsidRPr="00CD5E1B">
              <w:t>3.933098078</w:t>
            </w:r>
          </w:p>
        </w:tc>
        <w:tc>
          <w:tcPr>
            <w:tcW w:w="1560" w:type="dxa"/>
          </w:tcPr>
          <w:p w14:paraId="609C0581" w14:textId="39A35298" w:rsidR="002C74D8" w:rsidRDefault="002C74D8" w:rsidP="00047DBF">
            <w:pPr>
              <w:pStyle w:val="NoSpacing"/>
              <w:spacing w:line="360" w:lineRule="auto"/>
            </w:pPr>
            <w:r w:rsidRPr="00CD5E1B">
              <w:t>714.520968</w:t>
            </w:r>
          </w:p>
        </w:tc>
      </w:tr>
      <w:tr w:rsidR="002C74D8" w14:paraId="4F4A9C68" w14:textId="77777777" w:rsidTr="006B13AE">
        <w:tc>
          <w:tcPr>
            <w:tcW w:w="1560" w:type="dxa"/>
          </w:tcPr>
          <w:p w14:paraId="03DFF6EB" w14:textId="4491E5C6" w:rsidR="002C74D8" w:rsidRDefault="002C74D8" w:rsidP="00047DBF">
            <w:pPr>
              <w:pStyle w:val="NoSpacing"/>
              <w:spacing w:line="360" w:lineRule="auto"/>
            </w:pPr>
            <w:r w:rsidRPr="00CD5E1B">
              <w:t>1700</w:t>
            </w:r>
          </w:p>
        </w:tc>
        <w:tc>
          <w:tcPr>
            <w:tcW w:w="1560" w:type="dxa"/>
          </w:tcPr>
          <w:p w14:paraId="42103FA1" w14:textId="333D1B1E" w:rsidR="002C74D8" w:rsidRDefault="002C74D8" w:rsidP="00047DBF">
            <w:pPr>
              <w:pStyle w:val="NoSpacing"/>
              <w:spacing w:line="360" w:lineRule="auto"/>
            </w:pPr>
            <w:r w:rsidRPr="00CD5E1B">
              <w:t>36.26053715</w:t>
            </w:r>
          </w:p>
        </w:tc>
        <w:tc>
          <w:tcPr>
            <w:tcW w:w="1560" w:type="dxa"/>
          </w:tcPr>
          <w:p w14:paraId="0465EE6A" w14:textId="7C58FE67" w:rsidR="002C74D8" w:rsidRDefault="002C74D8" w:rsidP="00047DBF">
            <w:pPr>
              <w:pStyle w:val="NoSpacing"/>
              <w:spacing w:line="360" w:lineRule="auto"/>
            </w:pPr>
            <w:r w:rsidRPr="00CD5E1B">
              <w:t>3.859287024</w:t>
            </w:r>
          </w:p>
        </w:tc>
        <w:tc>
          <w:tcPr>
            <w:tcW w:w="1560" w:type="dxa"/>
          </w:tcPr>
          <w:p w14:paraId="557813B3" w14:textId="04DCA090" w:rsidR="002C74D8" w:rsidRDefault="002C74D8" w:rsidP="00047DBF">
            <w:pPr>
              <w:pStyle w:val="NoSpacing"/>
              <w:spacing w:line="360" w:lineRule="auto"/>
            </w:pPr>
            <w:r w:rsidRPr="00CD5E1B">
              <w:t>56.91828895</w:t>
            </w:r>
          </w:p>
        </w:tc>
        <w:tc>
          <w:tcPr>
            <w:tcW w:w="1560" w:type="dxa"/>
          </w:tcPr>
          <w:p w14:paraId="7A98A6E5" w14:textId="21D5B2CC" w:rsidR="002C74D8" w:rsidRDefault="002C74D8" w:rsidP="00047DBF">
            <w:pPr>
              <w:pStyle w:val="NoSpacing"/>
              <w:spacing w:line="360" w:lineRule="auto"/>
            </w:pPr>
            <w:r w:rsidRPr="00CD5E1B">
              <w:t>3.993356705</w:t>
            </w:r>
          </w:p>
        </w:tc>
        <w:tc>
          <w:tcPr>
            <w:tcW w:w="1560" w:type="dxa"/>
          </w:tcPr>
          <w:p w14:paraId="4D479C79" w14:textId="1E38FB93" w:rsidR="002C74D8" w:rsidRDefault="002C74D8" w:rsidP="00047DBF">
            <w:pPr>
              <w:pStyle w:val="NoSpacing"/>
              <w:spacing w:line="360" w:lineRule="auto"/>
            </w:pPr>
            <w:r w:rsidRPr="00CD5E1B">
              <w:t>714.2139311</w:t>
            </w:r>
          </w:p>
        </w:tc>
      </w:tr>
      <w:tr w:rsidR="002C74D8" w14:paraId="6C2CF011" w14:textId="77777777" w:rsidTr="006B13AE">
        <w:tc>
          <w:tcPr>
            <w:tcW w:w="1560" w:type="dxa"/>
          </w:tcPr>
          <w:p w14:paraId="7C5F226F" w14:textId="34569628" w:rsidR="002C74D8" w:rsidRDefault="002C74D8" w:rsidP="00047DBF">
            <w:pPr>
              <w:pStyle w:val="NoSpacing"/>
              <w:spacing w:line="360" w:lineRule="auto"/>
            </w:pPr>
            <w:r w:rsidRPr="00CD5E1B">
              <w:t>1800</w:t>
            </w:r>
          </w:p>
        </w:tc>
        <w:tc>
          <w:tcPr>
            <w:tcW w:w="1560" w:type="dxa"/>
          </w:tcPr>
          <w:p w14:paraId="68B908AA" w14:textId="277BDD33" w:rsidR="002C74D8" w:rsidRDefault="002C74D8" w:rsidP="00047DBF">
            <w:pPr>
              <w:pStyle w:val="NoSpacing"/>
              <w:spacing w:line="360" w:lineRule="auto"/>
            </w:pPr>
            <w:r w:rsidRPr="00CD5E1B">
              <w:t>34.80420804</w:t>
            </w:r>
          </w:p>
        </w:tc>
        <w:tc>
          <w:tcPr>
            <w:tcW w:w="1560" w:type="dxa"/>
          </w:tcPr>
          <w:p w14:paraId="1D8E43D7" w14:textId="4FF5467A" w:rsidR="002C74D8" w:rsidRDefault="002C74D8" w:rsidP="00047DBF">
            <w:pPr>
              <w:pStyle w:val="NoSpacing"/>
              <w:spacing w:line="360" w:lineRule="auto"/>
            </w:pPr>
            <w:r w:rsidRPr="00CD5E1B">
              <w:t>3.635421991</w:t>
            </w:r>
          </w:p>
        </w:tc>
        <w:tc>
          <w:tcPr>
            <w:tcW w:w="1560" w:type="dxa"/>
          </w:tcPr>
          <w:p w14:paraId="75CD6006" w14:textId="2C81F19E" w:rsidR="002C74D8" w:rsidRDefault="002C74D8" w:rsidP="00047DBF">
            <w:pPr>
              <w:pStyle w:val="NoSpacing"/>
              <w:spacing w:line="360" w:lineRule="auto"/>
            </w:pPr>
            <w:r w:rsidRPr="00CD5E1B">
              <w:t>56.9134059</w:t>
            </w:r>
          </w:p>
        </w:tc>
        <w:tc>
          <w:tcPr>
            <w:tcW w:w="1560" w:type="dxa"/>
          </w:tcPr>
          <w:p w14:paraId="62E9CCF9" w14:textId="10F6D541" w:rsidR="002C74D8" w:rsidRDefault="002C74D8" w:rsidP="00047DBF">
            <w:pPr>
              <w:pStyle w:val="NoSpacing"/>
              <w:spacing w:line="360" w:lineRule="auto"/>
            </w:pPr>
            <w:r w:rsidRPr="00CD5E1B">
              <w:t>3.941020012</w:t>
            </w:r>
          </w:p>
        </w:tc>
        <w:tc>
          <w:tcPr>
            <w:tcW w:w="1560" w:type="dxa"/>
          </w:tcPr>
          <w:p w14:paraId="3E6963F8" w14:textId="685FC8F2" w:rsidR="002C74D8" w:rsidRDefault="002C74D8" w:rsidP="00047DBF">
            <w:pPr>
              <w:pStyle w:val="NoSpacing"/>
              <w:spacing w:line="360" w:lineRule="auto"/>
            </w:pPr>
            <w:r w:rsidRPr="00CD5E1B">
              <w:t>722.8619452</w:t>
            </w:r>
          </w:p>
        </w:tc>
      </w:tr>
      <w:tr w:rsidR="002C74D8" w14:paraId="1E1B94D0" w14:textId="77777777" w:rsidTr="006B13AE">
        <w:tc>
          <w:tcPr>
            <w:tcW w:w="1560" w:type="dxa"/>
          </w:tcPr>
          <w:p w14:paraId="1302A740" w14:textId="2BC60546" w:rsidR="002C74D8" w:rsidRDefault="002C74D8" w:rsidP="00047DBF">
            <w:pPr>
              <w:pStyle w:val="NoSpacing"/>
              <w:spacing w:line="360" w:lineRule="auto"/>
            </w:pPr>
            <w:r w:rsidRPr="00CD5E1B">
              <w:t>1900</w:t>
            </w:r>
          </w:p>
        </w:tc>
        <w:tc>
          <w:tcPr>
            <w:tcW w:w="1560" w:type="dxa"/>
          </w:tcPr>
          <w:p w14:paraId="67D70B74" w14:textId="31CF7175" w:rsidR="002C74D8" w:rsidRDefault="002C74D8" w:rsidP="00047DBF">
            <w:pPr>
              <w:pStyle w:val="NoSpacing"/>
              <w:spacing w:line="360" w:lineRule="auto"/>
            </w:pPr>
            <w:r w:rsidRPr="00CD5E1B">
              <w:t>34.76336527</w:t>
            </w:r>
          </w:p>
        </w:tc>
        <w:tc>
          <w:tcPr>
            <w:tcW w:w="1560" w:type="dxa"/>
          </w:tcPr>
          <w:p w14:paraId="3FDF4CBD" w14:textId="09F0A9A7" w:rsidR="002C74D8" w:rsidRDefault="002C74D8" w:rsidP="00047DBF">
            <w:pPr>
              <w:pStyle w:val="NoSpacing"/>
              <w:spacing w:line="360" w:lineRule="auto"/>
            </w:pPr>
            <w:r w:rsidRPr="00CD5E1B">
              <w:t>3.672314167</w:t>
            </w:r>
          </w:p>
        </w:tc>
        <w:tc>
          <w:tcPr>
            <w:tcW w:w="1560" w:type="dxa"/>
          </w:tcPr>
          <w:p w14:paraId="748FC234" w14:textId="224DA96D" w:rsidR="002C74D8" w:rsidRDefault="002C74D8" w:rsidP="00047DBF">
            <w:pPr>
              <w:pStyle w:val="NoSpacing"/>
              <w:spacing w:line="360" w:lineRule="auto"/>
            </w:pPr>
            <w:r w:rsidRPr="00CD5E1B">
              <w:t>56.83629584</w:t>
            </w:r>
          </w:p>
        </w:tc>
        <w:tc>
          <w:tcPr>
            <w:tcW w:w="1560" w:type="dxa"/>
          </w:tcPr>
          <w:p w14:paraId="4A1A3309" w14:textId="23DDF078" w:rsidR="002C74D8" w:rsidRDefault="002C74D8" w:rsidP="00047DBF">
            <w:pPr>
              <w:pStyle w:val="NoSpacing"/>
              <w:spacing w:line="360" w:lineRule="auto"/>
            </w:pPr>
            <w:r w:rsidRPr="00CD5E1B">
              <w:t>4.894211054</w:t>
            </w:r>
          </w:p>
        </w:tc>
        <w:tc>
          <w:tcPr>
            <w:tcW w:w="1560" w:type="dxa"/>
          </w:tcPr>
          <w:p w14:paraId="6A24BAB5" w14:textId="145EE01F" w:rsidR="002C74D8" w:rsidRDefault="002C74D8" w:rsidP="00047DBF">
            <w:pPr>
              <w:pStyle w:val="NoSpacing"/>
              <w:spacing w:line="360" w:lineRule="auto"/>
            </w:pPr>
            <w:r w:rsidRPr="00CD5E1B">
              <w:t>776.919234</w:t>
            </w:r>
          </w:p>
        </w:tc>
      </w:tr>
      <w:tr w:rsidR="002C74D8" w14:paraId="06D17E4A" w14:textId="77777777" w:rsidTr="006B13AE">
        <w:tc>
          <w:tcPr>
            <w:tcW w:w="1560" w:type="dxa"/>
          </w:tcPr>
          <w:p w14:paraId="2328A7FC" w14:textId="2F49C67A" w:rsidR="002C74D8" w:rsidRDefault="002C74D8" w:rsidP="00047DBF">
            <w:pPr>
              <w:pStyle w:val="NoSpacing"/>
              <w:spacing w:line="360" w:lineRule="auto"/>
            </w:pPr>
            <w:r w:rsidRPr="00CD5E1B">
              <w:t>2000</w:t>
            </w:r>
          </w:p>
        </w:tc>
        <w:tc>
          <w:tcPr>
            <w:tcW w:w="1560" w:type="dxa"/>
          </w:tcPr>
          <w:p w14:paraId="69C13FC4" w14:textId="6594718F" w:rsidR="002C74D8" w:rsidRDefault="002C74D8" w:rsidP="00047DBF">
            <w:pPr>
              <w:pStyle w:val="NoSpacing"/>
              <w:spacing w:line="360" w:lineRule="auto"/>
            </w:pPr>
            <w:r w:rsidRPr="00CD5E1B">
              <w:t>34.73393321</w:t>
            </w:r>
          </w:p>
        </w:tc>
        <w:tc>
          <w:tcPr>
            <w:tcW w:w="1560" w:type="dxa"/>
          </w:tcPr>
          <w:p w14:paraId="35B83E83" w14:textId="35D1F32B" w:rsidR="002C74D8" w:rsidRDefault="002C74D8" w:rsidP="00047DBF">
            <w:pPr>
              <w:pStyle w:val="NoSpacing"/>
              <w:spacing w:line="360" w:lineRule="auto"/>
            </w:pPr>
            <w:r w:rsidRPr="00CD5E1B">
              <w:t>3.660866022</w:t>
            </w:r>
          </w:p>
        </w:tc>
        <w:tc>
          <w:tcPr>
            <w:tcW w:w="1560" w:type="dxa"/>
          </w:tcPr>
          <w:p w14:paraId="7842E82D" w14:textId="5A42CFEA" w:rsidR="002C74D8" w:rsidRDefault="002C74D8" w:rsidP="00047DBF">
            <w:pPr>
              <w:pStyle w:val="NoSpacing"/>
              <w:spacing w:line="360" w:lineRule="auto"/>
            </w:pPr>
            <w:r w:rsidRPr="00CD5E1B">
              <w:t>56.36047101</w:t>
            </w:r>
          </w:p>
        </w:tc>
        <w:tc>
          <w:tcPr>
            <w:tcW w:w="1560" w:type="dxa"/>
          </w:tcPr>
          <w:p w14:paraId="39D1F637" w14:textId="3AC9BD4E" w:rsidR="002C74D8" w:rsidRDefault="002C74D8" w:rsidP="00047DBF">
            <w:pPr>
              <w:pStyle w:val="NoSpacing"/>
              <w:spacing w:line="360" w:lineRule="auto"/>
            </w:pPr>
            <w:r w:rsidRPr="00CD5E1B">
              <w:t>4.656308174</w:t>
            </w:r>
          </w:p>
        </w:tc>
        <w:tc>
          <w:tcPr>
            <w:tcW w:w="1560" w:type="dxa"/>
          </w:tcPr>
          <w:p w14:paraId="46DF7D2A" w14:textId="68703964" w:rsidR="002C74D8" w:rsidRDefault="002C74D8" w:rsidP="00047DBF">
            <w:pPr>
              <w:pStyle w:val="NoSpacing"/>
              <w:spacing w:line="360" w:lineRule="auto"/>
            </w:pPr>
            <w:r w:rsidRPr="00CD5E1B">
              <w:t>716.854419</w:t>
            </w:r>
          </w:p>
        </w:tc>
      </w:tr>
      <w:tr w:rsidR="002C74D8" w14:paraId="438F05AF" w14:textId="77777777" w:rsidTr="006B13AE">
        <w:tc>
          <w:tcPr>
            <w:tcW w:w="1560" w:type="dxa"/>
          </w:tcPr>
          <w:p w14:paraId="2DE6A20B" w14:textId="7C1C4921" w:rsidR="002C74D8" w:rsidRDefault="002C74D8" w:rsidP="00047DBF">
            <w:pPr>
              <w:pStyle w:val="NoSpacing"/>
              <w:spacing w:line="360" w:lineRule="auto"/>
            </w:pPr>
            <w:r w:rsidRPr="00CD5E1B">
              <w:t>2100</w:t>
            </w:r>
          </w:p>
        </w:tc>
        <w:tc>
          <w:tcPr>
            <w:tcW w:w="1560" w:type="dxa"/>
          </w:tcPr>
          <w:p w14:paraId="03E34C94" w14:textId="62CB0523" w:rsidR="002C74D8" w:rsidRDefault="002C74D8" w:rsidP="00047DBF">
            <w:pPr>
              <w:pStyle w:val="NoSpacing"/>
              <w:spacing w:line="360" w:lineRule="auto"/>
            </w:pPr>
            <w:r w:rsidRPr="00CD5E1B">
              <w:t>34.82744288</w:t>
            </w:r>
          </w:p>
        </w:tc>
        <w:tc>
          <w:tcPr>
            <w:tcW w:w="1560" w:type="dxa"/>
          </w:tcPr>
          <w:p w14:paraId="41FD6F4E" w14:textId="50BE4E5A" w:rsidR="002C74D8" w:rsidRDefault="002C74D8" w:rsidP="00047DBF">
            <w:pPr>
              <w:pStyle w:val="NoSpacing"/>
              <w:spacing w:line="360" w:lineRule="auto"/>
            </w:pPr>
            <w:r w:rsidRPr="00CD5E1B">
              <w:t>4.037606955</w:t>
            </w:r>
          </w:p>
        </w:tc>
        <w:tc>
          <w:tcPr>
            <w:tcW w:w="1560" w:type="dxa"/>
          </w:tcPr>
          <w:p w14:paraId="32A3DD40" w14:textId="722D4450" w:rsidR="002C74D8" w:rsidRDefault="002C74D8" w:rsidP="00047DBF">
            <w:pPr>
              <w:pStyle w:val="NoSpacing"/>
              <w:spacing w:line="360" w:lineRule="auto"/>
            </w:pPr>
            <w:r w:rsidRPr="00CD5E1B">
              <w:t>57.07335114</w:t>
            </w:r>
          </w:p>
        </w:tc>
        <w:tc>
          <w:tcPr>
            <w:tcW w:w="1560" w:type="dxa"/>
          </w:tcPr>
          <w:p w14:paraId="536BB8E4" w14:textId="71AE9B1B" w:rsidR="002C74D8" w:rsidRDefault="002C74D8" w:rsidP="00047DBF">
            <w:pPr>
              <w:pStyle w:val="NoSpacing"/>
              <w:spacing w:line="360" w:lineRule="auto"/>
            </w:pPr>
            <w:r w:rsidRPr="00CD5E1B">
              <w:t>4.396603107</w:t>
            </w:r>
          </w:p>
        </w:tc>
        <w:tc>
          <w:tcPr>
            <w:tcW w:w="1560" w:type="dxa"/>
          </w:tcPr>
          <w:p w14:paraId="66A0D818" w14:textId="528149DA" w:rsidR="002C74D8" w:rsidRDefault="002C74D8" w:rsidP="00047DBF">
            <w:pPr>
              <w:pStyle w:val="NoSpacing"/>
              <w:spacing w:line="360" w:lineRule="auto"/>
            </w:pPr>
            <w:r w:rsidRPr="00CD5E1B">
              <w:t>713.9079881</w:t>
            </w:r>
          </w:p>
        </w:tc>
      </w:tr>
      <w:tr w:rsidR="002C74D8" w14:paraId="536F4E8F" w14:textId="77777777" w:rsidTr="006B13AE">
        <w:tc>
          <w:tcPr>
            <w:tcW w:w="1560" w:type="dxa"/>
          </w:tcPr>
          <w:p w14:paraId="60D9D2CE" w14:textId="6EDC4002" w:rsidR="002C74D8" w:rsidRDefault="002C74D8" w:rsidP="00047DBF">
            <w:pPr>
              <w:pStyle w:val="NoSpacing"/>
              <w:spacing w:line="360" w:lineRule="auto"/>
            </w:pPr>
            <w:r w:rsidRPr="00CD5E1B">
              <w:t>2200</w:t>
            </w:r>
          </w:p>
        </w:tc>
        <w:tc>
          <w:tcPr>
            <w:tcW w:w="1560" w:type="dxa"/>
          </w:tcPr>
          <w:p w14:paraId="1F790693" w14:textId="4A25CA21" w:rsidR="002C74D8" w:rsidRDefault="002C74D8" w:rsidP="00047DBF">
            <w:pPr>
              <w:pStyle w:val="NoSpacing"/>
              <w:spacing w:line="360" w:lineRule="auto"/>
            </w:pPr>
            <w:r w:rsidRPr="00CD5E1B">
              <w:t>34.90236497</w:t>
            </w:r>
          </w:p>
        </w:tc>
        <w:tc>
          <w:tcPr>
            <w:tcW w:w="1560" w:type="dxa"/>
          </w:tcPr>
          <w:p w14:paraId="00FDF1CC" w14:textId="667967DF" w:rsidR="002C74D8" w:rsidRDefault="002C74D8" w:rsidP="00047DBF">
            <w:pPr>
              <w:pStyle w:val="NoSpacing"/>
              <w:spacing w:line="360" w:lineRule="auto"/>
            </w:pPr>
            <w:r w:rsidRPr="00CD5E1B">
              <w:t>3.958940029</w:t>
            </w:r>
          </w:p>
        </w:tc>
        <w:tc>
          <w:tcPr>
            <w:tcW w:w="1560" w:type="dxa"/>
          </w:tcPr>
          <w:p w14:paraId="2931E206" w14:textId="48E12AD3" w:rsidR="002C74D8" w:rsidRDefault="002C74D8" w:rsidP="00047DBF">
            <w:pPr>
              <w:pStyle w:val="NoSpacing"/>
              <w:spacing w:line="360" w:lineRule="auto"/>
            </w:pPr>
            <w:r w:rsidRPr="00CD5E1B">
              <w:t>57.12043285</w:t>
            </w:r>
          </w:p>
        </w:tc>
        <w:tc>
          <w:tcPr>
            <w:tcW w:w="1560" w:type="dxa"/>
          </w:tcPr>
          <w:p w14:paraId="79B8BB85" w14:textId="5DBB32C4" w:rsidR="002C74D8" w:rsidRDefault="002C74D8" w:rsidP="00047DBF">
            <w:pPr>
              <w:pStyle w:val="NoSpacing"/>
              <w:spacing w:line="360" w:lineRule="auto"/>
            </w:pPr>
            <w:r w:rsidRPr="00CD5E1B">
              <w:t>3.994015932</w:t>
            </w:r>
          </w:p>
        </w:tc>
        <w:tc>
          <w:tcPr>
            <w:tcW w:w="1560" w:type="dxa"/>
          </w:tcPr>
          <w:p w14:paraId="3EFEE3A0" w14:textId="71976510" w:rsidR="002C74D8" w:rsidRDefault="002C74D8" w:rsidP="00047DBF">
            <w:pPr>
              <w:pStyle w:val="NoSpacing"/>
              <w:spacing w:line="360" w:lineRule="auto"/>
            </w:pPr>
            <w:r w:rsidRPr="00CD5E1B">
              <w:t>714.0851352</w:t>
            </w:r>
          </w:p>
        </w:tc>
      </w:tr>
      <w:tr w:rsidR="002C74D8" w14:paraId="3191208D" w14:textId="77777777" w:rsidTr="006B13AE">
        <w:tc>
          <w:tcPr>
            <w:tcW w:w="1560" w:type="dxa"/>
          </w:tcPr>
          <w:p w14:paraId="7025B131" w14:textId="092A66ED" w:rsidR="002C74D8" w:rsidRDefault="002C74D8" w:rsidP="00047DBF">
            <w:pPr>
              <w:pStyle w:val="NoSpacing"/>
              <w:spacing w:line="360" w:lineRule="auto"/>
            </w:pPr>
            <w:r w:rsidRPr="00CD5E1B">
              <w:t>2300</w:t>
            </w:r>
          </w:p>
        </w:tc>
        <w:tc>
          <w:tcPr>
            <w:tcW w:w="1560" w:type="dxa"/>
          </w:tcPr>
          <w:p w14:paraId="710B9E8E" w14:textId="3CC51172" w:rsidR="002C74D8" w:rsidRDefault="002C74D8" w:rsidP="00047DBF">
            <w:pPr>
              <w:pStyle w:val="NoSpacing"/>
              <w:spacing w:line="360" w:lineRule="auto"/>
            </w:pPr>
            <w:r w:rsidRPr="00CD5E1B">
              <w:t>34.8298192</w:t>
            </w:r>
          </w:p>
        </w:tc>
        <w:tc>
          <w:tcPr>
            <w:tcW w:w="1560" w:type="dxa"/>
          </w:tcPr>
          <w:p w14:paraId="65CEB43B" w14:textId="4A5B93EA" w:rsidR="002C74D8" w:rsidRDefault="002C74D8" w:rsidP="00047DBF">
            <w:pPr>
              <w:pStyle w:val="NoSpacing"/>
              <w:spacing w:line="360" w:lineRule="auto"/>
            </w:pPr>
            <w:r w:rsidRPr="00CD5E1B">
              <w:t>3.943880081</w:t>
            </w:r>
          </w:p>
        </w:tc>
        <w:tc>
          <w:tcPr>
            <w:tcW w:w="1560" w:type="dxa"/>
          </w:tcPr>
          <w:p w14:paraId="45E52502" w14:textId="41FB4C4C" w:rsidR="002C74D8" w:rsidRDefault="002C74D8" w:rsidP="00047DBF">
            <w:pPr>
              <w:pStyle w:val="NoSpacing"/>
              <w:spacing w:line="360" w:lineRule="auto"/>
            </w:pPr>
            <w:r w:rsidRPr="00CD5E1B">
              <w:t>57.02983022</w:t>
            </w:r>
          </w:p>
        </w:tc>
        <w:tc>
          <w:tcPr>
            <w:tcW w:w="1560" w:type="dxa"/>
          </w:tcPr>
          <w:p w14:paraId="02C994F2" w14:textId="17140F0E" w:rsidR="002C74D8" w:rsidRDefault="002C74D8" w:rsidP="00047DBF">
            <w:pPr>
              <w:pStyle w:val="NoSpacing"/>
              <w:spacing w:line="360" w:lineRule="auto"/>
            </w:pPr>
            <w:r w:rsidRPr="00CD5E1B">
              <w:t>3.901252985</w:t>
            </w:r>
          </w:p>
        </w:tc>
        <w:tc>
          <w:tcPr>
            <w:tcW w:w="1560" w:type="dxa"/>
          </w:tcPr>
          <w:p w14:paraId="0A63CBE1" w14:textId="77923AC3" w:rsidR="002C74D8" w:rsidRDefault="002C74D8" w:rsidP="00047DBF">
            <w:pPr>
              <w:pStyle w:val="NoSpacing"/>
              <w:spacing w:line="360" w:lineRule="auto"/>
            </w:pPr>
            <w:r w:rsidRPr="00CD5E1B">
              <w:t>714.5670102</w:t>
            </w:r>
          </w:p>
        </w:tc>
      </w:tr>
      <w:tr w:rsidR="002C74D8" w14:paraId="06F891FC" w14:textId="77777777" w:rsidTr="006B13AE">
        <w:tc>
          <w:tcPr>
            <w:tcW w:w="1560" w:type="dxa"/>
          </w:tcPr>
          <w:p w14:paraId="279A9955" w14:textId="5B6B4C15" w:rsidR="002C74D8" w:rsidRDefault="002C74D8" w:rsidP="00047DBF">
            <w:pPr>
              <w:pStyle w:val="NoSpacing"/>
              <w:spacing w:line="360" w:lineRule="auto"/>
            </w:pPr>
            <w:r w:rsidRPr="00CD5E1B">
              <w:t>2400</w:t>
            </w:r>
          </w:p>
        </w:tc>
        <w:tc>
          <w:tcPr>
            <w:tcW w:w="1560" w:type="dxa"/>
          </w:tcPr>
          <w:p w14:paraId="70F90D7B" w14:textId="04A41F6E" w:rsidR="002C74D8" w:rsidRDefault="002C74D8" w:rsidP="00047DBF">
            <w:pPr>
              <w:pStyle w:val="NoSpacing"/>
              <w:spacing w:line="360" w:lineRule="auto"/>
            </w:pPr>
            <w:r w:rsidRPr="00CD5E1B">
              <w:t>34.78930902</w:t>
            </w:r>
          </w:p>
        </w:tc>
        <w:tc>
          <w:tcPr>
            <w:tcW w:w="1560" w:type="dxa"/>
          </w:tcPr>
          <w:p w14:paraId="1D8727B3" w14:textId="3AA1E229" w:rsidR="002C74D8" w:rsidRDefault="002C74D8" w:rsidP="00047DBF">
            <w:pPr>
              <w:pStyle w:val="NoSpacing"/>
              <w:spacing w:line="360" w:lineRule="auto"/>
            </w:pPr>
            <w:r w:rsidRPr="00CD5E1B">
              <w:t>3.836150885</w:t>
            </w:r>
          </w:p>
        </w:tc>
        <w:tc>
          <w:tcPr>
            <w:tcW w:w="1560" w:type="dxa"/>
          </w:tcPr>
          <w:p w14:paraId="650AD192" w14:textId="6EA64B3B" w:rsidR="002C74D8" w:rsidRDefault="002C74D8" w:rsidP="00047DBF">
            <w:pPr>
              <w:pStyle w:val="NoSpacing"/>
              <w:spacing w:line="360" w:lineRule="auto"/>
            </w:pPr>
            <w:r w:rsidRPr="00CD5E1B">
              <w:t>56.69914913</w:t>
            </w:r>
          </w:p>
        </w:tc>
        <w:tc>
          <w:tcPr>
            <w:tcW w:w="1560" w:type="dxa"/>
          </w:tcPr>
          <w:p w14:paraId="6B16BC2E" w14:textId="4B5B780C" w:rsidR="002C74D8" w:rsidRDefault="002C74D8" w:rsidP="00047DBF">
            <w:pPr>
              <w:pStyle w:val="NoSpacing"/>
              <w:spacing w:line="360" w:lineRule="auto"/>
            </w:pPr>
            <w:r w:rsidRPr="00CD5E1B">
              <w:t>3.934653044</w:t>
            </w:r>
          </w:p>
        </w:tc>
        <w:tc>
          <w:tcPr>
            <w:tcW w:w="1560" w:type="dxa"/>
          </w:tcPr>
          <w:p w14:paraId="623E315C" w14:textId="0F1941A6" w:rsidR="002C74D8" w:rsidRDefault="002C74D8" w:rsidP="00047DBF">
            <w:pPr>
              <w:pStyle w:val="NoSpacing"/>
              <w:spacing w:line="360" w:lineRule="auto"/>
            </w:pPr>
            <w:r w:rsidRPr="00CD5E1B">
              <w:t>716.274045</w:t>
            </w:r>
          </w:p>
        </w:tc>
      </w:tr>
      <w:tr w:rsidR="002C74D8" w14:paraId="6504074C" w14:textId="77777777" w:rsidTr="006B13AE">
        <w:tc>
          <w:tcPr>
            <w:tcW w:w="1560" w:type="dxa"/>
          </w:tcPr>
          <w:p w14:paraId="090511D2" w14:textId="0B4610E4" w:rsidR="002C74D8" w:rsidRDefault="002C74D8" w:rsidP="00047DBF">
            <w:pPr>
              <w:pStyle w:val="NoSpacing"/>
              <w:spacing w:line="360" w:lineRule="auto"/>
            </w:pPr>
            <w:r w:rsidRPr="00CD5E1B">
              <w:t>2500</w:t>
            </w:r>
          </w:p>
        </w:tc>
        <w:tc>
          <w:tcPr>
            <w:tcW w:w="1560" w:type="dxa"/>
          </w:tcPr>
          <w:p w14:paraId="22894B48" w14:textId="74BD4E4E" w:rsidR="002C74D8" w:rsidRDefault="002C74D8" w:rsidP="00047DBF">
            <w:pPr>
              <w:pStyle w:val="NoSpacing"/>
              <w:spacing w:line="360" w:lineRule="auto"/>
            </w:pPr>
            <w:r w:rsidRPr="00CD5E1B">
              <w:t>34.81329298</w:t>
            </w:r>
          </w:p>
        </w:tc>
        <w:tc>
          <w:tcPr>
            <w:tcW w:w="1560" w:type="dxa"/>
          </w:tcPr>
          <w:p w14:paraId="0819C028" w14:textId="3A0D1255" w:rsidR="002C74D8" w:rsidRDefault="002C74D8" w:rsidP="00047DBF">
            <w:pPr>
              <w:pStyle w:val="NoSpacing"/>
              <w:spacing w:line="360" w:lineRule="auto"/>
            </w:pPr>
            <w:r w:rsidRPr="00CD5E1B">
              <w:t>3.83989501</w:t>
            </w:r>
          </w:p>
        </w:tc>
        <w:tc>
          <w:tcPr>
            <w:tcW w:w="1560" w:type="dxa"/>
          </w:tcPr>
          <w:p w14:paraId="5EED7E72" w14:textId="66D23532" w:rsidR="002C74D8" w:rsidRDefault="002C74D8" w:rsidP="00047DBF">
            <w:pPr>
              <w:pStyle w:val="NoSpacing"/>
              <w:spacing w:line="360" w:lineRule="auto"/>
            </w:pPr>
            <w:r w:rsidRPr="00CD5E1B">
              <w:t>56.71609712</w:t>
            </w:r>
          </w:p>
        </w:tc>
        <w:tc>
          <w:tcPr>
            <w:tcW w:w="1560" w:type="dxa"/>
          </w:tcPr>
          <w:p w14:paraId="5818B2EE" w14:textId="728A3509" w:rsidR="002C74D8" w:rsidRDefault="002C74D8" w:rsidP="00047DBF">
            <w:pPr>
              <w:pStyle w:val="NoSpacing"/>
              <w:spacing w:line="360" w:lineRule="auto"/>
            </w:pPr>
            <w:r w:rsidRPr="00CD5E1B">
              <w:t>3.947287083</w:t>
            </w:r>
          </w:p>
        </w:tc>
        <w:tc>
          <w:tcPr>
            <w:tcW w:w="1560" w:type="dxa"/>
          </w:tcPr>
          <w:p w14:paraId="4695344B" w14:textId="3B218651" w:rsidR="002C74D8" w:rsidRDefault="002C74D8" w:rsidP="00047DBF">
            <w:pPr>
              <w:pStyle w:val="NoSpacing"/>
              <w:spacing w:line="360" w:lineRule="auto"/>
            </w:pPr>
            <w:r w:rsidRPr="00CD5E1B">
              <w:t>716.9648211</w:t>
            </w:r>
          </w:p>
        </w:tc>
      </w:tr>
      <w:tr w:rsidR="002C74D8" w14:paraId="3BE291D9" w14:textId="77777777" w:rsidTr="006B13AE">
        <w:tc>
          <w:tcPr>
            <w:tcW w:w="1560" w:type="dxa"/>
          </w:tcPr>
          <w:p w14:paraId="6698D795" w14:textId="4F91A608" w:rsidR="002C74D8" w:rsidRDefault="002C74D8" w:rsidP="00047DBF">
            <w:pPr>
              <w:pStyle w:val="NoSpacing"/>
              <w:spacing w:line="360" w:lineRule="auto"/>
            </w:pPr>
            <w:r w:rsidRPr="00CD5E1B">
              <w:t>2600</w:t>
            </w:r>
          </w:p>
        </w:tc>
        <w:tc>
          <w:tcPr>
            <w:tcW w:w="1560" w:type="dxa"/>
          </w:tcPr>
          <w:p w14:paraId="10935B54" w14:textId="5F206CA1" w:rsidR="002C74D8" w:rsidRDefault="002C74D8" w:rsidP="00047DBF">
            <w:pPr>
              <w:pStyle w:val="NoSpacing"/>
              <w:spacing w:line="360" w:lineRule="auto"/>
            </w:pPr>
            <w:r w:rsidRPr="00CD5E1B">
              <w:t>34.89078975</w:t>
            </w:r>
          </w:p>
        </w:tc>
        <w:tc>
          <w:tcPr>
            <w:tcW w:w="1560" w:type="dxa"/>
          </w:tcPr>
          <w:p w14:paraId="00236416" w14:textId="28790A54" w:rsidR="002C74D8" w:rsidRDefault="002C74D8" w:rsidP="00047DBF">
            <w:pPr>
              <w:pStyle w:val="NoSpacing"/>
              <w:spacing w:line="360" w:lineRule="auto"/>
            </w:pPr>
            <w:r w:rsidRPr="00CD5E1B">
              <w:t>3.60651803</w:t>
            </w:r>
          </w:p>
        </w:tc>
        <w:tc>
          <w:tcPr>
            <w:tcW w:w="1560" w:type="dxa"/>
          </w:tcPr>
          <w:p w14:paraId="68C346CE" w14:textId="501BA47E" w:rsidR="002C74D8" w:rsidRDefault="002C74D8" w:rsidP="00047DBF">
            <w:pPr>
              <w:pStyle w:val="NoSpacing"/>
              <w:spacing w:line="360" w:lineRule="auto"/>
            </w:pPr>
            <w:r w:rsidRPr="00CD5E1B">
              <w:t>56.802001</w:t>
            </w:r>
          </w:p>
        </w:tc>
        <w:tc>
          <w:tcPr>
            <w:tcW w:w="1560" w:type="dxa"/>
          </w:tcPr>
          <w:p w14:paraId="26802A20" w14:textId="5740342B" w:rsidR="002C74D8" w:rsidRDefault="002C74D8" w:rsidP="00047DBF">
            <w:pPr>
              <w:pStyle w:val="NoSpacing"/>
              <w:spacing w:line="360" w:lineRule="auto"/>
            </w:pPr>
            <w:r w:rsidRPr="00CD5E1B">
              <w:t>3.969969034</w:t>
            </w:r>
          </w:p>
        </w:tc>
        <w:tc>
          <w:tcPr>
            <w:tcW w:w="1560" w:type="dxa"/>
          </w:tcPr>
          <w:p w14:paraId="1DDCD4F6" w14:textId="551E403E" w:rsidR="002C74D8" w:rsidRDefault="002C74D8" w:rsidP="00047DBF">
            <w:pPr>
              <w:pStyle w:val="NoSpacing"/>
              <w:spacing w:line="360" w:lineRule="auto"/>
            </w:pPr>
            <w:r w:rsidRPr="00CD5E1B">
              <w:t>715.0454102</w:t>
            </w:r>
          </w:p>
        </w:tc>
      </w:tr>
      <w:tr w:rsidR="002C74D8" w14:paraId="7FA5BD70" w14:textId="77777777" w:rsidTr="006B13AE">
        <w:tc>
          <w:tcPr>
            <w:tcW w:w="1560" w:type="dxa"/>
          </w:tcPr>
          <w:p w14:paraId="7E01F94F" w14:textId="28389608" w:rsidR="002C74D8" w:rsidRDefault="002C74D8" w:rsidP="00047DBF">
            <w:pPr>
              <w:pStyle w:val="NoSpacing"/>
              <w:spacing w:line="360" w:lineRule="auto"/>
            </w:pPr>
            <w:r w:rsidRPr="00CD5E1B">
              <w:lastRenderedPageBreak/>
              <w:t>2700</w:t>
            </w:r>
          </w:p>
        </w:tc>
        <w:tc>
          <w:tcPr>
            <w:tcW w:w="1560" w:type="dxa"/>
          </w:tcPr>
          <w:p w14:paraId="2CC656D8" w14:textId="498DFAB0" w:rsidR="002C74D8" w:rsidRDefault="002C74D8" w:rsidP="00047DBF">
            <w:pPr>
              <w:pStyle w:val="NoSpacing"/>
              <w:spacing w:line="360" w:lineRule="auto"/>
            </w:pPr>
            <w:r w:rsidRPr="00CD5E1B">
              <w:t>35.40051413</w:t>
            </w:r>
          </w:p>
        </w:tc>
        <w:tc>
          <w:tcPr>
            <w:tcW w:w="1560" w:type="dxa"/>
          </w:tcPr>
          <w:p w14:paraId="4FFE5BC8" w14:textId="64CBAD5E" w:rsidR="002C74D8" w:rsidRDefault="002C74D8" w:rsidP="00047DBF">
            <w:pPr>
              <w:pStyle w:val="NoSpacing"/>
              <w:spacing w:line="360" w:lineRule="auto"/>
            </w:pPr>
            <w:r w:rsidRPr="00CD5E1B">
              <w:t>3.874823809</w:t>
            </w:r>
          </w:p>
        </w:tc>
        <w:tc>
          <w:tcPr>
            <w:tcW w:w="1560" w:type="dxa"/>
          </w:tcPr>
          <w:p w14:paraId="6C13F426" w14:textId="0961405A" w:rsidR="002C74D8" w:rsidRDefault="002C74D8" w:rsidP="00047DBF">
            <w:pPr>
              <w:pStyle w:val="NoSpacing"/>
              <w:spacing w:line="360" w:lineRule="auto"/>
            </w:pPr>
            <w:r w:rsidRPr="00CD5E1B">
              <w:t>57.01909995</w:t>
            </w:r>
          </w:p>
        </w:tc>
        <w:tc>
          <w:tcPr>
            <w:tcW w:w="1560" w:type="dxa"/>
          </w:tcPr>
          <w:p w14:paraId="548A569B" w14:textId="4212857B" w:rsidR="002C74D8" w:rsidRDefault="002C74D8" w:rsidP="00047DBF">
            <w:pPr>
              <w:pStyle w:val="NoSpacing"/>
              <w:spacing w:line="360" w:lineRule="auto"/>
            </w:pPr>
            <w:r w:rsidRPr="00CD5E1B">
              <w:t>3.938131094</w:t>
            </w:r>
          </w:p>
        </w:tc>
        <w:tc>
          <w:tcPr>
            <w:tcW w:w="1560" w:type="dxa"/>
          </w:tcPr>
          <w:p w14:paraId="5A295B70" w14:textId="5B97A283" w:rsidR="002C74D8" w:rsidRDefault="002C74D8" w:rsidP="00047DBF">
            <w:pPr>
              <w:pStyle w:val="NoSpacing"/>
              <w:spacing w:line="360" w:lineRule="auto"/>
            </w:pPr>
            <w:r w:rsidRPr="00CD5E1B">
              <w:t>714.5149717</w:t>
            </w:r>
          </w:p>
        </w:tc>
      </w:tr>
      <w:tr w:rsidR="002C74D8" w14:paraId="2C397A0D" w14:textId="77777777" w:rsidTr="006B13AE">
        <w:tc>
          <w:tcPr>
            <w:tcW w:w="1560" w:type="dxa"/>
          </w:tcPr>
          <w:p w14:paraId="14616528" w14:textId="062FA7F8" w:rsidR="002C74D8" w:rsidRDefault="002C74D8" w:rsidP="00047DBF">
            <w:pPr>
              <w:pStyle w:val="NoSpacing"/>
              <w:spacing w:line="360" w:lineRule="auto"/>
            </w:pPr>
            <w:r w:rsidRPr="00CD5E1B">
              <w:t>2800</w:t>
            </w:r>
          </w:p>
        </w:tc>
        <w:tc>
          <w:tcPr>
            <w:tcW w:w="1560" w:type="dxa"/>
          </w:tcPr>
          <w:p w14:paraId="77725F8F" w14:textId="05028361" w:rsidR="002C74D8" w:rsidRDefault="002C74D8" w:rsidP="00047DBF">
            <w:pPr>
              <w:pStyle w:val="NoSpacing"/>
              <w:spacing w:line="360" w:lineRule="auto"/>
            </w:pPr>
            <w:r w:rsidRPr="00CD5E1B">
              <w:t>34.92322326</w:t>
            </w:r>
          </w:p>
        </w:tc>
        <w:tc>
          <w:tcPr>
            <w:tcW w:w="1560" w:type="dxa"/>
          </w:tcPr>
          <w:p w14:paraId="79C8DB58" w14:textId="06B8D8BE" w:rsidR="002C74D8" w:rsidRDefault="002C74D8" w:rsidP="00047DBF">
            <w:pPr>
              <w:pStyle w:val="NoSpacing"/>
              <w:spacing w:line="360" w:lineRule="auto"/>
            </w:pPr>
            <w:r w:rsidRPr="00CD5E1B">
              <w:t>3.715693951</w:t>
            </w:r>
          </w:p>
        </w:tc>
        <w:tc>
          <w:tcPr>
            <w:tcW w:w="1560" w:type="dxa"/>
          </w:tcPr>
          <w:p w14:paraId="2993BC7A" w14:textId="7A5969A3" w:rsidR="002C74D8" w:rsidRDefault="002C74D8" w:rsidP="00047DBF">
            <w:pPr>
              <w:pStyle w:val="NoSpacing"/>
              <w:spacing w:line="360" w:lineRule="auto"/>
            </w:pPr>
            <w:r w:rsidRPr="00CD5E1B">
              <w:t>57.05367613</w:t>
            </w:r>
          </w:p>
        </w:tc>
        <w:tc>
          <w:tcPr>
            <w:tcW w:w="1560" w:type="dxa"/>
          </w:tcPr>
          <w:p w14:paraId="23B25164" w14:textId="6E937083" w:rsidR="002C74D8" w:rsidRDefault="002C74D8" w:rsidP="00047DBF">
            <w:pPr>
              <w:pStyle w:val="NoSpacing"/>
              <w:spacing w:line="360" w:lineRule="auto"/>
            </w:pPr>
            <w:r w:rsidRPr="00CD5E1B">
              <w:t>3.946982861</w:t>
            </w:r>
          </w:p>
        </w:tc>
        <w:tc>
          <w:tcPr>
            <w:tcW w:w="1560" w:type="dxa"/>
          </w:tcPr>
          <w:p w14:paraId="0AE91E3B" w14:textId="295053D1" w:rsidR="002C74D8" w:rsidRDefault="002C74D8" w:rsidP="00047DBF">
            <w:pPr>
              <w:pStyle w:val="NoSpacing"/>
              <w:spacing w:line="360" w:lineRule="auto"/>
            </w:pPr>
            <w:r w:rsidRPr="00CD5E1B">
              <w:t>716.5775499</w:t>
            </w:r>
          </w:p>
        </w:tc>
      </w:tr>
      <w:tr w:rsidR="002C74D8" w14:paraId="3F76C023" w14:textId="77777777" w:rsidTr="006B13AE">
        <w:tc>
          <w:tcPr>
            <w:tcW w:w="1560" w:type="dxa"/>
          </w:tcPr>
          <w:p w14:paraId="340C1C8A" w14:textId="312F8F0D" w:rsidR="002C74D8" w:rsidRDefault="002C74D8" w:rsidP="00047DBF">
            <w:pPr>
              <w:pStyle w:val="NoSpacing"/>
              <w:spacing w:line="360" w:lineRule="auto"/>
            </w:pPr>
            <w:r w:rsidRPr="00CD5E1B">
              <w:t>2900</w:t>
            </w:r>
          </w:p>
        </w:tc>
        <w:tc>
          <w:tcPr>
            <w:tcW w:w="1560" w:type="dxa"/>
          </w:tcPr>
          <w:p w14:paraId="4FAFAF7A" w14:textId="0C3F19CD" w:rsidR="002C74D8" w:rsidRDefault="002C74D8" w:rsidP="00047DBF">
            <w:pPr>
              <w:pStyle w:val="NoSpacing"/>
              <w:spacing w:line="360" w:lineRule="auto"/>
            </w:pPr>
            <w:r w:rsidRPr="00CD5E1B">
              <w:t>35.02890015</w:t>
            </w:r>
          </w:p>
        </w:tc>
        <w:tc>
          <w:tcPr>
            <w:tcW w:w="1560" w:type="dxa"/>
          </w:tcPr>
          <w:p w14:paraId="21EBB0E4" w14:textId="4593BF0E" w:rsidR="002C74D8" w:rsidRDefault="002C74D8" w:rsidP="00047DBF">
            <w:pPr>
              <w:pStyle w:val="NoSpacing"/>
              <w:spacing w:line="360" w:lineRule="auto"/>
            </w:pPr>
            <w:r w:rsidRPr="00CD5E1B">
              <w:t>3.854228973</w:t>
            </w:r>
          </w:p>
        </w:tc>
        <w:tc>
          <w:tcPr>
            <w:tcW w:w="1560" w:type="dxa"/>
          </w:tcPr>
          <w:p w14:paraId="69EDDEF0" w14:textId="5B15D338" w:rsidR="002C74D8" w:rsidRDefault="002C74D8" w:rsidP="00047DBF">
            <w:pPr>
              <w:pStyle w:val="NoSpacing"/>
              <w:spacing w:line="360" w:lineRule="auto"/>
            </w:pPr>
            <w:r w:rsidRPr="00CD5E1B">
              <w:t>57.70291305</w:t>
            </w:r>
          </w:p>
        </w:tc>
        <w:tc>
          <w:tcPr>
            <w:tcW w:w="1560" w:type="dxa"/>
          </w:tcPr>
          <w:p w14:paraId="658E7B4C" w14:textId="2A7B249F" w:rsidR="002C74D8" w:rsidRDefault="002C74D8" w:rsidP="00047DBF">
            <w:pPr>
              <w:pStyle w:val="NoSpacing"/>
              <w:spacing w:line="360" w:lineRule="auto"/>
            </w:pPr>
            <w:r w:rsidRPr="00CD5E1B">
              <w:t>3.915117741</w:t>
            </w:r>
          </w:p>
        </w:tc>
        <w:tc>
          <w:tcPr>
            <w:tcW w:w="1560" w:type="dxa"/>
          </w:tcPr>
          <w:p w14:paraId="261CF1D8" w14:textId="5138BB02" w:rsidR="002C74D8" w:rsidRDefault="002C74D8" w:rsidP="00047DBF">
            <w:pPr>
              <w:pStyle w:val="NoSpacing"/>
              <w:spacing w:line="360" w:lineRule="auto"/>
            </w:pPr>
            <w:r w:rsidRPr="00CD5E1B">
              <w:t>714.1904569</w:t>
            </w:r>
          </w:p>
        </w:tc>
      </w:tr>
      <w:tr w:rsidR="002C74D8" w14:paraId="48D82231" w14:textId="77777777" w:rsidTr="006B13AE">
        <w:tc>
          <w:tcPr>
            <w:tcW w:w="1560" w:type="dxa"/>
          </w:tcPr>
          <w:p w14:paraId="49B5E24B" w14:textId="0E04DA6A" w:rsidR="002C74D8" w:rsidRDefault="002C74D8" w:rsidP="00047DBF">
            <w:pPr>
              <w:pStyle w:val="NoSpacing"/>
              <w:spacing w:line="360" w:lineRule="auto"/>
            </w:pPr>
            <w:r w:rsidRPr="00CD5E1B">
              <w:t>3000</w:t>
            </w:r>
          </w:p>
        </w:tc>
        <w:tc>
          <w:tcPr>
            <w:tcW w:w="1560" w:type="dxa"/>
          </w:tcPr>
          <w:p w14:paraId="61B74072" w14:textId="6E854AF3" w:rsidR="002C74D8" w:rsidRDefault="002C74D8" w:rsidP="00047DBF">
            <w:pPr>
              <w:pStyle w:val="NoSpacing"/>
              <w:spacing w:line="360" w:lineRule="auto"/>
            </w:pPr>
            <w:r w:rsidRPr="00CD5E1B">
              <w:t>34.89464712</w:t>
            </w:r>
          </w:p>
        </w:tc>
        <w:tc>
          <w:tcPr>
            <w:tcW w:w="1560" w:type="dxa"/>
          </w:tcPr>
          <w:p w14:paraId="4E303027" w14:textId="358DE2A4" w:rsidR="002C74D8" w:rsidRDefault="002C74D8" w:rsidP="00047DBF">
            <w:pPr>
              <w:pStyle w:val="NoSpacing"/>
              <w:spacing w:line="360" w:lineRule="auto"/>
            </w:pPr>
            <w:r w:rsidRPr="00CD5E1B">
              <w:t>3.760348797</w:t>
            </w:r>
          </w:p>
        </w:tc>
        <w:tc>
          <w:tcPr>
            <w:tcW w:w="1560" w:type="dxa"/>
          </w:tcPr>
          <w:p w14:paraId="29B420BC" w14:textId="6C443228" w:rsidR="002C74D8" w:rsidRDefault="002C74D8" w:rsidP="00047DBF">
            <w:pPr>
              <w:pStyle w:val="NoSpacing"/>
              <w:spacing w:line="360" w:lineRule="auto"/>
            </w:pPr>
            <w:r w:rsidRPr="00CD5E1B">
              <w:t>56.80151296</w:t>
            </w:r>
          </w:p>
        </w:tc>
        <w:tc>
          <w:tcPr>
            <w:tcW w:w="1560" w:type="dxa"/>
          </w:tcPr>
          <w:p w14:paraId="7E589A98" w14:textId="6B8062BC" w:rsidR="002C74D8" w:rsidRDefault="002C74D8" w:rsidP="00047DBF">
            <w:pPr>
              <w:pStyle w:val="NoSpacing"/>
              <w:spacing w:line="360" w:lineRule="auto"/>
            </w:pPr>
            <w:r w:rsidRPr="00CD5E1B">
              <w:t>3.96803093</w:t>
            </w:r>
          </w:p>
        </w:tc>
        <w:tc>
          <w:tcPr>
            <w:tcW w:w="1560" w:type="dxa"/>
          </w:tcPr>
          <w:p w14:paraId="282FB24E" w14:textId="3758ABC0" w:rsidR="002C74D8" w:rsidRDefault="002C74D8" w:rsidP="00047DBF">
            <w:pPr>
              <w:pStyle w:val="NoSpacing"/>
              <w:spacing w:line="360" w:lineRule="auto"/>
            </w:pPr>
            <w:r w:rsidRPr="00CD5E1B">
              <w:t>715.6364722</w:t>
            </w:r>
          </w:p>
        </w:tc>
      </w:tr>
      <w:tr w:rsidR="002C74D8" w14:paraId="78943A8D" w14:textId="77777777" w:rsidTr="006B13AE">
        <w:tc>
          <w:tcPr>
            <w:tcW w:w="1560" w:type="dxa"/>
          </w:tcPr>
          <w:p w14:paraId="26A4930F" w14:textId="2668FC26" w:rsidR="002C74D8" w:rsidRDefault="002C74D8" w:rsidP="00047DBF">
            <w:pPr>
              <w:pStyle w:val="NoSpacing"/>
              <w:spacing w:line="360" w:lineRule="auto"/>
            </w:pPr>
            <w:r w:rsidRPr="00CD5E1B">
              <w:t>3100</w:t>
            </w:r>
          </w:p>
        </w:tc>
        <w:tc>
          <w:tcPr>
            <w:tcW w:w="1560" w:type="dxa"/>
          </w:tcPr>
          <w:p w14:paraId="12AA7773" w14:textId="5FF826DF" w:rsidR="002C74D8" w:rsidRDefault="002C74D8" w:rsidP="00047DBF">
            <w:pPr>
              <w:pStyle w:val="NoSpacing"/>
              <w:spacing w:line="360" w:lineRule="auto"/>
            </w:pPr>
            <w:r w:rsidRPr="00CD5E1B">
              <w:t>34.92685199</w:t>
            </w:r>
          </w:p>
        </w:tc>
        <w:tc>
          <w:tcPr>
            <w:tcW w:w="1560" w:type="dxa"/>
          </w:tcPr>
          <w:p w14:paraId="30B537D1" w14:textId="4222F96B" w:rsidR="002C74D8" w:rsidRDefault="002C74D8" w:rsidP="00047DBF">
            <w:pPr>
              <w:pStyle w:val="NoSpacing"/>
              <w:spacing w:line="360" w:lineRule="auto"/>
            </w:pPr>
            <w:r w:rsidRPr="00CD5E1B">
              <w:t>3.763174057</w:t>
            </w:r>
          </w:p>
        </w:tc>
        <w:tc>
          <w:tcPr>
            <w:tcW w:w="1560" w:type="dxa"/>
          </w:tcPr>
          <w:p w14:paraId="332B19E1" w14:textId="436E7EF2" w:rsidR="002C74D8" w:rsidRDefault="002C74D8" w:rsidP="00047DBF">
            <w:pPr>
              <w:pStyle w:val="NoSpacing"/>
              <w:spacing w:line="360" w:lineRule="auto"/>
            </w:pPr>
            <w:r w:rsidRPr="00CD5E1B">
              <w:t>57.54318213</w:t>
            </w:r>
          </w:p>
        </w:tc>
        <w:tc>
          <w:tcPr>
            <w:tcW w:w="1560" w:type="dxa"/>
          </w:tcPr>
          <w:p w14:paraId="178C951F" w14:textId="4D94AF18" w:rsidR="002C74D8" w:rsidRDefault="002C74D8" w:rsidP="00047DBF">
            <w:pPr>
              <w:pStyle w:val="NoSpacing"/>
              <w:spacing w:line="360" w:lineRule="auto"/>
            </w:pPr>
            <w:r w:rsidRPr="00CD5E1B">
              <w:t>3.922150135</w:t>
            </w:r>
          </w:p>
        </w:tc>
        <w:tc>
          <w:tcPr>
            <w:tcW w:w="1560" w:type="dxa"/>
          </w:tcPr>
          <w:p w14:paraId="07418B93" w14:textId="5C0E0F99" w:rsidR="002C74D8" w:rsidRDefault="002C74D8" w:rsidP="00047DBF">
            <w:pPr>
              <w:pStyle w:val="NoSpacing"/>
              <w:spacing w:line="360" w:lineRule="auto"/>
            </w:pPr>
            <w:r w:rsidRPr="00CD5E1B">
              <w:t>716.953058</w:t>
            </w:r>
          </w:p>
        </w:tc>
      </w:tr>
      <w:tr w:rsidR="002C74D8" w14:paraId="6168B313" w14:textId="77777777" w:rsidTr="006B13AE">
        <w:tc>
          <w:tcPr>
            <w:tcW w:w="1560" w:type="dxa"/>
          </w:tcPr>
          <w:p w14:paraId="69971D3E" w14:textId="2235B6B7" w:rsidR="002C74D8" w:rsidRDefault="002C74D8" w:rsidP="00047DBF">
            <w:pPr>
              <w:pStyle w:val="NoSpacing"/>
              <w:spacing w:line="360" w:lineRule="auto"/>
            </w:pPr>
            <w:r w:rsidRPr="00CD5E1B">
              <w:t>3200</w:t>
            </w:r>
          </w:p>
        </w:tc>
        <w:tc>
          <w:tcPr>
            <w:tcW w:w="1560" w:type="dxa"/>
          </w:tcPr>
          <w:p w14:paraId="6549D49F" w14:textId="3E300BEA" w:rsidR="002C74D8" w:rsidRDefault="002C74D8" w:rsidP="00047DBF">
            <w:pPr>
              <w:pStyle w:val="NoSpacing"/>
              <w:spacing w:line="360" w:lineRule="auto"/>
            </w:pPr>
            <w:r w:rsidRPr="00CD5E1B">
              <w:t>34.91502595</w:t>
            </w:r>
          </w:p>
        </w:tc>
        <w:tc>
          <w:tcPr>
            <w:tcW w:w="1560" w:type="dxa"/>
          </w:tcPr>
          <w:p w14:paraId="5C6ED6B0" w14:textId="16FB6B99" w:rsidR="002C74D8" w:rsidRDefault="002C74D8" w:rsidP="00047DBF">
            <w:pPr>
              <w:pStyle w:val="NoSpacing"/>
              <w:spacing w:line="360" w:lineRule="auto"/>
            </w:pPr>
            <w:r w:rsidRPr="00CD5E1B">
              <w:t>3.861320972</w:t>
            </w:r>
          </w:p>
        </w:tc>
        <w:tc>
          <w:tcPr>
            <w:tcW w:w="1560" w:type="dxa"/>
          </w:tcPr>
          <w:p w14:paraId="232F129A" w14:textId="42B389EF" w:rsidR="002C74D8" w:rsidRDefault="002C74D8" w:rsidP="00047DBF">
            <w:pPr>
              <w:pStyle w:val="NoSpacing"/>
              <w:spacing w:line="360" w:lineRule="auto"/>
            </w:pPr>
            <w:r w:rsidRPr="00CD5E1B">
              <w:t>58.38510585</w:t>
            </w:r>
          </w:p>
        </w:tc>
        <w:tc>
          <w:tcPr>
            <w:tcW w:w="1560" w:type="dxa"/>
          </w:tcPr>
          <w:p w14:paraId="5FE970AA" w14:textId="59B26155" w:rsidR="002C74D8" w:rsidRDefault="002C74D8" w:rsidP="00047DBF">
            <w:pPr>
              <w:pStyle w:val="NoSpacing"/>
              <w:spacing w:line="360" w:lineRule="auto"/>
            </w:pPr>
            <w:r w:rsidRPr="00CD5E1B">
              <w:t>3.938748837</w:t>
            </w:r>
          </w:p>
        </w:tc>
        <w:tc>
          <w:tcPr>
            <w:tcW w:w="1560" w:type="dxa"/>
          </w:tcPr>
          <w:p w14:paraId="199417FB" w14:textId="2B4CCCD3" w:rsidR="002C74D8" w:rsidRDefault="002C74D8" w:rsidP="00047DBF">
            <w:pPr>
              <w:pStyle w:val="NoSpacing"/>
              <w:spacing w:line="360" w:lineRule="auto"/>
            </w:pPr>
            <w:r w:rsidRPr="00CD5E1B">
              <w:t>714.8684709</w:t>
            </w:r>
          </w:p>
        </w:tc>
      </w:tr>
      <w:tr w:rsidR="002C74D8" w14:paraId="1112289B" w14:textId="77777777" w:rsidTr="006B13AE">
        <w:tc>
          <w:tcPr>
            <w:tcW w:w="1560" w:type="dxa"/>
          </w:tcPr>
          <w:p w14:paraId="08AAD744" w14:textId="7A6F9266" w:rsidR="002C74D8" w:rsidRDefault="002C74D8" w:rsidP="00047DBF">
            <w:pPr>
              <w:pStyle w:val="NoSpacing"/>
              <w:spacing w:line="360" w:lineRule="auto"/>
            </w:pPr>
            <w:r w:rsidRPr="00CD5E1B">
              <w:t>3300</w:t>
            </w:r>
          </w:p>
        </w:tc>
        <w:tc>
          <w:tcPr>
            <w:tcW w:w="1560" w:type="dxa"/>
          </w:tcPr>
          <w:p w14:paraId="1D110CBE" w14:textId="146EC9F9" w:rsidR="002C74D8" w:rsidRDefault="002C74D8" w:rsidP="00047DBF">
            <w:pPr>
              <w:pStyle w:val="NoSpacing"/>
              <w:spacing w:line="360" w:lineRule="auto"/>
            </w:pPr>
            <w:r w:rsidRPr="00CD5E1B">
              <w:t>34.86225367</w:t>
            </w:r>
          </w:p>
        </w:tc>
        <w:tc>
          <w:tcPr>
            <w:tcW w:w="1560" w:type="dxa"/>
          </w:tcPr>
          <w:p w14:paraId="3222A1FA" w14:textId="357C2701" w:rsidR="002C74D8" w:rsidRDefault="002C74D8" w:rsidP="00047DBF">
            <w:pPr>
              <w:pStyle w:val="NoSpacing"/>
              <w:spacing w:line="360" w:lineRule="auto"/>
            </w:pPr>
            <w:r w:rsidRPr="00CD5E1B">
              <w:t>3.693748951</w:t>
            </w:r>
          </w:p>
        </w:tc>
        <w:tc>
          <w:tcPr>
            <w:tcW w:w="1560" w:type="dxa"/>
          </w:tcPr>
          <w:p w14:paraId="75ACBC33" w14:textId="1D97759E" w:rsidR="002C74D8" w:rsidRDefault="002C74D8" w:rsidP="00047DBF">
            <w:pPr>
              <w:pStyle w:val="NoSpacing"/>
              <w:spacing w:line="360" w:lineRule="auto"/>
            </w:pPr>
            <w:r w:rsidRPr="00CD5E1B">
              <w:t>57.2086637</w:t>
            </w:r>
          </w:p>
        </w:tc>
        <w:tc>
          <w:tcPr>
            <w:tcW w:w="1560" w:type="dxa"/>
          </w:tcPr>
          <w:p w14:paraId="7EBCDC32" w14:textId="36361CF2" w:rsidR="002C74D8" w:rsidRDefault="002C74D8" w:rsidP="00047DBF">
            <w:pPr>
              <w:pStyle w:val="NoSpacing"/>
              <w:spacing w:line="360" w:lineRule="auto"/>
            </w:pPr>
            <w:r w:rsidRPr="00CD5E1B">
              <w:t>3.930501938</w:t>
            </w:r>
          </w:p>
        </w:tc>
        <w:tc>
          <w:tcPr>
            <w:tcW w:w="1560" w:type="dxa"/>
          </w:tcPr>
          <w:p w14:paraId="2E586B1E" w14:textId="55013320" w:rsidR="002C74D8" w:rsidRDefault="002C74D8" w:rsidP="00047DBF">
            <w:pPr>
              <w:pStyle w:val="NoSpacing"/>
              <w:spacing w:line="360" w:lineRule="auto"/>
            </w:pPr>
            <w:r w:rsidRPr="00CD5E1B">
              <w:t>718.7691603</w:t>
            </w:r>
          </w:p>
        </w:tc>
      </w:tr>
      <w:tr w:rsidR="002C74D8" w14:paraId="44ABDFAB" w14:textId="77777777" w:rsidTr="006B13AE">
        <w:tc>
          <w:tcPr>
            <w:tcW w:w="1560" w:type="dxa"/>
          </w:tcPr>
          <w:p w14:paraId="00AC7976" w14:textId="3C39076E" w:rsidR="002C74D8" w:rsidRDefault="002C74D8" w:rsidP="00047DBF">
            <w:pPr>
              <w:pStyle w:val="NoSpacing"/>
              <w:spacing w:line="360" w:lineRule="auto"/>
            </w:pPr>
            <w:r w:rsidRPr="00CD5E1B">
              <w:t>3400</w:t>
            </w:r>
          </w:p>
        </w:tc>
        <w:tc>
          <w:tcPr>
            <w:tcW w:w="1560" w:type="dxa"/>
          </w:tcPr>
          <w:p w14:paraId="73BC4B5A" w14:textId="69F01AD3" w:rsidR="002C74D8" w:rsidRDefault="002C74D8" w:rsidP="00047DBF">
            <w:pPr>
              <w:pStyle w:val="NoSpacing"/>
              <w:spacing w:line="360" w:lineRule="auto"/>
            </w:pPr>
            <w:r w:rsidRPr="00CD5E1B">
              <w:t>34.87888098</w:t>
            </w:r>
          </w:p>
        </w:tc>
        <w:tc>
          <w:tcPr>
            <w:tcW w:w="1560" w:type="dxa"/>
          </w:tcPr>
          <w:p w14:paraId="19A3B156" w14:textId="6FAD3D51" w:rsidR="002C74D8" w:rsidRDefault="002C74D8" w:rsidP="00047DBF">
            <w:pPr>
              <w:pStyle w:val="NoSpacing"/>
              <w:spacing w:line="360" w:lineRule="auto"/>
            </w:pPr>
            <w:r w:rsidRPr="00CD5E1B">
              <w:t>3.656505823</w:t>
            </w:r>
          </w:p>
        </w:tc>
        <w:tc>
          <w:tcPr>
            <w:tcW w:w="1560" w:type="dxa"/>
          </w:tcPr>
          <w:p w14:paraId="37D6F600" w14:textId="42E33823" w:rsidR="002C74D8" w:rsidRDefault="002C74D8" w:rsidP="00047DBF">
            <w:pPr>
              <w:pStyle w:val="NoSpacing"/>
              <w:spacing w:line="360" w:lineRule="auto"/>
            </w:pPr>
            <w:r w:rsidRPr="00CD5E1B">
              <w:t>56.935462</w:t>
            </w:r>
          </w:p>
        </w:tc>
        <w:tc>
          <w:tcPr>
            <w:tcW w:w="1560" w:type="dxa"/>
          </w:tcPr>
          <w:p w14:paraId="4CA83BF6" w14:textId="2CDE6AF1" w:rsidR="002C74D8" w:rsidRDefault="002C74D8" w:rsidP="00047DBF">
            <w:pPr>
              <w:pStyle w:val="NoSpacing"/>
              <w:spacing w:line="360" w:lineRule="auto"/>
            </w:pPr>
            <w:r w:rsidRPr="00CD5E1B">
              <w:t>3.978216887</w:t>
            </w:r>
          </w:p>
        </w:tc>
        <w:tc>
          <w:tcPr>
            <w:tcW w:w="1560" w:type="dxa"/>
          </w:tcPr>
          <w:p w14:paraId="6D111DA9" w14:textId="6BB961C9" w:rsidR="002C74D8" w:rsidRDefault="002C74D8" w:rsidP="00047DBF">
            <w:pPr>
              <w:pStyle w:val="NoSpacing"/>
              <w:spacing w:line="360" w:lineRule="auto"/>
            </w:pPr>
            <w:r w:rsidRPr="00CD5E1B">
              <w:t>715.604208</w:t>
            </w:r>
          </w:p>
        </w:tc>
      </w:tr>
      <w:tr w:rsidR="002C74D8" w14:paraId="581F2ECD" w14:textId="77777777" w:rsidTr="006B13AE">
        <w:tc>
          <w:tcPr>
            <w:tcW w:w="1560" w:type="dxa"/>
          </w:tcPr>
          <w:p w14:paraId="10B085F4" w14:textId="2E0B64E8" w:rsidR="002C74D8" w:rsidRDefault="002C74D8" w:rsidP="00047DBF">
            <w:pPr>
              <w:pStyle w:val="NoSpacing"/>
              <w:spacing w:line="360" w:lineRule="auto"/>
            </w:pPr>
            <w:r w:rsidRPr="00CD5E1B">
              <w:t>3500</w:t>
            </w:r>
          </w:p>
        </w:tc>
        <w:tc>
          <w:tcPr>
            <w:tcW w:w="1560" w:type="dxa"/>
          </w:tcPr>
          <w:p w14:paraId="5F0FAB85" w14:textId="37750DFF" w:rsidR="002C74D8" w:rsidRDefault="002C74D8" w:rsidP="00047DBF">
            <w:pPr>
              <w:pStyle w:val="NoSpacing"/>
              <w:spacing w:line="360" w:lineRule="auto"/>
            </w:pPr>
            <w:r w:rsidRPr="00CD5E1B">
              <w:t>34.86684799</w:t>
            </w:r>
          </w:p>
        </w:tc>
        <w:tc>
          <w:tcPr>
            <w:tcW w:w="1560" w:type="dxa"/>
          </w:tcPr>
          <w:p w14:paraId="7733EAE6" w14:textId="389D89BA" w:rsidR="002C74D8" w:rsidRDefault="002C74D8" w:rsidP="00047DBF">
            <w:pPr>
              <w:pStyle w:val="NoSpacing"/>
              <w:spacing w:line="360" w:lineRule="auto"/>
            </w:pPr>
            <w:r w:rsidRPr="00CD5E1B">
              <w:t>3.625830889</w:t>
            </w:r>
          </w:p>
        </w:tc>
        <w:tc>
          <w:tcPr>
            <w:tcW w:w="1560" w:type="dxa"/>
          </w:tcPr>
          <w:p w14:paraId="1DC774BD" w14:textId="7CA67A26" w:rsidR="002C74D8" w:rsidRDefault="002C74D8" w:rsidP="00047DBF">
            <w:pPr>
              <w:pStyle w:val="NoSpacing"/>
              <w:spacing w:line="360" w:lineRule="auto"/>
            </w:pPr>
            <w:r w:rsidRPr="00CD5E1B">
              <w:t>56.95947814</w:t>
            </w:r>
          </w:p>
        </w:tc>
        <w:tc>
          <w:tcPr>
            <w:tcW w:w="1560" w:type="dxa"/>
          </w:tcPr>
          <w:p w14:paraId="07D641D1" w14:textId="057E61B8" w:rsidR="002C74D8" w:rsidRDefault="002C74D8" w:rsidP="00047DBF">
            <w:pPr>
              <w:pStyle w:val="NoSpacing"/>
              <w:spacing w:line="360" w:lineRule="auto"/>
            </w:pPr>
            <w:r w:rsidRPr="00CD5E1B">
              <w:t>3.966948032</w:t>
            </w:r>
          </w:p>
        </w:tc>
        <w:tc>
          <w:tcPr>
            <w:tcW w:w="1560" w:type="dxa"/>
          </w:tcPr>
          <w:p w14:paraId="41A7A985" w14:textId="5C778857" w:rsidR="002C74D8" w:rsidRDefault="002C74D8" w:rsidP="00047DBF">
            <w:pPr>
              <w:pStyle w:val="NoSpacing"/>
              <w:spacing w:line="360" w:lineRule="auto"/>
            </w:pPr>
            <w:r w:rsidRPr="00CD5E1B">
              <w:t>719.419198</w:t>
            </w:r>
          </w:p>
        </w:tc>
      </w:tr>
      <w:tr w:rsidR="002C74D8" w14:paraId="295FB667" w14:textId="77777777" w:rsidTr="006B13AE">
        <w:tc>
          <w:tcPr>
            <w:tcW w:w="1560" w:type="dxa"/>
          </w:tcPr>
          <w:p w14:paraId="3F53665C" w14:textId="1C39E8EF" w:rsidR="002C74D8" w:rsidRDefault="002C74D8" w:rsidP="00047DBF">
            <w:pPr>
              <w:pStyle w:val="NoSpacing"/>
              <w:spacing w:line="360" w:lineRule="auto"/>
            </w:pPr>
            <w:r w:rsidRPr="00CD5E1B">
              <w:t>3600</w:t>
            </w:r>
          </w:p>
        </w:tc>
        <w:tc>
          <w:tcPr>
            <w:tcW w:w="1560" w:type="dxa"/>
          </w:tcPr>
          <w:p w14:paraId="7D8AA2DF" w14:textId="3314E05E" w:rsidR="002C74D8" w:rsidRDefault="002C74D8" w:rsidP="00047DBF">
            <w:pPr>
              <w:pStyle w:val="NoSpacing"/>
              <w:spacing w:line="360" w:lineRule="auto"/>
            </w:pPr>
            <w:r w:rsidRPr="00CD5E1B">
              <w:t>34.88854241</w:t>
            </w:r>
          </w:p>
        </w:tc>
        <w:tc>
          <w:tcPr>
            <w:tcW w:w="1560" w:type="dxa"/>
          </w:tcPr>
          <w:p w14:paraId="4A9741D8" w14:textId="163F8559" w:rsidR="002C74D8" w:rsidRDefault="002C74D8" w:rsidP="00047DBF">
            <w:pPr>
              <w:pStyle w:val="NoSpacing"/>
              <w:spacing w:line="360" w:lineRule="auto"/>
            </w:pPr>
            <w:r w:rsidRPr="00CD5E1B">
              <w:t>3.786928892</w:t>
            </w:r>
          </w:p>
        </w:tc>
        <w:tc>
          <w:tcPr>
            <w:tcW w:w="1560" w:type="dxa"/>
          </w:tcPr>
          <w:p w14:paraId="27C5C6A0" w14:textId="686C4FDA" w:rsidR="002C74D8" w:rsidRDefault="002C74D8" w:rsidP="00047DBF">
            <w:pPr>
              <w:pStyle w:val="NoSpacing"/>
              <w:spacing w:line="360" w:lineRule="auto"/>
            </w:pPr>
            <w:r w:rsidRPr="00CD5E1B">
              <w:t>57.3007431</w:t>
            </w:r>
          </w:p>
        </w:tc>
        <w:tc>
          <w:tcPr>
            <w:tcW w:w="1560" w:type="dxa"/>
          </w:tcPr>
          <w:p w14:paraId="6961A2B7" w14:textId="253BCEB2" w:rsidR="002C74D8" w:rsidRDefault="002C74D8" w:rsidP="00047DBF">
            <w:pPr>
              <w:pStyle w:val="NoSpacing"/>
              <w:spacing w:line="360" w:lineRule="auto"/>
            </w:pPr>
            <w:r w:rsidRPr="00CD5E1B">
              <w:t>3.874152899</w:t>
            </w:r>
          </w:p>
        </w:tc>
        <w:tc>
          <w:tcPr>
            <w:tcW w:w="1560" w:type="dxa"/>
          </w:tcPr>
          <w:p w14:paraId="61AC4854" w14:textId="02754CC6" w:rsidR="002C74D8" w:rsidRDefault="002C74D8" w:rsidP="00047DBF">
            <w:pPr>
              <w:pStyle w:val="NoSpacing"/>
              <w:spacing w:line="360" w:lineRule="auto"/>
            </w:pPr>
            <w:r w:rsidRPr="00CD5E1B">
              <w:t>722.7068</w:t>
            </w:r>
          </w:p>
        </w:tc>
      </w:tr>
      <w:tr w:rsidR="002C74D8" w14:paraId="12D9AB94" w14:textId="77777777" w:rsidTr="006B13AE">
        <w:tc>
          <w:tcPr>
            <w:tcW w:w="1560" w:type="dxa"/>
          </w:tcPr>
          <w:p w14:paraId="57E558DF" w14:textId="7CC18E1E" w:rsidR="002C74D8" w:rsidRDefault="002C74D8" w:rsidP="00047DBF">
            <w:pPr>
              <w:pStyle w:val="NoSpacing"/>
              <w:spacing w:line="360" w:lineRule="auto"/>
            </w:pPr>
            <w:r w:rsidRPr="00CD5E1B">
              <w:t>3700</w:t>
            </w:r>
          </w:p>
        </w:tc>
        <w:tc>
          <w:tcPr>
            <w:tcW w:w="1560" w:type="dxa"/>
          </w:tcPr>
          <w:p w14:paraId="148F397B" w14:textId="567E87E5" w:rsidR="002C74D8" w:rsidRDefault="002C74D8" w:rsidP="00047DBF">
            <w:pPr>
              <w:pStyle w:val="NoSpacing"/>
              <w:spacing w:line="360" w:lineRule="auto"/>
            </w:pPr>
            <w:r w:rsidRPr="00CD5E1B">
              <w:t>34.86988211</w:t>
            </w:r>
          </w:p>
        </w:tc>
        <w:tc>
          <w:tcPr>
            <w:tcW w:w="1560" w:type="dxa"/>
          </w:tcPr>
          <w:p w14:paraId="559CEEB0" w14:textId="0B3BD88D" w:rsidR="002C74D8" w:rsidRDefault="002C74D8" w:rsidP="00047DBF">
            <w:pPr>
              <w:pStyle w:val="NoSpacing"/>
              <w:spacing w:line="360" w:lineRule="auto"/>
            </w:pPr>
            <w:r w:rsidRPr="00CD5E1B">
              <w:t>3.728536129</w:t>
            </w:r>
          </w:p>
        </w:tc>
        <w:tc>
          <w:tcPr>
            <w:tcW w:w="1560" w:type="dxa"/>
          </w:tcPr>
          <w:p w14:paraId="007DA8F6" w14:textId="24CE5BA8" w:rsidR="002C74D8" w:rsidRDefault="002C74D8" w:rsidP="00047DBF">
            <w:pPr>
              <w:pStyle w:val="NoSpacing"/>
              <w:spacing w:line="360" w:lineRule="auto"/>
            </w:pPr>
            <w:r w:rsidRPr="00CD5E1B">
              <w:t>58.29726315</w:t>
            </w:r>
          </w:p>
        </w:tc>
        <w:tc>
          <w:tcPr>
            <w:tcW w:w="1560" w:type="dxa"/>
          </w:tcPr>
          <w:p w14:paraId="6FC7A2BB" w14:textId="3FEECB01" w:rsidR="002C74D8" w:rsidRDefault="002C74D8" w:rsidP="00047DBF">
            <w:pPr>
              <w:pStyle w:val="NoSpacing"/>
              <w:spacing w:line="360" w:lineRule="auto"/>
            </w:pPr>
            <w:r w:rsidRPr="00CD5E1B">
              <w:t>3.999593973</w:t>
            </w:r>
          </w:p>
        </w:tc>
        <w:tc>
          <w:tcPr>
            <w:tcW w:w="1560" w:type="dxa"/>
          </w:tcPr>
          <w:p w14:paraId="58BAD712" w14:textId="46EEC13A" w:rsidR="002C74D8" w:rsidRDefault="002C74D8" w:rsidP="00047DBF">
            <w:pPr>
              <w:pStyle w:val="NoSpacing"/>
              <w:spacing w:line="360" w:lineRule="auto"/>
            </w:pPr>
            <w:r w:rsidRPr="00CD5E1B">
              <w:t>716.939121</w:t>
            </w:r>
          </w:p>
        </w:tc>
      </w:tr>
      <w:tr w:rsidR="002C74D8" w14:paraId="23A614F3" w14:textId="77777777" w:rsidTr="006B13AE">
        <w:tc>
          <w:tcPr>
            <w:tcW w:w="1560" w:type="dxa"/>
          </w:tcPr>
          <w:p w14:paraId="4397FEAB" w14:textId="17AB3BC1" w:rsidR="002C74D8" w:rsidRDefault="002C74D8" w:rsidP="00047DBF">
            <w:pPr>
              <w:pStyle w:val="NoSpacing"/>
              <w:spacing w:line="360" w:lineRule="auto"/>
            </w:pPr>
            <w:r w:rsidRPr="00CD5E1B">
              <w:t>3800</w:t>
            </w:r>
          </w:p>
        </w:tc>
        <w:tc>
          <w:tcPr>
            <w:tcW w:w="1560" w:type="dxa"/>
          </w:tcPr>
          <w:p w14:paraId="3911BEE9" w14:textId="2BA30B1E" w:rsidR="002C74D8" w:rsidRDefault="002C74D8" w:rsidP="00047DBF">
            <w:pPr>
              <w:pStyle w:val="NoSpacing"/>
              <w:spacing w:line="360" w:lineRule="auto"/>
            </w:pPr>
            <w:r w:rsidRPr="00CD5E1B">
              <w:t>35.60413408</w:t>
            </w:r>
          </w:p>
        </w:tc>
        <w:tc>
          <w:tcPr>
            <w:tcW w:w="1560" w:type="dxa"/>
          </w:tcPr>
          <w:p w14:paraId="78D5D3D9" w14:textId="55B2387E" w:rsidR="002C74D8" w:rsidRDefault="002C74D8" w:rsidP="00047DBF">
            <w:pPr>
              <w:pStyle w:val="NoSpacing"/>
              <w:spacing w:line="360" w:lineRule="auto"/>
            </w:pPr>
            <w:r w:rsidRPr="00CD5E1B">
              <w:t>3.853372812</w:t>
            </w:r>
          </w:p>
        </w:tc>
        <w:tc>
          <w:tcPr>
            <w:tcW w:w="1560" w:type="dxa"/>
          </w:tcPr>
          <w:p w14:paraId="3E2D188E" w14:textId="526520AB" w:rsidR="002C74D8" w:rsidRDefault="002C74D8" w:rsidP="00047DBF">
            <w:pPr>
              <w:pStyle w:val="NoSpacing"/>
              <w:spacing w:line="360" w:lineRule="auto"/>
            </w:pPr>
            <w:r w:rsidRPr="00CD5E1B">
              <w:t>63.3768971</w:t>
            </w:r>
          </w:p>
        </w:tc>
        <w:tc>
          <w:tcPr>
            <w:tcW w:w="1560" w:type="dxa"/>
          </w:tcPr>
          <w:p w14:paraId="6313C8A4" w14:textId="69587654" w:rsidR="002C74D8" w:rsidRDefault="002C74D8" w:rsidP="00047DBF">
            <w:pPr>
              <w:pStyle w:val="NoSpacing"/>
              <w:spacing w:line="360" w:lineRule="auto"/>
            </w:pPr>
            <w:r w:rsidRPr="00CD5E1B">
              <w:t>3.971475124</w:t>
            </w:r>
          </w:p>
        </w:tc>
        <w:tc>
          <w:tcPr>
            <w:tcW w:w="1560" w:type="dxa"/>
          </w:tcPr>
          <w:p w14:paraId="0905193E" w14:textId="01C06570" w:rsidR="002C74D8" w:rsidRDefault="002C74D8" w:rsidP="00047DBF">
            <w:pPr>
              <w:pStyle w:val="NoSpacing"/>
              <w:spacing w:line="360" w:lineRule="auto"/>
            </w:pPr>
            <w:r w:rsidRPr="00CD5E1B">
              <w:t>721.0257149</w:t>
            </w:r>
          </w:p>
        </w:tc>
      </w:tr>
      <w:tr w:rsidR="002C74D8" w14:paraId="26044C69" w14:textId="77777777" w:rsidTr="006B13AE">
        <w:tc>
          <w:tcPr>
            <w:tcW w:w="1560" w:type="dxa"/>
          </w:tcPr>
          <w:p w14:paraId="357E754F" w14:textId="1947A7A7" w:rsidR="002C74D8" w:rsidRDefault="002C74D8" w:rsidP="00047DBF">
            <w:pPr>
              <w:pStyle w:val="NoSpacing"/>
              <w:spacing w:line="360" w:lineRule="auto"/>
            </w:pPr>
            <w:r w:rsidRPr="00CD5E1B">
              <w:t>3900</w:t>
            </w:r>
          </w:p>
        </w:tc>
        <w:tc>
          <w:tcPr>
            <w:tcW w:w="1560" w:type="dxa"/>
          </w:tcPr>
          <w:p w14:paraId="4F673908" w14:textId="6BB079F0" w:rsidR="002C74D8" w:rsidRDefault="002C74D8" w:rsidP="00047DBF">
            <w:pPr>
              <w:pStyle w:val="NoSpacing"/>
              <w:spacing w:line="360" w:lineRule="auto"/>
            </w:pPr>
            <w:r w:rsidRPr="00CD5E1B">
              <w:t>34.85610509</w:t>
            </w:r>
          </w:p>
        </w:tc>
        <w:tc>
          <w:tcPr>
            <w:tcW w:w="1560" w:type="dxa"/>
          </w:tcPr>
          <w:p w14:paraId="4603BFDF" w14:textId="5A0CBCC5" w:rsidR="002C74D8" w:rsidRDefault="002C74D8" w:rsidP="00047DBF">
            <w:pPr>
              <w:pStyle w:val="NoSpacing"/>
              <w:spacing w:line="360" w:lineRule="auto"/>
            </w:pPr>
            <w:r w:rsidRPr="00CD5E1B">
              <w:t>3.770243168</w:t>
            </w:r>
          </w:p>
        </w:tc>
        <w:tc>
          <w:tcPr>
            <w:tcW w:w="1560" w:type="dxa"/>
          </w:tcPr>
          <w:p w14:paraId="18E4B14B" w14:textId="240473D5" w:rsidR="002C74D8" w:rsidRDefault="002C74D8" w:rsidP="00047DBF">
            <w:pPr>
              <w:pStyle w:val="NoSpacing"/>
              <w:spacing w:line="360" w:lineRule="auto"/>
            </w:pPr>
            <w:r w:rsidRPr="00CD5E1B">
              <w:t>64.4227891</w:t>
            </w:r>
          </w:p>
        </w:tc>
        <w:tc>
          <w:tcPr>
            <w:tcW w:w="1560" w:type="dxa"/>
          </w:tcPr>
          <w:p w14:paraId="18725793" w14:textId="7A38F1D4" w:rsidR="002C74D8" w:rsidRDefault="002C74D8" w:rsidP="00047DBF">
            <w:pPr>
              <w:pStyle w:val="NoSpacing"/>
              <w:spacing w:line="360" w:lineRule="auto"/>
            </w:pPr>
            <w:r w:rsidRPr="00CD5E1B">
              <w:t>3.950376272</w:t>
            </w:r>
          </w:p>
        </w:tc>
        <w:tc>
          <w:tcPr>
            <w:tcW w:w="1560" w:type="dxa"/>
          </w:tcPr>
          <w:p w14:paraId="75966742" w14:textId="75A23BBD" w:rsidR="002C74D8" w:rsidRDefault="002C74D8" w:rsidP="00047DBF">
            <w:pPr>
              <w:pStyle w:val="NoSpacing"/>
              <w:spacing w:line="360" w:lineRule="auto"/>
            </w:pPr>
            <w:r w:rsidRPr="00CD5E1B">
              <w:t>754.906004</w:t>
            </w:r>
          </w:p>
        </w:tc>
      </w:tr>
      <w:tr w:rsidR="002C74D8" w14:paraId="5E9F6055" w14:textId="77777777" w:rsidTr="006B13AE">
        <w:tc>
          <w:tcPr>
            <w:tcW w:w="1560" w:type="dxa"/>
          </w:tcPr>
          <w:p w14:paraId="0DF40E52" w14:textId="3E413B97" w:rsidR="002C74D8" w:rsidRDefault="002C74D8" w:rsidP="00047DBF">
            <w:pPr>
              <w:pStyle w:val="NoSpacing"/>
              <w:spacing w:line="360" w:lineRule="auto"/>
            </w:pPr>
            <w:r w:rsidRPr="00CD5E1B">
              <w:t>4000</w:t>
            </w:r>
          </w:p>
        </w:tc>
        <w:tc>
          <w:tcPr>
            <w:tcW w:w="1560" w:type="dxa"/>
          </w:tcPr>
          <w:p w14:paraId="66D61FC7" w14:textId="49072DAF" w:rsidR="002C74D8" w:rsidRDefault="002C74D8" w:rsidP="00047DBF">
            <w:pPr>
              <w:pStyle w:val="NoSpacing"/>
              <w:spacing w:line="360" w:lineRule="auto"/>
            </w:pPr>
            <w:r w:rsidRPr="00CD5E1B">
              <w:t>34.73978376</w:t>
            </w:r>
          </w:p>
        </w:tc>
        <w:tc>
          <w:tcPr>
            <w:tcW w:w="1560" w:type="dxa"/>
          </w:tcPr>
          <w:p w14:paraId="3F8DF3C7" w14:textId="7894CBDA" w:rsidR="002C74D8" w:rsidRDefault="002C74D8" w:rsidP="00047DBF">
            <w:pPr>
              <w:pStyle w:val="NoSpacing"/>
              <w:spacing w:line="360" w:lineRule="auto"/>
            </w:pPr>
            <w:r w:rsidRPr="00CD5E1B">
              <w:t>3.616067171</w:t>
            </w:r>
          </w:p>
        </w:tc>
        <w:tc>
          <w:tcPr>
            <w:tcW w:w="1560" w:type="dxa"/>
          </w:tcPr>
          <w:p w14:paraId="43CDF501" w14:textId="3DA51E5B" w:rsidR="002C74D8" w:rsidRDefault="002C74D8" w:rsidP="00047DBF">
            <w:pPr>
              <w:pStyle w:val="NoSpacing"/>
              <w:spacing w:line="360" w:lineRule="auto"/>
            </w:pPr>
            <w:r w:rsidRPr="00CD5E1B">
              <w:t>63.72983575</w:t>
            </w:r>
          </w:p>
        </w:tc>
        <w:tc>
          <w:tcPr>
            <w:tcW w:w="1560" w:type="dxa"/>
          </w:tcPr>
          <w:p w14:paraId="4F3D0DCA" w14:textId="0EE786EC" w:rsidR="002C74D8" w:rsidRDefault="002C74D8" w:rsidP="00047DBF">
            <w:pPr>
              <w:pStyle w:val="NoSpacing"/>
              <w:spacing w:line="360" w:lineRule="auto"/>
            </w:pPr>
            <w:r w:rsidRPr="00CD5E1B">
              <w:t>3.9523561</w:t>
            </w:r>
          </w:p>
        </w:tc>
        <w:tc>
          <w:tcPr>
            <w:tcW w:w="1560" w:type="dxa"/>
          </w:tcPr>
          <w:p w14:paraId="7446E3D5" w14:textId="632FD7A3" w:rsidR="002C74D8" w:rsidRDefault="002C74D8" w:rsidP="00047DBF">
            <w:pPr>
              <w:pStyle w:val="NoSpacing"/>
              <w:spacing w:line="360" w:lineRule="auto"/>
            </w:pPr>
            <w:r w:rsidRPr="00CD5E1B">
              <w:t>756.9659011</w:t>
            </w:r>
          </w:p>
        </w:tc>
      </w:tr>
      <w:tr w:rsidR="002C74D8" w14:paraId="7FBA8EDE" w14:textId="77777777" w:rsidTr="006B13AE">
        <w:tc>
          <w:tcPr>
            <w:tcW w:w="1560" w:type="dxa"/>
          </w:tcPr>
          <w:p w14:paraId="233F83C2" w14:textId="1EE3DCEE" w:rsidR="002C74D8" w:rsidRDefault="002C74D8" w:rsidP="00047DBF">
            <w:pPr>
              <w:pStyle w:val="NoSpacing"/>
              <w:spacing w:line="360" w:lineRule="auto"/>
            </w:pPr>
            <w:r w:rsidRPr="00CD5E1B">
              <w:t>4100</w:t>
            </w:r>
          </w:p>
        </w:tc>
        <w:tc>
          <w:tcPr>
            <w:tcW w:w="1560" w:type="dxa"/>
          </w:tcPr>
          <w:p w14:paraId="56AE6C03" w14:textId="47549453" w:rsidR="002C74D8" w:rsidRDefault="002C74D8" w:rsidP="00047DBF">
            <w:pPr>
              <w:pStyle w:val="NoSpacing"/>
              <w:spacing w:line="360" w:lineRule="auto"/>
            </w:pPr>
            <w:r w:rsidRPr="00CD5E1B">
              <w:t>34.72175217</w:t>
            </w:r>
          </w:p>
        </w:tc>
        <w:tc>
          <w:tcPr>
            <w:tcW w:w="1560" w:type="dxa"/>
          </w:tcPr>
          <w:p w14:paraId="7C729451" w14:textId="14F58327" w:rsidR="002C74D8" w:rsidRDefault="002C74D8" w:rsidP="00047DBF">
            <w:pPr>
              <w:pStyle w:val="NoSpacing"/>
              <w:spacing w:line="360" w:lineRule="auto"/>
            </w:pPr>
            <w:r w:rsidRPr="00CD5E1B">
              <w:t>3.62292695</w:t>
            </w:r>
          </w:p>
        </w:tc>
        <w:tc>
          <w:tcPr>
            <w:tcW w:w="1560" w:type="dxa"/>
          </w:tcPr>
          <w:p w14:paraId="52B0D079" w14:textId="264696DF" w:rsidR="002C74D8" w:rsidRDefault="002C74D8" w:rsidP="00047DBF">
            <w:pPr>
              <w:pStyle w:val="NoSpacing"/>
              <w:spacing w:line="360" w:lineRule="auto"/>
            </w:pPr>
            <w:r w:rsidRPr="00CD5E1B">
              <w:t>63.14247298</w:t>
            </w:r>
          </w:p>
        </w:tc>
        <w:tc>
          <w:tcPr>
            <w:tcW w:w="1560" w:type="dxa"/>
          </w:tcPr>
          <w:p w14:paraId="643AA545" w14:textId="6BC287F0" w:rsidR="002C74D8" w:rsidRDefault="002C74D8" w:rsidP="00047DBF">
            <w:pPr>
              <w:pStyle w:val="NoSpacing"/>
              <w:spacing w:line="360" w:lineRule="auto"/>
            </w:pPr>
            <w:r w:rsidRPr="00CD5E1B">
              <w:t>3.965316057</w:t>
            </w:r>
          </w:p>
        </w:tc>
        <w:tc>
          <w:tcPr>
            <w:tcW w:w="1560" w:type="dxa"/>
          </w:tcPr>
          <w:p w14:paraId="38E336D0" w14:textId="20E5E29F" w:rsidR="002C74D8" w:rsidRDefault="002C74D8" w:rsidP="00047DBF">
            <w:pPr>
              <w:pStyle w:val="NoSpacing"/>
              <w:spacing w:line="360" w:lineRule="auto"/>
            </w:pPr>
            <w:r w:rsidRPr="00CD5E1B">
              <w:t>712.736068</w:t>
            </w:r>
          </w:p>
        </w:tc>
      </w:tr>
      <w:tr w:rsidR="002C74D8" w14:paraId="486548ED" w14:textId="77777777" w:rsidTr="006B13AE">
        <w:tc>
          <w:tcPr>
            <w:tcW w:w="1560" w:type="dxa"/>
          </w:tcPr>
          <w:p w14:paraId="3307DB87" w14:textId="122FBF9F" w:rsidR="002C74D8" w:rsidRDefault="002C74D8" w:rsidP="00047DBF">
            <w:pPr>
              <w:pStyle w:val="NoSpacing"/>
              <w:spacing w:line="360" w:lineRule="auto"/>
            </w:pPr>
            <w:r w:rsidRPr="00CD5E1B">
              <w:t>4200</w:t>
            </w:r>
          </w:p>
        </w:tc>
        <w:tc>
          <w:tcPr>
            <w:tcW w:w="1560" w:type="dxa"/>
          </w:tcPr>
          <w:p w14:paraId="4F7D8DB4" w14:textId="6E7A1A16" w:rsidR="002C74D8" w:rsidRDefault="002C74D8" w:rsidP="00047DBF">
            <w:pPr>
              <w:pStyle w:val="NoSpacing"/>
              <w:spacing w:line="360" w:lineRule="auto"/>
            </w:pPr>
            <w:r w:rsidRPr="00CD5E1B">
              <w:t>34.75443697</w:t>
            </w:r>
          </w:p>
        </w:tc>
        <w:tc>
          <w:tcPr>
            <w:tcW w:w="1560" w:type="dxa"/>
          </w:tcPr>
          <w:p w14:paraId="1EB20D0E" w14:textId="20368581" w:rsidR="002C74D8" w:rsidRDefault="002C74D8" w:rsidP="00047DBF">
            <w:pPr>
              <w:pStyle w:val="NoSpacing"/>
              <w:spacing w:line="360" w:lineRule="auto"/>
            </w:pPr>
            <w:r w:rsidRPr="00CD5E1B">
              <w:t>3.969269991</w:t>
            </w:r>
          </w:p>
        </w:tc>
        <w:tc>
          <w:tcPr>
            <w:tcW w:w="1560" w:type="dxa"/>
          </w:tcPr>
          <w:p w14:paraId="2FABA3AF" w14:textId="00F421DA" w:rsidR="002C74D8" w:rsidRDefault="002C74D8" w:rsidP="00047DBF">
            <w:pPr>
              <w:pStyle w:val="NoSpacing"/>
              <w:spacing w:line="360" w:lineRule="auto"/>
            </w:pPr>
            <w:r w:rsidRPr="00CD5E1B">
              <w:t>60.87343502</w:t>
            </w:r>
          </w:p>
        </w:tc>
        <w:tc>
          <w:tcPr>
            <w:tcW w:w="1560" w:type="dxa"/>
          </w:tcPr>
          <w:p w14:paraId="66B342FE" w14:textId="54106B18" w:rsidR="002C74D8" w:rsidRDefault="002C74D8" w:rsidP="00047DBF">
            <w:pPr>
              <w:pStyle w:val="NoSpacing"/>
              <w:spacing w:line="360" w:lineRule="auto"/>
            </w:pPr>
            <w:r w:rsidRPr="00CD5E1B">
              <w:t>3.932665825</w:t>
            </w:r>
          </w:p>
        </w:tc>
        <w:tc>
          <w:tcPr>
            <w:tcW w:w="1560" w:type="dxa"/>
          </w:tcPr>
          <w:p w14:paraId="061E02FD" w14:textId="14E950B3" w:rsidR="002C74D8" w:rsidRDefault="002C74D8" w:rsidP="00047DBF">
            <w:pPr>
              <w:pStyle w:val="NoSpacing"/>
              <w:spacing w:line="360" w:lineRule="auto"/>
            </w:pPr>
            <w:r w:rsidRPr="00CD5E1B">
              <w:t>713.4003789</w:t>
            </w:r>
          </w:p>
        </w:tc>
      </w:tr>
      <w:tr w:rsidR="002C74D8" w14:paraId="0932D793" w14:textId="77777777" w:rsidTr="006B13AE">
        <w:tc>
          <w:tcPr>
            <w:tcW w:w="1560" w:type="dxa"/>
          </w:tcPr>
          <w:p w14:paraId="70AB7B98" w14:textId="32C1F779" w:rsidR="002C74D8" w:rsidRDefault="002C74D8" w:rsidP="00047DBF">
            <w:pPr>
              <w:pStyle w:val="NoSpacing"/>
              <w:spacing w:line="360" w:lineRule="auto"/>
            </w:pPr>
            <w:r w:rsidRPr="00CD5E1B">
              <w:t>4300</w:t>
            </w:r>
          </w:p>
        </w:tc>
        <w:tc>
          <w:tcPr>
            <w:tcW w:w="1560" w:type="dxa"/>
          </w:tcPr>
          <w:p w14:paraId="7DB16BB4" w14:textId="66209899" w:rsidR="002C74D8" w:rsidRDefault="002C74D8" w:rsidP="00047DBF">
            <w:pPr>
              <w:pStyle w:val="NoSpacing"/>
              <w:spacing w:line="360" w:lineRule="auto"/>
            </w:pPr>
            <w:r w:rsidRPr="00CD5E1B">
              <w:t>34.6889441</w:t>
            </w:r>
          </w:p>
        </w:tc>
        <w:tc>
          <w:tcPr>
            <w:tcW w:w="1560" w:type="dxa"/>
          </w:tcPr>
          <w:p w14:paraId="1A7DD167" w14:textId="70896BFA" w:rsidR="002C74D8" w:rsidRDefault="002C74D8" w:rsidP="00047DBF">
            <w:pPr>
              <w:pStyle w:val="NoSpacing"/>
              <w:spacing w:line="360" w:lineRule="auto"/>
            </w:pPr>
            <w:r w:rsidRPr="00CD5E1B">
              <w:t>3.708190918</w:t>
            </w:r>
          </w:p>
        </w:tc>
        <w:tc>
          <w:tcPr>
            <w:tcW w:w="1560" w:type="dxa"/>
          </w:tcPr>
          <w:p w14:paraId="67D71D61" w14:textId="1F9A8E60" w:rsidR="002C74D8" w:rsidRDefault="002C74D8" w:rsidP="00047DBF">
            <w:pPr>
              <w:pStyle w:val="NoSpacing"/>
              <w:spacing w:line="360" w:lineRule="auto"/>
            </w:pPr>
            <w:r w:rsidRPr="00CD5E1B">
              <w:t>56.85196495</w:t>
            </w:r>
          </w:p>
        </w:tc>
        <w:tc>
          <w:tcPr>
            <w:tcW w:w="1560" w:type="dxa"/>
          </w:tcPr>
          <w:p w14:paraId="428EFE96" w14:textId="5678E976" w:rsidR="002C74D8" w:rsidRDefault="002C74D8" w:rsidP="00047DBF">
            <w:pPr>
              <w:pStyle w:val="NoSpacing"/>
              <w:spacing w:line="360" w:lineRule="auto"/>
            </w:pPr>
            <w:r w:rsidRPr="00CD5E1B">
              <w:t>3.969374895</w:t>
            </w:r>
          </w:p>
        </w:tc>
        <w:tc>
          <w:tcPr>
            <w:tcW w:w="1560" w:type="dxa"/>
          </w:tcPr>
          <w:p w14:paraId="02C98CFF" w14:textId="77A136C5" w:rsidR="002C74D8" w:rsidRDefault="002C74D8" w:rsidP="00047DBF">
            <w:pPr>
              <w:pStyle w:val="NoSpacing"/>
              <w:spacing w:line="360" w:lineRule="auto"/>
            </w:pPr>
            <w:r w:rsidRPr="00CD5E1B">
              <w:t>713.6921852</w:t>
            </w:r>
          </w:p>
        </w:tc>
      </w:tr>
      <w:tr w:rsidR="002C74D8" w14:paraId="58BBBE89" w14:textId="77777777" w:rsidTr="006B13AE">
        <w:tc>
          <w:tcPr>
            <w:tcW w:w="1560" w:type="dxa"/>
          </w:tcPr>
          <w:p w14:paraId="7E84DA13" w14:textId="04731DD6" w:rsidR="002C74D8" w:rsidRDefault="002C74D8" w:rsidP="00047DBF">
            <w:pPr>
              <w:pStyle w:val="NoSpacing"/>
              <w:spacing w:line="360" w:lineRule="auto"/>
            </w:pPr>
            <w:r w:rsidRPr="00CD5E1B">
              <w:t>4400</w:t>
            </w:r>
          </w:p>
        </w:tc>
        <w:tc>
          <w:tcPr>
            <w:tcW w:w="1560" w:type="dxa"/>
          </w:tcPr>
          <w:p w14:paraId="49AEFA29" w14:textId="3DBD87E1" w:rsidR="002C74D8" w:rsidRDefault="002C74D8" w:rsidP="00047DBF">
            <w:pPr>
              <w:pStyle w:val="NoSpacing"/>
              <w:spacing w:line="360" w:lineRule="auto"/>
            </w:pPr>
            <w:r w:rsidRPr="00CD5E1B">
              <w:t>34.63854909</w:t>
            </w:r>
          </w:p>
        </w:tc>
        <w:tc>
          <w:tcPr>
            <w:tcW w:w="1560" w:type="dxa"/>
          </w:tcPr>
          <w:p w14:paraId="58BFDDC5" w14:textId="01788930" w:rsidR="002C74D8" w:rsidRDefault="002C74D8" w:rsidP="00047DBF">
            <w:pPr>
              <w:pStyle w:val="NoSpacing"/>
              <w:spacing w:line="360" w:lineRule="auto"/>
            </w:pPr>
            <w:r w:rsidRPr="00CD5E1B">
              <w:t>3.766145945</w:t>
            </w:r>
          </w:p>
        </w:tc>
        <w:tc>
          <w:tcPr>
            <w:tcW w:w="1560" w:type="dxa"/>
          </w:tcPr>
          <w:p w14:paraId="53ABB777" w14:textId="3F49DBDB" w:rsidR="002C74D8" w:rsidRDefault="002C74D8" w:rsidP="00047DBF">
            <w:pPr>
              <w:pStyle w:val="NoSpacing"/>
              <w:spacing w:line="360" w:lineRule="auto"/>
            </w:pPr>
            <w:r w:rsidRPr="00CD5E1B">
              <w:t>56.5027101</w:t>
            </w:r>
          </w:p>
        </w:tc>
        <w:tc>
          <w:tcPr>
            <w:tcW w:w="1560" w:type="dxa"/>
          </w:tcPr>
          <w:p w14:paraId="7DAA3575" w14:textId="5F04B9B9" w:rsidR="002C74D8" w:rsidRDefault="002C74D8" w:rsidP="00047DBF">
            <w:pPr>
              <w:pStyle w:val="NoSpacing"/>
              <w:spacing w:line="360" w:lineRule="auto"/>
            </w:pPr>
            <w:r w:rsidRPr="00CD5E1B">
              <w:t>4.000520945</w:t>
            </w:r>
          </w:p>
        </w:tc>
        <w:tc>
          <w:tcPr>
            <w:tcW w:w="1560" w:type="dxa"/>
          </w:tcPr>
          <w:p w14:paraId="05D1B28F" w14:textId="5355DD53" w:rsidR="002C74D8" w:rsidRDefault="002C74D8" w:rsidP="00047DBF">
            <w:pPr>
              <w:pStyle w:val="NoSpacing"/>
              <w:spacing w:line="360" w:lineRule="auto"/>
            </w:pPr>
            <w:r w:rsidRPr="00CD5E1B">
              <w:t>713.2438259</w:t>
            </w:r>
          </w:p>
        </w:tc>
      </w:tr>
      <w:tr w:rsidR="002C74D8" w14:paraId="52165193" w14:textId="77777777" w:rsidTr="006B13AE">
        <w:tc>
          <w:tcPr>
            <w:tcW w:w="1560" w:type="dxa"/>
          </w:tcPr>
          <w:p w14:paraId="35897C84" w14:textId="6BF0F33E" w:rsidR="002C74D8" w:rsidRDefault="002C74D8" w:rsidP="00047DBF">
            <w:pPr>
              <w:pStyle w:val="NoSpacing"/>
              <w:spacing w:line="360" w:lineRule="auto"/>
            </w:pPr>
            <w:r w:rsidRPr="00CD5E1B">
              <w:t>4500</w:t>
            </w:r>
          </w:p>
        </w:tc>
        <w:tc>
          <w:tcPr>
            <w:tcW w:w="1560" w:type="dxa"/>
          </w:tcPr>
          <w:p w14:paraId="767A9942" w14:textId="2EC8614A" w:rsidR="002C74D8" w:rsidRDefault="002C74D8" w:rsidP="00047DBF">
            <w:pPr>
              <w:pStyle w:val="NoSpacing"/>
              <w:spacing w:line="360" w:lineRule="auto"/>
            </w:pPr>
            <w:r w:rsidRPr="00CD5E1B">
              <w:t>34.71834493</w:t>
            </w:r>
          </w:p>
        </w:tc>
        <w:tc>
          <w:tcPr>
            <w:tcW w:w="1560" w:type="dxa"/>
          </w:tcPr>
          <w:p w14:paraId="585679DA" w14:textId="0AFE7D49" w:rsidR="002C74D8" w:rsidRDefault="002C74D8" w:rsidP="00047DBF">
            <w:pPr>
              <w:pStyle w:val="NoSpacing"/>
              <w:spacing w:line="360" w:lineRule="auto"/>
            </w:pPr>
            <w:r w:rsidRPr="00CD5E1B">
              <w:t>4.037469149</w:t>
            </w:r>
          </w:p>
        </w:tc>
        <w:tc>
          <w:tcPr>
            <w:tcW w:w="1560" w:type="dxa"/>
          </w:tcPr>
          <w:p w14:paraId="088D8A39" w14:textId="3F02A28E" w:rsidR="002C74D8" w:rsidRDefault="002C74D8" w:rsidP="00047DBF">
            <w:pPr>
              <w:pStyle w:val="NoSpacing"/>
              <w:spacing w:line="360" w:lineRule="auto"/>
            </w:pPr>
            <w:r w:rsidRPr="00CD5E1B">
              <w:t>56.80987072</w:t>
            </w:r>
          </w:p>
        </w:tc>
        <w:tc>
          <w:tcPr>
            <w:tcW w:w="1560" w:type="dxa"/>
          </w:tcPr>
          <w:p w14:paraId="38FC6102" w14:textId="4FCC7981" w:rsidR="002C74D8" w:rsidRDefault="002C74D8" w:rsidP="00047DBF">
            <w:pPr>
              <w:pStyle w:val="NoSpacing"/>
              <w:spacing w:line="360" w:lineRule="auto"/>
            </w:pPr>
            <w:r w:rsidRPr="00CD5E1B">
              <w:t>3.946408033</w:t>
            </w:r>
          </w:p>
        </w:tc>
        <w:tc>
          <w:tcPr>
            <w:tcW w:w="1560" w:type="dxa"/>
          </w:tcPr>
          <w:p w14:paraId="45225B53" w14:textId="725E1730" w:rsidR="002C74D8" w:rsidRDefault="002C74D8" w:rsidP="00047DBF">
            <w:pPr>
              <w:pStyle w:val="NoSpacing"/>
              <w:spacing w:line="360" w:lineRule="auto"/>
            </w:pPr>
            <w:r w:rsidRPr="00CD5E1B">
              <w:t>713.7064109</w:t>
            </w:r>
          </w:p>
        </w:tc>
      </w:tr>
      <w:tr w:rsidR="002C74D8" w14:paraId="24785886" w14:textId="77777777" w:rsidTr="006B13AE">
        <w:tc>
          <w:tcPr>
            <w:tcW w:w="1560" w:type="dxa"/>
          </w:tcPr>
          <w:p w14:paraId="3D4446C0" w14:textId="59776589" w:rsidR="002C74D8" w:rsidRDefault="002C74D8" w:rsidP="00047DBF">
            <w:pPr>
              <w:pStyle w:val="NoSpacing"/>
              <w:spacing w:line="360" w:lineRule="auto"/>
            </w:pPr>
            <w:r w:rsidRPr="00CD5E1B">
              <w:t>4600</w:t>
            </w:r>
          </w:p>
        </w:tc>
        <w:tc>
          <w:tcPr>
            <w:tcW w:w="1560" w:type="dxa"/>
          </w:tcPr>
          <w:p w14:paraId="7F5AFF20" w14:textId="2B66CBEC" w:rsidR="002C74D8" w:rsidRDefault="002C74D8" w:rsidP="00047DBF">
            <w:pPr>
              <w:pStyle w:val="NoSpacing"/>
              <w:spacing w:line="360" w:lineRule="auto"/>
            </w:pPr>
            <w:r w:rsidRPr="00CD5E1B">
              <w:t>34.61712503</w:t>
            </w:r>
          </w:p>
        </w:tc>
        <w:tc>
          <w:tcPr>
            <w:tcW w:w="1560" w:type="dxa"/>
          </w:tcPr>
          <w:p w14:paraId="60FA647C" w14:textId="0CA24267" w:rsidR="002C74D8" w:rsidRDefault="002C74D8" w:rsidP="00047DBF">
            <w:pPr>
              <w:pStyle w:val="NoSpacing"/>
              <w:spacing w:line="360" w:lineRule="auto"/>
            </w:pPr>
            <w:r w:rsidRPr="00CD5E1B">
              <w:t>3.885704041</w:t>
            </w:r>
          </w:p>
        </w:tc>
        <w:tc>
          <w:tcPr>
            <w:tcW w:w="1560" w:type="dxa"/>
          </w:tcPr>
          <w:p w14:paraId="00EDDE9D" w14:textId="156DF08C" w:rsidR="002C74D8" w:rsidRDefault="002C74D8" w:rsidP="00047DBF">
            <w:pPr>
              <w:pStyle w:val="NoSpacing"/>
              <w:spacing w:line="360" w:lineRule="auto"/>
            </w:pPr>
            <w:r w:rsidRPr="00CD5E1B">
              <w:t>55.02467823</w:t>
            </w:r>
          </w:p>
        </w:tc>
        <w:tc>
          <w:tcPr>
            <w:tcW w:w="1560" w:type="dxa"/>
          </w:tcPr>
          <w:p w14:paraId="4081E049" w14:textId="05E1A171" w:rsidR="002C74D8" w:rsidRDefault="002C74D8" w:rsidP="00047DBF">
            <w:pPr>
              <w:pStyle w:val="NoSpacing"/>
              <w:spacing w:line="360" w:lineRule="auto"/>
            </w:pPr>
            <w:r w:rsidRPr="00CD5E1B">
              <w:t>4.004537821</w:t>
            </w:r>
          </w:p>
        </w:tc>
        <w:tc>
          <w:tcPr>
            <w:tcW w:w="1560" w:type="dxa"/>
          </w:tcPr>
          <w:p w14:paraId="518633A6" w14:textId="3BFB18DC" w:rsidR="002C74D8" w:rsidRDefault="002C74D8" w:rsidP="00047DBF">
            <w:pPr>
              <w:pStyle w:val="NoSpacing"/>
              <w:spacing w:line="360" w:lineRule="auto"/>
            </w:pPr>
            <w:r w:rsidRPr="00CD5E1B">
              <w:t>714.096406</w:t>
            </w:r>
          </w:p>
        </w:tc>
      </w:tr>
      <w:tr w:rsidR="002C74D8" w14:paraId="5CC91A57" w14:textId="77777777" w:rsidTr="006B13AE">
        <w:tc>
          <w:tcPr>
            <w:tcW w:w="1560" w:type="dxa"/>
          </w:tcPr>
          <w:p w14:paraId="37E8D1C4" w14:textId="2685289A" w:rsidR="002C74D8" w:rsidRDefault="002C74D8" w:rsidP="00047DBF">
            <w:pPr>
              <w:pStyle w:val="NoSpacing"/>
              <w:spacing w:line="360" w:lineRule="auto"/>
            </w:pPr>
            <w:r w:rsidRPr="00CD5E1B">
              <w:t>4700</w:t>
            </w:r>
          </w:p>
        </w:tc>
        <w:tc>
          <w:tcPr>
            <w:tcW w:w="1560" w:type="dxa"/>
          </w:tcPr>
          <w:p w14:paraId="79C411CF" w14:textId="307D7D13" w:rsidR="002C74D8" w:rsidRDefault="002C74D8" w:rsidP="00047DBF">
            <w:pPr>
              <w:pStyle w:val="NoSpacing"/>
              <w:spacing w:line="360" w:lineRule="auto"/>
            </w:pPr>
            <w:r w:rsidRPr="00CD5E1B">
              <w:t>34.90109587</w:t>
            </w:r>
          </w:p>
        </w:tc>
        <w:tc>
          <w:tcPr>
            <w:tcW w:w="1560" w:type="dxa"/>
          </w:tcPr>
          <w:p w14:paraId="71EC2895" w14:textId="3BE2FEAF" w:rsidR="002C74D8" w:rsidRDefault="002C74D8" w:rsidP="00047DBF">
            <w:pPr>
              <w:pStyle w:val="NoSpacing"/>
              <w:spacing w:line="360" w:lineRule="auto"/>
            </w:pPr>
            <w:r w:rsidRPr="00CD5E1B">
              <w:t>3.82043314</w:t>
            </w:r>
          </w:p>
        </w:tc>
        <w:tc>
          <w:tcPr>
            <w:tcW w:w="1560" w:type="dxa"/>
          </w:tcPr>
          <w:p w14:paraId="0BDDDC09" w14:textId="60369C51" w:rsidR="002C74D8" w:rsidRDefault="002C74D8" w:rsidP="00047DBF">
            <w:pPr>
              <w:pStyle w:val="NoSpacing"/>
              <w:spacing w:line="360" w:lineRule="auto"/>
            </w:pPr>
            <w:r w:rsidRPr="00CD5E1B">
              <w:t>56.53544235</w:t>
            </w:r>
          </w:p>
        </w:tc>
        <w:tc>
          <w:tcPr>
            <w:tcW w:w="1560" w:type="dxa"/>
          </w:tcPr>
          <w:p w14:paraId="594EFB24" w14:textId="6DDE6CA9" w:rsidR="002C74D8" w:rsidRDefault="002C74D8" w:rsidP="00047DBF">
            <w:pPr>
              <w:pStyle w:val="NoSpacing"/>
              <w:spacing w:line="360" w:lineRule="auto"/>
            </w:pPr>
            <w:r w:rsidRPr="00CD5E1B">
              <w:t>3.733859777</w:t>
            </w:r>
          </w:p>
        </w:tc>
        <w:tc>
          <w:tcPr>
            <w:tcW w:w="1560" w:type="dxa"/>
          </w:tcPr>
          <w:p w14:paraId="460584EC" w14:textId="08FB71A1" w:rsidR="002C74D8" w:rsidRDefault="002C74D8" w:rsidP="00047DBF">
            <w:pPr>
              <w:pStyle w:val="NoSpacing"/>
              <w:spacing w:line="360" w:lineRule="auto"/>
            </w:pPr>
            <w:r w:rsidRPr="00CD5E1B">
              <w:t>712.7653639</w:t>
            </w:r>
          </w:p>
        </w:tc>
      </w:tr>
      <w:tr w:rsidR="002C74D8" w14:paraId="6F4DC126" w14:textId="77777777" w:rsidTr="006B13AE">
        <w:tc>
          <w:tcPr>
            <w:tcW w:w="1560" w:type="dxa"/>
          </w:tcPr>
          <w:p w14:paraId="2A0455D2" w14:textId="6E80AC9B" w:rsidR="002C74D8" w:rsidRDefault="002C74D8" w:rsidP="00047DBF">
            <w:pPr>
              <w:pStyle w:val="NoSpacing"/>
              <w:spacing w:line="360" w:lineRule="auto"/>
            </w:pPr>
            <w:r w:rsidRPr="00CD5E1B">
              <w:t>4800</w:t>
            </w:r>
          </w:p>
        </w:tc>
        <w:tc>
          <w:tcPr>
            <w:tcW w:w="1560" w:type="dxa"/>
          </w:tcPr>
          <w:p w14:paraId="035D2771" w14:textId="6C16E649" w:rsidR="002C74D8" w:rsidRDefault="002C74D8" w:rsidP="00047DBF">
            <w:pPr>
              <w:pStyle w:val="NoSpacing"/>
              <w:spacing w:line="360" w:lineRule="auto"/>
            </w:pPr>
            <w:r w:rsidRPr="00CD5E1B">
              <w:t>34.93319106</w:t>
            </w:r>
          </w:p>
        </w:tc>
        <w:tc>
          <w:tcPr>
            <w:tcW w:w="1560" w:type="dxa"/>
          </w:tcPr>
          <w:p w14:paraId="27BEDED6" w14:textId="5DCDCD33" w:rsidR="002C74D8" w:rsidRDefault="002C74D8" w:rsidP="00047DBF">
            <w:pPr>
              <w:pStyle w:val="NoSpacing"/>
              <w:spacing w:line="360" w:lineRule="auto"/>
            </w:pPr>
            <w:r w:rsidRPr="00CD5E1B">
              <w:t>3.691066027</w:t>
            </w:r>
          </w:p>
        </w:tc>
        <w:tc>
          <w:tcPr>
            <w:tcW w:w="1560" w:type="dxa"/>
          </w:tcPr>
          <w:p w14:paraId="607787D7" w14:textId="0923A0D0" w:rsidR="002C74D8" w:rsidRDefault="002C74D8" w:rsidP="00047DBF">
            <w:pPr>
              <w:pStyle w:val="NoSpacing"/>
              <w:spacing w:line="360" w:lineRule="auto"/>
            </w:pPr>
            <w:r w:rsidRPr="00CD5E1B">
              <w:t>56.81591392</w:t>
            </w:r>
          </w:p>
        </w:tc>
        <w:tc>
          <w:tcPr>
            <w:tcW w:w="1560" w:type="dxa"/>
          </w:tcPr>
          <w:p w14:paraId="64A3239C" w14:textId="55ACE5C3" w:rsidR="002C74D8" w:rsidRDefault="002C74D8" w:rsidP="00047DBF">
            <w:pPr>
              <w:pStyle w:val="NoSpacing"/>
              <w:spacing w:line="360" w:lineRule="auto"/>
            </w:pPr>
            <w:r w:rsidRPr="00CD5E1B">
              <w:t>3.700518847</w:t>
            </w:r>
          </w:p>
        </w:tc>
        <w:tc>
          <w:tcPr>
            <w:tcW w:w="1560" w:type="dxa"/>
          </w:tcPr>
          <w:p w14:paraId="619A1613" w14:textId="64F7567C" w:rsidR="002C74D8" w:rsidRDefault="002C74D8" w:rsidP="00047DBF">
            <w:pPr>
              <w:pStyle w:val="NoSpacing"/>
              <w:spacing w:line="360" w:lineRule="auto"/>
            </w:pPr>
            <w:r w:rsidRPr="00CD5E1B">
              <w:t>713.1198988</w:t>
            </w:r>
          </w:p>
        </w:tc>
      </w:tr>
      <w:tr w:rsidR="002C74D8" w14:paraId="40A9800F" w14:textId="77777777" w:rsidTr="006B13AE">
        <w:tc>
          <w:tcPr>
            <w:tcW w:w="1560" w:type="dxa"/>
          </w:tcPr>
          <w:p w14:paraId="14F7BE60" w14:textId="2CCBF90D" w:rsidR="002C74D8" w:rsidRDefault="002C74D8" w:rsidP="00047DBF">
            <w:pPr>
              <w:pStyle w:val="NoSpacing"/>
              <w:spacing w:line="360" w:lineRule="auto"/>
            </w:pPr>
            <w:r w:rsidRPr="00CD5E1B">
              <w:t>4900</w:t>
            </w:r>
          </w:p>
        </w:tc>
        <w:tc>
          <w:tcPr>
            <w:tcW w:w="1560" w:type="dxa"/>
          </w:tcPr>
          <w:p w14:paraId="7F4F2E2E" w14:textId="26E0BB5F" w:rsidR="002C74D8" w:rsidRDefault="002C74D8" w:rsidP="00047DBF">
            <w:pPr>
              <w:pStyle w:val="NoSpacing"/>
              <w:spacing w:line="360" w:lineRule="auto"/>
            </w:pPr>
            <w:r w:rsidRPr="00CD5E1B">
              <w:t>34.95742893</w:t>
            </w:r>
          </w:p>
        </w:tc>
        <w:tc>
          <w:tcPr>
            <w:tcW w:w="1560" w:type="dxa"/>
          </w:tcPr>
          <w:p w14:paraId="1BAB9B97" w14:textId="6DB46B01" w:rsidR="002C74D8" w:rsidRDefault="002C74D8" w:rsidP="00047DBF">
            <w:pPr>
              <w:pStyle w:val="NoSpacing"/>
              <w:spacing w:line="360" w:lineRule="auto"/>
            </w:pPr>
            <w:r w:rsidRPr="00CD5E1B">
              <w:t>3.65775609</w:t>
            </w:r>
          </w:p>
        </w:tc>
        <w:tc>
          <w:tcPr>
            <w:tcW w:w="1560" w:type="dxa"/>
          </w:tcPr>
          <w:p w14:paraId="217CB385" w14:textId="0B3A7430" w:rsidR="002C74D8" w:rsidRDefault="002C74D8" w:rsidP="00047DBF">
            <w:pPr>
              <w:pStyle w:val="NoSpacing"/>
              <w:spacing w:line="360" w:lineRule="auto"/>
            </w:pPr>
            <w:r w:rsidRPr="00CD5E1B">
              <w:t>59.53966475</w:t>
            </w:r>
          </w:p>
        </w:tc>
        <w:tc>
          <w:tcPr>
            <w:tcW w:w="1560" w:type="dxa"/>
          </w:tcPr>
          <w:p w14:paraId="47FFA99E" w14:textId="6A3AE5A2" w:rsidR="002C74D8" w:rsidRDefault="002C74D8" w:rsidP="00047DBF">
            <w:pPr>
              <w:pStyle w:val="NoSpacing"/>
              <w:spacing w:line="360" w:lineRule="auto"/>
            </w:pPr>
            <w:r w:rsidRPr="00CD5E1B">
              <w:t>3.975763083</w:t>
            </w:r>
          </w:p>
        </w:tc>
        <w:tc>
          <w:tcPr>
            <w:tcW w:w="1560" w:type="dxa"/>
          </w:tcPr>
          <w:p w14:paraId="361AE3FF" w14:textId="70887055" w:rsidR="002C74D8" w:rsidRDefault="002C74D8" w:rsidP="00047DBF">
            <w:pPr>
              <w:pStyle w:val="NoSpacing"/>
              <w:spacing w:line="360" w:lineRule="auto"/>
            </w:pPr>
            <w:r w:rsidRPr="00CD5E1B">
              <w:t>716.5449371</w:t>
            </w:r>
          </w:p>
        </w:tc>
      </w:tr>
      <w:tr w:rsidR="002C74D8" w14:paraId="38971107" w14:textId="77777777" w:rsidTr="006B13AE">
        <w:tc>
          <w:tcPr>
            <w:tcW w:w="1560" w:type="dxa"/>
          </w:tcPr>
          <w:p w14:paraId="41A291CC" w14:textId="6BBA8B33" w:rsidR="002C74D8" w:rsidRDefault="002C74D8" w:rsidP="00047DBF">
            <w:pPr>
              <w:pStyle w:val="NoSpacing"/>
              <w:spacing w:line="360" w:lineRule="auto"/>
            </w:pPr>
            <w:r w:rsidRPr="00CD5E1B">
              <w:t>5000</w:t>
            </w:r>
          </w:p>
        </w:tc>
        <w:tc>
          <w:tcPr>
            <w:tcW w:w="1560" w:type="dxa"/>
          </w:tcPr>
          <w:p w14:paraId="14C00A7D" w14:textId="045BB72A" w:rsidR="002C74D8" w:rsidRDefault="002C74D8" w:rsidP="00047DBF">
            <w:pPr>
              <w:pStyle w:val="NoSpacing"/>
              <w:spacing w:line="360" w:lineRule="auto"/>
            </w:pPr>
            <w:r w:rsidRPr="00CD5E1B">
              <w:t>34.86180305</w:t>
            </w:r>
          </w:p>
        </w:tc>
        <w:tc>
          <w:tcPr>
            <w:tcW w:w="1560" w:type="dxa"/>
          </w:tcPr>
          <w:p w14:paraId="265F2CE9" w14:textId="6FCF5CB9" w:rsidR="002C74D8" w:rsidRDefault="002C74D8" w:rsidP="00047DBF">
            <w:pPr>
              <w:pStyle w:val="NoSpacing"/>
              <w:spacing w:line="360" w:lineRule="auto"/>
            </w:pPr>
            <w:r w:rsidRPr="00CD5E1B">
              <w:t>3.567481041</w:t>
            </w:r>
          </w:p>
        </w:tc>
        <w:tc>
          <w:tcPr>
            <w:tcW w:w="1560" w:type="dxa"/>
          </w:tcPr>
          <w:p w14:paraId="2C4AB5C5" w14:textId="064A5F3A" w:rsidR="002C74D8" w:rsidRDefault="002C74D8" w:rsidP="00047DBF">
            <w:pPr>
              <w:pStyle w:val="NoSpacing"/>
              <w:spacing w:line="360" w:lineRule="auto"/>
            </w:pPr>
            <w:r w:rsidRPr="00CD5E1B">
              <w:t>56.77645206</w:t>
            </w:r>
          </w:p>
        </w:tc>
        <w:tc>
          <w:tcPr>
            <w:tcW w:w="1560" w:type="dxa"/>
          </w:tcPr>
          <w:p w14:paraId="492C1936" w14:textId="586C2158" w:rsidR="002C74D8" w:rsidRDefault="002C74D8" w:rsidP="00047DBF">
            <w:pPr>
              <w:pStyle w:val="NoSpacing"/>
              <w:spacing w:line="360" w:lineRule="auto"/>
            </w:pPr>
            <w:r w:rsidRPr="00CD5E1B">
              <w:t>3.996060848</w:t>
            </w:r>
          </w:p>
        </w:tc>
        <w:tc>
          <w:tcPr>
            <w:tcW w:w="1560" w:type="dxa"/>
          </w:tcPr>
          <w:p w14:paraId="3BD013DE" w14:textId="474824A1" w:rsidR="002C74D8" w:rsidRDefault="002C74D8" w:rsidP="00047DBF">
            <w:pPr>
              <w:pStyle w:val="NoSpacing"/>
              <w:spacing w:line="360" w:lineRule="auto"/>
            </w:pPr>
            <w:r w:rsidRPr="00CD5E1B">
              <w:t>714.6663461</w:t>
            </w:r>
          </w:p>
        </w:tc>
      </w:tr>
      <w:tr w:rsidR="002C74D8" w14:paraId="03F339D2" w14:textId="77777777" w:rsidTr="006B13AE">
        <w:tc>
          <w:tcPr>
            <w:tcW w:w="1560" w:type="dxa"/>
          </w:tcPr>
          <w:p w14:paraId="16750A2B" w14:textId="0B5258E3" w:rsidR="002C74D8" w:rsidRDefault="002C74D8" w:rsidP="00047DBF">
            <w:pPr>
              <w:pStyle w:val="NoSpacing"/>
              <w:spacing w:line="360" w:lineRule="auto"/>
            </w:pPr>
            <w:r w:rsidRPr="00CD5E1B">
              <w:t>5100</w:t>
            </w:r>
          </w:p>
        </w:tc>
        <w:tc>
          <w:tcPr>
            <w:tcW w:w="1560" w:type="dxa"/>
          </w:tcPr>
          <w:p w14:paraId="2313D82F" w14:textId="444DFB8E" w:rsidR="002C74D8" w:rsidRDefault="002C74D8" w:rsidP="00047DBF">
            <w:pPr>
              <w:pStyle w:val="NoSpacing"/>
              <w:spacing w:line="360" w:lineRule="auto"/>
            </w:pPr>
            <w:r w:rsidRPr="00CD5E1B">
              <w:t>34.822685</w:t>
            </w:r>
          </w:p>
        </w:tc>
        <w:tc>
          <w:tcPr>
            <w:tcW w:w="1560" w:type="dxa"/>
          </w:tcPr>
          <w:p w14:paraId="4B593E44" w14:textId="7F347FCD" w:rsidR="002C74D8" w:rsidRDefault="002C74D8" w:rsidP="00047DBF">
            <w:pPr>
              <w:pStyle w:val="NoSpacing"/>
              <w:spacing w:line="360" w:lineRule="auto"/>
            </w:pPr>
            <w:r w:rsidRPr="00CD5E1B">
              <w:t>3.633549213</w:t>
            </w:r>
          </w:p>
        </w:tc>
        <w:tc>
          <w:tcPr>
            <w:tcW w:w="1560" w:type="dxa"/>
          </w:tcPr>
          <w:p w14:paraId="39B6A393" w14:textId="5AC6486C" w:rsidR="002C74D8" w:rsidRDefault="002C74D8" w:rsidP="00047DBF">
            <w:pPr>
              <w:pStyle w:val="NoSpacing"/>
              <w:spacing w:line="360" w:lineRule="auto"/>
            </w:pPr>
            <w:r w:rsidRPr="00CD5E1B">
              <w:t>57.48884678</w:t>
            </w:r>
          </w:p>
        </w:tc>
        <w:tc>
          <w:tcPr>
            <w:tcW w:w="1560" w:type="dxa"/>
          </w:tcPr>
          <w:p w14:paraId="2EAE1552" w14:textId="240D9FFB" w:rsidR="002C74D8" w:rsidRDefault="002C74D8" w:rsidP="00047DBF">
            <w:pPr>
              <w:pStyle w:val="NoSpacing"/>
              <w:spacing w:line="360" w:lineRule="auto"/>
            </w:pPr>
            <w:r w:rsidRPr="00CD5E1B">
              <w:t>3.981528044</w:t>
            </w:r>
          </w:p>
        </w:tc>
        <w:tc>
          <w:tcPr>
            <w:tcW w:w="1560" w:type="dxa"/>
          </w:tcPr>
          <w:p w14:paraId="6774B93D" w14:textId="39BF38E6" w:rsidR="002C74D8" w:rsidRDefault="002C74D8" w:rsidP="00047DBF">
            <w:pPr>
              <w:pStyle w:val="NoSpacing"/>
              <w:spacing w:line="360" w:lineRule="auto"/>
            </w:pPr>
            <w:r w:rsidRPr="00CD5E1B">
              <w:t>713.2522249</w:t>
            </w:r>
          </w:p>
        </w:tc>
      </w:tr>
      <w:tr w:rsidR="002C74D8" w14:paraId="6835B447" w14:textId="77777777" w:rsidTr="006B13AE">
        <w:tc>
          <w:tcPr>
            <w:tcW w:w="1560" w:type="dxa"/>
          </w:tcPr>
          <w:p w14:paraId="24FDECE8" w14:textId="4D295539" w:rsidR="002C74D8" w:rsidRDefault="002C74D8" w:rsidP="00047DBF">
            <w:pPr>
              <w:pStyle w:val="NoSpacing"/>
              <w:spacing w:line="360" w:lineRule="auto"/>
            </w:pPr>
            <w:r w:rsidRPr="00CD5E1B">
              <w:t>5200</w:t>
            </w:r>
          </w:p>
        </w:tc>
        <w:tc>
          <w:tcPr>
            <w:tcW w:w="1560" w:type="dxa"/>
          </w:tcPr>
          <w:p w14:paraId="3C763BED" w14:textId="262438CE" w:rsidR="002C74D8" w:rsidRDefault="002C74D8" w:rsidP="00047DBF">
            <w:pPr>
              <w:pStyle w:val="NoSpacing"/>
              <w:spacing w:line="360" w:lineRule="auto"/>
            </w:pPr>
            <w:r w:rsidRPr="00CD5E1B">
              <w:t>34.72906613</w:t>
            </w:r>
          </w:p>
        </w:tc>
        <w:tc>
          <w:tcPr>
            <w:tcW w:w="1560" w:type="dxa"/>
          </w:tcPr>
          <w:p w14:paraId="1EE5BD0E" w14:textId="6C23F0EB" w:rsidR="002C74D8" w:rsidRDefault="002C74D8" w:rsidP="00047DBF">
            <w:pPr>
              <w:pStyle w:val="NoSpacing"/>
              <w:spacing w:line="360" w:lineRule="auto"/>
            </w:pPr>
            <w:r w:rsidRPr="00CD5E1B">
              <w:t>3.679870844</w:t>
            </w:r>
          </w:p>
        </w:tc>
        <w:tc>
          <w:tcPr>
            <w:tcW w:w="1560" w:type="dxa"/>
          </w:tcPr>
          <w:p w14:paraId="6E928046" w14:textId="21B4611F" w:rsidR="002C74D8" w:rsidRDefault="002C74D8" w:rsidP="00047DBF">
            <w:pPr>
              <w:pStyle w:val="NoSpacing"/>
              <w:spacing w:line="360" w:lineRule="auto"/>
            </w:pPr>
            <w:r w:rsidRPr="00CD5E1B">
              <w:t>57.1327889</w:t>
            </w:r>
          </w:p>
        </w:tc>
        <w:tc>
          <w:tcPr>
            <w:tcW w:w="1560" w:type="dxa"/>
          </w:tcPr>
          <w:p w14:paraId="054FF47F" w14:textId="061955F2" w:rsidR="002C74D8" w:rsidRDefault="002C74D8" w:rsidP="00047DBF">
            <w:pPr>
              <w:pStyle w:val="NoSpacing"/>
              <w:spacing w:line="360" w:lineRule="auto"/>
            </w:pPr>
            <w:r w:rsidRPr="00CD5E1B">
              <w:t>3.94652009</w:t>
            </w:r>
          </w:p>
        </w:tc>
        <w:tc>
          <w:tcPr>
            <w:tcW w:w="1560" w:type="dxa"/>
          </w:tcPr>
          <w:p w14:paraId="67635160" w14:textId="1502E043" w:rsidR="002C74D8" w:rsidRDefault="002C74D8" w:rsidP="00047DBF">
            <w:pPr>
              <w:pStyle w:val="NoSpacing"/>
              <w:spacing w:line="360" w:lineRule="auto"/>
            </w:pPr>
            <w:r w:rsidRPr="00CD5E1B">
              <w:t>713.5582352</w:t>
            </w:r>
          </w:p>
        </w:tc>
      </w:tr>
      <w:tr w:rsidR="002C74D8" w14:paraId="051A7F51" w14:textId="77777777" w:rsidTr="006B13AE">
        <w:tc>
          <w:tcPr>
            <w:tcW w:w="1560" w:type="dxa"/>
          </w:tcPr>
          <w:p w14:paraId="6F51F0EA" w14:textId="104FB5EA" w:rsidR="002C74D8" w:rsidRDefault="002C74D8" w:rsidP="00047DBF">
            <w:pPr>
              <w:pStyle w:val="NoSpacing"/>
              <w:spacing w:line="360" w:lineRule="auto"/>
            </w:pPr>
            <w:r w:rsidRPr="00CD5E1B">
              <w:t>5300</w:t>
            </w:r>
          </w:p>
        </w:tc>
        <w:tc>
          <w:tcPr>
            <w:tcW w:w="1560" w:type="dxa"/>
          </w:tcPr>
          <w:p w14:paraId="35943B24" w14:textId="432F8A15" w:rsidR="002C74D8" w:rsidRDefault="002C74D8" w:rsidP="00047DBF">
            <w:pPr>
              <w:pStyle w:val="NoSpacing"/>
              <w:spacing w:line="360" w:lineRule="auto"/>
            </w:pPr>
            <w:r w:rsidRPr="00CD5E1B">
              <w:t>34.95375896</w:t>
            </w:r>
          </w:p>
        </w:tc>
        <w:tc>
          <w:tcPr>
            <w:tcW w:w="1560" w:type="dxa"/>
          </w:tcPr>
          <w:p w14:paraId="12ADB0EB" w14:textId="20623A3B" w:rsidR="002C74D8" w:rsidRDefault="002C74D8" w:rsidP="00047DBF">
            <w:pPr>
              <w:pStyle w:val="NoSpacing"/>
              <w:spacing w:line="360" w:lineRule="auto"/>
            </w:pPr>
            <w:r w:rsidRPr="00CD5E1B">
              <w:t>3.695036888</w:t>
            </w:r>
          </w:p>
        </w:tc>
        <w:tc>
          <w:tcPr>
            <w:tcW w:w="1560" w:type="dxa"/>
          </w:tcPr>
          <w:p w14:paraId="2C68DCDF" w14:textId="60477C16" w:rsidR="002C74D8" w:rsidRDefault="002C74D8" w:rsidP="00047DBF">
            <w:pPr>
              <w:pStyle w:val="NoSpacing"/>
              <w:spacing w:line="360" w:lineRule="auto"/>
            </w:pPr>
            <w:r w:rsidRPr="00CD5E1B">
              <w:t>56.53270698</w:t>
            </w:r>
          </w:p>
        </w:tc>
        <w:tc>
          <w:tcPr>
            <w:tcW w:w="1560" w:type="dxa"/>
          </w:tcPr>
          <w:p w14:paraId="4DEE2503" w14:textId="39A4797F" w:rsidR="002C74D8" w:rsidRDefault="002C74D8" w:rsidP="00047DBF">
            <w:pPr>
              <w:pStyle w:val="NoSpacing"/>
              <w:spacing w:line="360" w:lineRule="auto"/>
            </w:pPr>
            <w:r w:rsidRPr="00CD5E1B">
              <w:t>3.974726915</w:t>
            </w:r>
          </w:p>
        </w:tc>
        <w:tc>
          <w:tcPr>
            <w:tcW w:w="1560" w:type="dxa"/>
          </w:tcPr>
          <w:p w14:paraId="440EC14D" w14:textId="75D5E01D" w:rsidR="002C74D8" w:rsidRDefault="002C74D8" w:rsidP="00047DBF">
            <w:pPr>
              <w:pStyle w:val="NoSpacing"/>
              <w:spacing w:line="360" w:lineRule="auto"/>
            </w:pPr>
            <w:r w:rsidRPr="00CD5E1B">
              <w:t>712.8458319</w:t>
            </w:r>
          </w:p>
        </w:tc>
      </w:tr>
      <w:tr w:rsidR="002C74D8" w14:paraId="4DA92BBF" w14:textId="77777777" w:rsidTr="006B13AE">
        <w:tc>
          <w:tcPr>
            <w:tcW w:w="1560" w:type="dxa"/>
          </w:tcPr>
          <w:p w14:paraId="6492FFD2" w14:textId="0E855FD4" w:rsidR="002C74D8" w:rsidRDefault="002C74D8" w:rsidP="00047DBF">
            <w:pPr>
              <w:pStyle w:val="NoSpacing"/>
              <w:spacing w:line="360" w:lineRule="auto"/>
            </w:pPr>
            <w:r w:rsidRPr="00CD5E1B">
              <w:t>5400</w:t>
            </w:r>
          </w:p>
        </w:tc>
        <w:tc>
          <w:tcPr>
            <w:tcW w:w="1560" w:type="dxa"/>
          </w:tcPr>
          <w:p w14:paraId="766CFA5F" w14:textId="524E09D1" w:rsidR="002C74D8" w:rsidRDefault="002C74D8" w:rsidP="00047DBF">
            <w:pPr>
              <w:pStyle w:val="NoSpacing"/>
              <w:spacing w:line="360" w:lineRule="auto"/>
            </w:pPr>
            <w:r w:rsidRPr="00CD5E1B">
              <w:t>35.0191102</w:t>
            </w:r>
          </w:p>
        </w:tc>
        <w:tc>
          <w:tcPr>
            <w:tcW w:w="1560" w:type="dxa"/>
          </w:tcPr>
          <w:p w14:paraId="4DCDFB9B" w14:textId="7C25B980" w:rsidR="002C74D8" w:rsidRDefault="002C74D8" w:rsidP="00047DBF">
            <w:pPr>
              <w:pStyle w:val="NoSpacing"/>
              <w:spacing w:line="360" w:lineRule="auto"/>
            </w:pPr>
            <w:r w:rsidRPr="00CD5E1B">
              <w:t>3.691630125</w:t>
            </w:r>
          </w:p>
        </w:tc>
        <w:tc>
          <w:tcPr>
            <w:tcW w:w="1560" w:type="dxa"/>
          </w:tcPr>
          <w:p w14:paraId="723A5521" w14:textId="16196B24" w:rsidR="002C74D8" w:rsidRDefault="002C74D8" w:rsidP="00047DBF">
            <w:pPr>
              <w:pStyle w:val="NoSpacing"/>
              <w:spacing w:line="360" w:lineRule="auto"/>
            </w:pPr>
            <w:r w:rsidRPr="00CD5E1B">
              <w:t>56.1580832</w:t>
            </w:r>
          </w:p>
        </w:tc>
        <w:tc>
          <w:tcPr>
            <w:tcW w:w="1560" w:type="dxa"/>
          </w:tcPr>
          <w:p w14:paraId="42E0BB70" w14:textId="11DD03E9" w:rsidR="002C74D8" w:rsidRDefault="002C74D8" w:rsidP="00047DBF">
            <w:pPr>
              <w:pStyle w:val="NoSpacing"/>
              <w:spacing w:line="360" w:lineRule="auto"/>
            </w:pPr>
            <w:r w:rsidRPr="00CD5E1B">
              <w:t>3.938524246</w:t>
            </w:r>
          </w:p>
        </w:tc>
        <w:tc>
          <w:tcPr>
            <w:tcW w:w="1560" w:type="dxa"/>
          </w:tcPr>
          <w:p w14:paraId="4283999E" w14:textId="66EBB498" w:rsidR="002C74D8" w:rsidRDefault="002C74D8" w:rsidP="00047DBF">
            <w:pPr>
              <w:pStyle w:val="NoSpacing"/>
              <w:spacing w:line="360" w:lineRule="auto"/>
            </w:pPr>
            <w:r w:rsidRPr="00CD5E1B">
              <w:t>713.5904951</w:t>
            </w:r>
          </w:p>
        </w:tc>
      </w:tr>
      <w:tr w:rsidR="002C74D8" w14:paraId="7DB3247D" w14:textId="77777777" w:rsidTr="006B13AE">
        <w:tc>
          <w:tcPr>
            <w:tcW w:w="1560" w:type="dxa"/>
          </w:tcPr>
          <w:p w14:paraId="6E00270F" w14:textId="62D1BFFA" w:rsidR="002C74D8" w:rsidRDefault="002C74D8" w:rsidP="00047DBF">
            <w:pPr>
              <w:pStyle w:val="NoSpacing"/>
              <w:spacing w:line="360" w:lineRule="auto"/>
            </w:pPr>
            <w:r w:rsidRPr="00CD5E1B">
              <w:t>5500</w:t>
            </w:r>
          </w:p>
        </w:tc>
        <w:tc>
          <w:tcPr>
            <w:tcW w:w="1560" w:type="dxa"/>
          </w:tcPr>
          <w:p w14:paraId="16E76123" w14:textId="69A2822A" w:rsidR="002C74D8" w:rsidRDefault="002C74D8" w:rsidP="00047DBF">
            <w:pPr>
              <w:pStyle w:val="NoSpacing"/>
              <w:spacing w:line="360" w:lineRule="auto"/>
            </w:pPr>
            <w:r w:rsidRPr="00CD5E1B">
              <w:t>34.988446</w:t>
            </w:r>
          </w:p>
        </w:tc>
        <w:tc>
          <w:tcPr>
            <w:tcW w:w="1560" w:type="dxa"/>
          </w:tcPr>
          <w:p w14:paraId="45864AC4" w14:textId="32234799" w:rsidR="002C74D8" w:rsidRDefault="002C74D8" w:rsidP="00047DBF">
            <w:pPr>
              <w:pStyle w:val="NoSpacing"/>
              <w:spacing w:line="360" w:lineRule="auto"/>
            </w:pPr>
            <w:r w:rsidRPr="00CD5E1B">
              <w:t>3.690860987</w:t>
            </w:r>
          </w:p>
        </w:tc>
        <w:tc>
          <w:tcPr>
            <w:tcW w:w="1560" w:type="dxa"/>
          </w:tcPr>
          <w:p w14:paraId="4BEF0CE1" w14:textId="28231226" w:rsidR="002C74D8" w:rsidRDefault="002C74D8" w:rsidP="00047DBF">
            <w:pPr>
              <w:pStyle w:val="NoSpacing"/>
              <w:spacing w:line="360" w:lineRule="auto"/>
            </w:pPr>
            <w:r w:rsidRPr="00CD5E1B">
              <w:t>56.40633416</w:t>
            </w:r>
          </w:p>
        </w:tc>
        <w:tc>
          <w:tcPr>
            <w:tcW w:w="1560" w:type="dxa"/>
          </w:tcPr>
          <w:p w14:paraId="2CCDFF1D" w14:textId="075CEC5C" w:rsidR="002C74D8" w:rsidRDefault="002C74D8" w:rsidP="00047DBF">
            <w:pPr>
              <w:pStyle w:val="NoSpacing"/>
              <w:spacing w:line="360" w:lineRule="auto"/>
            </w:pPr>
            <w:r w:rsidRPr="00CD5E1B">
              <w:t>4.167500019</w:t>
            </w:r>
          </w:p>
        </w:tc>
        <w:tc>
          <w:tcPr>
            <w:tcW w:w="1560" w:type="dxa"/>
          </w:tcPr>
          <w:p w14:paraId="75C0BA2C" w14:textId="12E43036" w:rsidR="002C74D8" w:rsidRDefault="002C74D8" w:rsidP="00047DBF">
            <w:pPr>
              <w:pStyle w:val="NoSpacing"/>
              <w:spacing w:line="360" w:lineRule="auto"/>
            </w:pPr>
            <w:r w:rsidRPr="00CD5E1B">
              <w:t>715.3053761</w:t>
            </w:r>
          </w:p>
        </w:tc>
      </w:tr>
      <w:tr w:rsidR="002C74D8" w14:paraId="3D13C0A8" w14:textId="77777777" w:rsidTr="006B13AE">
        <w:tc>
          <w:tcPr>
            <w:tcW w:w="1560" w:type="dxa"/>
          </w:tcPr>
          <w:p w14:paraId="5C8BCF03" w14:textId="22B90C25" w:rsidR="002C74D8" w:rsidRDefault="002C74D8" w:rsidP="00047DBF">
            <w:pPr>
              <w:pStyle w:val="NoSpacing"/>
              <w:spacing w:line="360" w:lineRule="auto"/>
            </w:pPr>
            <w:r w:rsidRPr="00CD5E1B">
              <w:t>5600</w:t>
            </w:r>
          </w:p>
        </w:tc>
        <w:tc>
          <w:tcPr>
            <w:tcW w:w="1560" w:type="dxa"/>
          </w:tcPr>
          <w:p w14:paraId="7A918CD0" w14:textId="7E69B5AA" w:rsidR="002C74D8" w:rsidRDefault="002C74D8" w:rsidP="00047DBF">
            <w:pPr>
              <w:pStyle w:val="NoSpacing"/>
              <w:spacing w:line="360" w:lineRule="auto"/>
            </w:pPr>
            <w:r w:rsidRPr="00CD5E1B">
              <w:t>34.94446492</w:t>
            </w:r>
          </w:p>
        </w:tc>
        <w:tc>
          <w:tcPr>
            <w:tcW w:w="1560" w:type="dxa"/>
          </w:tcPr>
          <w:p w14:paraId="3CD408E4" w14:textId="046E64F1" w:rsidR="002C74D8" w:rsidRDefault="002C74D8" w:rsidP="00047DBF">
            <w:pPr>
              <w:pStyle w:val="NoSpacing"/>
              <w:spacing w:line="360" w:lineRule="auto"/>
            </w:pPr>
            <w:r w:rsidRPr="00CD5E1B">
              <w:t>3.760370016</w:t>
            </w:r>
          </w:p>
        </w:tc>
        <w:tc>
          <w:tcPr>
            <w:tcW w:w="1560" w:type="dxa"/>
          </w:tcPr>
          <w:p w14:paraId="2D65DA16" w14:textId="53FF504E" w:rsidR="002C74D8" w:rsidRDefault="002C74D8" w:rsidP="00047DBF">
            <w:pPr>
              <w:pStyle w:val="NoSpacing"/>
              <w:spacing w:line="360" w:lineRule="auto"/>
            </w:pPr>
            <w:r w:rsidRPr="00CD5E1B">
              <w:t>56.73422885</w:t>
            </w:r>
          </w:p>
        </w:tc>
        <w:tc>
          <w:tcPr>
            <w:tcW w:w="1560" w:type="dxa"/>
          </w:tcPr>
          <w:p w14:paraId="376C4DDE" w14:textId="3ACE4D33" w:rsidR="002C74D8" w:rsidRDefault="002C74D8" w:rsidP="00047DBF">
            <w:pPr>
              <w:pStyle w:val="NoSpacing"/>
              <w:spacing w:line="360" w:lineRule="auto"/>
            </w:pPr>
            <w:r w:rsidRPr="00CD5E1B">
              <w:t>3.941513062</w:t>
            </w:r>
          </w:p>
        </w:tc>
        <w:tc>
          <w:tcPr>
            <w:tcW w:w="1560" w:type="dxa"/>
          </w:tcPr>
          <w:p w14:paraId="50F40940" w14:textId="17746B9B" w:rsidR="002C74D8" w:rsidRDefault="002C74D8" w:rsidP="00047DBF">
            <w:pPr>
              <w:pStyle w:val="NoSpacing"/>
              <w:spacing w:line="360" w:lineRule="auto"/>
            </w:pPr>
            <w:r w:rsidRPr="00CD5E1B">
              <w:t>714.889977</w:t>
            </w:r>
          </w:p>
        </w:tc>
      </w:tr>
      <w:tr w:rsidR="002C74D8" w14:paraId="03E17474" w14:textId="77777777" w:rsidTr="006B13AE">
        <w:tc>
          <w:tcPr>
            <w:tcW w:w="1560" w:type="dxa"/>
          </w:tcPr>
          <w:p w14:paraId="39D2AFCB" w14:textId="0059BAD9" w:rsidR="002C74D8" w:rsidRDefault="002C74D8" w:rsidP="00047DBF">
            <w:pPr>
              <w:pStyle w:val="NoSpacing"/>
              <w:spacing w:line="360" w:lineRule="auto"/>
            </w:pPr>
            <w:r w:rsidRPr="00CD5E1B">
              <w:t>5700</w:t>
            </w:r>
          </w:p>
        </w:tc>
        <w:tc>
          <w:tcPr>
            <w:tcW w:w="1560" w:type="dxa"/>
          </w:tcPr>
          <w:p w14:paraId="62AED284" w14:textId="7C8C7F81" w:rsidR="002C74D8" w:rsidRDefault="002C74D8" w:rsidP="00047DBF">
            <w:pPr>
              <w:pStyle w:val="NoSpacing"/>
              <w:spacing w:line="360" w:lineRule="auto"/>
            </w:pPr>
            <w:r w:rsidRPr="00CD5E1B">
              <w:t>34.99821973</w:t>
            </w:r>
          </w:p>
        </w:tc>
        <w:tc>
          <w:tcPr>
            <w:tcW w:w="1560" w:type="dxa"/>
          </w:tcPr>
          <w:p w14:paraId="67CEEEA3" w14:textId="09726766" w:rsidR="002C74D8" w:rsidRDefault="002C74D8" w:rsidP="00047DBF">
            <w:pPr>
              <w:pStyle w:val="NoSpacing"/>
              <w:spacing w:line="360" w:lineRule="auto"/>
            </w:pPr>
            <w:r w:rsidRPr="00CD5E1B">
              <w:t>3.625473976</w:t>
            </w:r>
          </w:p>
        </w:tc>
        <w:tc>
          <w:tcPr>
            <w:tcW w:w="1560" w:type="dxa"/>
          </w:tcPr>
          <w:p w14:paraId="08A5D782" w14:textId="57B0E5A2" w:rsidR="002C74D8" w:rsidRDefault="002C74D8" w:rsidP="00047DBF">
            <w:pPr>
              <w:pStyle w:val="NoSpacing"/>
              <w:spacing w:line="360" w:lineRule="auto"/>
            </w:pPr>
            <w:r w:rsidRPr="00CD5E1B">
              <w:t>56.89035892</w:t>
            </w:r>
          </w:p>
        </w:tc>
        <w:tc>
          <w:tcPr>
            <w:tcW w:w="1560" w:type="dxa"/>
          </w:tcPr>
          <w:p w14:paraId="5D49461B" w14:textId="4C49B794" w:rsidR="002C74D8" w:rsidRDefault="002C74D8" w:rsidP="00047DBF">
            <w:pPr>
              <w:pStyle w:val="NoSpacing"/>
              <w:spacing w:line="360" w:lineRule="auto"/>
            </w:pPr>
            <w:r w:rsidRPr="00CD5E1B">
              <w:t>4.070861816</w:t>
            </w:r>
          </w:p>
        </w:tc>
        <w:tc>
          <w:tcPr>
            <w:tcW w:w="1560" w:type="dxa"/>
          </w:tcPr>
          <w:p w14:paraId="5F135645" w14:textId="43148D78" w:rsidR="002C74D8" w:rsidRDefault="002C74D8" w:rsidP="00047DBF">
            <w:pPr>
              <w:pStyle w:val="NoSpacing"/>
              <w:spacing w:line="360" w:lineRule="auto"/>
            </w:pPr>
            <w:r w:rsidRPr="00CD5E1B">
              <w:t>712.391938</w:t>
            </w:r>
          </w:p>
        </w:tc>
      </w:tr>
      <w:tr w:rsidR="002C74D8" w14:paraId="1522C210" w14:textId="77777777" w:rsidTr="006B13AE">
        <w:tc>
          <w:tcPr>
            <w:tcW w:w="1560" w:type="dxa"/>
          </w:tcPr>
          <w:p w14:paraId="7B3D4261" w14:textId="13E281B9" w:rsidR="002C74D8" w:rsidRDefault="002C74D8" w:rsidP="00047DBF">
            <w:pPr>
              <w:pStyle w:val="NoSpacing"/>
              <w:spacing w:line="360" w:lineRule="auto"/>
            </w:pPr>
            <w:r w:rsidRPr="00CD5E1B">
              <w:t>5800</w:t>
            </w:r>
          </w:p>
        </w:tc>
        <w:tc>
          <w:tcPr>
            <w:tcW w:w="1560" w:type="dxa"/>
          </w:tcPr>
          <w:p w14:paraId="782884F0" w14:textId="0E9948C0" w:rsidR="002C74D8" w:rsidRDefault="002C74D8" w:rsidP="00047DBF">
            <w:pPr>
              <w:pStyle w:val="NoSpacing"/>
              <w:spacing w:line="360" w:lineRule="auto"/>
            </w:pPr>
            <w:r w:rsidRPr="00CD5E1B">
              <w:t>34.8733511</w:t>
            </w:r>
          </w:p>
        </w:tc>
        <w:tc>
          <w:tcPr>
            <w:tcW w:w="1560" w:type="dxa"/>
          </w:tcPr>
          <w:p w14:paraId="4580D536" w14:textId="78398FC7" w:rsidR="002C74D8" w:rsidRDefault="002C74D8" w:rsidP="00047DBF">
            <w:pPr>
              <w:pStyle w:val="NoSpacing"/>
              <w:spacing w:line="360" w:lineRule="auto"/>
            </w:pPr>
            <w:r w:rsidRPr="00CD5E1B">
              <w:t>3.603440046</w:t>
            </w:r>
          </w:p>
        </w:tc>
        <w:tc>
          <w:tcPr>
            <w:tcW w:w="1560" w:type="dxa"/>
          </w:tcPr>
          <w:p w14:paraId="7A80535A" w14:textId="65A4D8AA" w:rsidR="002C74D8" w:rsidRDefault="002C74D8" w:rsidP="00047DBF">
            <w:pPr>
              <w:pStyle w:val="NoSpacing"/>
              <w:spacing w:line="360" w:lineRule="auto"/>
            </w:pPr>
            <w:r w:rsidRPr="00CD5E1B">
              <w:t>57.03578591</w:t>
            </w:r>
          </w:p>
        </w:tc>
        <w:tc>
          <w:tcPr>
            <w:tcW w:w="1560" w:type="dxa"/>
          </w:tcPr>
          <w:p w14:paraId="280AA2A0" w14:textId="5369D131" w:rsidR="002C74D8" w:rsidRDefault="002C74D8" w:rsidP="00047DBF">
            <w:pPr>
              <w:pStyle w:val="NoSpacing"/>
              <w:spacing w:line="360" w:lineRule="auto"/>
            </w:pPr>
            <w:r w:rsidRPr="00CD5E1B">
              <w:t>3.926305056</w:t>
            </w:r>
          </w:p>
        </w:tc>
        <w:tc>
          <w:tcPr>
            <w:tcW w:w="1560" w:type="dxa"/>
          </w:tcPr>
          <w:p w14:paraId="3B0DA293" w14:textId="1D8B23F7" w:rsidR="002C74D8" w:rsidRDefault="002C74D8" w:rsidP="00047DBF">
            <w:pPr>
              <w:pStyle w:val="NoSpacing"/>
              <w:spacing w:line="360" w:lineRule="auto"/>
            </w:pPr>
            <w:r w:rsidRPr="00CD5E1B">
              <w:t>715.3215871</w:t>
            </w:r>
          </w:p>
        </w:tc>
      </w:tr>
      <w:tr w:rsidR="002C74D8" w14:paraId="0924237F" w14:textId="77777777" w:rsidTr="006B13AE">
        <w:tc>
          <w:tcPr>
            <w:tcW w:w="1560" w:type="dxa"/>
          </w:tcPr>
          <w:p w14:paraId="717B9F6D" w14:textId="659D3656" w:rsidR="002C74D8" w:rsidRDefault="002C74D8" w:rsidP="00047DBF">
            <w:pPr>
              <w:pStyle w:val="NoSpacing"/>
              <w:spacing w:line="360" w:lineRule="auto"/>
            </w:pPr>
            <w:r w:rsidRPr="00CD5E1B">
              <w:lastRenderedPageBreak/>
              <w:t>5900</w:t>
            </w:r>
          </w:p>
        </w:tc>
        <w:tc>
          <w:tcPr>
            <w:tcW w:w="1560" w:type="dxa"/>
          </w:tcPr>
          <w:p w14:paraId="2E9FFA9B" w14:textId="6D9ECE6E" w:rsidR="002C74D8" w:rsidRDefault="002C74D8" w:rsidP="00047DBF">
            <w:pPr>
              <w:pStyle w:val="NoSpacing"/>
              <w:spacing w:line="360" w:lineRule="auto"/>
            </w:pPr>
            <w:r w:rsidRPr="00CD5E1B">
              <w:t>34.83911896</w:t>
            </w:r>
          </w:p>
        </w:tc>
        <w:tc>
          <w:tcPr>
            <w:tcW w:w="1560" w:type="dxa"/>
          </w:tcPr>
          <w:p w14:paraId="4A5DD643" w14:textId="548FC2AE" w:rsidR="002C74D8" w:rsidRDefault="002C74D8" w:rsidP="00047DBF">
            <w:pPr>
              <w:pStyle w:val="NoSpacing"/>
              <w:spacing w:line="360" w:lineRule="auto"/>
            </w:pPr>
            <w:r w:rsidRPr="00CD5E1B">
              <w:t>3.669696093</w:t>
            </w:r>
          </w:p>
        </w:tc>
        <w:tc>
          <w:tcPr>
            <w:tcW w:w="1560" w:type="dxa"/>
          </w:tcPr>
          <w:p w14:paraId="0CF1ACE6" w14:textId="0563134F" w:rsidR="002C74D8" w:rsidRDefault="002C74D8" w:rsidP="00047DBF">
            <w:pPr>
              <w:pStyle w:val="NoSpacing"/>
              <w:spacing w:line="360" w:lineRule="auto"/>
            </w:pPr>
            <w:r w:rsidRPr="00CD5E1B">
              <w:t>56.52842903</w:t>
            </w:r>
          </w:p>
        </w:tc>
        <w:tc>
          <w:tcPr>
            <w:tcW w:w="1560" w:type="dxa"/>
          </w:tcPr>
          <w:p w14:paraId="2E829DE4" w14:textId="2539324A" w:rsidR="002C74D8" w:rsidRDefault="002C74D8" w:rsidP="00047DBF">
            <w:pPr>
              <w:pStyle w:val="NoSpacing"/>
              <w:spacing w:line="360" w:lineRule="auto"/>
            </w:pPr>
            <w:r w:rsidRPr="00CD5E1B">
              <w:t>3.976537704</w:t>
            </w:r>
          </w:p>
        </w:tc>
        <w:tc>
          <w:tcPr>
            <w:tcW w:w="1560" w:type="dxa"/>
          </w:tcPr>
          <w:p w14:paraId="63EFFF5B" w14:textId="1E4AF722" w:rsidR="002C74D8" w:rsidRDefault="002C74D8" w:rsidP="00047DBF">
            <w:pPr>
              <w:pStyle w:val="NoSpacing"/>
              <w:spacing w:line="360" w:lineRule="auto"/>
            </w:pPr>
            <w:r w:rsidRPr="00CD5E1B">
              <w:t>716.0530481</w:t>
            </w:r>
          </w:p>
        </w:tc>
      </w:tr>
      <w:tr w:rsidR="002C74D8" w14:paraId="09F59B7B" w14:textId="77777777" w:rsidTr="006B13AE">
        <w:tc>
          <w:tcPr>
            <w:tcW w:w="1560" w:type="dxa"/>
          </w:tcPr>
          <w:p w14:paraId="4A728605" w14:textId="01E7A311" w:rsidR="002C74D8" w:rsidRDefault="002C74D8" w:rsidP="00047DBF">
            <w:pPr>
              <w:pStyle w:val="NoSpacing"/>
              <w:spacing w:line="360" w:lineRule="auto"/>
            </w:pPr>
            <w:r w:rsidRPr="00CD5E1B">
              <w:t>6000</w:t>
            </w:r>
          </w:p>
        </w:tc>
        <w:tc>
          <w:tcPr>
            <w:tcW w:w="1560" w:type="dxa"/>
          </w:tcPr>
          <w:p w14:paraId="268C4137" w14:textId="5295F276" w:rsidR="002C74D8" w:rsidRDefault="002C74D8" w:rsidP="00047DBF">
            <w:pPr>
              <w:pStyle w:val="NoSpacing"/>
              <w:spacing w:line="360" w:lineRule="auto"/>
            </w:pPr>
            <w:r w:rsidRPr="00CD5E1B">
              <w:t>34.96892524</w:t>
            </w:r>
          </w:p>
        </w:tc>
        <w:tc>
          <w:tcPr>
            <w:tcW w:w="1560" w:type="dxa"/>
          </w:tcPr>
          <w:p w14:paraId="6DAE94D3" w14:textId="18EDE33F" w:rsidR="002C74D8" w:rsidRDefault="002C74D8" w:rsidP="00047DBF">
            <w:pPr>
              <w:pStyle w:val="NoSpacing"/>
              <w:spacing w:line="360" w:lineRule="auto"/>
            </w:pPr>
            <w:r w:rsidRPr="00CD5E1B">
              <w:t>3.651811123</w:t>
            </w:r>
          </w:p>
        </w:tc>
        <w:tc>
          <w:tcPr>
            <w:tcW w:w="1560" w:type="dxa"/>
          </w:tcPr>
          <w:p w14:paraId="5D90452E" w14:textId="4B49770D" w:rsidR="002C74D8" w:rsidRDefault="002C74D8" w:rsidP="00047DBF">
            <w:pPr>
              <w:pStyle w:val="NoSpacing"/>
              <w:spacing w:line="360" w:lineRule="auto"/>
            </w:pPr>
            <w:r w:rsidRPr="00CD5E1B">
              <w:t>58.10961103</w:t>
            </w:r>
          </w:p>
        </w:tc>
        <w:tc>
          <w:tcPr>
            <w:tcW w:w="1560" w:type="dxa"/>
          </w:tcPr>
          <w:p w14:paraId="02BAF086" w14:textId="4705D1F2" w:rsidR="002C74D8" w:rsidRDefault="002C74D8" w:rsidP="00047DBF">
            <w:pPr>
              <w:pStyle w:val="NoSpacing"/>
              <w:spacing w:line="360" w:lineRule="auto"/>
            </w:pPr>
            <w:r w:rsidRPr="00CD5E1B">
              <w:t>3.976406097</w:t>
            </w:r>
          </w:p>
        </w:tc>
        <w:tc>
          <w:tcPr>
            <w:tcW w:w="1560" w:type="dxa"/>
          </w:tcPr>
          <w:p w14:paraId="58A9ECFD" w14:textId="455412B2" w:rsidR="002C74D8" w:rsidRDefault="002C74D8" w:rsidP="00047DBF">
            <w:pPr>
              <w:pStyle w:val="NoSpacing"/>
              <w:spacing w:line="360" w:lineRule="auto"/>
            </w:pPr>
            <w:r w:rsidRPr="00CD5E1B">
              <w:t>713.9290781</w:t>
            </w:r>
          </w:p>
        </w:tc>
      </w:tr>
      <w:tr w:rsidR="002C74D8" w14:paraId="240A4520" w14:textId="77777777" w:rsidTr="006B13AE">
        <w:tc>
          <w:tcPr>
            <w:tcW w:w="1560" w:type="dxa"/>
          </w:tcPr>
          <w:p w14:paraId="2E5A6193" w14:textId="44E853D2" w:rsidR="002C74D8" w:rsidRDefault="002C74D8" w:rsidP="00047DBF">
            <w:pPr>
              <w:pStyle w:val="NoSpacing"/>
              <w:spacing w:line="360" w:lineRule="auto"/>
            </w:pPr>
            <w:r w:rsidRPr="00CD5E1B">
              <w:t>6100</w:t>
            </w:r>
          </w:p>
        </w:tc>
        <w:tc>
          <w:tcPr>
            <w:tcW w:w="1560" w:type="dxa"/>
          </w:tcPr>
          <w:p w14:paraId="5C5E1E77" w14:textId="197DEA61" w:rsidR="002C74D8" w:rsidRDefault="002C74D8" w:rsidP="00047DBF">
            <w:pPr>
              <w:pStyle w:val="NoSpacing"/>
              <w:spacing w:line="360" w:lineRule="auto"/>
            </w:pPr>
            <w:r w:rsidRPr="00CD5E1B">
              <w:t>34.81871414</w:t>
            </w:r>
          </w:p>
        </w:tc>
        <w:tc>
          <w:tcPr>
            <w:tcW w:w="1560" w:type="dxa"/>
          </w:tcPr>
          <w:p w14:paraId="21C3A1CF" w14:textId="12A17578" w:rsidR="002C74D8" w:rsidRDefault="002C74D8" w:rsidP="00047DBF">
            <w:pPr>
              <w:pStyle w:val="NoSpacing"/>
              <w:spacing w:line="360" w:lineRule="auto"/>
            </w:pPr>
            <w:r w:rsidRPr="00CD5E1B">
              <w:t>3.716593266</w:t>
            </w:r>
          </w:p>
        </w:tc>
        <w:tc>
          <w:tcPr>
            <w:tcW w:w="1560" w:type="dxa"/>
          </w:tcPr>
          <w:p w14:paraId="69234F39" w14:textId="23888660" w:rsidR="002C74D8" w:rsidRDefault="002C74D8" w:rsidP="00047DBF">
            <w:pPr>
              <w:pStyle w:val="NoSpacing"/>
              <w:spacing w:line="360" w:lineRule="auto"/>
            </w:pPr>
            <w:r w:rsidRPr="00CD5E1B">
              <w:t>58.40186977</w:t>
            </w:r>
          </w:p>
        </w:tc>
        <w:tc>
          <w:tcPr>
            <w:tcW w:w="1560" w:type="dxa"/>
          </w:tcPr>
          <w:p w14:paraId="0AA3336C" w14:textId="272BC1A6" w:rsidR="002C74D8" w:rsidRDefault="002C74D8" w:rsidP="00047DBF">
            <w:pPr>
              <w:pStyle w:val="NoSpacing"/>
              <w:spacing w:line="360" w:lineRule="auto"/>
            </w:pPr>
            <w:r w:rsidRPr="00CD5E1B">
              <w:t>3.925348997</w:t>
            </w:r>
          </w:p>
        </w:tc>
        <w:tc>
          <w:tcPr>
            <w:tcW w:w="1560" w:type="dxa"/>
          </w:tcPr>
          <w:p w14:paraId="31F8776C" w14:textId="54B0CFE0" w:rsidR="002C74D8" w:rsidRDefault="002C74D8" w:rsidP="00047DBF">
            <w:pPr>
              <w:pStyle w:val="NoSpacing"/>
              <w:spacing w:line="360" w:lineRule="auto"/>
            </w:pPr>
            <w:r w:rsidRPr="00CD5E1B">
              <w:t>714.1170731</w:t>
            </w:r>
          </w:p>
        </w:tc>
      </w:tr>
      <w:tr w:rsidR="002C74D8" w14:paraId="292514E4" w14:textId="77777777" w:rsidTr="006B13AE">
        <w:tc>
          <w:tcPr>
            <w:tcW w:w="1560" w:type="dxa"/>
          </w:tcPr>
          <w:p w14:paraId="390A9CC4" w14:textId="5870AA87" w:rsidR="002C74D8" w:rsidRDefault="002C74D8" w:rsidP="00047DBF">
            <w:pPr>
              <w:pStyle w:val="NoSpacing"/>
              <w:spacing w:line="360" w:lineRule="auto"/>
            </w:pPr>
            <w:r w:rsidRPr="00CD5E1B">
              <w:t>6200</w:t>
            </w:r>
          </w:p>
        </w:tc>
        <w:tc>
          <w:tcPr>
            <w:tcW w:w="1560" w:type="dxa"/>
          </w:tcPr>
          <w:p w14:paraId="672CD142" w14:textId="57723C1C" w:rsidR="002C74D8" w:rsidRDefault="002C74D8" w:rsidP="00047DBF">
            <w:pPr>
              <w:pStyle w:val="NoSpacing"/>
              <w:spacing w:line="360" w:lineRule="auto"/>
            </w:pPr>
            <w:r w:rsidRPr="00CD5E1B">
              <w:t>34.84648705</w:t>
            </w:r>
          </w:p>
        </w:tc>
        <w:tc>
          <w:tcPr>
            <w:tcW w:w="1560" w:type="dxa"/>
          </w:tcPr>
          <w:p w14:paraId="3D64CACF" w14:textId="3F480B9E" w:rsidR="002C74D8" w:rsidRDefault="002C74D8" w:rsidP="00047DBF">
            <w:pPr>
              <w:pStyle w:val="NoSpacing"/>
              <w:spacing w:line="360" w:lineRule="auto"/>
            </w:pPr>
            <w:r w:rsidRPr="00CD5E1B">
              <w:t>3.619926929</w:t>
            </w:r>
          </w:p>
        </w:tc>
        <w:tc>
          <w:tcPr>
            <w:tcW w:w="1560" w:type="dxa"/>
          </w:tcPr>
          <w:p w14:paraId="5EC54E60" w14:textId="790BD8B5" w:rsidR="002C74D8" w:rsidRDefault="002C74D8" w:rsidP="00047DBF">
            <w:pPr>
              <w:pStyle w:val="NoSpacing"/>
              <w:spacing w:line="360" w:lineRule="auto"/>
            </w:pPr>
            <w:r w:rsidRPr="00CD5E1B">
              <w:t>57.31867075</w:t>
            </w:r>
          </w:p>
        </w:tc>
        <w:tc>
          <w:tcPr>
            <w:tcW w:w="1560" w:type="dxa"/>
          </w:tcPr>
          <w:p w14:paraId="525C9749" w14:textId="5CB3744E" w:rsidR="002C74D8" w:rsidRDefault="002C74D8" w:rsidP="00047DBF">
            <w:pPr>
              <w:pStyle w:val="NoSpacing"/>
              <w:spacing w:line="360" w:lineRule="auto"/>
            </w:pPr>
            <w:r w:rsidRPr="00CD5E1B">
              <w:t>3.955195189</w:t>
            </w:r>
          </w:p>
        </w:tc>
        <w:tc>
          <w:tcPr>
            <w:tcW w:w="1560" w:type="dxa"/>
          </w:tcPr>
          <w:p w14:paraId="4524A043" w14:textId="6B81AB1A" w:rsidR="002C74D8" w:rsidRDefault="002C74D8" w:rsidP="00047DBF">
            <w:pPr>
              <w:pStyle w:val="NoSpacing"/>
              <w:spacing w:line="360" w:lineRule="auto"/>
            </w:pPr>
            <w:r w:rsidRPr="00CD5E1B">
              <w:t>713.8299489</w:t>
            </w:r>
          </w:p>
        </w:tc>
      </w:tr>
      <w:tr w:rsidR="002C74D8" w14:paraId="7DEB5907" w14:textId="77777777" w:rsidTr="006B13AE">
        <w:tc>
          <w:tcPr>
            <w:tcW w:w="1560" w:type="dxa"/>
          </w:tcPr>
          <w:p w14:paraId="0E9F2D8C" w14:textId="278991C4" w:rsidR="002C74D8" w:rsidRDefault="002C74D8" w:rsidP="00047DBF">
            <w:pPr>
              <w:pStyle w:val="NoSpacing"/>
              <w:spacing w:line="360" w:lineRule="auto"/>
            </w:pPr>
            <w:r w:rsidRPr="00CD5E1B">
              <w:t>6300</w:t>
            </w:r>
          </w:p>
        </w:tc>
        <w:tc>
          <w:tcPr>
            <w:tcW w:w="1560" w:type="dxa"/>
          </w:tcPr>
          <w:p w14:paraId="0BA3089D" w14:textId="04EB8834" w:rsidR="002C74D8" w:rsidRDefault="002C74D8" w:rsidP="00047DBF">
            <w:pPr>
              <w:pStyle w:val="NoSpacing"/>
              <w:spacing w:line="360" w:lineRule="auto"/>
            </w:pPr>
            <w:r w:rsidRPr="00CD5E1B">
              <w:t>34.82126904</w:t>
            </w:r>
          </w:p>
        </w:tc>
        <w:tc>
          <w:tcPr>
            <w:tcW w:w="1560" w:type="dxa"/>
          </w:tcPr>
          <w:p w14:paraId="088E1DB8" w14:textId="32B0ABAD" w:rsidR="002C74D8" w:rsidRDefault="002C74D8" w:rsidP="00047DBF">
            <w:pPr>
              <w:pStyle w:val="NoSpacing"/>
              <w:spacing w:line="360" w:lineRule="auto"/>
            </w:pPr>
            <w:r w:rsidRPr="00CD5E1B">
              <w:t>3.642750978</w:t>
            </w:r>
          </w:p>
        </w:tc>
        <w:tc>
          <w:tcPr>
            <w:tcW w:w="1560" w:type="dxa"/>
          </w:tcPr>
          <w:p w14:paraId="4F16D58A" w14:textId="0A68392C" w:rsidR="002C74D8" w:rsidRDefault="002C74D8" w:rsidP="00047DBF">
            <w:pPr>
              <w:pStyle w:val="NoSpacing"/>
              <w:spacing w:line="360" w:lineRule="auto"/>
            </w:pPr>
            <w:r w:rsidRPr="00CD5E1B">
              <w:t>57.5792222</w:t>
            </w:r>
          </w:p>
        </w:tc>
        <w:tc>
          <w:tcPr>
            <w:tcW w:w="1560" w:type="dxa"/>
          </w:tcPr>
          <w:p w14:paraId="3A0AE3BA" w14:textId="740416D6" w:rsidR="002C74D8" w:rsidRDefault="002C74D8" w:rsidP="00047DBF">
            <w:pPr>
              <w:pStyle w:val="NoSpacing"/>
              <w:spacing w:line="360" w:lineRule="auto"/>
            </w:pPr>
            <w:r w:rsidRPr="00CD5E1B">
              <w:t>3.954037189</w:t>
            </w:r>
          </w:p>
        </w:tc>
        <w:tc>
          <w:tcPr>
            <w:tcW w:w="1560" w:type="dxa"/>
          </w:tcPr>
          <w:p w14:paraId="4ECF332E" w14:textId="5BED0D52" w:rsidR="002C74D8" w:rsidRDefault="002C74D8" w:rsidP="00047DBF">
            <w:pPr>
              <w:pStyle w:val="NoSpacing"/>
              <w:spacing w:line="360" w:lineRule="auto"/>
            </w:pPr>
            <w:r w:rsidRPr="00CD5E1B">
              <w:t>713.993417</w:t>
            </w:r>
          </w:p>
        </w:tc>
      </w:tr>
      <w:tr w:rsidR="002C74D8" w14:paraId="70EB8ACA" w14:textId="77777777" w:rsidTr="006B13AE">
        <w:tc>
          <w:tcPr>
            <w:tcW w:w="1560" w:type="dxa"/>
          </w:tcPr>
          <w:p w14:paraId="48C36245" w14:textId="13A941B6" w:rsidR="002C74D8" w:rsidRDefault="002C74D8" w:rsidP="00047DBF">
            <w:pPr>
              <w:pStyle w:val="NoSpacing"/>
              <w:spacing w:line="360" w:lineRule="auto"/>
            </w:pPr>
            <w:r w:rsidRPr="00CD5E1B">
              <w:t>6400</w:t>
            </w:r>
          </w:p>
        </w:tc>
        <w:tc>
          <w:tcPr>
            <w:tcW w:w="1560" w:type="dxa"/>
          </w:tcPr>
          <w:p w14:paraId="0A9DCD4F" w14:textId="4D8B3F5A" w:rsidR="002C74D8" w:rsidRDefault="002C74D8" w:rsidP="00047DBF">
            <w:pPr>
              <w:pStyle w:val="NoSpacing"/>
              <w:spacing w:line="360" w:lineRule="auto"/>
            </w:pPr>
            <w:r w:rsidRPr="00CD5E1B">
              <w:t>35.00901389</w:t>
            </w:r>
          </w:p>
        </w:tc>
        <w:tc>
          <w:tcPr>
            <w:tcW w:w="1560" w:type="dxa"/>
          </w:tcPr>
          <w:p w14:paraId="62D9F3D0" w14:textId="0FD1F17A" w:rsidR="002C74D8" w:rsidRDefault="002C74D8" w:rsidP="00047DBF">
            <w:pPr>
              <w:pStyle w:val="NoSpacing"/>
              <w:spacing w:line="360" w:lineRule="auto"/>
            </w:pPr>
            <w:r w:rsidRPr="00CD5E1B">
              <w:t>3.68410778</w:t>
            </w:r>
          </w:p>
        </w:tc>
        <w:tc>
          <w:tcPr>
            <w:tcW w:w="1560" w:type="dxa"/>
          </w:tcPr>
          <w:p w14:paraId="5E6B6188" w14:textId="480A5070" w:rsidR="002C74D8" w:rsidRDefault="002C74D8" w:rsidP="00047DBF">
            <w:pPr>
              <w:pStyle w:val="NoSpacing"/>
              <w:spacing w:line="360" w:lineRule="auto"/>
            </w:pPr>
            <w:r w:rsidRPr="00CD5E1B">
              <w:t>57.96823192</w:t>
            </w:r>
          </w:p>
        </w:tc>
        <w:tc>
          <w:tcPr>
            <w:tcW w:w="1560" w:type="dxa"/>
          </w:tcPr>
          <w:p w14:paraId="5889789E" w14:textId="37450049" w:rsidR="002C74D8" w:rsidRDefault="002C74D8" w:rsidP="00047DBF">
            <w:pPr>
              <w:pStyle w:val="NoSpacing"/>
              <w:spacing w:line="360" w:lineRule="auto"/>
            </w:pPr>
            <w:r w:rsidRPr="00CD5E1B">
              <w:t>3.961057186</w:t>
            </w:r>
          </w:p>
        </w:tc>
        <w:tc>
          <w:tcPr>
            <w:tcW w:w="1560" w:type="dxa"/>
          </w:tcPr>
          <w:p w14:paraId="2CE539EA" w14:textId="6D28C7F5" w:rsidR="002C74D8" w:rsidRDefault="002C74D8" w:rsidP="00047DBF">
            <w:pPr>
              <w:pStyle w:val="NoSpacing"/>
              <w:spacing w:line="360" w:lineRule="auto"/>
            </w:pPr>
            <w:r w:rsidRPr="00CD5E1B">
              <w:t>714.4916289</w:t>
            </w:r>
          </w:p>
        </w:tc>
      </w:tr>
      <w:tr w:rsidR="002C74D8" w14:paraId="53901E9C" w14:textId="77777777" w:rsidTr="006B13AE">
        <w:tc>
          <w:tcPr>
            <w:tcW w:w="1560" w:type="dxa"/>
          </w:tcPr>
          <w:p w14:paraId="17385DD9" w14:textId="26181EC2" w:rsidR="002C74D8" w:rsidRDefault="002C74D8" w:rsidP="00047DBF">
            <w:pPr>
              <w:pStyle w:val="NoSpacing"/>
              <w:spacing w:line="360" w:lineRule="auto"/>
            </w:pPr>
            <w:r w:rsidRPr="00CD5E1B">
              <w:t>6500</w:t>
            </w:r>
          </w:p>
        </w:tc>
        <w:tc>
          <w:tcPr>
            <w:tcW w:w="1560" w:type="dxa"/>
          </w:tcPr>
          <w:p w14:paraId="6875080D" w14:textId="49FE6FC8" w:rsidR="002C74D8" w:rsidRDefault="002C74D8" w:rsidP="00047DBF">
            <w:pPr>
              <w:pStyle w:val="NoSpacing"/>
              <w:spacing w:line="360" w:lineRule="auto"/>
            </w:pPr>
            <w:r w:rsidRPr="00CD5E1B">
              <w:t>41.56679916</w:t>
            </w:r>
          </w:p>
        </w:tc>
        <w:tc>
          <w:tcPr>
            <w:tcW w:w="1560" w:type="dxa"/>
          </w:tcPr>
          <w:p w14:paraId="6CC2B9BB" w14:textId="15AF3507" w:rsidR="002C74D8" w:rsidRDefault="002C74D8" w:rsidP="00047DBF">
            <w:pPr>
              <w:pStyle w:val="NoSpacing"/>
              <w:spacing w:line="360" w:lineRule="auto"/>
            </w:pPr>
            <w:r w:rsidRPr="00CD5E1B">
              <w:t>3.683916092</w:t>
            </w:r>
          </w:p>
        </w:tc>
        <w:tc>
          <w:tcPr>
            <w:tcW w:w="1560" w:type="dxa"/>
          </w:tcPr>
          <w:p w14:paraId="055C2111" w14:textId="67F86F0F" w:rsidR="002C74D8" w:rsidRDefault="002C74D8" w:rsidP="00047DBF">
            <w:pPr>
              <w:pStyle w:val="NoSpacing"/>
              <w:spacing w:line="360" w:lineRule="auto"/>
            </w:pPr>
            <w:r w:rsidRPr="00CD5E1B">
              <w:t>58.05325794</w:t>
            </w:r>
          </w:p>
        </w:tc>
        <w:tc>
          <w:tcPr>
            <w:tcW w:w="1560" w:type="dxa"/>
          </w:tcPr>
          <w:p w14:paraId="3A6D2C78" w14:textId="0F6529D8" w:rsidR="002C74D8" w:rsidRDefault="002C74D8" w:rsidP="00047DBF">
            <w:pPr>
              <w:pStyle w:val="NoSpacing"/>
              <w:spacing w:line="360" w:lineRule="auto"/>
            </w:pPr>
            <w:r w:rsidRPr="00CD5E1B">
              <w:t>3.897565842</w:t>
            </w:r>
          </w:p>
        </w:tc>
        <w:tc>
          <w:tcPr>
            <w:tcW w:w="1560" w:type="dxa"/>
          </w:tcPr>
          <w:p w14:paraId="094FC047" w14:textId="3702FF56" w:rsidR="002C74D8" w:rsidRDefault="002C74D8" w:rsidP="00047DBF">
            <w:pPr>
              <w:pStyle w:val="NoSpacing"/>
              <w:spacing w:line="360" w:lineRule="auto"/>
            </w:pPr>
            <w:r w:rsidRPr="00CD5E1B">
              <w:t>716.917402</w:t>
            </w:r>
          </w:p>
        </w:tc>
      </w:tr>
      <w:tr w:rsidR="002C74D8" w14:paraId="17709388" w14:textId="77777777" w:rsidTr="006B13AE">
        <w:tc>
          <w:tcPr>
            <w:tcW w:w="1560" w:type="dxa"/>
          </w:tcPr>
          <w:p w14:paraId="5AF33710" w14:textId="6ED56EA2" w:rsidR="002C74D8" w:rsidRDefault="002C74D8" w:rsidP="00047DBF">
            <w:pPr>
              <w:pStyle w:val="NoSpacing"/>
              <w:spacing w:line="360" w:lineRule="auto"/>
            </w:pPr>
            <w:r w:rsidRPr="00CD5E1B">
              <w:t>6600</w:t>
            </w:r>
          </w:p>
        </w:tc>
        <w:tc>
          <w:tcPr>
            <w:tcW w:w="1560" w:type="dxa"/>
          </w:tcPr>
          <w:p w14:paraId="3F944C56" w14:textId="28B98199" w:rsidR="002C74D8" w:rsidRDefault="002C74D8" w:rsidP="00047DBF">
            <w:pPr>
              <w:pStyle w:val="NoSpacing"/>
              <w:spacing w:line="360" w:lineRule="auto"/>
            </w:pPr>
            <w:r w:rsidRPr="00CD5E1B">
              <w:t>35.2322619</w:t>
            </w:r>
          </w:p>
        </w:tc>
        <w:tc>
          <w:tcPr>
            <w:tcW w:w="1560" w:type="dxa"/>
          </w:tcPr>
          <w:p w14:paraId="37414BD2" w14:textId="708FD72D" w:rsidR="002C74D8" w:rsidRDefault="002C74D8" w:rsidP="00047DBF">
            <w:pPr>
              <w:pStyle w:val="NoSpacing"/>
              <w:spacing w:line="360" w:lineRule="auto"/>
            </w:pPr>
            <w:r w:rsidRPr="00CD5E1B">
              <w:t>3.524402857</w:t>
            </w:r>
          </w:p>
        </w:tc>
        <w:tc>
          <w:tcPr>
            <w:tcW w:w="1560" w:type="dxa"/>
          </w:tcPr>
          <w:p w14:paraId="5F068331" w14:textId="580DABEC" w:rsidR="002C74D8" w:rsidRDefault="002C74D8" w:rsidP="00047DBF">
            <w:pPr>
              <w:pStyle w:val="NoSpacing"/>
              <w:spacing w:line="360" w:lineRule="auto"/>
            </w:pPr>
            <w:r w:rsidRPr="00CD5E1B">
              <w:t>58.05020332</w:t>
            </w:r>
          </w:p>
        </w:tc>
        <w:tc>
          <w:tcPr>
            <w:tcW w:w="1560" w:type="dxa"/>
          </w:tcPr>
          <w:p w14:paraId="17E3C8B8" w14:textId="72FBF4DF" w:rsidR="002C74D8" w:rsidRDefault="002C74D8" w:rsidP="00047DBF">
            <w:pPr>
              <w:pStyle w:val="NoSpacing"/>
              <w:spacing w:line="360" w:lineRule="auto"/>
            </w:pPr>
            <w:r w:rsidRPr="00CD5E1B">
              <w:t>3.948808908</w:t>
            </w:r>
          </w:p>
        </w:tc>
        <w:tc>
          <w:tcPr>
            <w:tcW w:w="1560" w:type="dxa"/>
          </w:tcPr>
          <w:p w14:paraId="1897ED20" w14:textId="46EE156F" w:rsidR="002C74D8" w:rsidRDefault="002C74D8" w:rsidP="00047DBF">
            <w:pPr>
              <w:pStyle w:val="NoSpacing"/>
              <w:spacing w:line="360" w:lineRule="auto"/>
            </w:pPr>
            <w:r w:rsidRPr="00CD5E1B">
              <w:t>715.40253</w:t>
            </w:r>
          </w:p>
        </w:tc>
      </w:tr>
    </w:tbl>
    <w:p w14:paraId="6B36E902" w14:textId="7D2C1AD9" w:rsidR="00B3165D" w:rsidRDefault="00B3165D" w:rsidP="00047DBF">
      <w:pPr>
        <w:pStyle w:val="NoSpacing"/>
        <w:spacing w:line="360" w:lineRule="auto"/>
      </w:pPr>
    </w:p>
    <w:p w14:paraId="200EF23E" w14:textId="77777777" w:rsidR="00B3165D" w:rsidRDefault="00B3165D" w:rsidP="00047DBF">
      <w:pPr>
        <w:spacing w:line="360" w:lineRule="auto"/>
        <w:rPr>
          <w:sz w:val="24"/>
        </w:rPr>
      </w:pPr>
      <w:r>
        <w:br w:type="page"/>
      </w:r>
    </w:p>
    <w:p w14:paraId="7AE9BA95" w14:textId="1FCA2976" w:rsidR="00B3165D" w:rsidRDefault="00063505" w:rsidP="00047DBF">
      <w:pPr>
        <w:pStyle w:val="Caption"/>
        <w:spacing w:line="360" w:lineRule="auto"/>
      </w:pPr>
      <w:bookmarkStart w:id="83" w:name="_Toc113217072"/>
      <w:r>
        <w:lastRenderedPageBreak/>
        <w:t xml:space="preserve">Table </w:t>
      </w:r>
      <w:r>
        <w:fldChar w:fldCharType="begin"/>
      </w:r>
      <w:r>
        <w:instrText xml:space="preserve"> SEQ Table \* ARABIC </w:instrText>
      </w:r>
      <w:r>
        <w:fldChar w:fldCharType="separate"/>
      </w:r>
      <w:r w:rsidR="00EE6D52">
        <w:rPr>
          <w:noProof/>
        </w:rPr>
        <w:t>7</w:t>
      </w:r>
      <w:r>
        <w:rPr>
          <w:noProof/>
        </w:rPr>
        <w:fldChar w:fldCharType="end"/>
      </w:r>
      <w:r>
        <w:t xml:space="preserve">. </w:t>
      </w:r>
      <w:r w:rsidRPr="003C10D7">
        <w:t>Network Configuration</w:t>
      </w:r>
      <w:bookmarkEnd w:id="83"/>
    </w:p>
    <w:tbl>
      <w:tblPr>
        <w:tblStyle w:val="APAReport"/>
        <w:tblW w:w="5592" w:type="pct"/>
        <w:jc w:val="center"/>
        <w:tblLook w:val="04A0" w:firstRow="1" w:lastRow="0" w:firstColumn="1" w:lastColumn="0" w:noHBand="0" w:noVBand="1"/>
      </w:tblPr>
      <w:tblGrid>
        <w:gridCol w:w="1164"/>
        <w:gridCol w:w="681"/>
        <w:gridCol w:w="1139"/>
        <w:gridCol w:w="1070"/>
        <w:gridCol w:w="1139"/>
        <w:gridCol w:w="1070"/>
        <w:gridCol w:w="902"/>
        <w:gridCol w:w="1140"/>
        <w:gridCol w:w="1071"/>
        <w:gridCol w:w="1140"/>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10EC1DC4" w14:textId="439CF25A"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0</w:t>
            </w:r>
          </w:p>
        </w:tc>
        <w:tc>
          <w:tcPr>
            <w:tcW w:w="544" w:type="pct"/>
          </w:tcPr>
          <w:p w14:paraId="4D3EA32C" w14:textId="0C826A58"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1</w:t>
            </w:r>
          </w:p>
        </w:tc>
        <w:tc>
          <w:tcPr>
            <w:tcW w:w="511" w:type="pct"/>
          </w:tcPr>
          <w:p w14:paraId="7706A6F2" w14:textId="02366214"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2</w:t>
            </w:r>
          </w:p>
        </w:tc>
        <w:tc>
          <w:tcPr>
            <w:tcW w:w="544" w:type="pct"/>
          </w:tcPr>
          <w:p w14:paraId="553F9B8E" w14:textId="7B5D3DE7"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3</w:t>
            </w:r>
          </w:p>
        </w:tc>
        <w:tc>
          <w:tcPr>
            <w:tcW w:w="511" w:type="pct"/>
          </w:tcPr>
          <w:p w14:paraId="043F8A5B" w14:textId="431CC04E"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4</w:t>
            </w:r>
          </w:p>
        </w:tc>
        <w:tc>
          <w:tcPr>
            <w:tcW w:w="431" w:type="pct"/>
          </w:tcPr>
          <w:p w14:paraId="14AB6A87" w14:textId="410A44C8"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5</w:t>
            </w:r>
          </w:p>
        </w:tc>
        <w:tc>
          <w:tcPr>
            <w:tcW w:w="544" w:type="pct"/>
          </w:tcPr>
          <w:p w14:paraId="0F2269A1" w14:textId="41FD7B55"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6</w:t>
            </w:r>
          </w:p>
        </w:tc>
        <w:tc>
          <w:tcPr>
            <w:tcW w:w="511" w:type="pct"/>
          </w:tcPr>
          <w:p w14:paraId="363AFBE3" w14:textId="34713B14"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7</w:t>
            </w:r>
          </w:p>
        </w:tc>
        <w:tc>
          <w:tcPr>
            <w:tcW w:w="544" w:type="pct"/>
          </w:tcPr>
          <w:p w14:paraId="2D365B65" w14:textId="6DFB762B" w:rsidR="00961051" w:rsidRPr="00961051" w:rsidRDefault="00961051" w:rsidP="00047DBF">
            <w:pPr>
              <w:pStyle w:val="NoSpacing"/>
              <w:spacing w:line="360" w:lineRule="auto"/>
              <w:rPr>
                <w:rFonts w:asciiTheme="minorHAnsi" w:hAnsiTheme="minorHAnsi" w:cstheme="minorHAnsi"/>
              </w:rPr>
            </w:pPr>
            <w:r>
              <w:rPr>
                <w:rFonts w:asciiTheme="minorHAnsi" w:hAnsiTheme="minorHAnsi" w:cstheme="minorHAnsi"/>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047DBF">
            <w:pPr>
              <w:pStyle w:val="NoSpacing"/>
              <w:spacing w:line="360" w:lineRule="auto"/>
              <w:rPr>
                <w:rFonts w:cstheme="minorHAnsi"/>
              </w:rPr>
            </w:pPr>
            <w:r w:rsidRPr="00961051">
              <w:rPr>
                <w:rFonts w:cstheme="minorHAnsi"/>
              </w:rPr>
              <w:t>Type</w:t>
            </w:r>
          </w:p>
        </w:tc>
        <w:tc>
          <w:tcPr>
            <w:tcW w:w="304" w:type="pct"/>
          </w:tcPr>
          <w:p w14:paraId="6585C0BD" w14:textId="61121A41" w:rsidR="00961051" w:rsidRPr="00961051" w:rsidRDefault="00961051" w:rsidP="00047DBF">
            <w:pPr>
              <w:pStyle w:val="NoSpacing"/>
              <w:spacing w:line="360" w:lineRule="auto"/>
              <w:rPr>
                <w:rFonts w:cstheme="minorHAnsi"/>
              </w:rPr>
            </w:pPr>
            <w:r w:rsidRPr="00961051">
              <w:rPr>
                <w:rFonts w:cstheme="minorHAnsi"/>
              </w:rPr>
              <w:t>Input</w:t>
            </w:r>
          </w:p>
        </w:tc>
        <w:tc>
          <w:tcPr>
            <w:tcW w:w="544" w:type="pct"/>
          </w:tcPr>
          <w:p w14:paraId="57400706" w14:textId="5D0D810D"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4E5A4E64" w14:textId="29F91C92" w:rsidR="00961051" w:rsidRPr="00961051" w:rsidRDefault="00961051" w:rsidP="00047DBF">
            <w:pPr>
              <w:pStyle w:val="NoSpacing"/>
              <w:spacing w:line="360" w:lineRule="auto"/>
              <w:rPr>
                <w:rFonts w:cstheme="minorHAnsi"/>
              </w:rPr>
            </w:pPr>
            <w:r w:rsidRPr="00961051">
              <w:rPr>
                <w:rFonts w:cstheme="minorHAnsi"/>
              </w:rPr>
              <w:t>relu</w:t>
            </w:r>
          </w:p>
        </w:tc>
        <w:tc>
          <w:tcPr>
            <w:tcW w:w="544" w:type="pct"/>
          </w:tcPr>
          <w:p w14:paraId="797E2AAA" w14:textId="01A8069B"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7837C1E0" w14:textId="777E6F37" w:rsidR="00961051" w:rsidRPr="00961051" w:rsidRDefault="00961051" w:rsidP="00047DBF">
            <w:pPr>
              <w:pStyle w:val="NoSpacing"/>
              <w:spacing w:line="360" w:lineRule="auto"/>
              <w:rPr>
                <w:rFonts w:cstheme="minorHAnsi"/>
              </w:rPr>
            </w:pPr>
            <w:r w:rsidRPr="00961051">
              <w:rPr>
                <w:rFonts w:cstheme="minorHAnsi"/>
              </w:rPr>
              <w:t>Relu</w:t>
            </w:r>
          </w:p>
        </w:tc>
        <w:tc>
          <w:tcPr>
            <w:tcW w:w="431" w:type="pct"/>
          </w:tcPr>
          <w:p w14:paraId="0E15B3FA" w14:textId="7F5E67AC" w:rsidR="00961051" w:rsidRPr="00961051" w:rsidRDefault="00961051" w:rsidP="00047DBF">
            <w:pPr>
              <w:pStyle w:val="NoSpacing"/>
              <w:spacing w:line="360" w:lineRule="auto"/>
              <w:rPr>
                <w:rFonts w:cstheme="minorHAnsi"/>
              </w:rPr>
            </w:pPr>
            <w:r w:rsidRPr="00961051">
              <w:rPr>
                <w:rFonts w:cstheme="minorHAnsi"/>
              </w:rPr>
              <w:t>Mpool</w:t>
            </w:r>
          </w:p>
        </w:tc>
        <w:tc>
          <w:tcPr>
            <w:tcW w:w="544" w:type="pct"/>
          </w:tcPr>
          <w:p w14:paraId="71A62C33" w14:textId="7DCD06D8"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0EFA8B14" w14:textId="55DC5A48" w:rsidR="00961051" w:rsidRPr="00961051" w:rsidRDefault="00961051" w:rsidP="00047DBF">
            <w:pPr>
              <w:pStyle w:val="NoSpacing"/>
              <w:spacing w:line="360" w:lineRule="auto"/>
              <w:rPr>
                <w:rFonts w:cstheme="minorHAnsi"/>
              </w:rPr>
            </w:pPr>
            <w:r w:rsidRPr="00961051">
              <w:rPr>
                <w:rFonts w:cstheme="minorHAnsi"/>
              </w:rPr>
              <w:t>Relu</w:t>
            </w:r>
          </w:p>
        </w:tc>
        <w:tc>
          <w:tcPr>
            <w:tcW w:w="544" w:type="pct"/>
          </w:tcPr>
          <w:p w14:paraId="1EA1F3D6" w14:textId="3F02BEE6" w:rsidR="00961051" w:rsidRPr="00961051" w:rsidRDefault="00961051" w:rsidP="00047DBF">
            <w:pPr>
              <w:pStyle w:val="NoSpacing"/>
              <w:spacing w:line="360" w:lineRule="auto"/>
              <w:rPr>
                <w:rFonts w:cstheme="minorHAnsi"/>
              </w:rPr>
            </w:pPr>
            <w:r>
              <w:rPr>
                <w:rFonts w:cstheme="minorHAnsi"/>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047DBF">
            <w:pPr>
              <w:pStyle w:val="NoSpacing"/>
              <w:spacing w:line="360" w:lineRule="auto"/>
              <w:rPr>
                <w:rFonts w:cstheme="minorHAnsi"/>
              </w:rPr>
            </w:pPr>
            <w:r w:rsidRPr="00961051">
              <w:rPr>
                <w:rFonts w:cstheme="minorHAnsi"/>
              </w:rPr>
              <w:t>Name</w:t>
            </w:r>
          </w:p>
        </w:tc>
        <w:tc>
          <w:tcPr>
            <w:tcW w:w="304" w:type="pct"/>
          </w:tcPr>
          <w:p w14:paraId="39824322" w14:textId="14229798"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55563CE7" w14:textId="35C6437E" w:rsidR="00961051" w:rsidRPr="00961051" w:rsidRDefault="00961051" w:rsidP="00047DBF">
            <w:pPr>
              <w:pStyle w:val="NoSpacing"/>
              <w:spacing w:line="360" w:lineRule="auto"/>
              <w:rPr>
                <w:rFonts w:cstheme="minorHAnsi"/>
              </w:rPr>
            </w:pPr>
            <w:r w:rsidRPr="00961051">
              <w:rPr>
                <w:rFonts w:cstheme="minorHAnsi"/>
              </w:rPr>
              <w:t>Conv1_1</w:t>
            </w:r>
          </w:p>
        </w:tc>
        <w:tc>
          <w:tcPr>
            <w:tcW w:w="511" w:type="pct"/>
          </w:tcPr>
          <w:p w14:paraId="686B43AE" w14:textId="12BC9E3D" w:rsidR="00961051" w:rsidRPr="00961051" w:rsidRDefault="00961051" w:rsidP="00047DBF">
            <w:pPr>
              <w:pStyle w:val="NoSpacing"/>
              <w:spacing w:line="360" w:lineRule="auto"/>
              <w:rPr>
                <w:rFonts w:cstheme="minorHAnsi"/>
              </w:rPr>
            </w:pPr>
            <w:r w:rsidRPr="00961051">
              <w:rPr>
                <w:rFonts w:cstheme="minorHAnsi"/>
              </w:rPr>
              <w:t>Relu1_1</w:t>
            </w:r>
          </w:p>
        </w:tc>
        <w:tc>
          <w:tcPr>
            <w:tcW w:w="544" w:type="pct"/>
          </w:tcPr>
          <w:p w14:paraId="76105B46" w14:textId="16E8CB84" w:rsidR="00961051" w:rsidRPr="00961051" w:rsidRDefault="00961051" w:rsidP="00047DBF">
            <w:pPr>
              <w:pStyle w:val="NoSpacing"/>
              <w:spacing w:line="360" w:lineRule="auto"/>
              <w:rPr>
                <w:rFonts w:cstheme="minorHAnsi"/>
              </w:rPr>
            </w:pPr>
            <w:r w:rsidRPr="00961051">
              <w:rPr>
                <w:rFonts w:cstheme="minorHAnsi"/>
              </w:rPr>
              <w:t>Conv1_2</w:t>
            </w:r>
          </w:p>
        </w:tc>
        <w:tc>
          <w:tcPr>
            <w:tcW w:w="511" w:type="pct"/>
          </w:tcPr>
          <w:p w14:paraId="6C8A904D" w14:textId="690F39F6" w:rsidR="00961051" w:rsidRPr="00961051" w:rsidRDefault="00961051" w:rsidP="00047DBF">
            <w:pPr>
              <w:pStyle w:val="NoSpacing"/>
              <w:spacing w:line="360" w:lineRule="auto"/>
              <w:rPr>
                <w:rFonts w:cstheme="minorHAnsi"/>
              </w:rPr>
            </w:pPr>
            <w:r w:rsidRPr="00961051">
              <w:rPr>
                <w:rFonts w:cstheme="minorHAnsi"/>
              </w:rPr>
              <w:t>Relu1_2</w:t>
            </w:r>
          </w:p>
        </w:tc>
        <w:tc>
          <w:tcPr>
            <w:tcW w:w="431" w:type="pct"/>
          </w:tcPr>
          <w:p w14:paraId="1ACECE30" w14:textId="68E68E3D" w:rsidR="00961051" w:rsidRPr="00961051" w:rsidRDefault="00961051" w:rsidP="00047DBF">
            <w:pPr>
              <w:pStyle w:val="NoSpacing"/>
              <w:spacing w:line="360" w:lineRule="auto"/>
              <w:rPr>
                <w:rFonts w:cstheme="minorHAnsi"/>
              </w:rPr>
            </w:pPr>
            <w:r w:rsidRPr="00961051">
              <w:rPr>
                <w:rFonts w:cstheme="minorHAnsi"/>
              </w:rPr>
              <w:t>Pool1</w:t>
            </w:r>
          </w:p>
        </w:tc>
        <w:tc>
          <w:tcPr>
            <w:tcW w:w="544" w:type="pct"/>
          </w:tcPr>
          <w:p w14:paraId="0AC8D6CA" w14:textId="5D8513D7" w:rsidR="00961051" w:rsidRPr="00961051" w:rsidRDefault="00961051" w:rsidP="00047DBF">
            <w:pPr>
              <w:pStyle w:val="NoSpacing"/>
              <w:spacing w:line="360" w:lineRule="auto"/>
              <w:rPr>
                <w:rFonts w:cstheme="minorHAnsi"/>
              </w:rPr>
            </w:pPr>
            <w:r w:rsidRPr="00961051">
              <w:rPr>
                <w:rFonts w:cstheme="minorHAnsi"/>
              </w:rPr>
              <w:t>Conv2_1</w:t>
            </w:r>
          </w:p>
        </w:tc>
        <w:tc>
          <w:tcPr>
            <w:tcW w:w="511" w:type="pct"/>
          </w:tcPr>
          <w:p w14:paraId="55E4C492" w14:textId="328D0020" w:rsidR="00961051" w:rsidRPr="00961051" w:rsidRDefault="00961051" w:rsidP="00047DBF">
            <w:pPr>
              <w:pStyle w:val="NoSpacing"/>
              <w:spacing w:line="360" w:lineRule="auto"/>
              <w:rPr>
                <w:rFonts w:cstheme="minorHAnsi"/>
              </w:rPr>
            </w:pPr>
            <w:r w:rsidRPr="00961051">
              <w:rPr>
                <w:rFonts w:cstheme="minorHAnsi"/>
              </w:rPr>
              <w:t>Relu2_1</w:t>
            </w:r>
          </w:p>
        </w:tc>
        <w:tc>
          <w:tcPr>
            <w:tcW w:w="544" w:type="pct"/>
          </w:tcPr>
          <w:p w14:paraId="0A4AF057" w14:textId="7BFD0EA8" w:rsidR="00961051" w:rsidRPr="00961051" w:rsidRDefault="00961051" w:rsidP="00047DBF">
            <w:pPr>
              <w:pStyle w:val="NoSpacing"/>
              <w:spacing w:line="360" w:lineRule="auto"/>
              <w:rPr>
                <w:rFonts w:cstheme="minorHAnsi"/>
              </w:rPr>
            </w:pPr>
            <w:r>
              <w:rPr>
                <w:rFonts w:cstheme="minorHAnsi"/>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047DBF">
            <w:pPr>
              <w:pStyle w:val="NoSpacing"/>
              <w:spacing w:line="360" w:lineRule="auto"/>
              <w:rPr>
                <w:rFonts w:cstheme="minorHAnsi"/>
              </w:rPr>
            </w:pPr>
            <w:r w:rsidRPr="00961051">
              <w:rPr>
                <w:rFonts w:cstheme="minorHAnsi"/>
              </w:rPr>
              <w:t>Support</w:t>
            </w:r>
          </w:p>
        </w:tc>
        <w:tc>
          <w:tcPr>
            <w:tcW w:w="304" w:type="pct"/>
          </w:tcPr>
          <w:p w14:paraId="6C1A10D5" w14:textId="2455D0F5"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F04A28E" w14:textId="0B3E14DC"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2FDD0012" w14:textId="67B2E4D5"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4C588E40" w14:textId="55019FF6"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7C5613AC" w14:textId="3A627F60" w:rsidR="00961051" w:rsidRPr="00961051" w:rsidRDefault="00961051" w:rsidP="00047DBF">
            <w:pPr>
              <w:pStyle w:val="NoSpacing"/>
              <w:spacing w:line="360" w:lineRule="auto"/>
              <w:rPr>
                <w:rFonts w:cstheme="minorHAnsi"/>
              </w:rPr>
            </w:pPr>
            <w:r w:rsidRPr="00961051">
              <w:rPr>
                <w:rFonts w:cstheme="minorHAnsi"/>
              </w:rPr>
              <w:t>1</w:t>
            </w:r>
          </w:p>
        </w:tc>
        <w:tc>
          <w:tcPr>
            <w:tcW w:w="431" w:type="pct"/>
          </w:tcPr>
          <w:p w14:paraId="0D3DB94E" w14:textId="6FBD6C00" w:rsidR="00961051" w:rsidRPr="00961051" w:rsidRDefault="00961051" w:rsidP="00047DBF">
            <w:pPr>
              <w:pStyle w:val="NoSpacing"/>
              <w:spacing w:line="360" w:lineRule="auto"/>
              <w:rPr>
                <w:rFonts w:cstheme="minorHAnsi"/>
              </w:rPr>
            </w:pPr>
            <w:r w:rsidRPr="00961051">
              <w:rPr>
                <w:rFonts w:cstheme="minorHAnsi"/>
              </w:rPr>
              <w:t>2</w:t>
            </w:r>
          </w:p>
        </w:tc>
        <w:tc>
          <w:tcPr>
            <w:tcW w:w="544" w:type="pct"/>
          </w:tcPr>
          <w:p w14:paraId="13FA96B7" w14:textId="50E52BF1"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0F74B8DC" w14:textId="02D3A4C8"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3B254B55" w14:textId="36284C4D" w:rsidR="00961051" w:rsidRPr="00961051" w:rsidRDefault="00961051" w:rsidP="00047DBF">
            <w:pPr>
              <w:pStyle w:val="NoSpacing"/>
              <w:spacing w:line="360" w:lineRule="auto"/>
              <w:rPr>
                <w:rFonts w:cstheme="minorHAnsi"/>
              </w:rPr>
            </w:pPr>
            <w:r>
              <w:rPr>
                <w:rFonts w:cstheme="minorHAnsi"/>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047DBF">
            <w:pPr>
              <w:pStyle w:val="NoSpacing"/>
              <w:spacing w:line="360" w:lineRule="auto"/>
              <w:rPr>
                <w:rFonts w:cstheme="minorHAnsi"/>
              </w:rPr>
            </w:pPr>
            <w:r w:rsidRPr="00961051">
              <w:rPr>
                <w:rFonts w:cstheme="minorHAnsi"/>
              </w:rPr>
              <w:t>Filt dim</w:t>
            </w:r>
          </w:p>
        </w:tc>
        <w:tc>
          <w:tcPr>
            <w:tcW w:w="304" w:type="pct"/>
          </w:tcPr>
          <w:p w14:paraId="26C4DC30" w14:textId="47FFF562"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693FF03B" w14:textId="41758858"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54EFFC9F" w14:textId="54FC6658"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5BB3CE7" w14:textId="7C6B7220"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4B1C14ED" w14:textId="41063D9F" w:rsidR="00961051" w:rsidRPr="00961051" w:rsidRDefault="00961051" w:rsidP="00047DBF">
            <w:pPr>
              <w:pStyle w:val="NoSpacing"/>
              <w:spacing w:line="360" w:lineRule="auto"/>
              <w:rPr>
                <w:rFonts w:cstheme="minorHAnsi"/>
              </w:rPr>
            </w:pPr>
            <w:r w:rsidRPr="00961051">
              <w:rPr>
                <w:rFonts w:cstheme="minorHAnsi"/>
              </w:rPr>
              <w:t>-</w:t>
            </w:r>
          </w:p>
        </w:tc>
        <w:tc>
          <w:tcPr>
            <w:tcW w:w="431" w:type="pct"/>
          </w:tcPr>
          <w:p w14:paraId="0F5BABFB" w14:textId="2776CA50"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4AE17488" w14:textId="085CE7B9"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46404FA9" w14:textId="6F325B5A"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2A28AA81" w14:textId="2303544F" w:rsidR="00961051" w:rsidRPr="00961051" w:rsidRDefault="00961051" w:rsidP="00047DBF">
            <w:pPr>
              <w:pStyle w:val="NoSpacing"/>
              <w:spacing w:line="360" w:lineRule="auto"/>
              <w:rPr>
                <w:rFonts w:cstheme="minorHAnsi"/>
              </w:rPr>
            </w:pPr>
            <w:r>
              <w:rPr>
                <w:rFonts w:cstheme="minorHAnsi"/>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047DBF">
            <w:pPr>
              <w:pStyle w:val="NoSpacing"/>
              <w:spacing w:line="360" w:lineRule="auto"/>
              <w:rPr>
                <w:rFonts w:cstheme="minorHAnsi"/>
              </w:rPr>
            </w:pPr>
            <w:r w:rsidRPr="00961051">
              <w:rPr>
                <w:rFonts w:cstheme="minorHAnsi"/>
              </w:rPr>
              <w:t>Num</w:t>
            </w:r>
            <w:r w:rsidR="003E480C">
              <w:rPr>
                <w:rFonts w:cstheme="minorHAnsi"/>
              </w:rPr>
              <w:t xml:space="preserve"> </w:t>
            </w:r>
            <w:r w:rsidRPr="00961051">
              <w:rPr>
                <w:rFonts w:cstheme="minorHAnsi"/>
              </w:rPr>
              <w:t>filts</w:t>
            </w:r>
          </w:p>
        </w:tc>
        <w:tc>
          <w:tcPr>
            <w:tcW w:w="304" w:type="pct"/>
          </w:tcPr>
          <w:p w14:paraId="6DE56D61" w14:textId="049B9572"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5A209CB" w14:textId="07639B4C"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045E656D" w14:textId="13495FA5"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465AE50" w14:textId="37965F8D"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3BDCF0E1" w14:textId="5E4152E4" w:rsidR="00961051" w:rsidRPr="00961051" w:rsidRDefault="00961051" w:rsidP="00047DBF">
            <w:pPr>
              <w:pStyle w:val="NoSpacing"/>
              <w:spacing w:line="360" w:lineRule="auto"/>
              <w:rPr>
                <w:rFonts w:cstheme="minorHAnsi"/>
              </w:rPr>
            </w:pPr>
            <w:r w:rsidRPr="00961051">
              <w:rPr>
                <w:rFonts w:cstheme="minorHAnsi"/>
              </w:rPr>
              <w:t>-</w:t>
            </w:r>
          </w:p>
        </w:tc>
        <w:tc>
          <w:tcPr>
            <w:tcW w:w="431" w:type="pct"/>
          </w:tcPr>
          <w:p w14:paraId="2611BBF6" w14:textId="5F97BCEE"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1648624" w14:textId="67CE2ED8" w:rsidR="00961051" w:rsidRPr="00961051" w:rsidRDefault="00961051" w:rsidP="00047DBF">
            <w:pPr>
              <w:pStyle w:val="NoSpacing"/>
              <w:spacing w:line="360" w:lineRule="auto"/>
              <w:rPr>
                <w:rFonts w:cstheme="minorHAnsi"/>
              </w:rPr>
            </w:pPr>
            <w:r w:rsidRPr="00961051">
              <w:rPr>
                <w:rFonts w:cstheme="minorHAnsi"/>
              </w:rPr>
              <w:t>128</w:t>
            </w:r>
          </w:p>
        </w:tc>
        <w:tc>
          <w:tcPr>
            <w:tcW w:w="511" w:type="pct"/>
          </w:tcPr>
          <w:p w14:paraId="587AC847" w14:textId="6BE80D1A"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0728E34" w14:textId="175D2BCC" w:rsidR="00961051" w:rsidRPr="00961051" w:rsidRDefault="00961051" w:rsidP="00047DBF">
            <w:pPr>
              <w:pStyle w:val="NoSpacing"/>
              <w:spacing w:line="360" w:lineRule="auto"/>
              <w:rPr>
                <w:rFonts w:cstheme="minorHAnsi"/>
              </w:rPr>
            </w:pPr>
            <w:r>
              <w:rPr>
                <w:rFonts w:cstheme="minorHAnsi"/>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047DBF">
            <w:pPr>
              <w:pStyle w:val="NoSpacing"/>
              <w:spacing w:line="360" w:lineRule="auto"/>
              <w:rPr>
                <w:rFonts w:cstheme="minorHAnsi"/>
              </w:rPr>
            </w:pPr>
            <w:r w:rsidRPr="00961051">
              <w:rPr>
                <w:rFonts w:cstheme="minorHAnsi"/>
              </w:rPr>
              <w:t>Stride</w:t>
            </w:r>
          </w:p>
        </w:tc>
        <w:tc>
          <w:tcPr>
            <w:tcW w:w="304" w:type="pct"/>
          </w:tcPr>
          <w:p w14:paraId="43A6E41D" w14:textId="72C93EBC"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748A1150" w14:textId="2D78A5EA"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6FC70FAA" w14:textId="0881BFFA"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42B0D249" w14:textId="74AE959C"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14801928" w14:textId="68AE7FED" w:rsidR="00961051" w:rsidRPr="00961051" w:rsidRDefault="00961051" w:rsidP="00047DBF">
            <w:pPr>
              <w:pStyle w:val="NoSpacing"/>
              <w:spacing w:line="360" w:lineRule="auto"/>
              <w:rPr>
                <w:rFonts w:cstheme="minorHAnsi"/>
              </w:rPr>
            </w:pPr>
            <w:r w:rsidRPr="00961051">
              <w:rPr>
                <w:rFonts w:cstheme="minorHAnsi"/>
              </w:rPr>
              <w:t>1</w:t>
            </w:r>
          </w:p>
        </w:tc>
        <w:tc>
          <w:tcPr>
            <w:tcW w:w="431" w:type="pct"/>
          </w:tcPr>
          <w:p w14:paraId="1151D6D2" w14:textId="096E837D" w:rsidR="00961051" w:rsidRPr="00961051" w:rsidRDefault="00961051" w:rsidP="00047DBF">
            <w:pPr>
              <w:pStyle w:val="NoSpacing"/>
              <w:spacing w:line="360" w:lineRule="auto"/>
              <w:rPr>
                <w:rFonts w:cstheme="minorHAnsi"/>
              </w:rPr>
            </w:pPr>
            <w:r w:rsidRPr="00961051">
              <w:rPr>
                <w:rFonts w:cstheme="minorHAnsi"/>
              </w:rPr>
              <w:t>2</w:t>
            </w:r>
          </w:p>
        </w:tc>
        <w:tc>
          <w:tcPr>
            <w:tcW w:w="544" w:type="pct"/>
          </w:tcPr>
          <w:p w14:paraId="0BAAEE1D" w14:textId="6FB70476"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377D8E60" w14:textId="5B330998"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1026F0DA" w14:textId="6C65F105" w:rsidR="00961051" w:rsidRPr="00961051" w:rsidRDefault="00961051" w:rsidP="00047DBF">
            <w:pPr>
              <w:pStyle w:val="NoSpacing"/>
              <w:spacing w:line="360" w:lineRule="auto"/>
              <w:rPr>
                <w:rFonts w:cstheme="minorHAnsi"/>
              </w:rPr>
            </w:pPr>
            <w:r>
              <w:rPr>
                <w:rFonts w:cstheme="minorHAnsi"/>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047DBF">
            <w:pPr>
              <w:pStyle w:val="NoSpacing"/>
              <w:spacing w:line="360" w:lineRule="auto"/>
              <w:rPr>
                <w:rFonts w:cstheme="minorHAnsi"/>
              </w:rPr>
            </w:pPr>
            <w:r w:rsidRPr="00961051">
              <w:rPr>
                <w:rFonts w:cstheme="minorHAnsi"/>
              </w:rPr>
              <w:t>Pad</w:t>
            </w:r>
          </w:p>
        </w:tc>
        <w:tc>
          <w:tcPr>
            <w:tcW w:w="304" w:type="pct"/>
          </w:tcPr>
          <w:p w14:paraId="3CA57808" w14:textId="523A920D"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2FAA559" w14:textId="2C01E64D"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54A60406" w14:textId="5FECD44A"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7FF538F6" w14:textId="4DB504C6"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7D972CF3" w14:textId="3484F221" w:rsidR="00961051" w:rsidRPr="00961051" w:rsidRDefault="00961051" w:rsidP="00047DBF">
            <w:pPr>
              <w:pStyle w:val="NoSpacing"/>
              <w:spacing w:line="360" w:lineRule="auto"/>
              <w:rPr>
                <w:rFonts w:cstheme="minorHAnsi"/>
              </w:rPr>
            </w:pPr>
            <w:r w:rsidRPr="00961051">
              <w:rPr>
                <w:rFonts w:cstheme="minorHAnsi"/>
              </w:rPr>
              <w:t>0</w:t>
            </w:r>
          </w:p>
        </w:tc>
        <w:tc>
          <w:tcPr>
            <w:tcW w:w="431" w:type="pct"/>
          </w:tcPr>
          <w:p w14:paraId="2BA46296" w14:textId="6B49996D"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5C66D527" w14:textId="706F8BC3"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700C3000" w14:textId="0251A953"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345DEDE6" w14:textId="1DDC4AB3" w:rsidR="00961051" w:rsidRPr="00961051" w:rsidRDefault="00961051" w:rsidP="00047DBF">
            <w:pPr>
              <w:pStyle w:val="NoSpacing"/>
              <w:spacing w:line="360" w:lineRule="auto"/>
              <w:rPr>
                <w:rFonts w:cstheme="minorHAnsi"/>
              </w:rPr>
            </w:pPr>
            <w:r>
              <w:rPr>
                <w:rFonts w:cstheme="minorHAnsi"/>
              </w:rPr>
              <w:t>1</w:t>
            </w:r>
          </w:p>
        </w:tc>
      </w:tr>
    </w:tbl>
    <w:p w14:paraId="5173BE47" w14:textId="1209303F" w:rsidR="00B3165D" w:rsidRDefault="00B3165D" w:rsidP="00047DBF">
      <w:pPr>
        <w:pStyle w:val="NoSpacing"/>
        <w:spacing w:line="360" w:lineRule="auto"/>
      </w:pPr>
    </w:p>
    <w:tbl>
      <w:tblPr>
        <w:tblStyle w:val="APAReport"/>
        <w:tblW w:w="5592" w:type="pct"/>
        <w:jc w:val="center"/>
        <w:tblLook w:val="04A0" w:firstRow="1" w:lastRow="0" w:firstColumn="1" w:lastColumn="0" w:noHBand="0" w:noVBand="1"/>
      </w:tblPr>
      <w:tblGrid>
        <w:gridCol w:w="1121"/>
        <w:gridCol w:w="962"/>
        <w:gridCol w:w="1096"/>
        <w:gridCol w:w="1028"/>
        <w:gridCol w:w="1097"/>
        <w:gridCol w:w="1028"/>
        <w:gridCol w:w="962"/>
        <w:gridCol w:w="1097"/>
        <w:gridCol w:w="1028"/>
        <w:gridCol w:w="1097"/>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73B6D478" w14:textId="32B1710B"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9</w:t>
            </w:r>
          </w:p>
        </w:tc>
        <w:tc>
          <w:tcPr>
            <w:tcW w:w="544" w:type="pct"/>
          </w:tcPr>
          <w:p w14:paraId="4801FD19" w14:textId="17E201CB"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10</w:t>
            </w:r>
          </w:p>
        </w:tc>
        <w:tc>
          <w:tcPr>
            <w:tcW w:w="511" w:type="pct"/>
          </w:tcPr>
          <w:p w14:paraId="0F578B84" w14:textId="7F387C09"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11</w:t>
            </w:r>
          </w:p>
        </w:tc>
        <w:tc>
          <w:tcPr>
            <w:tcW w:w="544" w:type="pct"/>
          </w:tcPr>
          <w:p w14:paraId="2C8FFBDB" w14:textId="6FC3FF9C"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12</w:t>
            </w:r>
          </w:p>
        </w:tc>
        <w:tc>
          <w:tcPr>
            <w:tcW w:w="511" w:type="pct"/>
          </w:tcPr>
          <w:p w14:paraId="2ABDBD2D" w14:textId="083A2484"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13</w:t>
            </w:r>
          </w:p>
        </w:tc>
        <w:tc>
          <w:tcPr>
            <w:tcW w:w="431" w:type="pct"/>
          </w:tcPr>
          <w:p w14:paraId="4C0F3F2A" w14:textId="52FD23BD"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14</w:t>
            </w:r>
          </w:p>
        </w:tc>
        <w:tc>
          <w:tcPr>
            <w:tcW w:w="544" w:type="pct"/>
          </w:tcPr>
          <w:p w14:paraId="7FF70399" w14:textId="59FC28D5"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15</w:t>
            </w:r>
          </w:p>
        </w:tc>
        <w:tc>
          <w:tcPr>
            <w:tcW w:w="511" w:type="pct"/>
          </w:tcPr>
          <w:p w14:paraId="42520083" w14:textId="70E84846"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16</w:t>
            </w:r>
          </w:p>
        </w:tc>
        <w:tc>
          <w:tcPr>
            <w:tcW w:w="544" w:type="pct"/>
          </w:tcPr>
          <w:p w14:paraId="5EEA8C36" w14:textId="4757085A"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047DBF">
            <w:pPr>
              <w:pStyle w:val="NoSpacing"/>
              <w:spacing w:line="360" w:lineRule="auto"/>
              <w:rPr>
                <w:rFonts w:cstheme="minorHAnsi"/>
              </w:rPr>
            </w:pPr>
            <w:r w:rsidRPr="00961051">
              <w:rPr>
                <w:rFonts w:cstheme="minorHAnsi"/>
              </w:rPr>
              <w:t>Type</w:t>
            </w:r>
          </w:p>
        </w:tc>
        <w:tc>
          <w:tcPr>
            <w:tcW w:w="304" w:type="pct"/>
          </w:tcPr>
          <w:p w14:paraId="279FC22C" w14:textId="1BBF65A7" w:rsidR="003E480C" w:rsidRPr="00961051" w:rsidRDefault="003E480C" w:rsidP="00047DBF">
            <w:pPr>
              <w:pStyle w:val="NoSpacing"/>
              <w:spacing w:line="360" w:lineRule="auto"/>
              <w:rPr>
                <w:rFonts w:cstheme="minorHAnsi"/>
              </w:rPr>
            </w:pPr>
            <w:r>
              <w:rPr>
                <w:rFonts w:cstheme="minorHAnsi"/>
              </w:rPr>
              <w:t>Relu</w:t>
            </w:r>
          </w:p>
        </w:tc>
        <w:tc>
          <w:tcPr>
            <w:tcW w:w="544" w:type="pct"/>
          </w:tcPr>
          <w:p w14:paraId="36E8C829" w14:textId="3931F3D3" w:rsidR="003E480C" w:rsidRPr="00961051" w:rsidRDefault="003E480C" w:rsidP="00047DBF">
            <w:pPr>
              <w:pStyle w:val="NoSpacing"/>
              <w:spacing w:line="360" w:lineRule="auto"/>
              <w:rPr>
                <w:rFonts w:cstheme="minorHAnsi"/>
              </w:rPr>
            </w:pPr>
            <w:r>
              <w:rPr>
                <w:rFonts w:cstheme="minorHAnsi"/>
              </w:rPr>
              <w:t>Mpool</w:t>
            </w:r>
          </w:p>
        </w:tc>
        <w:tc>
          <w:tcPr>
            <w:tcW w:w="511" w:type="pct"/>
          </w:tcPr>
          <w:p w14:paraId="1B538CE3" w14:textId="258122F7" w:rsidR="003E480C" w:rsidRPr="00961051" w:rsidRDefault="003E480C" w:rsidP="00047DBF">
            <w:pPr>
              <w:pStyle w:val="NoSpacing"/>
              <w:spacing w:line="360" w:lineRule="auto"/>
              <w:rPr>
                <w:rFonts w:cstheme="minorHAnsi"/>
              </w:rPr>
            </w:pPr>
            <w:r>
              <w:rPr>
                <w:rFonts w:cstheme="minorHAnsi"/>
              </w:rPr>
              <w:t>Conv</w:t>
            </w:r>
          </w:p>
        </w:tc>
        <w:tc>
          <w:tcPr>
            <w:tcW w:w="544" w:type="pct"/>
          </w:tcPr>
          <w:p w14:paraId="6F509895" w14:textId="659AC823" w:rsidR="003E480C" w:rsidRPr="00961051" w:rsidRDefault="003E480C" w:rsidP="00047DBF">
            <w:pPr>
              <w:pStyle w:val="NoSpacing"/>
              <w:spacing w:line="360" w:lineRule="auto"/>
              <w:rPr>
                <w:rFonts w:cstheme="minorHAnsi"/>
              </w:rPr>
            </w:pPr>
            <w:r>
              <w:rPr>
                <w:rFonts w:cstheme="minorHAnsi"/>
              </w:rPr>
              <w:t>Relu</w:t>
            </w:r>
          </w:p>
        </w:tc>
        <w:tc>
          <w:tcPr>
            <w:tcW w:w="511" w:type="pct"/>
          </w:tcPr>
          <w:p w14:paraId="01FA8E35" w14:textId="79843213" w:rsidR="003E480C" w:rsidRPr="00961051" w:rsidRDefault="003E480C" w:rsidP="00047DBF">
            <w:pPr>
              <w:pStyle w:val="NoSpacing"/>
              <w:spacing w:line="360" w:lineRule="auto"/>
              <w:rPr>
                <w:rFonts w:cstheme="minorHAnsi"/>
              </w:rPr>
            </w:pPr>
            <w:r>
              <w:rPr>
                <w:rFonts w:cstheme="minorHAnsi"/>
              </w:rPr>
              <w:t>Conv</w:t>
            </w:r>
          </w:p>
        </w:tc>
        <w:tc>
          <w:tcPr>
            <w:tcW w:w="431" w:type="pct"/>
          </w:tcPr>
          <w:p w14:paraId="042E4752" w14:textId="1FCAA045" w:rsidR="003E480C" w:rsidRPr="00961051" w:rsidRDefault="003E480C" w:rsidP="00047DBF">
            <w:pPr>
              <w:pStyle w:val="NoSpacing"/>
              <w:spacing w:line="360" w:lineRule="auto"/>
              <w:rPr>
                <w:rFonts w:cstheme="minorHAnsi"/>
              </w:rPr>
            </w:pPr>
            <w:r>
              <w:rPr>
                <w:rFonts w:cstheme="minorHAnsi"/>
              </w:rPr>
              <w:t>Relu</w:t>
            </w:r>
          </w:p>
        </w:tc>
        <w:tc>
          <w:tcPr>
            <w:tcW w:w="544" w:type="pct"/>
          </w:tcPr>
          <w:p w14:paraId="7E72D3E1" w14:textId="7ED9B6BF" w:rsidR="003E480C" w:rsidRPr="00961051" w:rsidRDefault="003E480C" w:rsidP="00047DBF">
            <w:pPr>
              <w:pStyle w:val="NoSpacing"/>
              <w:spacing w:line="360" w:lineRule="auto"/>
              <w:rPr>
                <w:rFonts w:cstheme="minorHAnsi"/>
              </w:rPr>
            </w:pPr>
            <w:r>
              <w:rPr>
                <w:rFonts w:cstheme="minorHAnsi"/>
              </w:rPr>
              <w:t>Conv</w:t>
            </w:r>
          </w:p>
        </w:tc>
        <w:tc>
          <w:tcPr>
            <w:tcW w:w="511" w:type="pct"/>
          </w:tcPr>
          <w:p w14:paraId="16374D53" w14:textId="18E3427B" w:rsidR="003E480C" w:rsidRPr="00961051" w:rsidRDefault="003E480C" w:rsidP="00047DBF">
            <w:pPr>
              <w:pStyle w:val="NoSpacing"/>
              <w:spacing w:line="360" w:lineRule="auto"/>
              <w:rPr>
                <w:rFonts w:cstheme="minorHAnsi"/>
              </w:rPr>
            </w:pPr>
            <w:r>
              <w:rPr>
                <w:rFonts w:cstheme="minorHAnsi"/>
              </w:rPr>
              <w:t>Relu</w:t>
            </w:r>
          </w:p>
        </w:tc>
        <w:tc>
          <w:tcPr>
            <w:tcW w:w="544" w:type="pct"/>
          </w:tcPr>
          <w:p w14:paraId="629E37C0" w14:textId="5ADC728B" w:rsidR="003E480C" w:rsidRPr="00961051" w:rsidRDefault="003E480C" w:rsidP="00047DBF">
            <w:pPr>
              <w:pStyle w:val="NoSpacing"/>
              <w:spacing w:line="360" w:lineRule="auto"/>
              <w:rPr>
                <w:rFonts w:cstheme="minorHAnsi"/>
              </w:rPr>
            </w:pPr>
            <w:r>
              <w:rPr>
                <w:rFonts w:cstheme="minorHAnsi"/>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047DBF">
            <w:pPr>
              <w:pStyle w:val="NoSpacing"/>
              <w:spacing w:line="360" w:lineRule="auto"/>
              <w:rPr>
                <w:rFonts w:cstheme="minorHAnsi"/>
              </w:rPr>
            </w:pPr>
            <w:r w:rsidRPr="00961051">
              <w:rPr>
                <w:rFonts w:cstheme="minorHAnsi"/>
              </w:rPr>
              <w:t>Name</w:t>
            </w:r>
          </w:p>
        </w:tc>
        <w:tc>
          <w:tcPr>
            <w:tcW w:w="304" w:type="pct"/>
          </w:tcPr>
          <w:p w14:paraId="183DFC39" w14:textId="0E24769E" w:rsidR="003E480C" w:rsidRPr="00961051" w:rsidRDefault="003E480C" w:rsidP="00047DBF">
            <w:pPr>
              <w:pStyle w:val="NoSpacing"/>
              <w:spacing w:line="360" w:lineRule="auto"/>
              <w:rPr>
                <w:rFonts w:cstheme="minorHAnsi"/>
              </w:rPr>
            </w:pPr>
            <w:r>
              <w:rPr>
                <w:rFonts w:cstheme="minorHAnsi"/>
              </w:rPr>
              <w:t>Relu2_2</w:t>
            </w:r>
          </w:p>
        </w:tc>
        <w:tc>
          <w:tcPr>
            <w:tcW w:w="544" w:type="pct"/>
          </w:tcPr>
          <w:p w14:paraId="1D01E0AA" w14:textId="26F60A7A" w:rsidR="003E480C" w:rsidRPr="00961051" w:rsidRDefault="003E480C" w:rsidP="00047DBF">
            <w:pPr>
              <w:pStyle w:val="NoSpacing"/>
              <w:spacing w:line="360" w:lineRule="auto"/>
              <w:rPr>
                <w:rFonts w:cstheme="minorHAnsi"/>
              </w:rPr>
            </w:pPr>
            <w:r>
              <w:rPr>
                <w:rFonts w:cstheme="minorHAnsi"/>
              </w:rPr>
              <w:t>Pool2</w:t>
            </w:r>
          </w:p>
        </w:tc>
        <w:tc>
          <w:tcPr>
            <w:tcW w:w="511" w:type="pct"/>
          </w:tcPr>
          <w:p w14:paraId="6C1497F2" w14:textId="64D7D9BA" w:rsidR="003E480C" w:rsidRPr="00961051" w:rsidRDefault="003E480C" w:rsidP="00047DBF">
            <w:pPr>
              <w:pStyle w:val="NoSpacing"/>
              <w:spacing w:line="360" w:lineRule="auto"/>
              <w:rPr>
                <w:rFonts w:cstheme="minorHAnsi"/>
              </w:rPr>
            </w:pPr>
            <w:r>
              <w:rPr>
                <w:rFonts w:cstheme="minorHAnsi"/>
              </w:rPr>
              <w:t>Conv3_1</w:t>
            </w:r>
          </w:p>
        </w:tc>
        <w:tc>
          <w:tcPr>
            <w:tcW w:w="544" w:type="pct"/>
          </w:tcPr>
          <w:p w14:paraId="6D1615F9" w14:textId="4522179C" w:rsidR="003E480C" w:rsidRPr="00961051" w:rsidRDefault="003E480C" w:rsidP="00047DBF">
            <w:pPr>
              <w:pStyle w:val="NoSpacing"/>
              <w:spacing w:line="360" w:lineRule="auto"/>
              <w:rPr>
                <w:rFonts w:cstheme="minorHAnsi"/>
              </w:rPr>
            </w:pPr>
            <w:r>
              <w:rPr>
                <w:rFonts w:cstheme="minorHAnsi"/>
              </w:rPr>
              <w:t>Relu3_1</w:t>
            </w:r>
          </w:p>
        </w:tc>
        <w:tc>
          <w:tcPr>
            <w:tcW w:w="511" w:type="pct"/>
          </w:tcPr>
          <w:p w14:paraId="0355E36D" w14:textId="4A4E2358" w:rsidR="003E480C" w:rsidRPr="00961051" w:rsidRDefault="003E480C" w:rsidP="00047DBF">
            <w:pPr>
              <w:pStyle w:val="NoSpacing"/>
              <w:spacing w:line="360" w:lineRule="auto"/>
              <w:rPr>
                <w:rFonts w:cstheme="minorHAnsi"/>
              </w:rPr>
            </w:pPr>
            <w:r>
              <w:rPr>
                <w:rFonts w:cstheme="minorHAnsi"/>
              </w:rPr>
              <w:t>Conv3_2</w:t>
            </w:r>
          </w:p>
        </w:tc>
        <w:tc>
          <w:tcPr>
            <w:tcW w:w="431" w:type="pct"/>
          </w:tcPr>
          <w:p w14:paraId="11028AB7" w14:textId="6D28521E" w:rsidR="003E480C" w:rsidRPr="00961051" w:rsidRDefault="003E480C" w:rsidP="00047DBF">
            <w:pPr>
              <w:pStyle w:val="NoSpacing"/>
              <w:spacing w:line="360" w:lineRule="auto"/>
              <w:rPr>
                <w:rFonts w:cstheme="minorHAnsi"/>
              </w:rPr>
            </w:pPr>
            <w:r>
              <w:rPr>
                <w:rFonts w:cstheme="minorHAnsi"/>
              </w:rPr>
              <w:t>Relu3_2</w:t>
            </w:r>
          </w:p>
        </w:tc>
        <w:tc>
          <w:tcPr>
            <w:tcW w:w="544" w:type="pct"/>
          </w:tcPr>
          <w:p w14:paraId="29905836" w14:textId="6B168A41" w:rsidR="003E480C" w:rsidRPr="00961051" w:rsidRDefault="003E480C" w:rsidP="00047DBF">
            <w:pPr>
              <w:pStyle w:val="NoSpacing"/>
              <w:spacing w:line="360" w:lineRule="auto"/>
              <w:rPr>
                <w:rFonts w:cstheme="minorHAnsi"/>
              </w:rPr>
            </w:pPr>
            <w:r>
              <w:rPr>
                <w:rFonts w:cstheme="minorHAnsi"/>
              </w:rPr>
              <w:t>Conv3_3</w:t>
            </w:r>
          </w:p>
        </w:tc>
        <w:tc>
          <w:tcPr>
            <w:tcW w:w="511" w:type="pct"/>
          </w:tcPr>
          <w:p w14:paraId="2194DF45" w14:textId="6C3B3BDA" w:rsidR="003E480C" w:rsidRPr="00961051" w:rsidRDefault="003E480C" w:rsidP="00047DBF">
            <w:pPr>
              <w:pStyle w:val="NoSpacing"/>
              <w:spacing w:line="360" w:lineRule="auto"/>
              <w:rPr>
                <w:rFonts w:cstheme="minorHAnsi"/>
              </w:rPr>
            </w:pPr>
            <w:r>
              <w:rPr>
                <w:rFonts w:cstheme="minorHAnsi"/>
              </w:rPr>
              <w:t>Relu3_3</w:t>
            </w:r>
          </w:p>
        </w:tc>
        <w:tc>
          <w:tcPr>
            <w:tcW w:w="544" w:type="pct"/>
          </w:tcPr>
          <w:p w14:paraId="674610C3" w14:textId="1BFEBDDA" w:rsidR="003E480C" w:rsidRPr="00961051" w:rsidRDefault="003E480C" w:rsidP="00047DBF">
            <w:pPr>
              <w:pStyle w:val="NoSpacing"/>
              <w:spacing w:line="360" w:lineRule="auto"/>
              <w:rPr>
                <w:rFonts w:cstheme="minorHAnsi"/>
              </w:rPr>
            </w:pPr>
            <w:r>
              <w:rPr>
                <w:rFonts w:cstheme="minorHAnsi"/>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047DBF">
            <w:pPr>
              <w:pStyle w:val="NoSpacing"/>
              <w:spacing w:line="360" w:lineRule="auto"/>
              <w:rPr>
                <w:rFonts w:cstheme="minorHAnsi"/>
              </w:rPr>
            </w:pPr>
            <w:r w:rsidRPr="00961051">
              <w:rPr>
                <w:rFonts w:cstheme="minorHAnsi"/>
              </w:rPr>
              <w:t>Support</w:t>
            </w:r>
          </w:p>
        </w:tc>
        <w:tc>
          <w:tcPr>
            <w:tcW w:w="304" w:type="pct"/>
          </w:tcPr>
          <w:p w14:paraId="50829009" w14:textId="4945FEF2" w:rsidR="003E480C" w:rsidRPr="00961051" w:rsidRDefault="003E480C" w:rsidP="00047DBF">
            <w:pPr>
              <w:pStyle w:val="NoSpacing"/>
              <w:spacing w:line="360" w:lineRule="auto"/>
              <w:rPr>
                <w:rFonts w:cstheme="minorHAnsi"/>
              </w:rPr>
            </w:pPr>
            <w:r>
              <w:rPr>
                <w:rFonts w:cstheme="minorHAnsi"/>
              </w:rPr>
              <w:t>1</w:t>
            </w:r>
          </w:p>
        </w:tc>
        <w:tc>
          <w:tcPr>
            <w:tcW w:w="544" w:type="pct"/>
          </w:tcPr>
          <w:p w14:paraId="3BDC771F" w14:textId="7C457ABB" w:rsidR="003E480C" w:rsidRPr="00961051" w:rsidRDefault="003E480C" w:rsidP="00047DBF">
            <w:pPr>
              <w:pStyle w:val="NoSpacing"/>
              <w:spacing w:line="360" w:lineRule="auto"/>
              <w:rPr>
                <w:rFonts w:cstheme="minorHAnsi"/>
              </w:rPr>
            </w:pPr>
            <w:r>
              <w:rPr>
                <w:rFonts w:cstheme="minorHAnsi"/>
              </w:rPr>
              <w:t>2</w:t>
            </w:r>
          </w:p>
        </w:tc>
        <w:tc>
          <w:tcPr>
            <w:tcW w:w="511" w:type="pct"/>
          </w:tcPr>
          <w:p w14:paraId="13D2AF8A" w14:textId="73148D1D" w:rsidR="003E480C" w:rsidRPr="00961051" w:rsidRDefault="003E480C" w:rsidP="00047DBF">
            <w:pPr>
              <w:pStyle w:val="NoSpacing"/>
              <w:spacing w:line="360" w:lineRule="auto"/>
              <w:rPr>
                <w:rFonts w:cstheme="minorHAnsi"/>
              </w:rPr>
            </w:pPr>
            <w:r>
              <w:rPr>
                <w:rFonts w:cstheme="minorHAnsi"/>
              </w:rPr>
              <w:t>3</w:t>
            </w:r>
          </w:p>
        </w:tc>
        <w:tc>
          <w:tcPr>
            <w:tcW w:w="544" w:type="pct"/>
          </w:tcPr>
          <w:p w14:paraId="14A4FB5B" w14:textId="3DF86F06" w:rsidR="003E480C" w:rsidRPr="00961051" w:rsidRDefault="003E480C" w:rsidP="00047DBF">
            <w:pPr>
              <w:pStyle w:val="NoSpacing"/>
              <w:spacing w:line="360" w:lineRule="auto"/>
              <w:rPr>
                <w:rFonts w:cstheme="minorHAnsi"/>
              </w:rPr>
            </w:pPr>
            <w:r>
              <w:rPr>
                <w:rFonts w:cstheme="minorHAnsi"/>
              </w:rPr>
              <w:t>1</w:t>
            </w:r>
          </w:p>
        </w:tc>
        <w:tc>
          <w:tcPr>
            <w:tcW w:w="511" w:type="pct"/>
          </w:tcPr>
          <w:p w14:paraId="184B8AB5" w14:textId="5E5A63CB" w:rsidR="003E480C" w:rsidRPr="00961051" w:rsidRDefault="003E480C" w:rsidP="00047DBF">
            <w:pPr>
              <w:pStyle w:val="NoSpacing"/>
              <w:spacing w:line="360" w:lineRule="auto"/>
              <w:rPr>
                <w:rFonts w:cstheme="minorHAnsi"/>
              </w:rPr>
            </w:pPr>
            <w:r>
              <w:rPr>
                <w:rFonts w:cstheme="minorHAnsi"/>
              </w:rPr>
              <w:t>3</w:t>
            </w:r>
          </w:p>
        </w:tc>
        <w:tc>
          <w:tcPr>
            <w:tcW w:w="431" w:type="pct"/>
          </w:tcPr>
          <w:p w14:paraId="25150185" w14:textId="18C6BB8F" w:rsidR="003E480C" w:rsidRPr="00961051" w:rsidRDefault="003E480C" w:rsidP="00047DBF">
            <w:pPr>
              <w:pStyle w:val="NoSpacing"/>
              <w:spacing w:line="360" w:lineRule="auto"/>
              <w:rPr>
                <w:rFonts w:cstheme="minorHAnsi"/>
              </w:rPr>
            </w:pPr>
            <w:r>
              <w:rPr>
                <w:rFonts w:cstheme="minorHAnsi"/>
              </w:rPr>
              <w:t>1</w:t>
            </w:r>
          </w:p>
        </w:tc>
        <w:tc>
          <w:tcPr>
            <w:tcW w:w="544" w:type="pct"/>
          </w:tcPr>
          <w:p w14:paraId="31E814E6" w14:textId="3D1B823F" w:rsidR="003E480C" w:rsidRPr="00961051" w:rsidRDefault="003E480C" w:rsidP="00047DBF">
            <w:pPr>
              <w:pStyle w:val="NoSpacing"/>
              <w:spacing w:line="360" w:lineRule="auto"/>
              <w:rPr>
                <w:rFonts w:cstheme="minorHAnsi"/>
              </w:rPr>
            </w:pPr>
            <w:r>
              <w:rPr>
                <w:rFonts w:cstheme="minorHAnsi"/>
              </w:rPr>
              <w:t>3</w:t>
            </w:r>
          </w:p>
        </w:tc>
        <w:tc>
          <w:tcPr>
            <w:tcW w:w="511" w:type="pct"/>
          </w:tcPr>
          <w:p w14:paraId="2F767D45" w14:textId="088028DE" w:rsidR="003E480C" w:rsidRPr="00961051" w:rsidRDefault="003E480C" w:rsidP="00047DBF">
            <w:pPr>
              <w:pStyle w:val="NoSpacing"/>
              <w:spacing w:line="360" w:lineRule="auto"/>
              <w:rPr>
                <w:rFonts w:cstheme="minorHAnsi"/>
              </w:rPr>
            </w:pPr>
            <w:r>
              <w:rPr>
                <w:rFonts w:cstheme="minorHAnsi"/>
              </w:rPr>
              <w:t>1</w:t>
            </w:r>
          </w:p>
        </w:tc>
        <w:tc>
          <w:tcPr>
            <w:tcW w:w="544" w:type="pct"/>
          </w:tcPr>
          <w:p w14:paraId="6FB07F01" w14:textId="6FB65D8E" w:rsidR="003E480C" w:rsidRPr="00961051" w:rsidRDefault="003E480C" w:rsidP="00047DBF">
            <w:pPr>
              <w:pStyle w:val="NoSpacing"/>
              <w:spacing w:line="360" w:lineRule="auto"/>
              <w:rPr>
                <w:rFonts w:cstheme="minorHAnsi"/>
              </w:rPr>
            </w:pPr>
            <w:r>
              <w:rPr>
                <w:rFonts w:cstheme="minorHAnsi"/>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047DBF">
            <w:pPr>
              <w:pStyle w:val="NoSpacing"/>
              <w:spacing w:line="360" w:lineRule="auto"/>
              <w:rPr>
                <w:rFonts w:cstheme="minorHAnsi"/>
              </w:rPr>
            </w:pPr>
            <w:r w:rsidRPr="00961051">
              <w:rPr>
                <w:rFonts w:cstheme="minorHAnsi"/>
              </w:rPr>
              <w:t>Filt dim</w:t>
            </w:r>
          </w:p>
        </w:tc>
        <w:tc>
          <w:tcPr>
            <w:tcW w:w="304" w:type="pct"/>
          </w:tcPr>
          <w:p w14:paraId="1713E436"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7126B186" w14:textId="749A07EF" w:rsidR="003E480C" w:rsidRPr="00961051" w:rsidRDefault="003E480C" w:rsidP="00047DBF">
            <w:pPr>
              <w:pStyle w:val="NoSpacing"/>
              <w:spacing w:line="360" w:lineRule="auto"/>
              <w:rPr>
                <w:rFonts w:cstheme="minorHAnsi"/>
              </w:rPr>
            </w:pPr>
            <w:r>
              <w:rPr>
                <w:rFonts w:cstheme="minorHAnsi"/>
              </w:rPr>
              <w:t>-</w:t>
            </w:r>
          </w:p>
        </w:tc>
        <w:tc>
          <w:tcPr>
            <w:tcW w:w="511" w:type="pct"/>
          </w:tcPr>
          <w:p w14:paraId="74754D93" w14:textId="7750376A" w:rsidR="003E480C" w:rsidRPr="00961051" w:rsidRDefault="003E480C" w:rsidP="00047DBF">
            <w:pPr>
              <w:pStyle w:val="NoSpacing"/>
              <w:spacing w:line="360" w:lineRule="auto"/>
              <w:rPr>
                <w:rFonts w:cstheme="minorHAnsi"/>
              </w:rPr>
            </w:pPr>
            <w:r>
              <w:rPr>
                <w:rFonts w:cstheme="minorHAnsi"/>
              </w:rPr>
              <w:t>128</w:t>
            </w:r>
          </w:p>
        </w:tc>
        <w:tc>
          <w:tcPr>
            <w:tcW w:w="544" w:type="pct"/>
          </w:tcPr>
          <w:p w14:paraId="532DEFD2" w14:textId="2A58C870" w:rsidR="003E480C" w:rsidRPr="00961051" w:rsidRDefault="003E480C" w:rsidP="00047DBF">
            <w:pPr>
              <w:pStyle w:val="NoSpacing"/>
              <w:spacing w:line="360" w:lineRule="auto"/>
              <w:rPr>
                <w:rFonts w:cstheme="minorHAnsi"/>
              </w:rPr>
            </w:pPr>
            <w:r>
              <w:rPr>
                <w:rFonts w:cstheme="minorHAnsi"/>
              </w:rPr>
              <w:t>-</w:t>
            </w:r>
          </w:p>
        </w:tc>
        <w:tc>
          <w:tcPr>
            <w:tcW w:w="511" w:type="pct"/>
          </w:tcPr>
          <w:p w14:paraId="24562907" w14:textId="5E35BC7E" w:rsidR="003E480C" w:rsidRPr="00961051" w:rsidRDefault="003E480C" w:rsidP="00047DBF">
            <w:pPr>
              <w:pStyle w:val="NoSpacing"/>
              <w:spacing w:line="360" w:lineRule="auto"/>
              <w:rPr>
                <w:rFonts w:cstheme="minorHAnsi"/>
              </w:rPr>
            </w:pPr>
            <w:r>
              <w:rPr>
                <w:rFonts w:cstheme="minorHAnsi"/>
              </w:rPr>
              <w:t>256</w:t>
            </w:r>
          </w:p>
        </w:tc>
        <w:tc>
          <w:tcPr>
            <w:tcW w:w="431" w:type="pct"/>
          </w:tcPr>
          <w:p w14:paraId="1870ADF0"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35CD9319" w14:textId="59317311" w:rsidR="003E480C" w:rsidRPr="00961051" w:rsidRDefault="003E480C" w:rsidP="00047DBF">
            <w:pPr>
              <w:pStyle w:val="NoSpacing"/>
              <w:spacing w:line="360" w:lineRule="auto"/>
              <w:rPr>
                <w:rFonts w:cstheme="minorHAnsi"/>
              </w:rPr>
            </w:pPr>
            <w:r>
              <w:rPr>
                <w:rFonts w:cstheme="minorHAnsi"/>
              </w:rPr>
              <w:t>256</w:t>
            </w:r>
          </w:p>
        </w:tc>
        <w:tc>
          <w:tcPr>
            <w:tcW w:w="511" w:type="pct"/>
          </w:tcPr>
          <w:p w14:paraId="2A9107CA" w14:textId="11D3E97D" w:rsidR="003E480C" w:rsidRPr="00961051" w:rsidRDefault="003E480C" w:rsidP="00047DBF">
            <w:pPr>
              <w:pStyle w:val="NoSpacing"/>
              <w:spacing w:line="360" w:lineRule="auto"/>
              <w:rPr>
                <w:rFonts w:cstheme="minorHAnsi"/>
              </w:rPr>
            </w:pPr>
            <w:r>
              <w:rPr>
                <w:rFonts w:cstheme="minorHAnsi"/>
              </w:rPr>
              <w:t>-</w:t>
            </w:r>
          </w:p>
        </w:tc>
        <w:tc>
          <w:tcPr>
            <w:tcW w:w="544" w:type="pct"/>
          </w:tcPr>
          <w:p w14:paraId="18E4A4D4" w14:textId="6885C672" w:rsidR="003E480C" w:rsidRPr="00961051" w:rsidRDefault="003E480C" w:rsidP="00047DBF">
            <w:pPr>
              <w:pStyle w:val="NoSpacing"/>
              <w:spacing w:line="360" w:lineRule="auto"/>
              <w:rPr>
                <w:rFonts w:cstheme="minorHAnsi"/>
              </w:rPr>
            </w:pPr>
            <w:r>
              <w:rPr>
                <w:rFonts w:cstheme="minorHAnsi"/>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304" w:type="pct"/>
          </w:tcPr>
          <w:p w14:paraId="0325881E"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51E3A3AA" w14:textId="78CE686E" w:rsidR="003E480C" w:rsidRPr="00961051" w:rsidRDefault="003E480C" w:rsidP="00047DBF">
            <w:pPr>
              <w:pStyle w:val="NoSpacing"/>
              <w:spacing w:line="360" w:lineRule="auto"/>
              <w:rPr>
                <w:rFonts w:cstheme="minorHAnsi"/>
              </w:rPr>
            </w:pPr>
            <w:r>
              <w:rPr>
                <w:rFonts w:cstheme="minorHAnsi"/>
              </w:rPr>
              <w:t>-</w:t>
            </w:r>
          </w:p>
        </w:tc>
        <w:tc>
          <w:tcPr>
            <w:tcW w:w="511" w:type="pct"/>
          </w:tcPr>
          <w:p w14:paraId="250A9684" w14:textId="68F7A374" w:rsidR="003E480C" w:rsidRPr="00961051" w:rsidRDefault="003E480C" w:rsidP="00047DBF">
            <w:pPr>
              <w:pStyle w:val="NoSpacing"/>
              <w:spacing w:line="360" w:lineRule="auto"/>
              <w:rPr>
                <w:rFonts w:cstheme="minorHAnsi"/>
              </w:rPr>
            </w:pPr>
            <w:r>
              <w:rPr>
                <w:rFonts w:cstheme="minorHAnsi"/>
              </w:rPr>
              <w:t>256</w:t>
            </w:r>
          </w:p>
        </w:tc>
        <w:tc>
          <w:tcPr>
            <w:tcW w:w="544" w:type="pct"/>
          </w:tcPr>
          <w:p w14:paraId="223D03B2" w14:textId="4E3427A8" w:rsidR="003E480C" w:rsidRPr="00961051" w:rsidRDefault="003E480C" w:rsidP="00047DBF">
            <w:pPr>
              <w:pStyle w:val="NoSpacing"/>
              <w:spacing w:line="360" w:lineRule="auto"/>
              <w:rPr>
                <w:rFonts w:cstheme="minorHAnsi"/>
              </w:rPr>
            </w:pPr>
            <w:r>
              <w:rPr>
                <w:rFonts w:cstheme="minorHAnsi"/>
              </w:rPr>
              <w:t>-</w:t>
            </w:r>
          </w:p>
        </w:tc>
        <w:tc>
          <w:tcPr>
            <w:tcW w:w="511" w:type="pct"/>
          </w:tcPr>
          <w:p w14:paraId="19C390EB" w14:textId="700BCE22" w:rsidR="003E480C" w:rsidRPr="00961051" w:rsidRDefault="003E480C" w:rsidP="00047DBF">
            <w:pPr>
              <w:pStyle w:val="NoSpacing"/>
              <w:spacing w:line="360" w:lineRule="auto"/>
              <w:rPr>
                <w:rFonts w:cstheme="minorHAnsi"/>
              </w:rPr>
            </w:pPr>
            <w:r>
              <w:rPr>
                <w:rFonts w:cstheme="minorHAnsi"/>
              </w:rPr>
              <w:t>256</w:t>
            </w:r>
          </w:p>
        </w:tc>
        <w:tc>
          <w:tcPr>
            <w:tcW w:w="431" w:type="pct"/>
          </w:tcPr>
          <w:p w14:paraId="7E9B4542"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25BCF688" w14:textId="1259D348" w:rsidR="003E480C" w:rsidRPr="00961051" w:rsidRDefault="003E480C" w:rsidP="00047DBF">
            <w:pPr>
              <w:pStyle w:val="NoSpacing"/>
              <w:spacing w:line="360" w:lineRule="auto"/>
              <w:rPr>
                <w:rFonts w:cstheme="minorHAnsi"/>
              </w:rPr>
            </w:pPr>
            <w:r>
              <w:rPr>
                <w:rFonts w:cstheme="minorHAnsi"/>
              </w:rPr>
              <w:t>256</w:t>
            </w:r>
          </w:p>
        </w:tc>
        <w:tc>
          <w:tcPr>
            <w:tcW w:w="511" w:type="pct"/>
          </w:tcPr>
          <w:p w14:paraId="5D4A7521"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0C7C55E6" w14:textId="184C4CB6" w:rsidR="003E480C" w:rsidRPr="00961051" w:rsidRDefault="003E480C" w:rsidP="00047DBF">
            <w:pPr>
              <w:pStyle w:val="NoSpacing"/>
              <w:spacing w:line="360" w:lineRule="auto"/>
              <w:rPr>
                <w:rFonts w:cstheme="minorHAnsi"/>
              </w:rPr>
            </w:pPr>
            <w:r>
              <w:rPr>
                <w:rFonts w:cstheme="minorHAnsi"/>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047DBF">
            <w:pPr>
              <w:pStyle w:val="NoSpacing"/>
              <w:spacing w:line="360" w:lineRule="auto"/>
              <w:rPr>
                <w:rFonts w:cstheme="minorHAnsi"/>
              </w:rPr>
            </w:pPr>
            <w:r w:rsidRPr="00961051">
              <w:rPr>
                <w:rFonts w:cstheme="minorHAnsi"/>
              </w:rPr>
              <w:t>Stride</w:t>
            </w:r>
          </w:p>
        </w:tc>
        <w:tc>
          <w:tcPr>
            <w:tcW w:w="304" w:type="pct"/>
          </w:tcPr>
          <w:p w14:paraId="026E4448" w14:textId="06DE94A6" w:rsidR="003E480C" w:rsidRPr="00961051" w:rsidRDefault="003E480C" w:rsidP="00047DBF">
            <w:pPr>
              <w:pStyle w:val="NoSpacing"/>
              <w:spacing w:line="360" w:lineRule="auto"/>
              <w:rPr>
                <w:rFonts w:cstheme="minorHAnsi"/>
              </w:rPr>
            </w:pPr>
            <w:r>
              <w:rPr>
                <w:rFonts w:cstheme="minorHAnsi"/>
              </w:rPr>
              <w:t>1</w:t>
            </w:r>
          </w:p>
        </w:tc>
        <w:tc>
          <w:tcPr>
            <w:tcW w:w="544" w:type="pct"/>
          </w:tcPr>
          <w:p w14:paraId="5B3E1F7F" w14:textId="2FF421F8" w:rsidR="003E480C" w:rsidRPr="00961051" w:rsidRDefault="003E480C" w:rsidP="00047DBF">
            <w:pPr>
              <w:pStyle w:val="NoSpacing"/>
              <w:spacing w:line="360" w:lineRule="auto"/>
              <w:rPr>
                <w:rFonts w:cstheme="minorHAnsi"/>
              </w:rPr>
            </w:pPr>
            <w:r>
              <w:rPr>
                <w:rFonts w:cstheme="minorHAnsi"/>
              </w:rPr>
              <w:t>2</w:t>
            </w:r>
          </w:p>
        </w:tc>
        <w:tc>
          <w:tcPr>
            <w:tcW w:w="511" w:type="pct"/>
          </w:tcPr>
          <w:p w14:paraId="794B44D2" w14:textId="663857C7" w:rsidR="003E480C" w:rsidRPr="00961051" w:rsidRDefault="003E480C" w:rsidP="00047DBF">
            <w:pPr>
              <w:pStyle w:val="NoSpacing"/>
              <w:spacing w:line="360" w:lineRule="auto"/>
              <w:rPr>
                <w:rFonts w:cstheme="minorHAnsi"/>
              </w:rPr>
            </w:pPr>
            <w:r>
              <w:rPr>
                <w:rFonts w:cstheme="minorHAnsi"/>
              </w:rPr>
              <w:t>1</w:t>
            </w:r>
          </w:p>
        </w:tc>
        <w:tc>
          <w:tcPr>
            <w:tcW w:w="544" w:type="pct"/>
          </w:tcPr>
          <w:p w14:paraId="579C1C88" w14:textId="13FBE4BB" w:rsidR="003E480C" w:rsidRPr="00961051" w:rsidRDefault="003E480C" w:rsidP="00047DBF">
            <w:pPr>
              <w:pStyle w:val="NoSpacing"/>
              <w:spacing w:line="360" w:lineRule="auto"/>
              <w:rPr>
                <w:rFonts w:cstheme="minorHAnsi"/>
              </w:rPr>
            </w:pPr>
            <w:r>
              <w:rPr>
                <w:rFonts w:cstheme="minorHAnsi"/>
              </w:rPr>
              <w:t>1</w:t>
            </w:r>
          </w:p>
        </w:tc>
        <w:tc>
          <w:tcPr>
            <w:tcW w:w="511" w:type="pct"/>
          </w:tcPr>
          <w:p w14:paraId="1AFF6B25" w14:textId="4B12A8D0" w:rsidR="003E480C" w:rsidRPr="00961051" w:rsidRDefault="003E480C" w:rsidP="00047DBF">
            <w:pPr>
              <w:pStyle w:val="NoSpacing"/>
              <w:spacing w:line="360" w:lineRule="auto"/>
              <w:rPr>
                <w:rFonts w:cstheme="minorHAnsi"/>
              </w:rPr>
            </w:pPr>
            <w:r>
              <w:rPr>
                <w:rFonts w:cstheme="minorHAnsi"/>
              </w:rPr>
              <w:t>1</w:t>
            </w:r>
          </w:p>
        </w:tc>
        <w:tc>
          <w:tcPr>
            <w:tcW w:w="431" w:type="pct"/>
          </w:tcPr>
          <w:p w14:paraId="53BE26D5" w14:textId="12E7B5B2" w:rsidR="003E480C" w:rsidRPr="00961051" w:rsidRDefault="003E480C" w:rsidP="00047DBF">
            <w:pPr>
              <w:pStyle w:val="NoSpacing"/>
              <w:spacing w:line="360" w:lineRule="auto"/>
              <w:rPr>
                <w:rFonts w:cstheme="minorHAnsi"/>
              </w:rPr>
            </w:pPr>
            <w:r>
              <w:rPr>
                <w:rFonts w:cstheme="minorHAnsi"/>
              </w:rPr>
              <w:t>1</w:t>
            </w:r>
          </w:p>
        </w:tc>
        <w:tc>
          <w:tcPr>
            <w:tcW w:w="544" w:type="pct"/>
          </w:tcPr>
          <w:p w14:paraId="40E4A2A7" w14:textId="461C9D82" w:rsidR="003E480C" w:rsidRPr="00961051" w:rsidRDefault="003E480C" w:rsidP="00047DBF">
            <w:pPr>
              <w:pStyle w:val="NoSpacing"/>
              <w:spacing w:line="360" w:lineRule="auto"/>
              <w:rPr>
                <w:rFonts w:cstheme="minorHAnsi"/>
              </w:rPr>
            </w:pPr>
            <w:r>
              <w:rPr>
                <w:rFonts w:cstheme="minorHAnsi"/>
              </w:rPr>
              <w:t>1</w:t>
            </w:r>
          </w:p>
        </w:tc>
        <w:tc>
          <w:tcPr>
            <w:tcW w:w="511" w:type="pct"/>
          </w:tcPr>
          <w:p w14:paraId="1E40C260" w14:textId="3148073E" w:rsidR="003E480C" w:rsidRPr="00961051" w:rsidRDefault="003E480C" w:rsidP="00047DBF">
            <w:pPr>
              <w:pStyle w:val="NoSpacing"/>
              <w:spacing w:line="360" w:lineRule="auto"/>
              <w:rPr>
                <w:rFonts w:cstheme="minorHAnsi"/>
              </w:rPr>
            </w:pPr>
            <w:r>
              <w:rPr>
                <w:rFonts w:cstheme="minorHAnsi"/>
              </w:rPr>
              <w:t>1</w:t>
            </w:r>
          </w:p>
        </w:tc>
        <w:tc>
          <w:tcPr>
            <w:tcW w:w="544" w:type="pct"/>
          </w:tcPr>
          <w:p w14:paraId="356DB152" w14:textId="50CF3022" w:rsidR="003E480C" w:rsidRPr="00961051" w:rsidRDefault="003E480C" w:rsidP="00047DBF">
            <w:pPr>
              <w:pStyle w:val="NoSpacing"/>
              <w:spacing w:line="360" w:lineRule="auto"/>
              <w:rPr>
                <w:rFonts w:cstheme="minorHAnsi"/>
              </w:rPr>
            </w:pPr>
            <w:r>
              <w:rPr>
                <w:rFonts w:cstheme="minorHAnsi"/>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047DBF">
            <w:pPr>
              <w:pStyle w:val="NoSpacing"/>
              <w:spacing w:line="360" w:lineRule="auto"/>
              <w:rPr>
                <w:rFonts w:cstheme="minorHAnsi"/>
              </w:rPr>
            </w:pPr>
            <w:r w:rsidRPr="00961051">
              <w:rPr>
                <w:rFonts w:cstheme="minorHAnsi"/>
              </w:rPr>
              <w:t>Pad</w:t>
            </w:r>
          </w:p>
        </w:tc>
        <w:tc>
          <w:tcPr>
            <w:tcW w:w="304" w:type="pct"/>
          </w:tcPr>
          <w:p w14:paraId="576F3693" w14:textId="07F4740D" w:rsidR="003E480C" w:rsidRPr="00961051" w:rsidRDefault="00A949FD" w:rsidP="00047DBF">
            <w:pPr>
              <w:pStyle w:val="NoSpacing"/>
              <w:spacing w:line="360" w:lineRule="auto"/>
              <w:rPr>
                <w:rFonts w:cstheme="minorHAnsi"/>
              </w:rPr>
            </w:pPr>
            <w:r>
              <w:rPr>
                <w:rFonts w:cstheme="minorHAnsi"/>
              </w:rPr>
              <w:t>0</w:t>
            </w:r>
          </w:p>
        </w:tc>
        <w:tc>
          <w:tcPr>
            <w:tcW w:w="544" w:type="pct"/>
          </w:tcPr>
          <w:p w14:paraId="608D8888" w14:textId="60C33684" w:rsidR="003E480C" w:rsidRPr="00961051" w:rsidRDefault="00A949FD" w:rsidP="00047DBF">
            <w:pPr>
              <w:pStyle w:val="NoSpacing"/>
              <w:spacing w:line="360" w:lineRule="auto"/>
              <w:rPr>
                <w:rFonts w:cstheme="minorHAnsi"/>
              </w:rPr>
            </w:pPr>
            <w:r>
              <w:rPr>
                <w:rFonts w:cstheme="minorHAnsi"/>
              </w:rPr>
              <w:t>0</w:t>
            </w:r>
          </w:p>
        </w:tc>
        <w:tc>
          <w:tcPr>
            <w:tcW w:w="511" w:type="pct"/>
          </w:tcPr>
          <w:p w14:paraId="30BBAF29" w14:textId="3376193C" w:rsidR="003E480C" w:rsidRPr="00961051" w:rsidRDefault="00A949FD" w:rsidP="00047DBF">
            <w:pPr>
              <w:pStyle w:val="NoSpacing"/>
              <w:spacing w:line="360" w:lineRule="auto"/>
              <w:rPr>
                <w:rFonts w:cstheme="minorHAnsi"/>
              </w:rPr>
            </w:pPr>
            <w:r>
              <w:rPr>
                <w:rFonts w:cstheme="minorHAnsi"/>
              </w:rPr>
              <w:t>1</w:t>
            </w:r>
          </w:p>
        </w:tc>
        <w:tc>
          <w:tcPr>
            <w:tcW w:w="544" w:type="pct"/>
          </w:tcPr>
          <w:p w14:paraId="2B3B84FF" w14:textId="6BF40000" w:rsidR="003E480C" w:rsidRPr="00961051" w:rsidRDefault="00A949FD" w:rsidP="00047DBF">
            <w:pPr>
              <w:pStyle w:val="NoSpacing"/>
              <w:spacing w:line="360" w:lineRule="auto"/>
              <w:rPr>
                <w:rFonts w:cstheme="minorHAnsi"/>
              </w:rPr>
            </w:pPr>
            <w:r>
              <w:rPr>
                <w:rFonts w:cstheme="minorHAnsi"/>
              </w:rPr>
              <w:t>0</w:t>
            </w:r>
          </w:p>
        </w:tc>
        <w:tc>
          <w:tcPr>
            <w:tcW w:w="511" w:type="pct"/>
          </w:tcPr>
          <w:p w14:paraId="256A00F5" w14:textId="425648BD" w:rsidR="003E480C" w:rsidRPr="00961051" w:rsidRDefault="00A949FD" w:rsidP="00047DBF">
            <w:pPr>
              <w:pStyle w:val="NoSpacing"/>
              <w:spacing w:line="360" w:lineRule="auto"/>
              <w:rPr>
                <w:rFonts w:cstheme="minorHAnsi"/>
              </w:rPr>
            </w:pPr>
            <w:r>
              <w:rPr>
                <w:rFonts w:cstheme="minorHAnsi"/>
              </w:rPr>
              <w:t>1</w:t>
            </w:r>
          </w:p>
        </w:tc>
        <w:tc>
          <w:tcPr>
            <w:tcW w:w="431" w:type="pct"/>
          </w:tcPr>
          <w:p w14:paraId="6EB37411" w14:textId="187A8D8B" w:rsidR="003E480C" w:rsidRPr="00961051" w:rsidRDefault="00A949FD" w:rsidP="00047DBF">
            <w:pPr>
              <w:pStyle w:val="NoSpacing"/>
              <w:spacing w:line="360" w:lineRule="auto"/>
              <w:rPr>
                <w:rFonts w:cstheme="minorHAnsi"/>
              </w:rPr>
            </w:pPr>
            <w:r>
              <w:rPr>
                <w:rFonts w:cstheme="minorHAnsi"/>
              </w:rPr>
              <w:t>0</w:t>
            </w:r>
          </w:p>
        </w:tc>
        <w:tc>
          <w:tcPr>
            <w:tcW w:w="544" w:type="pct"/>
          </w:tcPr>
          <w:p w14:paraId="7578B1CC" w14:textId="56D2CC96" w:rsidR="003E480C" w:rsidRPr="00961051" w:rsidRDefault="00A949FD" w:rsidP="00047DBF">
            <w:pPr>
              <w:pStyle w:val="NoSpacing"/>
              <w:spacing w:line="360" w:lineRule="auto"/>
              <w:rPr>
                <w:rFonts w:cstheme="minorHAnsi"/>
              </w:rPr>
            </w:pPr>
            <w:r>
              <w:rPr>
                <w:rFonts w:cstheme="minorHAnsi"/>
              </w:rPr>
              <w:t>1</w:t>
            </w:r>
          </w:p>
        </w:tc>
        <w:tc>
          <w:tcPr>
            <w:tcW w:w="511" w:type="pct"/>
          </w:tcPr>
          <w:p w14:paraId="3249E89B" w14:textId="376DE891" w:rsidR="003E480C" w:rsidRPr="00961051" w:rsidRDefault="00A949FD" w:rsidP="00047DBF">
            <w:pPr>
              <w:pStyle w:val="NoSpacing"/>
              <w:spacing w:line="360" w:lineRule="auto"/>
              <w:rPr>
                <w:rFonts w:cstheme="minorHAnsi"/>
              </w:rPr>
            </w:pPr>
            <w:r>
              <w:rPr>
                <w:rFonts w:cstheme="minorHAnsi"/>
              </w:rPr>
              <w:t>0</w:t>
            </w:r>
          </w:p>
        </w:tc>
        <w:tc>
          <w:tcPr>
            <w:tcW w:w="544" w:type="pct"/>
          </w:tcPr>
          <w:p w14:paraId="586D41C6" w14:textId="58A917BB" w:rsidR="003E480C" w:rsidRPr="00961051" w:rsidRDefault="00A949FD" w:rsidP="00047DBF">
            <w:pPr>
              <w:pStyle w:val="NoSpacing"/>
              <w:spacing w:line="360" w:lineRule="auto"/>
              <w:rPr>
                <w:rFonts w:cstheme="minorHAnsi"/>
              </w:rPr>
            </w:pPr>
            <w:r>
              <w:rPr>
                <w:rFonts w:cstheme="minorHAnsi"/>
              </w:rPr>
              <w:t>0</w:t>
            </w:r>
          </w:p>
        </w:tc>
      </w:tr>
    </w:tbl>
    <w:p w14:paraId="058CA2AD" w14:textId="38DE68A4" w:rsidR="00961051" w:rsidRDefault="00961051" w:rsidP="00047DBF">
      <w:pPr>
        <w:pStyle w:val="NoSpacing"/>
        <w:spacing w:line="360" w:lineRule="auto"/>
      </w:pPr>
    </w:p>
    <w:tbl>
      <w:tblPr>
        <w:tblStyle w:val="APAReport"/>
        <w:tblW w:w="5592" w:type="pct"/>
        <w:jc w:val="center"/>
        <w:tblLook w:val="04A0" w:firstRow="1" w:lastRow="0" w:firstColumn="1" w:lastColumn="0" w:noHBand="0" w:noVBand="1"/>
      </w:tblPr>
      <w:tblGrid>
        <w:gridCol w:w="1114"/>
        <w:gridCol w:w="1023"/>
        <w:gridCol w:w="1089"/>
        <w:gridCol w:w="1023"/>
        <w:gridCol w:w="1086"/>
        <w:gridCol w:w="1023"/>
        <w:gridCol w:w="962"/>
        <w:gridCol w:w="1086"/>
        <w:gridCol w:w="1023"/>
        <w:gridCol w:w="1087"/>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5B01819F" w14:textId="6A7A598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18</w:t>
            </w:r>
          </w:p>
        </w:tc>
        <w:tc>
          <w:tcPr>
            <w:tcW w:w="544" w:type="pct"/>
          </w:tcPr>
          <w:p w14:paraId="63D69AA2" w14:textId="2149E8D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19</w:t>
            </w:r>
          </w:p>
        </w:tc>
        <w:tc>
          <w:tcPr>
            <w:tcW w:w="511" w:type="pct"/>
          </w:tcPr>
          <w:p w14:paraId="3AF72BF1" w14:textId="5CC3C38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20</w:t>
            </w:r>
          </w:p>
        </w:tc>
        <w:tc>
          <w:tcPr>
            <w:tcW w:w="544" w:type="pct"/>
          </w:tcPr>
          <w:p w14:paraId="375D9664" w14:textId="1B1CDE1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21</w:t>
            </w:r>
          </w:p>
        </w:tc>
        <w:tc>
          <w:tcPr>
            <w:tcW w:w="511" w:type="pct"/>
          </w:tcPr>
          <w:p w14:paraId="1C5F4C01" w14:textId="2C18285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22</w:t>
            </w:r>
          </w:p>
        </w:tc>
        <w:tc>
          <w:tcPr>
            <w:tcW w:w="431" w:type="pct"/>
          </w:tcPr>
          <w:p w14:paraId="0EF37565" w14:textId="4A8D1794"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23</w:t>
            </w:r>
          </w:p>
        </w:tc>
        <w:tc>
          <w:tcPr>
            <w:tcW w:w="544" w:type="pct"/>
          </w:tcPr>
          <w:p w14:paraId="2CEB4B8E" w14:textId="604A4F2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24</w:t>
            </w:r>
          </w:p>
        </w:tc>
        <w:tc>
          <w:tcPr>
            <w:tcW w:w="511" w:type="pct"/>
          </w:tcPr>
          <w:p w14:paraId="59BE5256" w14:textId="2DD1BE4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25</w:t>
            </w:r>
          </w:p>
        </w:tc>
        <w:tc>
          <w:tcPr>
            <w:tcW w:w="544" w:type="pct"/>
          </w:tcPr>
          <w:p w14:paraId="75699F94" w14:textId="066AC838"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304" w:type="pct"/>
          </w:tcPr>
          <w:p w14:paraId="1B919943" w14:textId="34808FEB" w:rsidR="00A949FD" w:rsidRPr="00961051" w:rsidRDefault="00A949FD" w:rsidP="00047DBF">
            <w:pPr>
              <w:pStyle w:val="NoSpacing"/>
              <w:spacing w:line="360" w:lineRule="auto"/>
              <w:rPr>
                <w:rFonts w:cstheme="minorHAnsi"/>
              </w:rPr>
            </w:pPr>
            <w:r>
              <w:rPr>
                <w:rFonts w:cstheme="minorHAnsi"/>
              </w:rPr>
              <w:t>Conv</w:t>
            </w:r>
          </w:p>
        </w:tc>
        <w:tc>
          <w:tcPr>
            <w:tcW w:w="544" w:type="pct"/>
          </w:tcPr>
          <w:p w14:paraId="3BB16D57" w14:textId="42288A8A" w:rsidR="00A949FD" w:rsidRPr="00961051" w:rsidRDefault="00A949FD" w:rsidP="00047DBF">
            <w:pPr>
              <w:pStyle w:val="NoSpacing"/>
              <w:spacing w:line="360" w:lineRule="auto"/>
              <w:rPr>
                <w:rFonts w:cstheme="minorHAnsi"/>
              </w:rPr>
            </w:pPr>
            <w:r>
              <w:rPr>
                <w:rFonts w:cstheme="minorHAnsi"/>
              </w:rPr>
              <w:t>Relu</w:t>
            </w:r>
          </w:p>
        </w:tc>
        <w:tc>
          <w:tcPr>
            <w:tcW w:w="511" w:type="pct"/>
          </w:tcPr>
          <w:p w14:paraId="20BC7FD2" w14:textId="552DDB52" w:rsidR="00A949FD" w:rsidRPr="00961051" w:rsidRDefault="00A949FD" w:rsidP="00047DBF">
            <w:pPr>
              <w:pStyle w:val="NoSpacing"/>
              <w:spacing w:line="360" w:lineRule="auto"/>
              <w:rPr>
                <w:rFonts w:cstheme="minorHAnsi"/>
              </w:rPr>
            </w:pPr>
            <w:r>
              <w:rPr>
                <w:rFonts w:cstheme="minorHAnsi"/>
              </w:rPr>
              <w:t>Conv</w:t>
            </w:r>
          </w:p>
        </w:tc>
        <w:tc>
          <w:tcPr>
            <w:tcW w:w="544" w:type="pct"/>
          </w:tcPr>
          <w:p w14:paraId="7A804D43" w14:textId="0FA3502E" w:rsidR="00A949FD" w:rsidRPr="00961051" w:rsidRDefault="00A949FD" w:rsidP="00047DBF">
            <w:pPr>
              <w:pStyle w:val="NoSpacing"/>
              <w:spacing w:line="360" w:lineRule="auto"/>
              <w:rPr>
                <w:rFonts w:cstheme="minorHAnsi"/>
              </w:rPr>
            </w:pPr>
            <w:r>
              <w:rPr>
                <w:rFonts w:cstheme="minorHAnsi"/>
              </w:rPr>
              <w:t>Relu</w:t>
            </w:r>
          </w:p>
        </w:tc>
        <w:tc>
          <w:tcPr>
            <w:tcW w:w="511" w:type="pct"/>
          </w:tcPr>
          <w:p w14:paraId="27210977" w14:textId="14B76E23" w:rsidR="00A949FD" w:rsidRPr="00961051" w:rsidRDefault="00A949FD" w:rsidP="00047DBF">
            <w:pPr>
              <w:pStyle w:val="NoSpacing"/>
              <w:spacing w:line="360" w:lineRule="auto"/>
              <w:rPr>
                <w:rFonts w:cstheme="minorHAnsi"/>
              </w:rPr>
            </w:pPr>
            <w:r>
              <w:rPr>
                <w:rFonts w:cstheme="minorHAnsi"/>
              </w:rPr>
              <w:t>Conv</w:t>
            </w:r>
          </w:p>
        </w:tc>
        <w:tc>
          <w:tcPr>
            <w:tcW w:w="431" w:type="pct"/>
          </w:tcPr>
          <w:p w14:paraId="3974D31A" w14:textId="58C20AF9" w:rsidR="00A949FD" w:rsidRPr="00961051" w:rsidRDefault="00A949FD" w:rsidP="00047DBF">
            <w:pPr>
              <w:pStyle w:val="NoSpacing"/>
              <w:spacing w:line="360" w:lineRule="auto"/>
              <w:rPr>
                <w:rFonts w:cstheme="minorHAnsi"/>
              </w:rPr>
            </w:pPr>
            <w:r>
              <w:rPr>
                <w:rFonts w:cstheme="minorHAnsi"/>
              </w:rPr>
              <w:t>Relu</w:t>
            </w:r>
          </w:p>
        </w:tc>
        <w:tc>
          <w:tcPr>
            <w:tcW w:w="544" w:type="pct"/>
          </w:tcPr>
          <w:p w14:paraId="51D3611D" w14:textId="6FB54274" w:rsidR="00A949FD" w:rsidRPr="00961051" w:rsidRDefault="00A949FD" w:rsidP="00047DBF">
            <w:pPr>
              <w:pStyle w:val="NoSpacing"/>
              <w:spacing w:line="360" w:lineRule="auto"/>
              <w:rPr>
                <w:rFonts w:cstheme="minorHAnsi"/>
              </w:rPr>
            </w:pPr>
            <w:r>
              <w:rPr>
                <w:rFonts w:cstheme="minorHAnsi"/>
              </w:rPr>
              <w:t>Mpool</w:t>
            </w:r>
          </w:p>
        </w:tc>
        <w:tc>
          <w:tcPr>
            <w:tcW w:w="511" w:type="pct"/>
          </w:tcPr>
          <w:p w14:paraId="3541791E" w14:textId="3F831B83" w:rsidR="00A949FD" w:rsidRPr="00961051" w:rsidRDefault="00A949FD" w:rsidP="00047DBF">
            <w:pPr>
              <w:pStyle w:val="NoSpacing"/>
              <w:spacing w:line="360" w:lineRule="auto"/>
              <w:rPr>
                <w:rFonts w:cstheme="minorHAnsi"/>
              </w:rPr>
            </w:pPr>
            <w:r>
              <w:rPr>
                <w:rFonts w:cstheme="minorHAnsi"/>
              </w:rPr>
              <w:t>Conv</w:t>
            </w:r>
          </w:p>
        </w:tc>
        <w:tc>
          <w:tcPr>
            <w:tcW w:w="544" w:type="pct"/>
          </w:tcPr>
          <w:p w14:paraId="2BD036BC" w14:textId="77E61E77" w:rsidR="00A949FD" w:rsidRPr="00961051" w:rsidRDefault="00A949FD" w:rsidP="00047DBF">
            <w:pPr>
              <w:pStyle w:val="NoSpacing"/>
              <w:spacing w:line="360" w:lineRule="auto"/>
              <w:rPr>
                <w:rFonts w:cstheme="minorHAnsi"/>
              </w:rPr>
            </w:pPr>
            <w:r>
              <w:rPr>
                <w:rFonts w:cstheme="minorHAnsi"/>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304" w:type="pct"/>
          </w:tcPr>
          <w:p w14:paraId="683D3A31" w14:textId="7E3D5697" w:rsidR="00A949FD" w:rsidRPr="00961051" w:rsidRDefault="00A949FD" w:rsidP="00047DBF">
            <w:pPr>
              <w:pStyle w:val="NoSpacing"/>
              <w:spacing w:line="360" w:lineRule="auto"/>
              <w:rPr>
                <w:rFonts w:cstheme="minorHAnsi"/>
              </w:rPr>
            </w:pPr>
            <w:r>
              <w:rPr>
                <w:rFonts w:cstheme="minorHAnsi"/>
              </w:rPr>
              <w:t>Conv4_1</w:t>
            </w:r>
          </w:p>
        </w:tc>
        <w:tc>
          <w:tcPr>
            <w:tcW w:w="544" w:type="pct"/>
          </w:tcPr>
          <w:p w14:paraId="0FEE4A89" w14:textId="4F8A4800" w:rsidR="00A949FD" w:rsidRPr="00961051" w:rsidRDefault="00A949FD" w:rsidP="00047DBF">
            <w:pPr>
              <w:pStyle w:val="NoSpacing"/>
              <w:spacing w:line="360" w:lineRule="auto"/>
              <w:rPr>
                <w:rFonts w:cstheme="minorHAnsi"/>
              </w:rPr>
            </w:pPr>
            <w:r>
              <w:rPr>
                <w:rFonts w:cstheme="minorHAnsi"/>
              </w:rPr>
              <w:t>Relu4_1</w:t>
            </w:r>
          </w:p>
        </w:tc>
        <w:tc>
          <w:tcPr>
            <w:tcW w:w="511" w:type="pct"/>
          </w:tcPr>
          <w:p w14:paraId="43AE305A" w14:textId="06DA37DD" w:rsidR="00A949FD" w:rsidRPr="00961051" w:rsidRDefault="00A949FD" w:rsidP="00047DBF">
            <w:pPr>
              <w:pStyle w:val="NoSpacing"/>
              <w:spacing w:line="360" w:lineRule="auto"/>
              <w:rPr>
                <w:rFonts w:cstheme="minorHAnsi"/>
              </w:rPr>
            </w:pPr>
            <w:r>
              <w:rPr>
                <w:rFonts w:cstheme="minorHAnsi"/>
              </w:rPr>
              <w:t>Conv4_2</w:t>
            </w:r>
          </w:p>
        </w:tc>
        <w:tc>
          <w:tcPr>
            <w:tcW w:w="544" w:type="pct"/>
          </w:tcPr>
          <w:p w14:paraId="0C81CA95" w14:textId="648CB05F" w:rsidR="00A949FD" w:rsidRPr="00961051" w:rsidRDefault="00A949FD" w:rsidP="00047DBF">
            <w:pPr>
              <w:pStyle w:val="NoSpacing"/>
              <w:spacing w:line="360" w:lineRule="auto"/>
              <w:rPr>
                <w:rFonts w:cstheme="minorHAnsi"/>
              </w:rPr>
            </w:pPr>
            <w:r>
              <w:rPr>
                <w:rFonts w:cstheme="minorHAnsi"/>
              </w:rPr>
              <w:t>Relu4_2</w:t>
            </w:r>
          </w:p>
        </w:tc>
        <w:tc>
          <w:tcPr>
            <w:tcW w:w="511" w:type="pct"/>
          </w:tcPr>
          <w:p w14:paraId="6A458075" w14:textId="78B6A33E" w:rsidR="00A949FD" w:rsidRPr="00961051" w:rsidRDefault="00A949FD" w:rsidP="00047DBF">
            <w:pPr>
              <w:pStyle w:val="NoSpacing"/>
              <w:spacing w:line="360" w:lineRule="auto"/>
              <w:rPr>
                <w:rFonts w:cstheme="minorHAnsi"/>
              </w:rPr>
            </w:pPr>
            <w:r>
              <w:rPr>
                <w:rFonts w:cstheme="minorHAnsi"/>
              </w:rPr>
              <w:t>Conv4_3</w:t>
            </w:r>
          </w:p>
        </w:tc>
        <w:tc>
          <w:tcPr>
            <w:tcW w:w="431" w:type="pct"/>
          </w:tcPr>
          <w:p w14:paraId="075DE98A" w14:textId="71D09A19" w:rsidR="00A949FD" w:rsidRPr="00961051" w:rsidRDefault="00A949FD" w:rsidP="00047DBF">
            <w:pPr>
              <w:pStyle w:val="NoSpacing"/>
              <w:spacing w:line="360" w:lineRule="auto"/>
              <w:rPr>
                <w:rFonts w:cstheme="minorHAnsi"/>
              </w:rPr>
            </w:pPr>
            <w:r>
              <w:rPr>
                <w:rFonts w:cstheme="minorHAnsi"/>
              </w:rPr>
              <w:t>Relu4_3</w:t>
            </w:r>
          </w:p>
        </w:tc>
        <w:tc>
          <w:tcPr>
            <w:tcW w:w="544" w:type="pct"/>
          </w:tcPr>
          <w:p w14:paraId="38D50F3A" w14:textId="5E33313A" w:rsidR="00A949FD" w:rsidRPr="00961051" w:rsidRDefault="00A949FD" w:rsidP="00047DBF">
            <w:pPr>
              <w:pStyle w:val="NoSpacing"/>
              <w:spacing w:line="360" w:lineRule="auto"/>
              <w:rPr>
                <w:rFonts w:cstheme="minorHAnsi"/>
              </w:rPr>
            </w:pPr>
            <w:r>
              <w:rPr>
                <w:rFonts w:cstheme="minorHAnsi"/>
              </w:rPr>
              <w:t>Pool4</w:t>
            </w:r>
          </w:p>
        </w:tc>
        <w:tc>
          <w:tcPr>
            <w:tcW w:w="511" w:type="pct"/>
          </w:tcPr>
          <w:p w14:paraId="60B5F178" w14:textId="2F766E95" w:rsidR="00A949FD" w:rsidRPr="00961051" w:rsidRDefault="00A949FD" w:rsidP="00047DBF">
            <w:pPr>
              <w:pStyle w:val="NoSpacing"/>
              <w:spacing w:line="360" w:lineRule="auto"/>
              <w:rPr>
                <w:rFonts w:cstheme="minorHAnsi"/>
              </w:rPr>
            </w:pPr>
            <w:r>
              <w:rPr>
                <w:rFonts w:cstheme="minorHAnsi"/>
              </w:rPr>
              <w:t>Conv5_</w:t>
            </w:r>
            <w:r w:rsidR="000E4A1F">
              <w:rPr>
                <w:rFonts w:cstheme="minorHAnsi"/>
              </w:rPr>
              <w:t>1</w:t>
            </w:r>
          </w:p>
        </w:tc>
        <w:tc>
          <w:tcPr>
            <w:tcW w:w="544" w:type="pct"/>
          </w:tcPr>
          <w:p w14:paraId="3EFD7AC9" w14:textId="72084A3A" w:rsidR="00A949FD" w:rsidRPr="00961051" w:rsidRDefault="00A949FD" w:rsidP="00047DBF">
            <w:pPr>
              <w:pStyle w:val="NoSpacing"/>
              <w:spacing w:line="360" w:lineRule="auto"/>
              <w:rPr>
                <w:rFonts w:cstheme="minorHAnsi"/>
              </w:rPr>
            </w:pPr>
            <w:r>
              <w:rPr>
                <w:rFonts w:cstheme="minorHAnsi"/>
              </w:rPr>
              <w:t>Relu5_</w:t>
            </w:r>
            <w:r w:rsidR="000E4A1F">
              <w:rPr>
                <w:rFonts w:cstheme="minorHAnsi"/>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304" w:type="pct"/>
          </w:tcPr>
          <w:p w14:paraId="0B65B1AC" w14:textId="493F1DF7" w:rsidR="00A949FD" w:rsidRPr="00961051" w:rsidRDefault="00A949FD" w:rsidP="00047DBF">
            <w:pPr>
              <w:pStyle w:val="NoSpacing"/>
              <w:spacing w:line="360" w:lineRule="auto"/>
              <w:rPr>
                <w:rFonts w:cstheme="minorHAnsi"/>
              </w:rPr>
            </w:pPr>
            <w:r>
              <w:rPr>
                <w:rFonts w:cstheme="minorHAnsi"/>
              </w:rPr>
              <w:t>3</w:t>
            </w:r>
          </w:p>
        </w:tc>
        <w:tc>
          <w:tcPr>
            <w:tcW w:w="544" w:type="pct"/>
          </w:tcPr>
          <w:p w14:paraId="575DBF51" w14:textId="20E52223" w:rsidR="00A949FD" w:rsidRPr="00961051" w:rsidRDefault="00A949FD" w:rsidP="00047DBF">
            <w:pPr>
              <w:pStyle w:val="NoSpacing"/>
              <w:spacing w:line="360" w:lineRule="auto"/>
              <w:rPr>
                <w:rFonts w:cstheme="minorHAnsi"/>
              </w:rPr>
            </w:pPr>
            <w:r>
              <w:rPr>
                <w:rFonts w:cstheme="minorHAnsi"/>
              </w:rPr>
              <w:t>1</w:t>
            </w:r>
          </w:p>
        </w:tc>
        <w:tc>
          <w:tcPr>
            <w:tcW w:w="511" w:type="pct"/>
          </w:tcPr>
          <w:p w14:paraId="42816A3B" w14:textId="7780DA38" w:rsidR="00A949FD" w:rsidRPr="00961051" w:rsidRDefault="00A949FD" w:rsidP="00047DBF">
            <w:pPr>
              <w:pStyle w:val="NoSpacing"/>
              <w:spacing w:line="360" w:lineRule="auto"/>
              <w:rPr>
                <w:rFonts w:cstheme="minorHAnsi"/>
              </w:rPr>
            </w:pPr>
            <w:r>
              <w:rPr>
                <w:rFonts w:cstheme="minorHAnsi"/>
              </w:rPr>
              <w:t>3</w:t>
            </w:r>
          </w:p>
        </w:tc>
        <w:tc>
          <w:tcPr>
            <w:tcW w:w="544" w:type="pct"/>
          </w:tcPr>
          <w:p w14:paraId="79D5312C" w14:textId="37CE4233" w:rsidR="00A949FD" w:rsidRPr="00961051" w:rsidRDefault="00A949FD" w:rsidP="00047DBF">
            <w:pPr>
              <w:pStyle w:val="NoSpacing"/>
              <w:spacing w:line="360" w:lineRule="auto"/>
              <w:rPr>
                <w:rFonts w:cstheme="minorHAnsi"/>
              </w:rPr>
            </w:pPr>
            <w:r>
              <w:rPr>
                <w:rFonts w:cstheme="minorHAnsi"/>
              </w:rPr>
              <w:t>1</w:t>
            </w:r>
          </w:p>
        </w:tc>
        <w:tc>
          <w:tcPr>
            <w:tcW w:w="511" w:type="pct"/>
          </w:tcPr>
          <w:p w14:paraId="02CC59BA" w14:textId="4FE4373A" w:rsidR="00A949FD" w:rsidRPr="00961051" w:rsidRDefault="00A949FD" w:rsidP="00047DBF">
            <w:pPr>
              <w:pStyle w:val="NoSpacing"/>
              <w:spacing w:line="360" w:lineRule="auto"/>
              <w:rPr>
                <w:rFonts w:cstheme="minorHAnsi"/>
              </w:rPr>
            </w:pPr>
            <w:r>
              <w:rPr>
                <w:rFonts w:cstheme="minorHAnsi"/>
              </w:rPr>
              <w:t>3</w:t>
            </w:r>
          </w:p>
        </w:tc>
        <w:tc>
          <w:tcPr>
            <w:tcW w:w="431" w:type="pct"/>
          </w:tcPr>
          <w:p w14:paraId="749AE80B" w14:textId="66C7309B" w:rsidR="00A949FD" w:rsidRPr="00961051" w:rsidRDefault="00A949FD" w:rsidP="00047DBF">
            <w:pPr>
              <w:pStyle w:val="NoSpacing"/>
              <w:spacing w:line="360" w:lineRule="auto"/>
              <w:rPr>
                <w:rFonts w:cstheme="minorHAnsi"/>
              </w:rPr>
            </w:pPr>
            <w:r>
              <w:rPr>
                <w:rFonts w:cstheme="minorHAnsi"/>
              </w:rPr>
              <w:t>1</w:t>
            </w:r>
          </w:p>
        </w:tc>
        <w:tc>
          <w:tcPr>
            <w:tcW w:w="544" w:type="pct"/>
          </w:tcPr>
          <w:p w14:paraId="75C4E608" w14:textId="63C979A1" w:rsidR="00A949FD" w:rsidRPr="00961051" w:rsidRDefault="00A949FD" w:rsidP="00047DBF">
            <w:pPr>
              <w:pStyle w:val="NoSpacing"/>
              <w:spacing w:line="360" w:lineRule="auto"/>
              <w:rPr>
                <w:rFonts w:cstheme="minorHAnsi"/>
              </w:rPr>
            </w:pPr>
            <w:r>
              <w:rPr>
                <w:rFonts w:cstheme="minorHAnsi"/>
              </w:rPr>
              <w:t>2</w:t>
            </w:r>
          </w:p>
        </w:tc>
        <w:tc>
          <w:tcPr>
            <w:tcW w:w="511" w:type="pct"/>
          </w:tcPr>
          <w:p w14:paraId="1DB9B160" w14:textId="536B6F37" w:rsidR="00A949FD" w:rsidRPr="00961051" w:rsidRDefault="00A949FD" w:rsidP="00047DBF">
            <w:pPr>
              <w:pStyle w:val="NoSpacing"/>
              <w:spacing w:line="360" w:lineRule="auto"/>
              <w:rPr>
                <w:rFonts w:cstheme="minorHAnsi"/>
              </w:rPr>
            </w:pPr>
            <w:r>
              <w:rPr>
                <w:rFonts w:cstheme="minorHAnsi"/>
              </w:rPr>
              <w:t>3</w:t>
            </w:r>
          </w:p>
        </w:tc>
        <w:tc>
          <w:tcPr>
            <w:tcW w:w="544" w:type="pct"/>
          </w:tcPr>
          <w:p w14:paraId="77D67C13" w14:textId="362AB957" w:rsidR="00A949FD" w:rsidRPr="00961051" w:rsidRDefault="00A949FD" w:rsidP="00047DBF">
            <w:pPr>
              <w:pStyle w:val="NoSpacing"/>
              <w:spacing w:line="360" w:lineRule="auto"/>
              <w:rPr>
                <w:rFonts w:cstheme="minorHAnsi"/>
              </w:rPr>
            </w:pPr>
            <w:r>
              <w:rPr>
                <w:rFonts w:cstheme="minorHAnsi"/>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304" w:type="pct"/>
          </w:tcPr>
          <w:p w14:paraId="0688DF5A" w14:textId="49D7CD6E" w:rsidR="00A949FD" w:rsidRPr="00961051" w:rsidRDefault="00A949FD" w:rsidP="00047DBF">
            <w:pPr>
              <w:pStyle w:val="NoSpacing"/>
              <w:spacing w:line="360" w:lineRule="auto"/>
              <w:rPr>
                <w:rFonts w:cstheme="minorHAnsi"/>
              </w:rPr>
            </w:pPr>
            <w:r>
              <w:rPr>
                <w:rFonts w:cstheme="minorHAnsi"/>
              </w:rPr>
              <w:t>256</w:t>
            </w:r>
          </w:p>
        </w:tc>
        <w:tc>
          <w:tcPr>
            <w:tcW w:w="544" w:type="pct"/>
          </w:tcPr>
          <w:p w14:paraId="4BED20D0"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6310B057" w14:textId="582631AC" w:rsidR="00A949FD" w:rsidRPr="00961051" w:rsidRDefault="00A949FD" w:rsidP="00047DBF">
            <w:pPr>
              <w:pStyle w:val="NoSpacing"/>
              <w:spacing w:line="360" w:lineRule="auto"/>
              <w:rPr>
                <w:rFonts w:cstheme="minorHAnsi"/>
              </w:rPr>
            </w:pPr>
            <w:r>
              <w:rPr>
                <w:rFonts w:cstheme="minorHAnsi"/>
              </w:rPr>
              <w:t>512</w:t>
            </w:r>
          </w:p>
        </w:tc>
        <w:tc>
          <w:tcPr>
            <w:tcW w:w="544" w:type="pct"/>
          </w:tcPr>
          <w:p w14:paraId="1249DF36"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3704D9C8" w14:textId="102B0DC8" w:rsidR="00A949FD" w:rsidRPr="00961051" w:rsidRDefault="00A949FD" w:rsidP="00047DBF">
            <w:pPr>
              <w:pStyle w:val="NoSpacing"/>
              <w:spacing w:line="360" w:lineRule="auto"/>
              <w:rPr>
                <w:rFonts w:cstheme="minorHAnsi"/>
              </w:rPr>
            </w:pPr>
            <w:r>
              <w:rPr>
                <w:rFonts w:cstheme="minorHAnsi"/>
              </w:rPr>
              <w:t>512</w:t>
            </w:r>
          </w:p>
        </w:tc>
        <w:tc>
          <w:tcPr>
            <w:tcW w:w="431" w:type="pct"/>
          </w:tcPr>
          <w:p w14:paraId="5023AC37" w14:textId="77777777" w:rsidR="00A949FD" w:rsidRPr="00961051" w:rsidRDefault="00A949FD" w:rsidP="00047DBF">
            <w:pPr>
              <w:pStyle w:val="NoSpacing"/>
              <w:spacing w:line="360" w:lineRule="auto"/>
              <w:rPr>
                <w:rFonts w:cstheme="minorHAnsi"/>
              </w:rPr>
            </w:pPr>
            <w:r w:rsidRPr="00961051">
              <w:rPr>
                <w:rFonts w:cstheme="minorHAnsi"/>
              </w:rPr>
              <w:t>-</w:t>
            </w:r>
          </w:p>
        </w:tc>
        <w:tc>
          <w:tcPr>
            <w:tcW w:w="544" w:type="pct"/>
          </w:tcPr>
          <w:p w14:paraId="03929CAA" w14:textId="7F43BB35" w:rsidR="00A949FD" w:rsidRPr="00961051" w:rsidRDefault="00A949FD" w:rsidP="00047DBF">
            <w:pPr>
              <w:pStyle w:val="NoSpacing"/>
              <w:spacing w:line="360" w:lineRule="auto"/>
              <w:rPr>
                <w:rFonts w:cstheme="minorHAnsi"/>
              </w:rPr>
            </w:pPr>
            <w:r>
              <w:rPr>
                <w:rFonts w:cstheme="minorHAnsi"/>
              </w:rPr>
              <w:t>-</w:t>
            </w:r>
          </w:p>
        </w:tc>
        <w:tc>
          <w:tcPr>
            <w:tcW w:w="511" w:type="pct"/>
          </w:tcPr>
          <w:p w14:paraId="2A90E1B4" w14:textId="4BB14281" w:rsidR="00A949FD" w:rsidRPr="00961051" w:rsidRDefault="00A949FD" w:rsidP="00047DBF">
            <w:pPr>
              <w:pStyle w:val="NoSpacing"/>
              <w:spacing w:line="360" w:lineRule="auto"/>
              <w:rPr>
                <w:rFonts w:cstheme="minorHAnsi"/>
              </w:rPr>
            </w:pPr>
            <w:r>
              <w:rPr>
                <w:rFonts w:cstheme="minorHAnsi"/>
              </w:rPr>
              <w:t>512</w:t>
            </w:r>
          </w:p>
        </w:tc>
        <w:tc>
          <w:tcPr>
            <w:tcW w:w="544" w:type="pct"/>
          </w:tcPr>
          <w:p w14:paraId="132F75DC"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304" w:type="pct"/>
          </w:tcPr>
          <w:p w14:paraId="7A7BDD60" w14:textId="0EFBC14B" w:rsidR="00A949FD" w:rsidRPr="00961051" w:rsidRDefault="00A949FD" w:rsidP="00047DBF">
            <w:pPr>
              <w:pStyle w:val="NoSpacing"/>
              <w:spacing w:line="360" w:lineRule="auto"/>
              <w:rPr>
                <w:rFonts w:cstheme="minorHAnsi"/>
              </w:rPr>
            </w:pPr>
            <w:r>
              <w:rPr>
                <w:rFonts w:cstheme="minorHAnsi"/>
              </w:rPr>
              <w:t>512</w:t>
            </w:r>
          </w:p>
        </w:tc>
        <w:tc>
          <w:tcPr>
            <w:tcW w:w="544" w:type="pct"/>
          </w:tcPr>
          <w:p w14:paraId="7CE8A9FA"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04CDD0A3" w14:textId="348425F7" w:rsidR="00A949FD" w:rsidRPr="00961051" w:rsidRDefault="00A949FD" w:rsidP="00047DBF">
            <w:pPr>
              <w:pStyle w:val="NoSpacing"/>
              <w:spacing w:line="360" w:lineRule="auto"/>
              <w:rPr>
                <w:rFonts w:cstheme="minorHAnsi"/>
              </w:rPr>
            </w:pPr>
            <w:r>
              <w:rPr>
                <w:rFonts w:cstheme="minorHAnsi"/>
              </w:rPr>
              <w:t>512</w:t>
            </w:r>
          </w:p>
        </w:tc>
        <w:tc>
          <w:tcPr>
            <w:tcW w:w="544" w:type="pct"/>
          </w:tcPr>
          <w:p w14:paraId="66C9B795"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6394BC13" w14:textId="77777777" w:rsidR="00A949FD" w:rsidRPr="00961051" w:rsidRDefault="00A949FD" w:rsidP="00047DBF">
            <w:pPr>
              <w:pStyle w:val="NoSpacing"/>
              <w:spacing w:line="360" w:lineRule="auto"/>
              <w:rPr>
                <w:rFonts w:cstheme="minorHAnsi"/>
              </w:rPr>
            </w:pPr>
            <w:r>
              <w:rPr>
                <w:rFonts w:cstheme="minorHAnsi"/>
              </w:rPr>
              <w:t>256</w:t>
            </w:r>
          </w:p>
        </w:tc>
        <w:tc>
          <w:tcPr>
            <w:tcW w:w="431" w:type="pct"/>
          </w:tcPr>
          <w:p w14:paraId="5C0002C9" w14:textId="77777777" w:rsidR="00A949FD" w:rsidRPr="00961051" w:rsidRDefault="00A949FD" w:rsidP="00047DBF">
            <w:pPr>
              <w:pStyle w:val="NoSpacing"/>
              <w:spacing w:line="360" w:lineRule="auto"/>
              <w:rPr>
                <w:rFonts w:cstheme="minorHAnsi"/>
              </w:rPr>
            </w:pPr>
            <w:r w:rsidRPr="00961051">
              <w:rPr>
                <w:rFonts w:cstheme="minorHAnsi"/>
              </w:rPr>
              <w:t>-</w:t>
            </w:r>
          </w:p>
        </w:tc>
        <w:tc>
          <w:tcPr>
            <w:tcW w:w="544" w:type="pct"/>
          </w:tcPr>
          <w:p w14:paraId="0777C9B7" w14:textId="6BB3A0CA" w:rsidR="00A949FD" w:rsidRPr="00961051" w:rsidRDefault="000E4A1F" w:rsidP="00047DBF">
            <w:pPr>
              <w:pStyle w:val="NoSpacing"/>
              <w:spacing w:line="360" w:lineRule="auto"/>
              <w:rPr>
                <w:rFonts w:cstheme="minorHAnsi"/>
              </w:rPr>
            </w:pPr>
            <w:r>
              <w:rPr>
                <w:rFonts w:cstheme="minorHAnsi"/>
              </w:rPr>
              <w:t>-</w:t>
            </w:r>
          </w:p>
        </w:tc>
        <w:tc>
          <w:tcPr>
            <w:tcW w:w="511" w:type="pct"/>
          </w:tcPr>
          <w:p w14:paraId="19822C27" w14:textId="5FE8DCBD" w:rsidR="00A949FD" w:rsidRPr="00961051" w:rsidRDefault="000E4A1F" w:rsidP="00047DBF">
            <w:pPr>
              <w:pStyle w:val="NoSpacing"/>
              <w:spacing w:line="360" w:lineRule="auto"/>
              <w:rPr>
                <w:rFonts w:cstheme="minorHAnsi"/>
              </w:rPr>
            </w:pPr>
            <w:r>
              <w:rPr>
                <w:rFonts w:cstheme="minorHAnsi"/>
              </w:rPr>
              <w:t>512</w:t>
            </w:r>
          </w:p>
        </w:tc>
        <w:tc>
          <w:tcPr>
            <w:tcW w:w="544" w:type="pct"/>
          </w:tcPr>
          <w:p w14:paraId="31E49043"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304" w:type="pct"/>
          </w:tcPr>
          <w:p w14:paraId="5DE3D124" w14:textId="71E657C8" w:rsidR="00A949FD" w:rsidRPr="00961051" w:rsidRDefault="000E4A1F" w:rsidP="00047DBF">
            <w:pPr>
              <w:pStyle w:val="NoSpacing"/>
              <w:spacing w:line="360" w:lineRule="auto"/>
              <w:rPr>
                <w:rFonts w:cstheme="minorHAnsi"/>
              </w:rPr>
            </w:pPr>
            <w:r>
              <w:rPr>
                <w:rFonts w:cstheme="minorHAnsi"/>
              </w:rPr>
              <w:t>1</w:t>
            </w:r>
          </w:p>
        </w:tc>
        <w:tc>
          <w:tcPr>
            <w:tcW w:w="544" w:type="pct"/>
          </w:tcPr>
          <w:p w14:paraId="07DB2ED8" w14:textId="3DC3A6B5" w:rsidR="00A949FD" w:rsidRPr="00961051" w:rsidRDefault="000E4A1F" w:rsidP="00047DBF">
            <w:pPr>
              <w:pStyle w:val="NoSpacing"/>
              <w:spacing w:line="360" w:lineRule="auto"/>
              <w:rPr>
                <w:rFonts w:cstheme="minorHAnsi"/>
              </w:rPr>
            </w:pPr>
            <w:r>
              <w:rPr>
                <w:rFonts w:cstheme="minorHAnsi"/>
              </w:rPr>
              <w:t>1</w:t>
            </w:r>
          </w:p>
        </w:tc>
        <w:tc>
          <w:tcPr>
            <w:tcW w:w="511" w:type="pct"/>
          </w:tcPr>
          <w:p w14:paraId="7EA0C2FF" w14:textId="33D86C3A" w:rsidR="00A949FD" w:rsidRPr="00961051" w:rsidRDefault="000E4A1F" w:rsidP="00047DBF">
            <w:pPr>
              <w:pStyle w:val="NoSpacing"/>
              <w:spacing w:line="360" w:lineRule="auto"/>
              <w:rPr>
                <w:rFonts w:cstheme="minorHAnsi"/>
              </w:rPr>
            </w:pPr>
            <w:r>
              <w:rPr>
                <w:rFonts w:cstheme="minorHAnsi"/>
              </w:rPr>
              <w:t>1</w:t>
            </w:r>
          </w:p>
        </w:tc>
        <w:tc>
          <w:tcPr>
            <w:tcW w:w="544" w:type="pct"/>
          </w:tcPr>
          <w:p w14:paraId="7865A91E" w14:textId="314DB6AD" w:rsidR="00A949FD" w:rsidRPr="00961051" w:rsidRDefault="000E4A1F" w:rsidP="00047DBF">
            <w:pPr>
              <w:pStyle w:val="NoSpacing"/>
              <w:spacing w:line="360" w:lineRule="auto"/>
              <w:rPr>
                <w:rFonts w:cstheme="minorHAnsi"/>
              </w:rPr>
            </w:pPr>
            <w:r>
              <w:rPr>
                <w:rFonts w:cstheme="minorHAnsi"/>
              </w:rPr>
              <w:t>1</w:t>
            </w:r>
          </w:p>
        </w:tc>
        <w:tc>
          <w:tcPr>
            <w:tcW w:w="511" w:type="pct"/>
          </w:tcPr>
          <w:p w14:paraId="6F15E718" w14:textId="180EB09B" w:rsidR="00A949FD" w:rsidRPr="00961051" w:rsidRDefault="000E4A1F" w:rsidP="00047DBF">
            <w:pPr>
              <w:pStyle w:val="NoSpacing"/>
              <w:spacing w:line="360" w:lineRule="auto"/>
              <w:rPr>
                <w:rFonts w:cstheme="minorHAnsi"/>
              </w:rPr>
            </w:pPr>
            <w:r>
              <w:rPr>
                <w:rFonts w:cstheme="minorHAnsi"/>
              </w:rPr>
              <w:t>1</w:t>
            </w:r>
          </w:p>
        </w:tc>
        <w:tc>
          <w:tcPr>
            <w:tcW w:w="431" w:type="pct"/>
          </w:tcPr>
          <w:p w14:paraId="364F8605" w14:textId="588D91CD" w:rsidR="00A949FD" w:rsidRPr="00961051" w:rsidRDefault="000E4A1F" w:rsidP="00047DBF">
            <w:pPr>
              <w:pStyle w:val="NoSpacing"/>
              <w:spacing w:line="360" w:lineRule="auto"/>
              <w:rPr>
                <w:rFonts w:cstheme="minorHAnsi"/>
              </w:rPr>
            </w:pPr>
            <w:r>
              <w:rPr>
                <w:rFonts w:cstheme="minorHAnsi"/>
              </w:rPr>
              <w:t>1</w:t>
            </w:r>
          </w:p>
        </w:tc>
        <w:tc>
          <w:tcPr>
            <w:tcW w:w="544" w:type="pct"/>
          </w:tcPr>
          <w:p w14:paraId="23D542DD" w14:textId="2E4DB4E5" w:rsidR="00A949FD" w:rsidRPr="00961051" w:rsidRDefault="000E4A1F" w:rsidP="00047DBF">
            <w:pPr>
              <w:pStyle w:val="NoSpacing"/>
              <w:spacing w:line="360" w:lineRule="auto"/>
              <w:rPr>
                <w:rFonts w:cstheme="minorHAnsi"/>
              </w:rPr>
            </w:pPr>
            <w:r>
              <w:rPr>
                <w:rFonts w:cstheme="minorHAnsi"/>
              </w:rPr>
              <w:t>2</w:t>
            </w:r>
          </w:p>
        </w:tc>
        <w:tc>
          <w:tcPr>
            <w:tcW w:w="511" w:type="pct"/>
          </w:tcPr>
          <w:p w14:paraId="4772D1FB" w14:textId="77777777" w:rsidR="00A949FD" w:rsidRPr="00961051" w:rsidRDefault="00A949FD" w:rsidP="00047DBF">
            <w:pPr>
              <w:pStyle w:val="NoSpacing"/>
              <w:spacing w:line="360" w:lineRule="auto"/>
              <w:rPr>
                <w:rFonts w:cstheme="minorHAnsi"/>
              </w:rPr>
            </w:pPr>
            <w:r>
              <w:rPr>
                <w:rFonts w:cstheme="minorHAnsi"/>
              </w:rPr>
              <w:t>1</w:t>
            </w:r>
          </w:p>
        </w:tc>
        <w:tc>
          <w:tcPr>
            <w:tcW w:w="544" w:type="pct"/>
          </w:tcPr>
          <w:p w14:paraId="1AEE5EC8" w14:textId="00A9D562" w:rsidR="00A949FD" w:rsidRPr="00961051" w:rsidRDefault="000E4A1F" w:rsidP="00047DBF">
            <w:pPr>
              <w:pStyle w:val="NoSpacing"/>
              <w:spacing w:line="360" w:lineRule="auto"/>
              <w:rPr>
                <w:rFonts w:cstheme="minorHAnsi"/>
              </w:rPr>
            </w:pPr>
            <w:r>
              <w:rPr>
                <w:rFonts w:cstheme="minorHAnsi"/>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304" w:type="pct"/>
          </w:tcPr>
          <w:p w14:paraId="6D0DF185" w14:textId="583F7A13" w:rsidR="00A949FD" w:rsidRPr="00961051" w:rsidRDefault="000E4A1F" w:rsidP="00047DBF">
            <w:pPr>
              <w:pStyle w:val="NoSpacing"/>
              <w:spacing w:line="360" w:lineRule="auto"/>
              <w:rPr>
                <w:rFonts w:cstheme="minorHAnsi"/>
              </w:rPr>
            </w:pPr>
            <w:r>
              <w:rPr>
                <w:rFonts w:cstheme="minorHAnsi"/>
              </w:rPr>
              <w:t>1</w:t>
            </w:r>
          </w:p>
        </w:tc>
        <w:tc>
          <w:tcPr>
            <w:tcW w:w="544" w:type="pct"/>
          </w:tcPr>
          <w:p w14:paraId="4AF77DC4" w14:textId="77777777" w:rsidR="00A949FD" w:rsidRPr="00961051" w:rsidRDefault="00A949FD" w:rsidP="00047DBF">
            <w:pPr>
              <w:pStyle w:val="NoSpacing"/>
              <w:spacing w:line="360" w:lineRule="auto"/>
              <w:rPr>
                <w:rFonts w:cstheme="minorHAnsi"/>
              </w:rPr>
            </w:pPr>
            <w:r>
              <w:rPr>
                <w:rFonts w:cstheme="minorHAnsi"/>
              </w:rPr>
              <w:t>0</w:t>
            </w:r>
          </w:p>
        </w:tc>
        <w:tc>
          <w:tcPr>
            <w:tcW w:w="511" w:type="pct"/>
          </w:tcPr>
          <w:p w14:paraId="13A0AB30" w14:textId="77777777" w:rsidR="00A949FD" w:rsidRPr="00961051" w:rsidRDefault="00A949FD" w:rsidP="00047DBF">
            <w:pPr>
              <w:pStyle w:val="NoSpacing"/>
              <w:spacing w:line="360" w:lineRule="auto"/>
              <w:rPr>
                <w:rFonts w:cstheme="minorHAnsi"/>
              </w:rPr>
            </w:pPr>
            <w:r>
              <w:rPr>
                <w:rFonts w:cstheme="minorHAnsi"/>
              </w:rPr>
              <w:t>1</w:t>
            </w:r>
          </w:p>
        </w:tc>
        <w:tc>
          <w:tcPr>
            <w:tcW w:w="544" w:type="pct"/>
          </w:tcPr>
          <w:p w14:paraId="15D401E5" w14:textId="77777777" w:rsidR="00A949FD" w:rsidRPr="00961051" w:rsidRDefault="00A949FD" w:rsidP="00047DBF">
            <w:pPr>
              <w:pStyle w:val="NoSpacing"/>
              <w:spacing w:line="360" w:lineRule="auto"/>
              <w:rPr>
                <w:rFonts w:cstheme="minorHAnsi"/>
              </w:rPr>
            </w:pPr>
            <w:r>
              <w:rPr>
                <w:rFonts w:cstheme="minorHAnsi"/>
              </w:rPr>
              <w:t>0</w:t>
            </w:r>
          </w:p>
        </w:tc>
        <w:tc>
          <w:tcPr>
            <w:tcW w:w="511" w:type="pct"/>
          </w:tcPr>
          <w:p w14:paraId="01595D2D" w14:textId="77777777" w:rsidR="00A949FD" w:rsidRPr="00961051" w:rsidRDefault="00A949FD" w:rsidP="00047DBF">
            <w:pPr>
              <w:pStyle w:val="NoSpacing"/>
              <w:spacing w:line="360" w:lineRule="auto"/>
              <w:rPr>
                <w:rFonts w:cstheme="minorHAnsi"/>
              </w:rPr>
            </w:pPr>
            <w:r>
              <w:rPr>
                <w:rFonts w:cstheme="minorHAnsi"/>
              </w:rPr>
              <w:t>1</w:t>
            </w:r>
          </w:p>
        </w:tc>
        <w:tc>
          <w:tcPr>
            <w:tcW w:w="431" w:type="pct"/>
          </w:tcPr>
          <w:p w14:paraId="5C58368D" w14:textId="77777777" w:rsidR="00A949FD" w:rsidRPr="00961051" w:rsidRDefault="00A949FD" w:rsidP="00047DBF">
            <w:pPr>
              <w:pStyle w:val="NoSpacing"/>
              <w:spacing w:line="360" w:lineRule="auto"/>
              <w:rPr>
                <w:rFonts w:cstheme="minorHAnsi"/>
              </w:rPr>
            </w:pPr>
            <w:r>
              <w:rPr>
                <w:rFonts w:cstheme="minorHAnsi"/>
              </w:rPr>
              <w:t>0</w:t>
            </w:r>
          </w:p>
        </w:tc>
        <w:tc>
          <w:tcPr>
            <w:tcW w:w="544" w:type="pct"/>
          </w:tcPr>
          <w:p w14:paraId="3F31A9B3" w14:textId="72B73D35" w:rsidR="00A949FD" w:rsidRPr="00961051" w:rsidRDefault="000E4A1F" w:rsidP="00047DBF">
            <w:pPr>
              <w:pStyle w:val="NoSpacing"/>
              <w:spacing w:line="360" w:lineRule="auto"/>
              <w:rPr>
                <w:rFonts w:cstheme="minorHAnsi"/>
              </w:rPr>
            </w:pPr>
            <w:r>
              <w:rPr>
                <w:rFonts w:cstheme="minorHAnsi"/>
              </w:rPr>
              <w:t>0</w:t>
            </w:r>
          </w:p>
        </w:tc>
        <w:tc>
          <w:tcPr>
            <w:tcW w:w="511" w:type="pct"/>
          </w:tcPr>
          <w:p w14:paraId="6F47FB3C" w14:textId="67AA6BCE" w:rsidR="00A949FD" w:rsidRPr="00961051" w:rsidRDefault="000E4A1F" w:rsidP="00047DBF">
            <w:pPr>
              <w:pStyle w:val="NoSpacing"/>
              <w:spacing w:line="360" w:lineRule="auto"/>
              <w:rPr>
                <w:rFonts w:cstheme="minorHAnsi"/>
              </w:rPr>
            </w:pPr>
            <w:r>
              <w:rPr>
                <w:rFonts w:cstheme="minorHAnsi"/>
              </w:rPr>
              <w:t>1</w:t>
            </w:r>
          </w:p>
        </w:tc>
        <w:tc>
          <w:tcPr>
            <w:tcW w:w="544" w:type="pct"/>
          </w:tcPr>
          <w:p w14:paraId="377E2A61" w14:textId="77777777" w:rsidR="00A949FD" w:rsidRPr="00961051" w:rsidRDefault="00A949FD" w:rsidP="00047DBF">
            <w:pPr>
              <w:pStyle w:val="NoSpacing"/>
              <w:spacing w:line="360" w:lineRule="auto"/>
              <w:rPr>
                <w:rFonts w:cstheme="minorHAnsi"/>
              </w:rPr>
            </w:pPr>
            <w:r>
              <w:rPr>
                <w:rFonts w:cstheme="minorHAnsi"/>
              </w:rPr>
              <w:t>0</w:t>
            </w:r>
          </w:p>
        </w:tc>
      </w:tr>
    </w:tbl>
    <w:p w14:paraId="47611C3E" w14:textId="498FC61D" w:rsidR="00A949FD" w:rsidRDefault="00A949FD" w:rsidP="00047DBF">
      <w:pPr>
        <w:pStyle w:val="NoSpacing"/>
        <w:spacing w:line="360" w:lineRule="auto"/>
      </w:pPr>
    </w:p>
    <w:tbl>
      <w:tblPr>
        <w:tblStyle w:val="APAReport"/>
        <w:tblW w:w="5509" w:type="pct"/>
        <w:jc w:val="center"/>
        <w:tblLook w:val="04A0" w:firstRow="1" w:lastRow="0" w:firstColumn="1" w:lastColumn="0" w:noHBand="0" w:noVBand="1"/>
      </w:tblPr>
      <w:tblGrid>
        <w:gridCol w:w="1098"/>
        <w:gridCol w:w="1023"/>
        <w:gridCol w:w="1053"/>
        <w:gridCol w:w="1023"/>
        <w:gridCol w:w="1059"/>
        <w:gridCol w:w="1013"/>
        <w:gridCol w:w="954"/>
        <w:gridCol w:w="1060"/>
        <w:gridCol w:w="1002"/>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464" w:type="pct"/>
          </w:tcPr>
          <w:p w14:paraId="1AF85BBD" w14:textId="16D7ACD8"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27</w:t>
            </w:r>
          </w:p>
        </w:tc>
        <w:tc>
          <w:tcPr>
            <w:tcW w:w="512" w:type="pct"/>
          </w:tcPr>
          <w:p w14:paraId="44E41224" w14:textId="1B359769"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28</w:t>
            </w:r>
          </w:p>
        </w:tc>
        <w:tc>
          <w:tcPr>
            <w:tcW w:w="493" w:type="pct"/>
          </w:tcPr>
          <w:p w14:paraId="7C98B68E" w14:textId="66BDFC4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29</w:t>
            </w:r>
          </w:p>
        </w:tc>
        <w:tc>
          <w:tcPr>
            <w:tcW w:w="515" w:type="pct"/>
          </w:tcPr>
          <w:p w14:paraId="09A070BB" w14:textId="7343954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30</w:t>
            </w:r>
          </w:p>
        </w:tc>
        <w:tc>
          <w:tcPr>
            <w:tcW w:w="493" w:type="pct"/>
          </w:tcPr>
          <w:p w14:paraId="6B11753F" w14:textId="3A1805E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31</w:t>
            </w:r>
          </w:p>
        </w:tc>
        <w:tc>
          <w:tcPr>
            <w:tcW w:w="464" w:type="pct"/>
          </w:tcPr>
          <w:p w14:paraId="17CBDE63" w14:textId="5962DFE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32</w:t>
            </w:r>
          </w:p>
        </w:tc>
        <w:tc>
          <w:tcPr>
            <w:tcW w:w="515" w:type="pct"/>
          </w:tcPr>
          <w:p w14:paraId="031F300B" w14:textId="02E638D5"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33</w:t>
            </w:r>
          </w:p>
        </w:tc>
        <w:tc>
          <w:tcPr>
            <w:tcW w:w="487" w:type="pct"/>
          </w:tcPr>
          <w:p w14:paraId="5E82D2B0" w14:textId="204D5622"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34</w:t>
            </w:r>
          </w:p>
        </w:tc>
        <w:tc>
          <w:tcPr>
            <w:tcW w:w="522" w:type="pct"/>
          </w:tcPr>
          <w:p w14:paraId="5BD988B9" w14:textId="45D9B91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464" w:type="pct"/>
          </w:tcPr>
          <w:p w14:paraId="1982F04E" w14:textId="5B45838E" w:rsidR="00A949FD" w:rsidRPr="00961051" w:rsidRDefault="000E4A1F" w:rsidP="00047DBF">
            <w:pPr>
              <w:pStyle w:val="NoSpacing"/>
              <w:spacing w:line="360" w:lineRule="auto"/>
              <w:rPr>
                <w:rFonts w:cstheme="minorHAnsi"/>
              </w:rPr>
            </w:pPr>
            <w:r>
              <w:rPr>
                <w:rFonts w:cstheme="minorHAnsi"/>
              </w:rPr>
              <w:t>Conv</w:t>
            </w:r>
          </w:p>
        </w:tc>
        <w:tc>
          <w:tcPr>
            <w:tcW w:w="512" w:type="pct"/>
          </w:tcPr>
          <w:p w14:paraId="4F49A9C4" w14:textId="784F0925" w:rsidR="00A949FD" w:rsidRPr="00961051" w:rsidRDefault="000E4A1F" w:rsidP="00047DBF">
            <w:pPr>
              <w:pStyle w:val="NoSpacing"/>
              <w:spacing w:line="360" w:lineRule="auto"/>
              <w:rPr>
                <w:rFonts w:cstheme="minorHAnsi"/>
              </w:rPr>
            </w:pPr>
            <w:r>
              <w:rPr>
                <w:rFonts w:cstheme="minorHAnsi"/>
              </w:rPr>
              <w:t>Relu</w:t>
            </w:r>
          </w:p>
        </w:tc>
        <w:tc>
          <w:tcPr>
            <w:tcW w:w="493" w:type="pct"/>
          </w:tcPr>
          <w:p w14:paraId="58029E57" w14:textId="45D275F7" w:rsidR="00A949FD" w:rsidRPr="00961051" w:rsidRDefault="000E4A1F" w:rsidP="00047DBF">
            <w:pPr>
              <w:pStyle w:val="NoSpacing"/>
              <w:spacing w:line="360" w:lineRule="auto"/>
              <w:rPr>
                <w:rFonts w:cstheme="minorHAnsi"/>
              </w:rPr>
            </w:pPr>
            <w:r>
              <w:rPr>
                <w:rFonts w:cstheme="minorHAnsi"/>
              </w:rPr>
              <w:t>Conv</w:t>
            </w:r>
          </w:p>
        </w:tc>
        <w:tc>
          <w:tcPr>
            <w:tcW w:w="515" w:type="pct"/>
          </w:tcPr>
          <w:p w14:paraId="77815D26" w14:textId="38E8E250" w:rsidR="00A949FD" w:rsidRPr="00961051" w:rsidRDefault="000E4A1F" w:rsidP="00047DBF">
            <w:pPr>
              <w:pStyle w:val="NoSpacing"/>
              <w:spacing w:line="360" w:lineRule="auto"/>
              <w:rPr>
                <w:rFonts w:cstheme="minorHAnsi"/>
              </w:rPr>
            </w:pPr>
            <w:r>
              <w:rPr>
                <w:rFonts w:cstheme="minorHAnsi"/>
              </w:rPr>
              <w:t>Relu</w:t>
            </w:r>
          </w:p>
        </w:tc>
        <w:tc>
          <w:tcPr>
            <w:tcW w:w="493" w:type="pct"/>
          </w:tcPr>
          <w:p w14:paraId="38DF6A13" w14:textId="41834C6E" w:rsidR="00A949FD" w:rsidRPr="00961051" w:rsidRDefault="000E4A1F" w:rsidP="00047DBF">
            <w:pPr>
              <w:pStyle w:val="NoSpacing"/>
              <w:spacing w:line="360" w:lineRule="auto"/>
              <w:rPr>
                <w:rFonts w:cstheme="minorHAnsi"/>
              </w:rPr>
            </w:pPr>
            <w:r>
              <w:rPr>
                <w:rFonts w:cstheme="minorHAnsi"/>
              </w:rPr>
              <w:t>Mpool</w:t>
            </w:r>
          </w:p>
        </w:tc>
        <w:tc>
          <w:tcPr>
            <w:tcW w:w="464" w:type="pct"/>
          </w:tcPr>
          <w:p w14:paraId="6DF52AB3" w14:textId="3ADC6B4D" w:rsidR="00A949FD" w:rsidRPr="00961051" w:rsidRDefault="000E4A1F" w:rsidP="00047DBF">
            <w:pPr>
              <w:pStyle w:val="NoSpacing"/>
              <w:spacing w:line="360" w:lineRule="auto"/>
              <w:rPr>
                <w:rFonts w:cstheme="minorHAnsi"/>
              </w:rPr>
            </w:pPr>
            <w:r>
              <w:rPr>
                <w:rFonts w:cstheme="minorHAnsi"/>
              </w:rPr>
              <w:t>Conv</w:t>
            </w:r>
          </w:p>
        </w:tc>
        <w:tc>
          <w:tcPr>
            <w:tcW w:w="515" w:type="pct"/>
          </w:tcPr>
          <w:p w14:paraId="71740006" w14:textId="4C5C44D4" w:rsidR="00A949FD" w:rsidRPr="00961051" w:rsidRDefault="000E4A1F" w:rsidP="00047DBF">
            <w:pPr>
              <w:pStyle w:val="NoSpacing"/>
              <w:spacing w:line="360" w:lineRule="auto"/>
              <w:rPr>
                <w:rFonts w:cstheme="minorHAnsi"/>
              </w:rPr>
            </w:pPr>
            <w:r>
              <w:rPr>
                <w:rFonts w:cstheme="minorHAnsi"/>
              </w:rPr>
              <w:t>Relu</w:t>
            </w:r>
          </w:p>
        </w:tc>
        <w:tc>
          <w:tcPr>
            <w:tcW w:w="487" w:type="pct"/>
          </w:tcPr>
          <w:p w14:paraId="0A31CEB5" w14:textId="6B96482C" w:rsidR="00A949FD" w:rsidRPr="00961051" w:rsidRDefault="000E4A1F" w:rsidP="00047DBF">
            <w:pPr>
              <w:pStyle w:val="NoSpacing"/>
              <w:spacing w:line="360" w:lineRule="auto"/>
              <w:rPr>
                <w:rFonts w:cstheme="minorHAnsi"/>
              </w:rPr>
            </w:pPr>
            <w:r>
              <w:rPr>
                <w:rFonts w:cstheme="minorHAnsi"/>
              </w:rPr>
              <w:t>Conv</w:t>
            </w:r>
          </w:p>
        </w:tc>
        <w:tc>
          <w:tcPr>
            <w:tcW w:w="522" w:type="pct"/>
          </w:tcPr>
          <w:p w14:paraId="33D3B837" w14:textId="26FBBAD0" w:rsidR="00A949FD" w:rsidRPr="00961051" w:rsidRDefault="000E4A1F" w:rsidP="00047DBF">
            <w:pPr>
              <w:pStyle w:val="NoSpacing"/>
              <w:spacing w:line="360" w:lineRule="auto"/>
              <w:rPr>
                <w:rFonts w:cstheme="minorHAnsi"/>
              </w:rPr>
            </w:pPr>
            <w:r>
              <w:rPr>
                <w:rFonts w:cstheme="minorHAnsi"/>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464" w:type="pct"/>
          </w:tcPr>
          <w:p w14:paraId="08C54A4F" w14:textId="70798D46" w:rsidR="00A949FD" w:rsidRPr="00961051" w:rsidRDefault="000E4A1F" w:rsidP="00047DBF">
            <w:pPr>
              <w:pStyle w:val="NoSpacing"/>
              <w:spacing w:line="360" w:lineRule="auto"/>
              <w:rPr>
                <w:rFonts w:cstheme="minorHAnsi"/>
              </w:rPr>
            </w:pPr>
            <w:r>
              <w:rPr>
                <w:rFonts w:cstheme="minorHAnsi"/>
              </w:rPr>
              <w:t>Conv5_2</w:t>
            </w:r>
          </w:p>
        </w:tc>
        <w:tc>
          <w:tcPr>
            <w:tcW w:w="512" w:type="pct"/>
          </w:tcPr>
          <w:p w14:paraId="13C076AB" w14:textId="71D7AF31" w:rsidR="00A949FD" w:rsidRPr="00961051" w:rsidRDefault="000E4A1F" w:rsidP="00047DBF">
            <w:pPr>
              <w:pStyle w:val="NoSpacing"/>
              <w:spacing w:line="360" w:lineRule="auto"/>
              <w:rPr>
                <w:rFonts w:cstheme="minorHAnsi"/>
              </w:rPr>
            </w:pPr>
            <w:r>
              <w:rPr>
                <w:rFonts w:cstheme="minorHAnsi"/>
              </w:rPr>
              <w:t>Relu5_2</w:t>
            </w:r>
          </w:p>
        </w:tc>
        <w:tc>
          <w:tcPr>
            <w:tcW w:w="493" w:type="pct"/>
          </w:tcPr>
          <w:p w14:paraId="599539EA" w14:textId="07E47B53" w:rsidR="00A949FD" w:rsidRPr="00961051" w:rsidRDefault="000E4A1F" w:rsidP="00047DBF">
            <w:pPr>
              <w:pStyle w:val="NoSpacing"/>
              <w:spacing w:line="360" w:lineRule="auto"/>
              <w:rPr>
                <w:rFonts w:cstheme="minorHAnsi"/>
              </w:rPr>
            </w:pPr>
            <w:r>
              <w:rPr>
                <w:rFonts w:cstheme="minorHAnsi"/>
              </w:rPr>
              <w:t>Conv5_3</w:t>
            </w:r>
          </w:p>
        </w:tc>
        <w:tc>
          <w:tcPr>
            <w:tcW w:w="515" w:type="pct"/>
          </w:tcPr>
          <w:p w14:paraId="4CDB9DE6" w14:textId="29A467FB" w:rsidR="00A949FD" w:rsidRPr="00961051" w:rsidRDefault="000E4A1F" w:rsidP="00047DBF">
            <w:pPr>
              <w:pStyle w:val="NoSpacing"/>
              <w:spacing w:line="360" w:lineRule="auto"/>
              <w:rPr>
                <w:rFonts w:cstheme="minorHAnsi"/>
              </w:rPr>
            </w:pPr>
            <w:r>
              <w:rPr>
                <w:rFonts w:cstheme="minorHAnsi"/>
              </w:rPr>
              <w:t>Relu5_3</w:t>
            </w:r>
          </w:p>
        </w:tc>
        <w:tc>
          <w:tcPr>
            <w:tcW w:w="493" w:type="pct"/>
          </w:tcPr>
          <w:p w14:paraId="20455CDE" w14:textId="181596D0" w:rsidR="00A949FD" w:rsidRPr="00961051" w:rsidRDefault="000E4A1F" w:rsidP="00047DBF">
            <w:pPr>
              <w:pStyle w:val="NoSpacing"/>
              <w:spacing w:line="360" w:lineRule="auto"/>
              <w:rPr>
                <w:rFonts w:cstheme="minorHAnsi"/>
              </w:rPr>
            </w:pPr>
            <w:r>
              <w:rPr>
                <w:rFonts w:cstheme="minorHAnsi"/>
              </w:rPr>
              <w:t>Pool5</w:t>
            </w:r>
          </w:p>
        </w:tc>
        <w:tc>
          <w:tcPr>
            <w:tcW w:w="464" w:type="pct"/>
          </w:tcPr>
          <w:p w14:paraId="20088219" w14:textId="37C43FD4" w:rsidR="00A949FD" w:rsidRPr="00961051" w:rsidRDefault="000E4A1F" w:rsidP="00047DBF">
            <w:pPr>
              <w:pStyle w:val="NoSpacing"/>
              <w:spacing w:line="360" w:lineRule="auto"/>
              <w:rPr>
                <w:rFonts w:cstheme="minorHAnsi"/>
              </w:rPr>
            </w:pPr>
            <w:r>
              <w:rPr>
                <w:rFonts w:cstheme="minorHAnsi"/>
              </w:rPr>
              <w:t>Fc6</w:t>
            </w:r>
          </w:p>
        </w:tc>
        <w:tc>
          <w:tcPr>
            <w:tcW w:w="515" w:type="pct"/>
          </w:tcPr>
          <w:p w14:paraId="0173BD92" w14:textId="55D68F85" w:rsidR="00A949FD" w:rsidRPr="00961051" w:rsidRDefault="000E4A1F" w:rsidP="00047DBF">
            <w:pPr>
              <w:pStyle w:val="NoSpacing"/>
              <w:spacing w:line="360" w:lineRule="auto"/>
              <w:rPr>
                <w:rFonts w:cstheme="minorHAnsi"/>
              </w:rPr>
            </w:pPr>
            <w:r>
              <w:rPr>
                <w:rFonts w:cstheme="minorHAnsi"/>
              </w:rPr>
              <w:t>Relu6</w:t>
            </w:r>
          </w:p>
        </w:tc>
        <w:tc>
          <w:tcPr>
            <w:tcW w:w="487" w:type="pct"/>
          </w:tcPr>
          <w:p w14:paraId="503C3E43" w14:textId="547741F5" w:rsidR="00A949FD" w:rsidRPr="00961051" w:rsidRDefault="000E4A1F" w:rsidP="00047DBF">
            <w:pPr>
              <w:pStyle w:val="NoSpacing"/>
              <w:spacing w:line="360" w:lineRule="auto"/>
              <w:rPr>
                <w:rFonts w:cstheme="minorHAnsi"/>
              </w:rPr>
            </w:pPr>
            <w:r>
              <w:rPr>
                <w:rFonts w:cstheme="minorHAnsi"/>
              </w:rPr>
              <w:t>Fc7</w:t>
            </w:r>
          </w:p>
        </w:tc>
        <w:tc>
          <w:tcPr>
            <w:tcW w:w="522" w:type="pct"/>
          </w:tcPr>
          <w:p w14:paraId="322D8156" w14:textId="5882A53E" w:rsidR="00A949FD" w:rsidRPr="00961051" w:rsidRDefault="000E4A1F" w:rsidP="00047DBF">
            <w:pPr>
              <w:pStyle w:val="NoSpacing"/>
              <w:spacing w:line="360" w:lineRule="auto"/>
              <w:rPr>
                <w:rFonts w:cstheme="minorHAnsi"/>
              </w:rPr>
            </w:pPr>
            <w:r>
              <w:rPr>
                <w:rFonts w:cstheme="minorHAnsi"/>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464" w:type="pct"/>
          </w:tcPr>
          <w:p w14:paraId="5B20566C" w14:textId="3C8577A6" w:rsidR="00A949FD" w:rsidRPr="00961051" w:rsidRDefault="000E4A1F" w:rsidP="00047DBF">
            <w:pPr>
              <w:pStyle w:val="NoSpacing"/>
              <w:spacing w:line="360" w:lineRule="auto"/>
              <w:rPr>
                <w:rFonts w:cstheme="minorHAnsi"/>
              </w:rPr>
            </w:pPr>
            <w:r>
              <w:rPr>
                <w:rFonts w:cstheme="minorHAnsi"/>
              </w:rPr>
              <w:t>3</w:t>
            </w:r>
          </w:p>
        </w:tc>
        <w:tc>
          <w:tcPr>
            <w:tcW w:w="512" w:type="pct"/>
          </w:tcPr>
          <w:p w14:paraId="02A06473" w14:textId="6592DA6F" w:rsidR="00A949FD" w:rsidRPr="00961051" w:rsidRDefault="000E4A1F" w:rsidP="00047DBF">
            <w:pPr>
              <w:pStyle w:val="NoSpacing"/>
              <w:spacing w:line="360" w:lineRule="auto"/>
              <w:rPr>
                <w:rFonts w:cstheme="minorHAnsi"/>
              </w:rPr>
            </w:pPr>
            <w:r>
              <w:rPr>
                <w:rFonts w:cstheme="minorHAnsi"/>
              </w:rPr>
              <w:t>1</w:t>
            </w:r>
          </w:p>
        </w:tc>
        <w:tc>
          <w:tcPr>
            <w:tcW w:w="493" w:type="pct"/>
          </w:tcPr>
          <w:p w14:paraId="5E3A42E0" w14:textId="296450EB" w:rsidR="00A949FD" w:rsidRPr="00961051" w:rsidRDefault="000E4A1F" w:rsidP="00047DBF">
            <w:pPr>
              <w:pStyle w:val="NoSpacing"/>
              <w:spacing w:line="360" w:lineRule="auto"/>
              <w:rPr>
                <w:rFonts w:cstheme="minorHAnsi"/>
              </w:rPr>
            </w:pPr>
            <w:r>
              <w:rPr>
                <w:rFonts w:cstheme="minorHAnsi"/>
              </w:rPr>
              <w:t>3</w:t>
            </w:r>
          </w:p>
        </w:tc>
        <w:tc>
          <w:tcPr>
            <w:tcW w:w="515" w:type="pct"/>
          </w:tcPr>
          <w:p w14:paraId="7C2486EE" w14:textId="5B5FD7BF" w:rsidR="00A949FD" w:rsidRPr="00961051" w:rsidRDefault="000E4A1F" w:rsidP="00047DBF">
            <w:pPr>
              <w:pStyle w:val="NoSpacing"/>
              <w:spacing w:line="360" w:lineRule="auto"/>
              <w:rPr>
                <w:rFonts w:cstheme="minorHAnsi"/>
              </w:rPr>
            </w:pPr>
            <w:r>
              <w:rPr>
                <w:rFonts w:cstheme="minorHAnsi"/>
              </w:rPr>
              <w:t>1</w:t>
            </w:r>
          </w:p>
        </w:tc>
        <w:tc>
          <w:tcPr>
            <w:tcW w:w="493" w:type="pct"/>
          </w:tcPr>
          <w:p w14:paraId="20595D76" w14:textId="0CE8C649" w:rsidR="00A949FD" w:rsidRPr="00961051" w:rsidRDefault="000E4A1F" w:rsidP="00047DBF">
            <w:pPr>
              <w:pStyle w:val="NoSpacing"/>
              <w:spacing w:line="360" w:lineRule="auto"/>
              <w:rPr>
                <w:rFonts w:cstheme="minorHAnsi"/>
              </w:rPr>
            </w:pPr>
            <w:r>
              <w:rPr>
                <w:rFonts w:cstheme="minorHAnsi"/>
              </w:rPr>
              <w:t>2</w:t>
            </w:r>
          </w:p>
        </w:tc>
        <w:tc>
          <w:tcPr>
            <w:tcW w:w="464" w:type="pct"/>
          </w:tcPr>
          <w:p w14:paraId="1F633B3B" w14:textId="2C1213A1" w:rsidR="00A949FD" w:rsidRPr="00961051" w:rsidRDefault="000E4A1F" w:rsidP="00047DBF">
            <w:pPr>
              <w:pStyle w:val="NoSpacing"/>
              <w:spacing w:line="360" w:lineRule="auto"/>
              <w:rPr>
                <w:rFonts w:cstheme="minorHAnsi"/>
              </w:rPr>
            </w:pPr>
            <w:r>
              <w:rPr>
                <w:rFonts w:cstheme="minorHAnsi"/>
              </w:rPr>
              <w:t>7</w:t>
            </w:r>
          </w:p>
        </w:tc>
        <w:tc>
          <w:tcPr>
            <w:tcW w:w="515" w:type="pct"/>
          </w:tcPr>
          <w:p w14:paraId="3CE40539" w14:textId="11836038" w:rsidR="00A949FD" w:rsidRPr="00961051" w:rsidRDefault="000E4A1F" w:rsidP="00047DBF">
            <w:pPr>
              <w:pStyle w:val="NoSpacing"/>
              <w:spacing w:line="360" w:lineRule="auto"/>
              <w:rPr>
                <w:rFonts w:cstheme="minorHAnsi"/>
              </w:rPr>
            </w:pPr>
            <w:r>
              <w:rPr>
                <w:rFonts w:cstheme="minorHAnsi"/>
              </w:rPr>
              <w:t>1</w:t>
            </w:r>
          </w:p>
        </w:tc>
        <w:tc>
          <w:tcPr>
            <w:tcW w:w="487" w:type="pct"/>
          </w:tcPr>
          <w:p w14:paraId="12A93DCB" w14:textId="10F4B19D" w:rsidR="00A949FD" w:rsidRPr="00961051" w:rsidRDefault="000E4A1F" w:rsidP="00047DBF">
            <w:pPr>
              <w:pStyle w:val="NoSpacing"/>
              <w:spacing w:line="360" w:lineRule="auto"/>
              <w:rPr>
                <w:rFonts w:cstheme="minorHAnsi"/>
              </w:rPr>
            </w:pPr>
            <w:r>
              <w:rPr>
                <w:rFonts w:cstheme="minorHAnsi"/>
              </w:rPr>
              <w:t>1</w:t>
            </w:r>
          </w:p>
        </w:tc>
        <w:tc>
          <w:tcPr>
            <w:tcW w:w="522" w:type="pct"/>
          </w:tcPr>
          <w:p w14:paraId="01B43F4F" w14:textId="603F8045" w:rsidR="00A949FD" w:rsidRPr="00961051" w:rsidRDefault="000E4A1F" w:rsidP="00047DBF">
            <w:pPr>
              <w:pStyle w:val="NoSpacing"/>
              <w:spacing w:line="360" w:lineRule="auto"/>
              <w:rPr>
                <w:rFonts w:cstheme="minorHAnsi"/>
              </w:rPr>
            </w:pPr>
            <w:r>
              <w:rPr>
                <w:rFonts w:cstheme="minorHAnsi"/>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464" w:type="pct"/>
          </w:tcPr>
          <w:p w14:paraId="61A0FBA9" w14:textId="2475457B" w:rsidR="00A949FD" w:rsidRPr="00961051" w:rsidRDefault="000E4A1F" w:rsidP="00047DBF">
            <w:pPr>
              <w:pStyle w:val="NoSpacing"/>
              <w:spacing w:line="360" w:lineRule="auto"/>
              <w:rPr>
                <w:rFonts w:cstheme="minorHAnsi"/>
              </w:rPr>
            </w:pPr>
            <w:r>
              <w:rPr>
                <w:rFonts w:cstheme="minorHAnsi"/>
              </w:rPr>
              <w:t>512</w:t>
            </w:r>
          </w:p>
        </w:tc>
        <w:tc>
          <w:tcPr>
            <w:tcW w:w="512" w:type="pct"/>
          </w:tcPr>
          <w:p w14:paraId="77E36F7D"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6B39113C" w14:textId="4E626329" w:rsidR="00A949FD" w:rsidRPr="00961051" w:rsidRDefault="000E4A1F" w:rsidP="00047DBF">
            <w:pPr>
              <w:pStyle w:val="NoSpacing"/>
              <w:spacing w:line="360" w:lineRule="auto"/>
              <w:rPr>
                <w:rFonts w:cstheme="minorHAnsi"/>
              </w:rPr>
            </w:pPr>
            <w:r>
              <w:rPr>
                <w:rFonts w:cstheme="minorHAnsi"/>
              </w:rPr>
              <w:t>512</w:t>
            </w:r>
          </w:p>
        </w:tc>
        <w:tc>
          <w:tcPr>
            <w:tcW w:w="515" w:type="pct"/>
          </w:tcPr>
          <w:p w14:paraId="07570A56"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31342922" w14:textId="22E2C87E" w:rsidR="00A949FD" w:rsidRPr="00961051" w:rsidRDefault="000E4A1F" w:rsidP="00047DBF">
            <w:pPr>
              <w:pStyle w:val="NoSpacing"/>
              <w:spacing w:line="360" w:lineRule="auto"/>
              <w:rPr>
                <w:rFonts w:cstheme="minorHAnsi"/>
              </w:rPr>
            </w:pPr>
            <w:r>
              <w:rPr>
                <w:rFonts w:cstheme="minorHAnsi"/>
              </w:rPr>
              <w:t>-</w:t>
            </w:r>
          </w:p>
        </w:tc>
        <w:tc>
          <w:tcPr>
            <w:tcW w:w="464" w:type="pct"/>
          </w:tcPr>
          <w:p w14:paraId="391AD76B" w14:textId="3FF8A0A5" w:rsidR="00A949FD" w:rsidRPr="00961051" w:rsidRDefault="000E4A1F" w:rsidP="00047DBF">
            <w:pPr>
              <w:pStyle w:val="NoSpacing"/>
              <w:spacing w:line="360" w:lineRule="auto"/>
              <w:rPr>
                <w:rFonts w:cstheme="minorHAnsi"/>
              </w:rPr>
            </w:pPr>
            <w:r>
              <w:rPr>
                <w:rFonts w:cstheme="minorHAnsi"/>
              </w:rPr>
              <w:t>512</w:t>
            </w:r>
          </w:p>
        </w:tc>
        <w:tc>
          <w:tcPr>
            <w:tcW w:w="515" w:type="pct"/>
          </w:tcPr>
          <w:p w14:paraId="55C6E415" w14:textId="576147CB" w:rsidR="00A949FD" w:rsidRPr="00961051" w:rsidRDefault="000E4A1F" w:rsidP="00047DBF">
            <w:pPr>
              <w:pStyle w:val="NoSpacing"/>
              <w:spacing w:line="360" w:lineRule="auto"/>
              <w:rPr>
                <w:rFonts w:cstheme="minorHAnsi"/>
              </w:rPr>
            </w:pPr>
            <w:r>
              <w:rPr>
                <w:rFonts w:cstheme="minorHAnsi"/>
              </w:rPr>
              <w:t>-</w:t>
            </w:r>
          </w:p>
        </w:tc>
        <w:tc>
          <w:tcPr>
            <w:tcW w:w="487" w:type="pct"/>
          </w:tcPr>
          <w:p w14:paraId="4A28ED05" w14:textId="14BBB9D8" w:rsidR="00A949FD" w:rsidRPr="00961051" w:rsidRDefault="000E4A1F" w:rsidP="00047DBF">
            <w:pPr>
              <w:pStyle w:val="NoSpacing"/>
              <w:spacing w:line="360" w:lineRule="auto"/>
              <w:rPr>
                <w:rFonts w:cstheme="minorHAnsi"/>
              </w:rPr>
            </w:pPr>
            <w:r>
              <w:rPr>
                <w:rFonts w:cstheme="minorHAnsi"/>
              </w:rPr>
              <w:t>4096</w:t>
            </w:r>
          </w:p>
        </w:tc>
        <w:tc>
          <w:tcPr>
            <w:tcW w:w="522" w:type="pct"/>
          </w:tcPr>
          <w:p w14:paraId="1F19A82B"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047DBF">
            <w:pPr>
              <w:pStyle w:val="NoSpacing"/>
              <w:spacing w:line="360" w:lineRule="auto"/>
              <w:rPr>
                <w:rFonts w:cstheme="minorHAnsi"/>
              </w:rPr>
            </w:pPr>
            <w:r w:rsidRPr="00961051">
              <w:rPr>
                <w:rFonts w:cstheme="minorHAnsi"/>
              </w:rPr>
              <w:lastRenderedPageBreak/>
              <w:t>Num</w:t>
            </w:r>
            <w:r>
              <w:rPr>
                <w:rFonts w:cstheme="minorHAnsi"/>
              </w:rPr>
              <w:t xml:space="preserve"> </w:t>
            </w:r>
            <w:r w:rsidRPr="00961051">
              <w:rPr>
                <w:rFonts w:cstheme="minorHAnsi"/>
              </w:rPr>
              <w:t>filts</w:t>
            </w:r>
          </w:p>
        </w:tc>
        <w:tc>
          <w:tcPr>
            <w:tcW w:w="464" w:type="pct"/>
          </w:tcPr>
          <w:p w14:paraId="57FD1C7E" w14:textId="25EBC845" w:rsidR="00A949FD" w:rsidRPr="00961051" w:rsidRDefault="000E4A1F" w:rsidP="00047DBF">
            <w:pPr>
              <w:pStyle w:val="NoSpacing"/>
              <w:spacing w:line="360" w:lineRule="auto"/>
              <w:rPr>
                <w:rFonts w:cstheme="minorHAnsi"/>
              </w:rPr>
            </w:pPr>
            <w:r>
              <w:rPr>
                <w:rFonts w:cstheme="minorHAnsi"/>
              </w:rPr>
              <w:t>512</w:t>
            </w:r>
          </w:p>
        </w:tc>
        <w:tc>
          <w:tcPr>
            <w:tcW w:w="512" w:type="pct"/>
          </w:tcPr>
          <w:p w14:paraId="243AFA32"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059D23A3" w14:textId="1949BD7C" w:rsidR="00A949FD" w:rsidRPr="00961051" w:rsidRDefault="000E4A1F" w:rsidP="00047DBF">
            <w:pPr>
              <w:pStyle w:val="NoSpacing"/>
              <w:spacing w:line="360" w:lineRule="auto"/>
              <w:rPr>
                <w:rFonts w:cstheme="minorHAnsi"/>
              </w:rPr>
            </w:pPr>
            <w:r>
              <w:rPr>
                <w:rFonts w:cstheme="minorHAnsi"/>
              </w:rPr>
              <w:t>512</w:t>
            </w:r>
          </w:p>
        </w:tc>
        <w:tc>
          <w:tcPr>
            <w:tcW w:w="515" w:type="pct"/>
          </w:tcPr>
          <w:p w14:paraId="786CE506"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049B1BF5" w14:textId="6751E766" w:rsidR="00A949FD" w:rsidRPr="00961051" w:rsidRDefault="000E4A1F" w:rsidP="00047DBF">
            <w:pPr>
              <w:pStyle w:val="NoSpacing"/>
              <w:spacing w:line="360" w:lineRule="auto"/>
              <w:rPr>
                <w:rFonts w:cstheme="minorHAnsi"/>
              </w:rPr>
            </w:pPr>
            <w:r>
              <w:rPr>
                <w:rFonts w:cstheme="minorHAnsi"/>
              </w:rPr>
              <w:t>-</w:t>
            </w:r>
          </w:p>
        </w:tc>
        <w:tc>
          <w:tcPr>
            <w:tcW w:w="464" w:type="pct"/>
          </w:tcPr>
          <w:p w14:paraId="4D8C3462" w14:textId="1131F231" w:rsidR="00A949FD" w:rsidRPr="00961051" w:rsidRDefault="000E4A1F" w:rsidP="00047DBF">
            <w:pPr>
              <w:pStyle w:val="NoSpacing"/>
              <w:spacing w:line="360" w:lineRule="auto"/>
              <w:rPr>
                <w:rFonts w:cstheme="minorHAnsi"/>
              </w:rPr>
            </w:pPr>
            <w:r>
              <w:rPr>
                <w:rFonts w:cstheme="minorHAnsi"/>
              </w:rPr>
              <w:t>4096</w:t>
            </w:r>
          </w:p>
        </w:tc>
        <w:tc>
          <w:tcPr>
            <w:tcW w:w="515" w:type="pct"/>
          </w:tcPr>
          <w:p w14:paraId="16C27E27" w14:textId="4E1882D1" w:rsidR="00A949FD" w:rsidRPr="00961051" w:rsidRDefault="000E4A1F" w:rsidP="00047DBF">
            <w:pPr>
              <w:pStyle w:val="NoSpacing"/>
              <w:spacing w:line="360" w:lineRule="auto"/>
              <w:rPr>
                <w:rFonts w:cstheme="minorHAnsi"/>
              </w:rPr>
            </w:pPr>
            <w:r>
              <w:rPr>
                <w:rFonts w:cstheme="minorHAnsi"/>
              </w:rPr>
              <w:t>-</w:t>
            </w:r>
          </w:p>
        </w:tc>
        <w:tc>
          <w:tcPr>
            <w:tcW w:w="487" w:type="pct"/>
          </w:tcPr>
          <w:p w14:paraId="3E6E5CE2" w14:textId="65341433" w:rsidR="00A949FD" w:rsidRPr="00961051" w:rsidRDefault="000E4A1F" w:rsidP="00047DBF">
            <w:pPr>
              <w:pStyle w:val="NoSpacing"/>
              <w:spacing w:line="360" w:lineRule="auto"/>
              <w:rPr>
                <w:rFonts w:cstheme="minorHAnsi"/>
              </w:rPr>
            </w:pPr>
            <w:r>
              <w:rPr>
                <w:rFonts w:cstheme="minorHAnsi"/>
              </w:rPr>
              <w:t>4096</w:t>
            </w:r>
          </w:p>
        </w:tc>
        <w:tc>
          <w:tcPr>
            <w:tcW w:w="522" w:type="pct"/>
          </w:tcPr>
          <w:p w14:paraId="2AEE2537"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464" w:type="pct"/>
          </w:tcPr>
          <w:p w14:paraId="5C9C8AC1" w14:textId="77777777" w:rsidR="00A949FD" w:rsidRPr="00961051" w:rsidRDefault="00A949FD" w:rsidP="00047DBF">
            <w:pPr>
              <w:pStyle w:val="NoSpacing"/>
              <w:spacing w:line="360" w:lineRule="auto"/>
              <w:rPr>
                <w:rFonts w:cstheme="minorHAnsi"/>
              </w:rPr>
            </w:pPr>
            <w:r>
              <w:rPr>
                <w:rFonts w:cstheme="minorHAnsi"/>
              </w:rPr>
              <w:t>1</w:t>
            </w:r>
          </w:p>
        </w:tc>
        <w:tc>
          <w:tcPr>
            <w:tcW w:w="512" w:type="pct"/>
          </w:tcPr>
          <w:p w14:paraId="7C83EAB9" w14:textId="3AF93D00" w:rsidR="00A949FD" w:rsidRPr="00961051" w:rsidRDefault="000E4A1F" w:rsidP="00047DBF">
            <w:pPr>
              <w:pStyle w:val="NoSpacing"/>
              <w:spacing w:line="360" w:lineRule="auto"/>
              <w:rPr>
                <w:rFonts w:cstheme="minorHAnsi"/>
              </w:rPr>
            </w:pPr>
            <w:r>
              <w:rPr>
                <w:rFonts w:cstheme="minorHAnsi"/>
              </w:rPr>
              <w:t>1</w:t>
            </w:r>
          </w:p>
        </w:tc>
        <w:tc>
          <w:tcPr>
            <w:tcW w:w="493" w:type="pct"/>
          </w:tcPr>
          <w:p w14:paraId="6BD0A886"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3EDE1D7B" w14:textId="77777777" w:rsidR="00A949FD" w:rsidRPr="00961051" w:rsidRDefault="00A949FD" w:rsidP="00047DBF">
            <w:pPr>
              <w:pStyle w:val="NoSpacing"/>
              <w:spacing w:line="360" w:lineRule="auto"/>
              <w:rPr>
                <w:rFonts w:cstheme="minorHAnsi"/>
              </w:rPr>
            </w:pPr>
            <w:r>
              <w:rPr>
                <w:rFonts w:cstheme="minorHAnsi"/>
              </w:rPr>
              <w:t>1</w:t>
            </w:r>
          </w:p>
        </w:tc>
        <w:tc>
          <w:tcPr>
            <w:tcW w:w="493" w:type="pct"/>
          </w:tcPr>
          <w:p w14:paraId="6A1DDAD0" w14:textId="11AE9778" w:rsidR="00A949FD" w:rsidRPr="00961051" w:rsidRDefault="000E4A1F" w:rsidP="00047DBF">
            <w:pPr>
              <w:pStyle w:val="NoSpacing"/>
              <w:spacing w:line="360" w:lineRule="auto"/>
              <w:rPr>
                <w:rFonts w:cstheme="minorHAnsi"/>
              </w:rPr>
            </w:pPr>
            <w:r>
              <w:rPr>
                <w:rFonts w:cstheme="minorHAnsi"/>
              </w:rPr>
              <w:t>2</w:t>
            </w:r>
          </w:p>
        </w:tc>
        <w:tc>
          <w:tcPr>
            <w:tcW w:w="464" w:type="pct"/>
          </w:tcPr>
          <w:p w14:paraId="16604351"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06034788" w14:textId="77777777" w:rsidR="00A949FD" w:rsidRPr="00961051" w:rsidRDefault="00A949FD" w:rsidP="00047DBF">
            <w:pPr>
              <w:pStyle w:val="NoSpacing"/>
              <w:spacing w:line="360" w:lineRule="auto"/>
              <w:rPr>
                <w:rFonts w:cstheme="minorHAnsi"/>
              </w:rPr>
            </w:pPr>
            <w:r>
              <w:rPr>
                <w:rFonts w:cstheme="minorHAnsi"/>
              </w:rPr>
              <w:t>1</w:t>
            </w:r>
          </w:p>
        </w:tc>
        <w:tc>
          <w:tcPr>
            <w:tcW w:w="487" w:type="pct"/>
          </w:tcPr>
          <w:p w14:paraId="46DBDC5C" w14:textId="77777777" w:rsidR="00A949FD" w:rsidRPr="00961051" w:rsidRDefault="00A949FD" w:rsidP="00047DBF">
            <w:pPr>
              <w:pStyle w:val="NoSpacing"/>
              <w:spacing w:line="360" w:lineRule="auto"/>
              <w:rPr>
                <w:rFonts w:cstheme="minorHAnsi"/>
              </w:rPr>
            </w:pPr>
            <w:r>
              <w:rPr>
                <w:rFonts w:cstheme="minorHAnsi"/>
              </w:rPr>
              <w:t>1</w:t>
            </w:r>
          </w:p>
        </w:tc>
        <w:tc>
          <w:tcPr>
            <w:tcW w:w="522" w:type="pct"/>
          </w:tcPr>
          <w:p w14:paraId="7BA198D9" w14:textId="5480386F" w:rsidR="00A949FD" w:rsidRPr="00961051" w:rsidRDefault="000E4A1F" w:rsidP="00047DBF">
            <w:pPr>
              <w:pStyle w:val="NoSpacing"/>
              <w:spacing w:line="360" w:lineRule="auto"/>
              <w:rPr>
                <w:rFonts w:cstheme="minorHAnsi"/>
              </w:rPr>
            </w:pPr>
            <w:r>
              <w:rPr>
                <w:rFonts w:cstheme="minorHAnsi"/>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464" w:type="pct"/>
          </w:tcPr>
          <w:p w14:paraId="56A8399B" w14:textId="713CB3B7" w:rsidR="00A949FD" w:rsidRPr="00961051" w:rsidRDefault="000E4A1F" w:rsidP="00047DBF">
            <w:pPr>
              <w:pStyle w:val="NoSpacing"/>
              <w:spacing w:line="360" w:lineRule="auto"/>
              <w:rPr>
                <w:rFonts w:cstheme="minorHAnsi"/>
              </w:rPr>
            </w:pPr>
            <w:r>
              <w:rPr>
                <w:rFonts w:cstheme="minorHAnsi"/>
              </w:rPr>
              <w:t>1</w:t>
            </w:r>
          </w:p>
        </w:tc>
        <w:tc>
          <w:tcPr>
            <w:tcW w:w="512" w:type="pct"/>
          </w:tcPr>
          <w:p w14:paraId="0EB6C7E9" w14:textId="77777777" w:rsidR="00A949FD" w:rsidRPr="00961051" w:rsidRDefault="00A949FD" w:rsidP="00047DBF">
            <w:pPr>
              <w:pStyle w:val="NoSpacing"/>
              <w:spacing w:line="360" w:lineRule="auto"/>
              <w:rPr>
                <w:rFonts w:cstheme="minorHAnsi"/>
              </w:rPr>
            </w:pPr>
            <w:r>
              <w:rPr>
                <w:rFonts w:cstheme="minorHAnsi"/>
              </w:rPr>
              <w:t>0</w:t>
            </w:r>
          </w:p>
        </w:tc>
        <w:tc>
          <w:tcPr>
            <w:tcW w:w="493" w:type="pct"/>
          </w:tcPr>
          <w:p w14:paraId="151FECA5"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04C635DC" w14:textId="77777777" w:rsidR="00A949FD" w:rsidRPr="00961051" w:rsidRDefault="00A949FD" w:rsidP="00047DBF">
            <w:pPr>
              <w:pStyle w:val="NoSpacing"/>
              <w:spacing w:line="360" w:lineRule="auto"/>
              <w:rPr>
                <w:rFonts w:cstheme="minorHAnsi"/>
              </w:rPr>
            </w:pPr>
            <w:r>
              <w:rPr>
                <w:rFonts w:cstheme="minorHAnsi"/>
              </w:rPr>
              <w:t>0</w:t>
            </w:r>
          </w:p>
        </w:tc>
        <w:tc>
          <w:tcPr>
            <w:tcW w:w="493" w:type="pct"/>
          </w:tcPr>
          <w:p w14:paraId="430CEA13" w14:textId="77777777" w:rsidR="00A949FD" w:rsidRPr="00961051" w:rsidRDefault="00A949FD" w:rsidP="00047DBF">
            <w:pPr>
              <w:pStyle w:val="NoSpacing"/>
              <w:spacing w:line="360" w:lineRule="auto"/>
              <w:rPr>
                <w:rFonts w:cstheme="minorHAnsi"/>
              </w:rPr>
            </w:pPr>
            <w:r>
              <w:rPr>
                <w:rFonts w:cstheme="minorHAnsi"/>
              </w:rPr>
              <w:t>1</w:t>
            </w:r>
          </w:p>
        </w:tc>
        <w:tc>
          <w:tcPr>
            <w:tcW w:w="464" w:type="pct"/>
          </w:tcPr>
          <w:p w14:paraId="617CBABC" w14:textId="77777777" w:rsidR="00A949FD" w:rsidRPr="00961051" w:rsidRDefault="00A949FD" w:rsidP="00047DBF">
            <w:pPr>
              <w:pStyle w:val="NoSpacing"/>
              <w:spacing w:line="360" w:lineRule="auto"/>
              <w:rPr>
                <w:rFonts w:cstheme="minorHAnsi"/>
              </w:rPr>
            </w:pPr>
            <w:r>
              <w:rPr>
                <w:rFonts w:cstheme="minorHAnsi"/>
              </w:rPr>
              <w:t>0</w:t>
            </w:r>
          </w:p>
        </w:tc>
        <w:tc>
          <w:tcPr>
            <w:tcW w:w="515" w:type="pct"/>
          </w:tcPr>
          <w:p w14:paraId="0914A45A" w14:textId="6F6E2645" w:rsidR="00A949FD" w:rsidRPr="00961051" w:rsidRDefault="000E4A1F" w:rsidP="00047DBF">
            <w:pPr>
              <w:pStyle w:val="NoSpacing"/>
              <w:spacing w:line="360" w:lineRule="auto"/>
              <w:rPr>
                <w:rFonts w:cstheme="minorHAnsi"/>
              </w:rPr>
            </w:pPr>
            <w:r>
              <w:rPr>
                <w:rFonts w:cstheme="minorHAnsi"/>
              </w:rPr>
              <w:t>0</w:t>
            </w:r>
          </w:p>
        </w:tc>
        <w:tc>
          <w:tcPr>
            <w:tcW w:w="487" w:type="pct"/>
          </w:tcPr>
          <w:p w14:paraId="77F1D34E" w14:textId="77777777" w:rsidR="00A949FD" w:rsidRPr="00961051" w:rsidRDefault="00A949FD" w:rsidP="00047DBF">
            <w:pPr>
              <w:pStyle w:val="NoSpacing"/>
              <w:spacing w:line="360" w:lineRule="auto"/>
              <w:rPr>
                <w:rFonts w:cstheme="minorHAnsi"/>
              </w:rPr>
            </w:pPr>
            <w:r>
              <w:rPr>
                <w:rFonts w:cstheme="minorHAnsi"/>
              </w:rPr>
              <w:t>0</w:t>
            </w:r>
          </w:p>
        </w:tc>
        <w:tc>
          <w:tcPr>
            <w:tcW w:w="522" w:type="pct"/>
          </w:tcPr>
          <w:p w14:paraId="13444389" w14:textId="77777777" w:rsidR="00A949FD" w:rsidRPr="00961051" w:rsidRDefault="00A949FD" w:rsidP="00047DBF">
            <w:pPr>
              <w:pStyle w:val="NoSpacing"/>
              <w:spacing w:line="360" w:lineRule="auto"/>
              <w:rPr>
                <w:rFonts w:cstheme="minorHAnsi"/>
              </w:rPr>
            </w:pPr>
            <w:r>
              <w:rPr>
                <w:rFonts w:cstheme="minorHAnsi"/>
              </w:rPr>
              <w:t>0</w:t>
            </w:r>
          </w:p>
        </w:tc>
      </w:tr>
    </w:tbl>
    <w:p w14:paraId="2BB02219" w14:textId="5F199BF3" w:rsidR="00A949FD" w:rsidRDefault="00A949FD" w:rsidP="00047DBF">
      <w:pPr>
        <w:pStyle w:val="NoSpacing"/>
        <w:spacing w:line="360" w:lineRule="auto"/>
      </w:pPr>
    </w:p>
    <w:tbl>
      <w:tblPr>
        <w:tblStyle w:val="APAReport"/>
        <w:tblW w:w="1691" w:type="pct"/>
        <w:tblLook w:val="04A0" w:firstRow="1" w:lastRow="0" w:firstColumn="1" w:lastColumn="0" w:noHBand="0" w:noVBand="1"/>
      </w:tblPr>
      <w:tblGrid>
        <w:gridCol w:w="1122"/>
        <w:gridCol w:w="962"/>
        <w:gridCol w:w="1096"/>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1512" w:type="pct"/>
          </w:tcPr>
          <w:p w14:paraId="12E05185" w14:textId="1D059BA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36</w:t>
            </w:r>
          </w:p>
        </w:tc>
        <w:tc>
          <w:tcPr>
            <w:tcW w:w="1724" w:type="pct"/>
          </w:tcPr>
          <w:p w14:paraId="42A403A1" w14:textId="131D30B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1512" w:type="pct"/>
          </w:tcPr>
          <w:p w14:paraId="047FC557" w14:textId="37A890D9" w:rsidR="00A949FD" w:rsidRPr="00961051" w:rsidRDefault="000E4A1F" w:rsidP="00047DBF">
            <w:pPr>
              <w:pStyle w:val="NoSpacing"/>
              <w:spacing w:line="360" w:lineRule="auto"/>
              <w:rPr>
                <w:rFonts w:cstheme="minorHAnsi"/>
              </w:rPr>
            </w:pPr>
            <w:r>
              <w:rPr>
                <w:rFonts w:cstheme="minorHAnsi"/>
              </w:rPr>
              <w:t>Conv</w:t>
            </w:r>
          </w:p>
        </w:tc>
        <w:tc>
          <w:tcPr>
            <w:tcW w:w="1724" w:type="pct"/>
          </w:tcPr>
          <w:p w14:paraId="34C257AC" w14:textId="3229B4B9" w:rsidR="00A949FD" w:rsidRPr="00961051" w:rsidRDefault="000E4A1F" w:rsidP="00047DBF">
            <w:pPr>
              <w:pStyle w:val="NoSpacing"/>
              <w:spacing w:line="360" w:lineRule="auto"/>
              <w:rPr>
                <w:rFonts w:cstheme="minorHAnsi"/>
              </w:rPr>
            </w:pPr>
            <w:r>
              <w:rPr>
                <w:rFonts w:cstheme="minorHAnsi"/>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1512" w:type="pct"/>
          </w:tcPr>
          <w:p w14:paraId="1611EE28" w14:textId="5831E7C2" w:rsidR="00A949FD" w:rsidRPr="00961051" w:rsidRDefault="000E4A1F" w:rsidP="00047DBF">
            <w:pPr>
              <w:pStyle w:val="NoSpacing"/>
              <w:spacing w:line="360" w:lineRule="auto"/>
              <w:rPr>
                <w:rFonts w:cstheme="minorHAnsi"/>
              </w:rPr>
            </w:pPr>
            <w:r>
              <w:rPr>
                <w:rFonts w:cstheme="minorHAnsi"/>
              </w:rPr>
              <w:t>Fc8</w:t>
            </w:r>
          </w:p>
        </w:tc>
        <w:tc>
          <w:tcPr>
            <w:tcW w:w="1724" w:type="pct"/>
          </w:tcPr>
          <w:p w14:paraId="48EA3100" w14:textId="2275CD1B" w:rsidR="00A949FD" w:rsidRPr="00961051" w:rsidRDefault="000E4A1F" w:rsidP="00047DBF">
            <w:pPr>
              <w:pStyle w:val="NoSpacing"/>
              <w:spacing w:line="360" w:lineRule="auto"/>
              <w:rPr>
                <w:rFonts w:cstheme="minorHAnsi"/>
              </w:rPr>
            </w:pPr>
            <w:r>
              <w:rPr>
                <w:rFonts w:cstheme="minorHAnsi"/>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1512" w:type="pct"/>
          </w:tcPr>
          <w:p w14:paraId="1B35A2AD" w14:textId="6A888A36" w:rsidR="00A949FD" w:rsidRPr="00961051" w:rsidRDefault="000E4A1F" w:rsidP="00047DBF">
            <w:pPr>
              <w:pStyle w:val="NoSpacing"/>
              <w:spacing w:line="360" w:lineRule="auto"/>
              <w:rPr>
                <w:rFonts w:cstheme="minorHAnsi"/>
              </w:rPr>
            </w:pPr>
            <w:r>
              <w:rPr>
                <w:rFonts w:cstheme="minorHAnsi"/>
              </w:rPr>
              <w:t>1</w:t>
            </w:r>
          </w:p>
        </w:tc>
        <w:tc>
          <w:tcPr>
            <w:tcW w:w="1724" w:type="pct"/>
          </w:tcPr>
          <w:p w14:paraId="73AE76F3" w14:textId="775C9840" w:rsidR="00A949FD" w:rsidRPr="00961051" w:rsidRDefault="000E4A1F" w:rsidP="00047DBF">
            <w:pPr>
              <w:pStyle w:val="NoSpacing"/>
              <w:spacing w:line="360" w:lineRule="auto"/>
              <w:rPr>
                <w:rFonts w:cstheme="minorHAnsi"/>
              </w:rPr>
            </w:pPr>
            <w:r>
              <w:rPr>
                <w:rFonts w:cstheme="minorHAnsi"/>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1512" w:type="pct"/>
          </w:tcPr>
          <w:p w14:paraId="17EE8067" w14:textId="15D069BD" w:rsidR="00A949FD" w:rsidRPr="00961051" w:rsidRDefault="000E4A1F" w:rsidP="00047DBF">
            <w:pPr>
              <w:pStyle w:val="NoSpacing"/>
              <w:spacing w:line="360" w:lineRule="auto"/>
              <w:rPr>
                <w:rFonts w:cstheme="minorHAnsi"/>
              </w:rPr>
            </w:pPr>
            <w:r>
              <w:rPr>
                <w:rFonts w:cstheme="minorHAnsi"/>
              </w:rPr>
              <w:t>4096</w:t>
            </w:r>
          </w:p>
        </w:tc>
        <w:tc>
          <w:tcPr>
            <w:tcW w:w="1724" w:type="pct"/>
          </w:tcPr>
          <w:p w14:paraId="33C0BB8C" w14:textId="74B0FAE3" w:rsidR="00A949FD" w:rsidRPr="00961051" w:rsidRDefault="000E4A1F" w:rsidP="00047DBF">
            <w:pPr>
              <w:pStyle w:val="NoSpacing"/>
              <w:spacing w:line="360" w:lineRule="auto"/>
              <w:rPr>
                <w:rFonts w:cstheme="minorHAnsi"/>
              </w:rPr>
            </w:pPr>
            <w:r>
              <w:rPr>
                <w:rFonts w:cstheme="minorHAnsi"/>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1512" w:type="pct"/>
          </w:tcPr>
          <w:p w14:paraId="3D3ADCC9" w14:textId="09390677" w:rsidR="00A949FD" w:rsidRPr="00961051" w:rsidRDefault="00AF089C" w:rsidP="00047DBF">
            <w:pPr>
              <w:pStyle w:val="NoSpacing"/>
              <w:spacing w:line="360" w:lineRule="auto"/>
              <w:rPr>
                <w:rFonts w:cstheme="minorHAnsi"/>
              </w:rPr>
            </w:pPr>
            <w:r>
              <w:rPr>
                <w:rFonts w:cstheme="minorHAnsi"/>
              </w:rPr>
              <w:t>1024</w:t>
            </w:r>
          </w:p>
        </w:tc>
        <w:tc>
          <w:tcPr>
            <w:tcW w:w="1724" w:type="pct"/>
          </w:tcPr>
          <w:p w14:paraId="1634CED5"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1512" w:type="pct"/>
          </w:tcPr>
          <w:p w14:paraId="57629E93" w14:textId="77777777" w:rsidR="00A949FD" w:rsidRPr="00961051" w:rsidRDefault="00A949FD" w:rsidP="00047DBF">
            <w:pPr>
              <w:pStyle w:val="NoSpacing"/>
              <w:spacing w:line="360" w:lineRule="auto"/>
              <w:rPr>
                <w:rFonts w:cstheme="minorHAnsi"/>
              </w:rPr>
            </w:pPr>
            <w:r>
              <w:rPr>
                <w:rFonts w:cstheme="minorHAnsi"/>
              </w:rPr>
              <w:t>1</w:t>
            </w:r>
          </w:p>
        </w:tc>
        <w:tc>
          <w:tcPr>
            <w:tcW w:w="1724" w:type="pct"/>
          </w:tcPr>
          <w:p w14:paraId="7D6A4776" w14:textId="760A9E6A" w:rsidR="00A949FD" w:rsidRPr="00961051" w:rsidRDefault="000E4A1F" w:rsidP="00047DBF">
            <w:pPr>
              <w:pStyle w:val="NoSpacing"/>
              <w:spacing w:line="360" w:lineRule="auto"/>
              <w:rPr>
                <w:rFonts w:cstheme="minorHAnsi"/>
              </w:rPr>
            </w:pPr>
            <w:r>
              <w:rPr>
                <w:rFonts w:cstheme="minorHAnsi"/>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1512" w:type="pct"/>
          </w:tcPr>
          <w:p w14:paraId="6A2BFE10" w14:textId="77777777" w:rsidR="00A949FD" w:rsidRPr="00961051" w:rsidRDefault="00A949FD" w:rsidP="00047DBF">
            <w:pPr>
              <w:pStyle w:val="NoSpacing"/>
              <w:spacing w:line="360" w:lineRule="auto"/>
              <w:rPr>
                <w:rFonts w:cstheme="minorHAnsi"/>
              </w:rPr>
            </w:pPr>
            <w:r>
              <w:rPr>
                <w:rFonts w:cstheme="minorHAnsi"/>
              </w:rPr>
              <w:t>0</w:t>
            </w:r>
          </w:p>
        </w:tc>
        <w:tc>
          <w:tcPr>
            <w:tcW w:w="1724" w:type="pct"/>
          </w:tcPr>
          <w:p w14:paraId="34BEAC9E" w14:textId="77777777" w:rsidR="00A949FD" w:rsidRPr="00961051" w:rsidRDefault="00A949FD" w:rsidP="00047DBF">
            <w:pPr>
              <w:pStyle w:val="NoSpacing"/>
              <w:spacing w:line="360" w:lineRule="auto"/>
              <w:rPr>
                <w:rFonts w:cstheme="minorHAnsi"/>
              </w:rPr>
            </w:pPr>
            <w:r>
              <w:rPr>
                <w:rFonts w:cstheme="minorHAnsi"/>
              </w:rPr>
              <w:t>0</w:t>
            </w:r>
          </w:p>
        </w:tc>
      </w:tr>
    </w:tbl>
    <w:p w14:paraId="7480906B" w14:textId="4478E66D" w:rsidR="00A949FD" w:rsidRDefault="00A949FD" w:rsidP="00047DBF">
      <w:pPr>
        <w:pStyle w:val="NoSpacing"/>
        <w:spacing w:line="360" w:lineRule="auto"/>
      </w:pPr>
      <w:r>
        <w:t xml:space="preserve"> </w:t>
      </w:r>
    </w:p>
    <w:p w14:paraId="137E042C" w14:textId="5A71D87B" w:rsidR="007D1AA2" w:rsidRDefault="007D1AA2" w:rsidP="00047DBF">
      <w:pPr>
        <w:pStyle w:val="Caption"/>
        <w:spacing w:line="360" w:lineRule="auto"/>
      </w:pPr>
      <w:r>
        <w:br w:type="column"/>
      </w:r>
      <w:bookmarkStart w:id="84" w:name="_Toc113217073"/>
      <w:r>
        <w:lastRenderedPageBreak/>
        <w:t xml:space="preserve">Table </w:t>
      </w:r>
      <w:r>
        <w:fldChar w:fldCharType="begin"/>
      </w:r>
      <w:r>
        <w:instrText xml:space="preserve"> SEQ Table \* ARABIC </w:instrText>
      </w:r>
      <w:r>
        <w:fldChar w:fldCharType="separate"/>
      </w:r>
      <w:r w:rsidR="00EE6D52">
        <w:rPr>
          <w:noProof/>
        </w:rPr>
        <w:t>8</w:t>
      </w:r>
      <w:r>
        <w:rPr>
          <w:noProof/>
        </w:rPr>
        <w:fldChar w:fldCharType="end"/>
      </w:r>
      <w:r>
        <w:t>. Stress Test Results</w:t>
      </w:r>
      <w:bookmarkEnd w:id="84"/>
      <w:r>
        <w:t xml:space="preserve"> </w:t>
      </w:r>
    </w:p>
    <w:tbl>
      <w:tblPr>
        <w:tblStyle w:val="APAReport"/>
        <w:tblW w:w="0" w:type="auto"/>
        <w:tblLook w:val="04A0" w:firstRow="1" w:lastRow="0" w:firstColumn="1" w:lastColumn="0" w:noHBand="0" w:noVBand="1"/>
      </w:tblPr>
      <w:tblGrid>
        <w:gridCol w:w="1880"/>
        <w:gridCol w:w="1880"/>
        <w:gridCol w:w="1881"/>
        <w:gridCol w:w="1881"/>
        <w:gridCol w:w="1881"/>
      </w:tblGrid>
      <w:tr w:rsidR="007D1AA2" w14:paraId="5C651C36" w14:textId="77777777" w:rsidTr="007D1AA2">
        <w:trPr>
          <w:cnfStyle w:val="100000000000" w:firstRow="1" w:lastRow="0" w:firstColumn="0" w:lastColumn="0" w:oddVBand="0" w:evenVBand="0" w:oddHBand="0" w:evenHBand="0" w:firstRowFirstColumn="0" w:firstRowLastColumn="0" w:lastRowFirstColumn="0" w:lastRowLastColumn="0"/>
        </w:trPr>
        <w:tc>
          <w:tcPr>
            <w:tcW w:w="1880" w:type="dxa"/>
          </w:tcPr>
          <w:p w14:paraId="2FE96B5F" w14:textId="515F2AFF" w:rsidR="007D1AA2" w:rsidRDefault="007D1AA2" w:rsidP="00047DBF">
            <w:pPr>
              <w:pStyle w:val="NoSpacing"/>
              <w:spacing w:line="360" w:lineRule="auto"/>
            </w:pPr>
            <w:r w:rsidRPr="008F2BD7">
              <w:t>Client Count</w:t>
            </w:r>
          </w:p>
        </w:tc>
        <w:tc>
          <w:tcPr>
            <w:tcW w:w="1880" w:type="dxa"/>
          </w:tcPr>
          <w:p w14:paraId="28C8F354" w14:textId="4B01619C" w:rsidR="007D1AA2" w:rsidRDefault="007D1AA2" w:rsidP="00047DBF">
            <w:pPr>
              <w:pStyle w:val="NoSpacing"/>
              <w:spacing w:line="360" w:lineRule="auto"/>
            </w:pPr>
            <w:r w:rsidRPr="008F2BD7">
              <w:t>Avg. Verification time</w:t>
            </w:r>
          </w:p>
        </w:tc>
        <w:tc>
          <w:tcPr>
            <w:tcW w:w="1881" w:type="dxa"/>
          </w:tcPr>
          <w:p w14:paraId="402BB2DC" w14:textId="0F0A89DF" w:rsidR="007D1AA2" w:rsidRDefault="007D1AA2" w:rsidP="00047DBF">
            <w:pPr>
              <w:pStyle w:val="NoSpacing"/>
              <w:spacing w:line="360" w:lineRule="auto"/>
            </w:pPr>
            <w:r w:rsidRPr="008F2BD7">
              <w:t>False Negatives</w:t>
            </w:r>
          </w:p>
        </w:tc>
        <w:tc>
          <w:tcPr>
            <w:tcW w:w="1881" w:type="dxa"/>
          </w:tcPr>
          <w:p w14:paraId="6779777D" w14:textId="2257EE94" w:rsidR="007D1AA2" w:rsidRDefault="007D1AA2" w:rsidP="00047DBF">
            <w:pPr>
              <w:pStyle w:val="NoSpacing"/>
              <w:spacing w:line="360" w:lineRule="auto"/>
            </w:pPr>
            <w:r w:rsidRPr="008F2BD7">
              <w:t>Processed Requests</w:t>
            </w:r>
          </w:p>
        </w:tc>
        <w:tc>
          <w:tcPr>
            <w:tcW w:w="1881" w:type="dxa"/>
          </w:tcPr>
          <w:p w14:paraId="39E9E0E2" w14:textId="226870F2" w:rsidR="007D1AA2" w:rsidRDefault="007D1AA2" w:rsidP="00047DBF">
            <w:pPr>
              <w:pStyle w:val="NoSpacing"/>
              <w:spacing w:line="360" w:lineRule="auto"/>
            </w:pPr>
            <w:r w:rsidRPr="008F2BD7">
              <w:t>Requests / sec</w:t>
            </w:r>
          </w:p>
        </w:tc>
      </w:tr>
      <w:tr w:rsidR="007D1AA2" w14:paraId="38F9F796" w14:textId="77777777" w:rsidTr="007D1AA2">
        <w:tc>
          <w:tcPr>
            <w:tcW w:w="1880" w:type="dxa"/>
          </w:tcPr>
          <w:p w14:paraId="2DF822DA" w14:textId="1BC1AAD7" w:rsidR="007D1AA2" w:rsidRDefault="007D1AA2" w:rsidP="00047DBF">
            <w:pPr>
              <w:pStyle w:val="NoSpacing"/>
              <w:spacing w:line="360" w:lineRule="auto"/>
            </w:pPr>
            <w:r w:rsidRPr="008F2BD7">
              <w:t>10</w:t>
            </w:r>
          </w:p>
        </w:tc>
        <w:tc>
          <w:tcPr>
            <w:tcW w:w="1880" w:type="dxa"/>
          </w:tcPr>
          <w:p w14:paraId="235DD9DE" w14:textId="6FC3B30C" w:rsidR="007D1AA2" w:rsidRDefault="007D1AA2" w:rsidP="00047DBF">
            <w:pPr>
              <w:pStyle w:val="NoSpacing"/>
              <w:spacing w:line="360" w:lineRule="auto"/>
            </w:pPr>
            <w:r w:rsidRPr="008F2BD7">
              <w:t>0.65</w:t>
            </w:r>
          </w:p>
        </w:tc>
        <w:tc>
          <w:tcPr>
            <w:tcW w:w="1881" w:type="dxa"/>
          </w:tcPr>
          <w:p w14:paraId="627BD6DD" w14:textId="41B8D55C" w:rsidR="007D1AA2" w:rsidRDefault="007D1AA2" w:rsidP="00047DBF">
            <w:pPr>
              <w:pStyle w:val="NoSpacing"/>
              <w:spacing w:line="360" w:lineRule="auto"/>
            </w:pPr>
            <w:r w:rsidRPr="008F2BD7">
              <w:t>15</w:t>
            </w:r>
          </w:p>
        </w:tc>
        <w:tc>
          <w:tcPr>
            <w:tcW w:w="1881" w:type="dxa"/>
          </w:tcPr>
          <w:p w14:paraId="43EEC57C" w14:textId="6ADE09F4" w:rsidR="007D1AA2" w:rsidRDefault="007D1AA2" w:rsidP="00047DBF">
            <w:pPr>
              <w:pStyle w:val="NoSpacing"/>
              <w:spacing w:line="360" w:lineRule="auto"/>
            </w:pPr>
            <w:r w:rsidRPr="008F2BD7">
              <w:t>354</w:t>
            </w:r>
          </w:p>
        </w:tc>
        <w:tc>
          <w:tcPr>
            <w:tcW w:w="1881" w:type="dxa"/>
          </w:tcPr>
          <w:p w14:paraId="3A1B00C9" w14:textId="6330C62E" w:rsidR="007D1AA2" w:rsidRDefault="007D1AA2" w:rsidP="00047DBF">
            <w:pPr>
              <w:pStyle w:val="NoSpacing"/>
              <w:spacing w:line="360" w:lineRule="auto"/>
            </w:pPr>
            <w:r w:rsidRPr="008F2BD7">
              <w:t>1.18</w:t>
            </w:r>
          </w:p>
        </w:tc>
      </w:tr>
      <w:tr w:rsidR="007D1AA2" w14:paraId="446012EC" w14:textId="77777777" w:rsidTr="007D1AA2">
        <w:tc>
          <w:tcPr>
            <w:tcW w:w="1880" w:type="dxa"/>
          </w:tcPr>
          <w:p w14:paraId="689C03CA" w14:textId="612FCC51" w:rsidR="007D1AA2" w:rsidRDefault="007D1AA2" w:rsidP="00047DBF">
            <w:pPr>
              <w:pStyle w:val="NoSpacing"/>
              <w:spacing w:line="360" w:lineRule="auto"/>
            </w:pPr>
            <w:r w:rsidRPr="008F2BD7">
              <w:t>20</w:t>
            </w:r>
          </w:p>
        </w:tc>
        <w:tc>
          <w:tcPr>
            <w:tcW w:w="1880" w:type="dxa"/>
          </w:tcPr>
          <w:p w14:paraId="444A5578" w14:textId="01BE3811" w:rsidR="007D1AA2" w:rsidRDefault="007D1AA2" w:rsidP="00047DBF">
            <w:pPr>
              <w:pStyle w:val="NoSpacing"/>
              <w:spacing w:line="360" w:lineRule="auto"/>
            </w:pPr>
            <w:r w:rsidRPr="008F2BD7">
              <w:t>0.76</w:t>
            </w:r>
          </w:p>
        </w:tc>
        <w:tc>
          <w:tcPr>
            <w:tcW w:w="1881" w:type="dxa"/>
          </w:tcPr>
          <w:p w14:paraId="72BDA472" w14:textId="79798238" w:rsidR="007D1AA2" w:rsidRDefault="007D1AA2" w:rsidP="00047DBF">
            <w:pPr>
              <w:pStyle w:val="NoSpacing"/>
              <w:spacing w:line="360" w:lineRule="auto"/>
            </w:pPr>
            <w:r w:rsidRPr="008F2BD7">
              <w:t>14</w:t>
            </w:r>
          </w:p>
        </w:tc>
        <w:tc>
          <w:tcPr>
            <w:tcW w:w="1881" w:type="dxa"/>
          </w:tcPr>
          <w:p w14:paraId="705AB108" w14:textId="45859854" w:rsidR="007D1AA2" w:rsidRDefault="007D1AA2" w:rsidP="00047DBF">
            <w:pPr>
              <w:pStyle w:val="NoSpacing"/>
              <w:spacing w:line="360" w:lineRule="auto"/>
            </w:pPr>
            <w:r w:rsidRPr="008F2BD7">
              <w:t>439</w:t>
            </w:r>
          </w:p>
        </w:tc>
        <w:tc>
          <w:tcPr>
            <w:tcW w:w="1881" w:type="dxa"/>
          </w:tcPr>
          <w:p w14:paraId="6246776A" w14:textId="3131B458" w:rsidR="007D1AA2" w:rsidRDefault="007D1AA2" w:rsidP="00047DBF">
            <w:pPr>
              <w:pStyle w:val="NoSpacing"/>
              <w:spacing w:line="360" w:lineRule="auto"/>
            </w:pPr>
            <w:r w:rsidRPr="008F2BD7">
              <w:t>1.46</w:t>
            </w:r>
          </w:p>
        </w:tc>
      </w:tr>
      <w:tr w:rsidR="007D1AA2" w14:paraId="2D3E98A6" w14:textId="77777777" w:rsidTr="007D1AA2">
        <w:tc>
          <w:tcPr>
            <w:tcW w:w="1880" w:type="dxa"/>
          </w:tcPr>
          <w:p w14:paraId="34C2B36A" w14:textId="5AE06809" w:rsidR="007D1AA2" w:rsidRDefault="007D1AA2" w:rsidP="00047DBF">
            <w:pPr>
              <w:pStyle w:val="NoSpacing"/>
              <w:spacing w:line="360" w:lineRule="auto"/>
            </w:pPr>
            <w:r w:rsidRPr="008F2BD7">
              <w:t>30</w:t>
            </w:r>
          </w:p>
        </w:tc>
        <w:tc>
          <w:tcPr>
            <w:tcW w:w="1880" w:type="dxa"/>
          </w:tcPr>
          <w:p w14:paraId="2C69AE85" w14:textId="6E0419D4" w:rsidR="007D1AA2" w:rsidRDefault="007D1AA2" w:rsidP="00047DBF">
            <w:pPr>
              <w:pStyle w:val="NoSpacing"/>
              <w:spacing w:line="360" w:lineRule="auto"/>
            </w:pPr>
            <w:r w:rsidRPr="008F2BD7">
              <w:t>0.75</w:t>
            </w:r>
          </w:p>
        </w:tc>
        <w:tc>
          <w:tcPr>
            <w:tcW w:w="1881" w:type="dxa"/>
          </w:tcPr>
          <w:p w14:paraId="6D58E2F4" w14:textId="2E5FBDD2" w:rsidR="007D1AA2" w:rsidRDefault="007D1AA2" w:rsidP="00047DBF">
            <w:pPr>
              <w:pStyle w:val="NoSpacing"/>
              <w:spacing w:line="360" w:lineRule="auto"/>
            </w:pPr>
            <w:r w:rsidRPr="008F2BD7">
              <w:t>22</w:t>
            </w:r>
          </w:p>
        </w:tc>
        <w:tc>
          <w:tcPr>
            <w:tcW w:w="1881" w:type="dxa"/>
          </w:tcPr>
          <w:p w14:paraId="0607A527" w14:textId="2A01F908" w:rsidR="007D1AA2" w:rsidRDefault="007D1AA2" w:rsidP="00047DBF">
            <w:pPr>
              <w:pStyle w:val="NoSpacing"/>
              <w:spacing w:line="360" w:lineRule="auto"/>
            </w:pPr>
            <w:r w:rsidRPr="008F2BD7">
              <w:t>436</w:t>
            </w:r>
          </w:p>
        </w:tc>
        <w:tc>
          <w:tcPr>
            <w:tcW w:w="1881" w:type="dxa"/>
          </w:tcPr>
          <w:p w14:paraId="6E577C0B" w14:textId="28BB7648" w:rsidR="007D1AA2" w:rsidRDefault="007D1AA2" w:rsidP="00047DBF">
            <w:pPr>
              <w:pStyle w:val="NoSpacing"/>
              <w:spacing w:line="360" w:lineRule="auto"/>
            </w:pPr>
            <w:r w:rsidRPr="008F2BD7">
              <w:t>1.45</w:t>
            </w:r>
          </w:p>
        </w:tc>
      </w:tr>
      <w:tr w:rsidR="007D1AA2" w14:paraId="5E63705E" w14:textId="77777777" w:rsidTr="007D1AA2">
        <w:tc>
          <w:tcPr>
            <w:tcW w:w="1880" w:type="dxa"/>
          </w:tcPr>
          <w:p w14:paraId="5572EC73" w14:textId="3AB581D9" w:rsidR="007D1AA2" w:rsidRDefault="007D1AA2" w:rsidP="00047DBF">
            <w:pPr>
              <w:pStyle w:val="NoSpacing"/>
              <w:spacing w:line="360" w:lineRule="auto"/>
            </w:pPr>
            <w:r w:rsidRPr="008F2BD7">
              <w:t>40</w:t>
            </w:r>
          </w:p>
        </w:tc>
        <w:tc>
          <w:tcPr>
            <w:tcW w:w="1880" w:type="dxa"/>
          </w:tcPr>
          <w:p w14:paraId="34E5D0F1" w14:textId="60432591" w:rsidR="007D1AA2" w:rsidRDefault="007D1AA2" w:rsidP="00047DBF">
            <w:pPr>
              <w:pStyle w:val="NoSpacing"/>
              <w:spacing w:line="360" w:lineRule="auto"/>
            </w:pPr>
            <w:r w:rsidRPr="008F2BD7">
              <w:t>0.92</w:t>
            </w:r>
          </w:p>
        </w:tc>
        <w:tc>
          <w:tcPr>
            <w:tcW w:w="1881" w:type="dxa"/>
          </w:tcPr>
          <w:p w14:paraId="6F8D8D3B" w14:textId="0B050D50" w:rsidR="007D1AA2" w:rsidRDefault="007D1AA2" w:rsidP="00047DBF">
            <w:pPr>
              <w:pStyle w:val="NoSpacing"/>
              <w:spacing w:line="360" w:lineRule="auto"/>
            </w:pPr>
            <w:r w:rsidRPr="008F2BD7">
              <w:t>33</w:t>
            </w:r>
          </w:p>
        </w:tc>
        <w:tc>
          <w:tcPr>
            <w:tcW w:w="1881" w:type="dxa"/>
          </w:tcPr>
          <w:p w14:paraId="24700EEA" w14:textId="5BDC5D2C" w:rsidR="007D1AA2" w:rsidRDefault="007D1AA2" w:rsidP="00047DBF">
            <w:pPr>
              <w:pStyle w:val="NoSpacing"/>
              <w:spacing w:line="360" w:lineRule="auto"/>
            </w:pPr>
            <w:r w:rsidRPr="008F2BD7">
              <w:t>574</w:t>
            </w:r>
          </w:p>
        </w:tc>
        <w:tc>
          <w:tcPr>
            <w:tcW w:w="1881" w:type="dxa"/>
          </w:tcPr>
          <w:p w14:paraId="79F8F1DC" w14:textId="2FEF5A25" w:rsidR="007D1AA2" w:rsidRDefault="007D1AA2" w:rsidP="00047DBF">
            <w:pPr>
              <w:pStyle w:val="NoSpacing"/>
              <w:spacing w:line="360" w:lineRule="auto"/>
            </w:pPr>
            <w:r w:rsidRPr="008F2BD7">
              <w:t>1.91</w:t>
            </w:r>
          </w:p>
        </w:tc>
      </w:tr>
      <w:tr w:rsidR="007D1AA2" w14:paraId="4CADA366" w14:textId="77777777" w:rsidTr="007D1AA2">
        <w:tc>
          <w:tcPr>
            <w:tcW w:w="1880" w:type="dxa"/>
          </w:tcPr>
          <w:p w14:paraId="27DAB246" w14:textId="0C620C45" w:rsidR="007D1AA2" w:rsidRDefault="007D1AA2" w:rsidP="00047DBF">
            <w:pPr>
              <w:pStyle w:val="NoSpacing"/>
              <w:spacing w:line="360" w:lineRule="auto"/>
            </w:pPr>
            <w:r w:rsidRPr="008F2BD7">
              <w:t>50</w:t>
            </w:r>
          </w:p>
        </w:tc>
        <w:tc>
          <w:tcPr>
            <w:tcW w:w="1880" w:type="dxa"/>
          </w:tcPr>
          <w:p w14:paraId="0BF5DF08" w14:textId="287D69D7" w:rsidR="007D1AA2" w:rsidRDefault="007D1AA2" w:rsidP="00047DBF">
            <w:pPr>
              <w:pStyle w:val="NoSpacing"/>
              <w:spacing w:line="360" w:lineRule="auto"/>
            </w:pPr>
            <w:r w:rsidRPr="008F2BD7">
              <w:t>0.91</w:t>
            </w:r>
          </w:p>
        </w:tc>
        <w:tc>
          <w:tcPr>
            <w:tcW w:w="1881" w:type="dxa"/>
          </w:tcPr>
          <w:p w14:paraId="7279E0D6" w14:textId="6E522E7A" w:rsidR="007D1AA2" w:rsidRDefault="007D1AA2" w:rsidP="00047DBF">
            <w:pPr>
              <w:pStyle w:val="NoSpacing"/>
              <w:spacing w:line="360" w:lineRule="auto"/>
            </w:pPr>
            <w:r w:rsidRPr="008F2BD7">
              <w:t>46</w:t>
            </w:r>
          </w:p>
        </w:tc>
        <w:tc>
          <w:tcPr>
            <w:tcW w:w="1881" w:type="dxa"/>
          </w:tcPr>
          <w:p w14:paraId="48B37504" w14:textId="61CDE233" w:rsidR="007D1AA2" w:rsidRDefault="007D1AA2" w:rsidP="00047DBF">
            <w:pPr>
              <w:pStyle w:val="NoSpacing"/>
              <w:spacing w:line="360" w:lineRule="auto"/>
            </w:pPr>
            <w:r w:rsidRPr="008F2BD7">
              <w:t>553</w:t>
            </w:r>
          </w:p>
        </w:tc>
        <w:tc>
          <w:tcPr>
            <w:tcW w:w="1881" w:type="dxa"/>
          </w:tcPr>
          <w:p w14:paraId="279CFD49" w14:textId="326B9D50" w:rsidR="007D1AA2" w:rsidRDefault="007D1AA2" w:rsidP="00047DBF">
            <w:pPr>
              <w:pStyle w:val="NoSpacing"/>
              <w:spacing w:line="360" w:lineRule="auto"/>
            </w:pPr>
            <w:r w:rsidRPr="008F2BD7">
              <w:t>1.84</w:t>
            </w:r>
          </w:p>
        </w:tc>
      </w:tr>
      <w:tr w:rsidR="007D1AA2" w14:paraId="61122B12" w14:textId="77777777" w:rsidTr="007D1AA2">
        <w:tc>
          <w:tcPr>
            <w:tcW w:w="1880" w:type="dxa"/>
          </w:tcPr>
          <w:p w14:paraId="3C625DA4" w14:textId="657ED748" w:rsidR="007D1AA2" w:rsidRDefault="007D1AA2" w:rsidP="00047DBF">
            <w:pPr>
              <w:pStyle w:val="NoSpacing"/>
              <w:spacing w:line="360" w:lineRule="auto"/>
            </w:pPr>
            <w:r w:rsidRPr="008F2BD7">
              <w:t>60</w:t>
            </w:r>
          </w:p>
        </w:tc>
        <w:tc>
          <w:tcPr>
            <w:tcW w:w="1880" w:type="dxa"/>
          </w:tcPr>
          <w:p w14:paraId="24AF3166" w14:textId="4E15E176" w:rsidR="007D1AA2" w:rsidRDefault="007D1AA2" w:rsidP="00047DBF">
            <w:pPr>
              <w:pStyle w:val="NoSpacing"/>
              <w:spacing w:line="360" w:lineRule="auto"/>
            </w:pPr>
            <w:r w:rsidRPr="008F2BD7">
              <w:t>0.93</w:t>
            </w:r>
          </w:p>
        </w:tc>
        <w:tc>
          <w:tcPr>
            <w:tcW w:w="1881" w:type="dxa"/>
          </w:tcPr>
          <w:p w14:paraId="7006E135" w14:textId="387752D2" w:rsidR="007D1AA2" w:rsidRDefault="007D1AA2" w:rsidP="00047DBF">
            <w:pPr>
              <w:pStyle w:val="NoSpacing"/>
              <w:spacing w:line="360" w:lineRule="auto"/>
            </w:pPr>
            <w:r w:rsidRPr="008F2BD7">
              <w:t>47</w:t>
            </w:r>
          </w:p>
        </w:tc>
        <w:tc>
          <w:tcPr>
            <w:tcW w:w="1881" w:type="dxa"/>
          </w:tcPr>
          <w:p w14:paraId="52FA8F36" w14:textId="54B10BCB" w:rsidR="007D1AA2" w:rsidRDefault="007D1AA2" w:rsidP="00047DBF">
            <w:pPr>
              <w:pStyle w:val="NoSpacing"/>
              <w:spacing w:line="360" w:lineRule="auto"/>
            </w:pPr>
            <w:r w:rsidRPr="008F2BD7">
              <w:t>569</w:t>
            </w:r>
          </w:p>
        </w:tc>
        <w:tc>
          <w:tcPr>
            <w:tcW w:w="1881" w:type="dxa"/>
          </w:tcPr>
          <w:p w14:paraId="7154E640" w14:textId="271E4BDB" w:rsidR="007D1AA2" w:rsidRDefault="007D1AA2" w:rsidP="00047DBF">
            <w:pPr>
              <w:pStyle w:val="NoSpacing"/>
              <w:spacing w:line="360" w:lineRule="auto"/>
            </w:pPr>
            <w:r w:rsidRPr="008F2BD7">
              <w:t>1.90</w:t>
            </w:r>
          </w:p>
        </w:tc>
      </w:tr>
      <w:tr w:rsidR="007D1AA2" w14:paraId="58722BDC" w14:textId="77777777" w:rsidTr="007D1AA2">
        <w:tc>
          <w:tcPr>
            <w:tcW w:w="1880" w:type="dxa"/>
          </w:tcPr>
          <w:p w14:paraId="110B3B44" w14:textId="5050D39E" w:rsidR="007D1AA2" w:rsidRDefault="007D1AA2" w:rsidP="00047DBF">
            <w:pPr>
              <w:pStyle w:val="NoSpacing"/>
              <w:spacing w:line="360" w:lineRule="auto"/>
            </w:pPr>
            <w:r w:rsidRPr="008F2BD7">
              <w:t>70</w:t>
            </w:r>
          </w:p>
        </w:tc>
        <w:tc>
          <w:tcPr>
            <w:tcW w:w="1880" w:type="dxa"/>
          </w:tcPr>
          <w:p w14:paraId="76ED5E7D" w14:textId="47D3440B" w:rsidR="007D1AA2" w:rsidRDefault="007D1AA2" w:rsidP="00047DBF">
            <w:pPr>
              <w:pStyle w:val="NoSpacing"/>
              <w:spacing w:line="360" w:lineRule="auto"/>
            </w:pPr>
            <w:r w:rsidRPr="008F2BD7">
              <w:t>0.97</w:t>
            </w:r>
          </w:p>
        </w:tc>
        <w:tc>
          <w:tcPr>
            <w:tcW w:w="1881" w:type="dxa"/>
          </w:tcPr>
          <w:p w14:paraId="0B4EE9DC" w14:textId="0EE62634" w:rsidR="007D1AA2" w:rsidRDefault="007D1AA2" w:rsidP="00047DBF">
            <w:pPr>
              <w:pStyle w:val="NoSpacing"/>
              <w:spacing w:line="360" w:lineRule="auto"/>
            </w:pPr>
            <w:r w:rsidRPr="008F2BD7">
              <w:t>60</w:t>
            </w:r>
          </w:p>
        </w:tc>
        <w:tc>
          <w:tcPr>
            <w:tcW w:w="1881" w:type="dxa"/>
          </w:tcPr>
          <w:p w14:paraId="6D6E478E" w14:textId="2E5441F4" w:rsidR="007D1AA2" w:rsidRDefault="007D1AA2" w:rsidP="00047DBF">
            <w:pPr>
              <w:pStyle w:val="NoSpacing"/>
              <w:spacing w:line="360" w:lineRule="auto"/>
            </w:pPr>
            <w:r w:rsidRPr="008F2BD7">
              <w:t>568</w:t>
            </w:r>
          </w:p>
        </w:tc>
        <w:tc>
          <w:tcPr>
            <w:tcW w:w="1881" w:type="dxa"/>
          </w:tcPr>
          <w:p w14:paraId="3ABBF9FD" w14:textId="7172F5CB" w:rsidR="007D1AA2" w:rsidRDefault="007D1AA2" w:rsidP="00047DBF">
            <w:pPr>
              <w:pStyle w:val="NoSpacing"/>
              <w:spacing w:line="360" w:lineRule="auto"/>
            </w:pPr>
            <w:r w:rsidRPr="008F2BD7">
              <w:t>1.89</w:t>
            </w:r>
          </w:p>
        </w:tc>
      </w:tr>
      <w:tr w:rsidR="007D1AA2" w14:paraId="66E5786D" w14:textId="77777777" w:rsidTr="007D1AA2">
        <w:tc>
          <w:tcPr>
            <w:tcW w:w="1880" w:type="dxa"/>
          </w:tcPr>
          <w:p w14:paraId="2F0985AB" w14:textId="624C69E0" w:rsidR="007D1AA2" w:rsidRDefault="007D1AA2" w:rsidP="00047DBF">
            <w:pPr>
              <w:pStyle w:val="NoSpacing"/>
              <w:spacing w:line="360" w:lineRule="auto"/>
            </w:pPr>
            <w:r w:rsidRPr="008F2BD7">
              <w:t>80</w:t>
            </w:r>
          </w:p>
        </w:tc>
        <w:tc>
          <w:tcPr>
            <w:tcW w:w="1880" w:type="dxa"/>
          </w:tcPr>
          <w:p w14:paraId="1B59B66F" w14:textId="28869D67" w:rsidR="007D1AA2" w:rsidRDefault="007D1AA2" w:rsidP="00047DBF">
            <w:pPr>
              <w:pStyle w:val="NoSpacing"/>
              <w:spacing w:line="360" w:lineRule="auto"/>
            </w:pPr>
            <w:r w:rsidRPr="008F2BD7">
              <w:t>0.94</w:t>
            </w:r>
          </w:p>
        </w:tc>
        <w:tc>
          <w:tcPr>
            <w:tcW w:w="1881" w:type="dxa"/>
          </w:tcPr>
          <w:p w14:paraId="5BB87479" w14:textId="4F5148E4" w:rsidR="007D1AA2" w:rsidRDefault="007D1AA2" w:rsidP="00047DBF">
            <w:pPr>
              <w:pStyle w:val="NoSpacing"/>
              <w:spacing w:line="360" w:lineRule="auto"/>
            </w:pPr>
            <w:r w:rsidRPr="008F2BD7">
              <w:t>52</w:t>
            </w:r>
          </w:p>
        </w:tc>
        <w:tc>
          <w:tcPr>
            <w:tcW w:w="1881" w:type="dxa"/>
          </w:tcPr>
          <w:p w14:paraId="4E592FFB" w14:textId="7C662FD0" w:rsidR="007D1AA2" w:rsidRDefault="007D1AA2" w:rsidP="00047DBF">
            <w:pPr>
              <w:pStyle w:val="NoSpacing"/>
              <w:spacing w:line="360" w:lineRule="auto"/>
            </w:pPr>
            <w:r w:rsidRPr="008F2BD7">
              <w:t>587</w:t>
            </w:r>
          </w:p>
        </w:tc>
        <w:tc>
          <w:tcPr>
            <w:tcW w:w="1881" w:type="dxa"/>
          </w:tcPr>
          <w:p w14:paraId="4E928AD9" w14:textId="7745285C" w:rsidR="007D1AA2" w:rsidRDefault="007D1AA2" w:rsidP="00047DBF">
            <w:pPr>
              <w:pStyle w:val="NoSpacing"/>
              <w:spacing w:line="360" w:lineRule="auto"/>
            </w:pPr>
            <w:r w:rsidRPr="008F2BD7">
              <w:t>1.96</w:t>
            </w:r>
          </w:p>
        </w:tc>
      </w:tr>
      <w:tr w:rsidR="007D1AA2" w14:paraId="3739C80E" w14:textId="77777777" w:rsidTr="007D1AA2">
        <w:tc>
          <w:tcPr>
            <w:tcW w:w="1880" w:type="dxa"/>
          </w:tcPr>
          <w:p w14:paraId="0C49E663" w14:textId="332A3D8B" w:rsidR="007D1AA2" w:rsidRDefault="007D1AA2" w:rsidP="00047DBF">
            <w:pPr>
              <w:pStyle w:val="NoSpacing"/>
              <w:spacing w:line="360" w:lineRule="auto"/>
            </w:pPr>
            <w:r w:rsidRPr="008F2BD7">
              <w:t>90</w:t>
            </w:r>
          </w:p>
        </w:tc>
        <w:tc>
          <w:tcPr>
            <w:tcW w:w="1880" w:type="dxa"/>
          </w:tcPr>
          <w:p w14:paraId="0A180FF4" w14:textId="7687DB87" w:rsidR="007D1AA2" w:rsidRDefault="007D1AA2" w:rsidP="00047DBF">
            <w:pPr>
              <w:pStyle w:val="NoSpacing"/>
              <w:spacing w:line="360" w:lineRule="auto"/>
            </w:pPr>
            <w:r w:rsidRPr="008F2BD7">
              <w:t>0.89</w:t>
            </w:r>
          </w:p>
        </w:tc>
        <w:tc>
          <w:tcPr>
            <w:tcW w:w="1881" w:type="dxa"/>
          </w:tcPr>
          <w:p w14:paraId="5828A8A7" w14:textId="54FDC8AC" w:rsidR="007D1AA2" w:rsidRDefault="007D1AA2" w:rsidP="00047DBF">
            <w:pPr>
              <w:pStyle w:val="NoSpacing"/>
              <w:spacing w:line="360" w:lineRule="auto"/>
            </w:pPr>
            <w:r w:rsidRPr="008F2BD7">
              <w:t>41</w:t>
            </w:r>
          </w:p>
        </w:tc>
        <w:tc>
          <w:tcPr>
            <w:tcW w:w="1881" w:type="dxa"/>
          </w:tcPr>
          <w:p w14:paraId="2ADB0488" w14:textId="2708476D" w:rsidR="007D1AA2" w:rsidRDefault="007D1AA2" w:rsidP="00047DBF">
            <w:pPr>
              <w:pStyle w:val="NoSpacing"/>
              <w:spacing w:line="360" w:lineRule="auto"/>
            </w:pPr>
            <w:r w:rsidRPr="008F2BD7">
              <w:t>681</w:t>
            </w:r>
          </w:p>
        </w:tc>
        <w:tc>
          <w:tcPr>
            <w:tcW w:w="1881" w:type="dxa"/>
          </w:tcPr>
          <w:p w14:paraId="2F49A488" w14:textId="03A8EB61" w:rsidR="007D1AA2" w:rsidRDefault="007D1AA2" w:rsidP="00047DBF">
            <w:pPr>
              <w:pStyle w:val="NoSpacing"/>
              <w:spacing w:line="360" w:lineRule="auto"/>
            </w:pPr>
            <w:r w:rsidRPr="008F2BD7">
              <w:t>2.27</w:t>
            </w:r>
          </w:p>
        </w:tc>
      </w:tr>
      <w:tr w:rsidR="007D1AA2" w14:paraId="40CE66B8" w14:textId="77777777" w:rsidTr="007D1AA2">
        <w:tc>
          <w:tcPr>
            <w:tcW w:w="1880" w:type="dxa"/>
          </w:tcPr>
          <w:p w14:paraId="3EBC81F9" w14:textId="025AA65C" w:rsidR="007D1AA2" w:rsidRDefault="007D1AA2" w:rsidP="00047DBF">
            <w:pPr>
              <w:pStyle w:val="NoSpacing"/>
              <w:spacing w:line="360" w:lineRule="auto"/>
            </w:pPr>
            <w:r w:rsidRPr="008F2BD7">
              <w:t>100</w:t>
            </w:r>
          </w:p>
        </w:tc>
        <w:tc>
          <w:tcPr>
            <w:tcW w:w="1880" w:type="dxa"/>
          </w:tcPr>
          <w:p w14:paraId="60D312D5" w14:textId="6AACBAC9" w:rsidR="007D1AA2" w:rsidRDefault="007D1AA2" w:rsidP="00047DBF">
            <w:pPr>
              <w:pStyle w:val="NoSpacing"/>
              <w:spacing w:line="360" w:lineRule="auto"/>
            </w:pPr>
            <w:r w:rsidRPr="008F2BD7">
              <w:t>0.94</w:t>
            </w:r>
          </w:p>
        </w:tc>
        <w:tc>
          <w:tcPr>
            <w:tcW w:w="1881" w:type="dxa"/>
          </w:tcPr>
          <w:p w14:paraId="1C866C5E" w14:textId="7F86A708" w:rsidR="007D1AA2" w:rsidRDefault="007D1AA2" w:rsidP="00047DBF">
            <w:pPr>
              <w:pStyle w:val="NoSpacing"/>
              <w:spacing w:line="360" w:lineRule="auto"/>
            </w:pPr>
            <w:r w:rsidRPr="008F2BD7">
              <w:t>40</w:t>
            </w:r>
          </w:p>
        </w:tc>
        <w:tc>
          <w:tcPr>
            <w:tcW w:w="1881" w:type="dxa"/>
          </w:tcPr>
          <w:p w14:paraId="6BF816B5" w14:textId="6BC2D1F8" w:rsidR="007D1AA2" w:rsidRDefault="007D1AA2" w:rsidP="00047DBF">
            <w:pPr>
              <w:pStyle w:val="NoSpacing"/>
              <w:spacing w:line="360" w:lineRule="auto"/>
            </w:pPr>
            <w:r w:rsidRPr="008F2BD7">
              <w:t>561</w:t>
            </w:r>
          </w:p>
        </w:tc>
        <w:tc>
          <w:tcPr>
            <w:tcW w:w="1881" w:type="dxa"/>
          </w:tcPr>
          <w:p w14:paraId="278BFF50" w14:textId="2BFDFEDF" w:rsidR="007D1AA2" w:rsidRDefault="007D1AA2" w:rsidP="00047DBF">
            <w:pPr>
              <w:pStyle w:val="NoSpacing"/>
              <w:spacing w:line="360" w:lineRule="auto"/>
            </w:pPr>
            <w:r w:rsidRPr="008F2BD7">
              <w:t>1.87</w:t>
            </w:r>
          </w:p>
        </w:tc>
      </w:tr>
    </w:tbl>
    <w:p w14:paraId="6D2CAF59" w14:textId="35944092" w:rsidR="007D1AA2" w:rsidRDefault="007D1AA2" w:rsidP="00047DBF">
      <w:pPr>
        <w:pStyle w:val="NoSpacing"/>
        <w:spacing w:line="360" w:lineRule="auto"/>
      </w:pPr>
    </w:p>
    <w:sectPr w:rsidR="007D1AA2" w:rsidSect="00AB2BDD">
      <w:footnotePr>
        <w:pos w:val="beneathText"/>
      </w:footnotePr>
      <w:pgSz w:w="12240" w:h="15840"/>
      <w:pgMar w:top="1411" w:right="1699" w:bottom="1411" w:left="1138"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97AD4" w14:textId="77777777" w:rsidR="002D6E9C" w:rsidRDefault="002D6E9C">
      <w:pPr>
        <w:spacing w:line="240" w:lineRule="auto"/>
      </w:pPr>
      <w:r>
        <w:separator/>
      </w:r>
    </w:p>
    <w:p w14:paraId="4499D6A1" w14:textId="77777777" w:rsidR="002D6E9C" w:rsidRDefault="002D6E9C"/>
  </w:endnote>
  <w:endnote w:type="continuationSeparator" w:id="0">
    <w:p w14:paraId="0FA49218" w14:textId="77777777" w:rsidR="002D6E9C" w:rsidRDefault="002D6E9C">
      <w:pPr>
        <w:spacing w:line="240" w:lineRule="auto"/>
      </w:pPr>
      <w:r>
        <w:continuationSeparator/>
      </w:r>
    </w:p>
    <w:p w14:paraId="378560E9" w14:textId="77777777" w:rsidR="002D6E9C" w:rsidRDefault="002D6E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5F16FE66"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BE8F2" w14:textId="77777777" w:rsidR="002D6E9C" w:rsidRDefault="002D6E9C">
      <w:pPr>
        <w:spacing w:line="240" w:lineRule="auto"/>
      </w:pPr>
      <w:r>
        <w:separator/>
      </w:r>
    </w:p>
    <w:p w14:paraId="333450A0" w14:textId="77777777" w:rsidR="002D6E9C" w:rsidRDefault="002D6E9C"/>
  </w:footnote>
  <w:footnote w:type="continuationSeparator" w:id="0">
    <w:p w14:paraId="6F86493D" w14:textId="77777777" w:rsidR="002D6E9C" w:rsidRDefault="002D6E9C">
      <w:pPr>
        <w:spacing w:line="240" w:lineRule="auto"/>
      </w:pPr>
      <w:r>
        <w:continuationSeparator/>
      </w:r>
    </w:p>
    <w:p w14:paraId="0DB4A745" w14:textId="77777777" w:rsidR="002D6E9C" w:rsidRDefault="002D6E9C"/>
  </w:footnote>
  <w:footnote w:id="1">
    <w:p w14:paraId="2AECA8FA" w14:textId="77777777" w:rsidR="008719EE" w:rsidRDefault="008719EE" w:rsidP="008719EE">
      <w:pPr>
        <w:pStyle w:val="FootnoteText"/>
      </w:pPr>
      <w:r>
        <w:rPr>
          <w:rStyle w:val="FootnoteReference"/>
        </w:rPr>
        <w:footnoteRef/>
      </w:r>
      <w:r>
        <w:t xml:space="preserve"> The accuracies are taken from their respective references</w:t>
      </w:r>
    </w:p>
  </w:footnote>
  <w:footnote w:id="2">
    <w:p w14:paraId="402A6CE1" w14:textId="77777777" w:rsidR="00EC0E95" w:rsidRDefault="00EC0E95" w:rsidP="00EC0E95">
      <w:pPr>
        <w:pStyle w:val="FootnoteText"/>
      </w:pPr>
      <w:r>
        <w:rPr>
          <w:rStyle w:val="FootnoteReference"/>
        </w:rPr>
        <w:footnoteRef/>
      </w:r>
      <w:r>
        <w:t xml:space="preserve"> All the data is taken from </w:t>
      </w:r>
      <w:r w:rsidRPr="0082413C">
        <w:t>[13]</w:t>
      </w:r>
      <w:r>
        <w:rPr>
          <w:i/>
          <w:iCs/>
        </w:rPr>
        <w:t>.</w:t>
      </w:r>
    </w:p>
  </w:footnote>
  <w:footnote w:id="3">
    <w:p w14:paraId="15CD72C0" w14:textId="4976570D"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r w:rsidR="00402BF3">
        <w:t xml:space="preserve"> </w:t>
      </w:r>
    </w:p>
  </w:footnote>
  <w:footnote w:id="4">
    <w:p w14:paraId="0E2CAC10" w14:textId="1EF5C78D" w:rsidR="007D665A" w:rsidRDefault="007D665A">
      <w:pPr>
        <w:pStyle w:val="FootnoteText"/>
      </w:pPr>
      <w:r>
        <w:rPr>
          <w:rStyle w:val="FootnoteReference"/>
        </w:rPr>
        <w:footnoteRef/>
      </w:r>
      <w:r>
        <w:t xml:space="preserve"> The naming for these features will also differ depending on the model used, so filtering depends on </w:t>
      </w:r>
      <w:r w:rsidR="00082FD8">
        <w:t xml:space="preserve">the choice of </w:t>
      </w:r>
      <w:r>
        <w:t>the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4F586B9B" w:rsidR="00486A8A" w:rsidRDefault="00486A8A">
    <w:pPr>
      <w:pStyle w:val="Header"/>
      <w:rPr>
        <w:rStyle w:val="Strong"/>
      </w:rPr>
    </w:pPr>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8A5D22"/>
    <w:multiLevelType w:val="hybridMultilevel"/>
    <w:tmpl w:val="5908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6C54F2"/>
    <w:multiLevelType w:val="multilevel"/>
    <w:tmpl w:val="3E84C6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158D4"/>
    <w:multiLevelType w:val="multilevel"/>
    <w:tmpl w:val="1B5A9F7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4F7BDE"/>
    <w:multiLevelType w:val="multilevel"/>
    <w:tmpl w:val="B14A06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5E6C20"/>
    <w:multiLevelType w:val="multilevel"/>
    <w:tmpl w:val="A35A50C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B76F7F"/>
    <w:multiLevelType w:val="hybridMultilevel"/>
    <w:tmpl w:val="43D0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3E107F"/>
    <w:multiLevelType w:val="multilevel"/>
    <w:tmpl w:val="F8C8BC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3D48EC"/>
    <w:multiLevelType w:val="hybridMultilevel"/>
    <w:tmpl w:val="855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9A0A10"/>
    <w:multiLevelType w:val="multilevel"/>
    <w:tmpl w:val="7AD00E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26"/>
  </w:num>
  <w:num w:numId="13" w16cid:durableId="104469621">
    <w:abstractNumId w:val="23"/>
  </w:num>
  <w:num w:numId="14" w16cid:durableId="1316226003">
    <w:abstractNumId w:val="22"/>
  </w:num>
  <w:num w:numId="15" w16cid:durableId="1711027061">
    <w:abstractNumId w:val="24"/>
  </w:num>
  <w:num w:numId="16" w16cid:durableId="778648925">
    <w:abstractNumId w:val="31"/>
  </w:num>
  <w:num w:numId="17" w16cid:durableId="1208838346">
    <w:abstractNumId w:val="29"/>
  </w:num>
  <w:num w:numId="18" w16cid:durableId="14708994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2"/>
  </w:num>
  <w:num w:numId="20" w16cid:durableId="1137070972">
    <w:abstractNumId w:val="19"/>
  </w:num>
  <w:num w:numId="21" w16cid:durableId="1315793199">
    <w:abstractNumId w:val="11"/>
  </w:num>
  <w:num w:numId="22" w16cid:durableId="702170571">
    <w:abstractNumId w:val="27"/>
  </w:num>
  <w:num w:numId="23" w16cid:durableId="1228153168">
    <w:abstractNumId w:val="15"/>
  </w:num>
  <w:num w:numId="24" w16cid:durableId="380978465">
    <w:abstractNumId w:val="13"/>
  </w:num>
  <w:num w:numId="25" w16cid:durableId="133955935">
    <w:abstractNumId w:val="21"/>
  </w:num>
  <w:num w:numId="26" w16cid:durableId="1135566285">
    <w:abstractNumId w:val="25"/>
  </w:num>
  <w:num w:numId="27" w16cid:durableId="1656909389">
    <w:abstractNumId w:val="30"/>
  </w:num>
  <w:num w:numId="28" w16cid:durableId="1496725397">
    <w:abstractNumId w:val="10"/>
  </w:num>
  <w:num w:numId="29" w16cid:durableId="1328290673">
    <w:abstractNumId w:val="18"/>
  </w:num>
  <w:num w:numId="30" w16cid:durableId="16855195">
    <w:abstractNumId w:val="16"/>
  </w:num>
  <w:num w:numId="31" w16cid:durableId="2046979347">
    <w:abstractNumId w:val="20"/>
  </w:num>
  <w:num w:numId="32" w16cid:durableId="847600138">
    <w:abstractNumId w:val="28"/>
  </w:num>
  <w:num w:numId="33" w16cid:durableId="1715541689">
    <w:abstractNumId w:val="17"/>
  </w:num>
  <w:num w:numId="34" w16cid:durableId="6064238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720"/>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13C41"/>
    <w:rsid w:val="0002461B"/>
    <w:rsid w:val="00027B27"/>
    <w:rsid w:val="000365DF"/>
    <w:rsid w:val="0004083E"/>
    <w:rsid w:val="00041BFB"/>
    <w:rsid w:val="00044D33"/>
    <w:rsid w:val="000474A9"/>
    <w:rsid w:val="00047DBF"/>
    <w:rsid w:val="00063505"/>
    <w:rsid w:val="000704B6"/>
    <w:rsid w:val="00072113"/>
    <w:rsid w:val="0008094C"/>
    <w:rsid w:val="00082FD8"/>
    <w:rsid w:val="00091D80"/>
    <w:rsid w:val="00093D5F"/>
    <w:rsid w:val="0009548C"/>
    <w:rsid w:val="00097BEE"/>
    <w:rsid w:val="000A1EB1"/>
    <w:rsid w:val="000C118F"/>
    <w:rsid w:val="000D2651"/>
    <w:rsid w:val="000D3F41"/>
    <w:rsid w:val="000E09E4"/>
    <w:rsid w:val="000E4A1F"/>
    <w:rsid w:val="000F31F9"/>
    <w:rsid w:val="00105504"/>
    <w:rsid w:val="00112AD0"/>
    <w:rsid w:val="001145B2"/>
    <w:rsid w:val="00117C57"/>
    <w:rsid w:val="00124F4C"/>
    <w:rsid w:val="00130D98"/>
    <w:rsid w:val="001552B7"/>
    <w:rsid w:val="00164007"/>
    <w:rsid w:val="00166E43"/>
    <w:rsid w:val="00172C2C"/>
    <w:rsid w:val="00175B6E"/>
    <w:rsid w:val="0017773A"/>
    <w:rsid w:val="0018083C"/>
    <w:rsid w:val="00182079"/>
    <w:rsid w:val="00185ECB"/>
    <w:rsid w:val="001939B6"/>
    <w:rsid w:val="0019676C"/>
    <w:rsid w:val="001B037A"/>
    <w:rsid w:val="001B139A"/>
    <w:rsid w:val="001B1D13"/>
    <w:rsid w:val="001B534E"/>
    <w:rsid w:val="001B69CA"/>
    <w:rsid w:val="001C0398"/>
    <w:rsid w:val="001D1DDE"/>
    <w:rsid w:val="001E0877"/>
    <w:rsid w:val="001E56C2"/>
    <w:rsid w:val="001F0877"/>
    <w:rsid w:val="001F2BAE"/>
    <w:rsid w:val="001F6DD1"/>
    <w:rsid w:val="002060DA"/>
    <w:rsid w:val="002103CA"/>
    <w:rsid w:val="00210B79"/>
    <w:rsid w:val="00211CF8"/>
    <w:rsid w:val="002205C6"/>
    <w:rsid w:val="002274BE"/>
    <w:rsid w:val="00230CC4"/>
    <w:rsid w:val="002370B5"/>
    <w:rsid w:val="0024171C"/>
    <w:rsid w:val="00243460"/>
    <w:rsid w:val="002676D3"/>
    <w:rsid w:val="00267CB6"/>
    <w:rsid w:val="0027151D"/>
    <w:rsid w:val="00271B5C"/>
    <w:rsid w:val="00271C95"/>
    <w:rsid w:val="0027411A"/>
    <w:rsid w:val="00277FD6"/>
    <w:rsid w:val="00283C07"/>
    <w:rsid w:val="0029226C"/>
    <w:rsid w:val="002A1D04"/>
    <w:rsid w:val="002B1DFD"/>
    <w:rsid w:val="002B5F85"/>
    <w:rsid w:val="002B704E"/>
    <w:rsid w:val="002C3A0D"/>
    <w:rsid w:val="002C74D8"/>
    <w:rsid w:val="002D22A8"/>
    <w:rsid w:val="002D4D4D"/>
    <w:rsid w:val="002D6E9C"/>
    <w:rsid w:val="002D7C3E"/>
    <w:rsid w:val="002E6033"/>
    <w:rsid w:val="002F1BB2"/>
    <w:rsid w:val="002F4EA5"/>
    <w:rsid w:val="002F7CEF"/>
    <w:rsid w:val="00311AD6"/>
    <w:rsid w:val="003127E0"/>
    <w:rsid w:val="003237D3"/>
    <w:rsid w:val="00327787"/>
    <w:rsid w:val="00336275"/>
    <w:rsid w:val="00341432"/>
    <w:rsid w:val="00342864"/>
    <w:rsid w:val="00344238"/>
    <w:rsid w:val="0035095D"/>
    <w:rsid w:val="0035405B"/>
    <w:rsid w:val="00355DCA"/>
    <w:rsid w:val="00360967"/>
    <w:rsid w:val="003831EB"/>
    <w:rsid w:val="00385DFB"/>
    <w:rsid w:val="0039569A"/>
    <w:rsid w:val="003A3876"/>
    <w:rsid w:val="003B61F9"/>
    <w:rsid w:val="003C18E8"/>
    <w:rsid w:val="003C25DA"/>
    <w:rsid w:val="003D6649"/>
    <w:rsid w:val="003D7BCE"/>
    <w:rsid w:val="003E480C"/>
    <w:rsid w:val="004028C6"/>
    <w:rsid w:val="00402BF3"/>
    <w:rsid w:val="004035F7"/>
    <w:rsid w:val="0041624A"/>
    <w:rsid w:val="0042252B"/>
    <w:rsid w:val="00425B64"/>
    <w:rsid w:val="00433F80"/>
    <w:rsid w:val="004340AD"/>
    <w:rsid w:val="00437C36"/>
    <w:rsid w:val="00450D81"/>
    <w:rsid w:val="004640A3"/>
    <w:rsid w:val="004716FA"/>
    <w:rsid w:val="004826DF"/>
    <w:rsid w:val="00486A8A"/>
    <w:rsid w:val="004972C8"/>
    <w:rsid w:val="004A2385"/>
    <w:rsid w:val="004D2277"/>
    <w:rsid w:val="004E437F"/>
    <w:rsid w:val="004E4F10"/>
    <w:rsid w:val="004E658B"/>
    <w:rsid w:val="004E65DC"/>
    <w:rsid w:val="004E6C0E"/>
    <w:rsid w:val="004F0950"/>
    <w:rsid w:val="004F3D39"/>
    <w:rsid w:val="004F475F"/>
    <w:rsid w:val="00502544"/>
    <w:rsid w:val="00503789"/>
    <w:rsid w:val="005054BB"/>
    <w:rsid w:val="00505ECE"/>
    <w:rsid w:val="00521563"/>
    <w:rsid w:val="00523426"/>
    <w:rsid w:val="00533C17"/>
    <w:rsid w:val="00534922"/>
    <w:rsid w:val="00541853"/>
    <w:rsid w:val="005457E6"/>
    <w:rsid w:val="00551A02"/>
    <w:rsid w:val="005534FA"/>
    <w:rsid w:val="0057550D"/>
    <w:rsid w:val="00580914"/>
    <w:rsid w:val="00582B61"/>
    <w:rsid w:val="0058322D"/>
    <w:rsid w:val="00586ADA"/>
    <w:rsid w:val="00590E84"/>
    <w:rsid w:val="005958C5"/>
    <w:rsid w:val="005A1F26"/>
    <w:rsid w:val="005A3522"/>
    <w:rsid w:val="005B104E"/>
    <w:rsid w:val="005B25DF"/>
    <w:rsid w:val="005B3F36"/>
    <w:rsid w:val="005B731B"/>
    <w:rsid w:val="005C307E"/>
    <w:rsid w:val="005C481A"/>
    <w:rsid w:val="005C4E05"/>
    <w:rsid w:val="005C5ECF"/>
    <w:rsid w:val="005C65C5"/>
    <w:rsid w:val="005C6830"/>
    <w:rsid w:val="005C6E6D"/>
    <w:rsid w:val="005D28CD"/>
    <w:rsid w:val="005D3A03"/>
    <w:rsid w:val="005D70AA"/>
    <w:rsid w:val="005F4E7E"/>
    <w:rsid w:val="00600064"/>
    <w:rsid w:val="006014AD"/>
    <w:rsid w:val="00602753"/>
    <w:rsid w:val="00603B58"/>
    <w:rsid w:val="006211DF"/>
    <w:rsid w:val="00624FDB"/>
    <w:rsid w:val="00637D62"/>
    <w:rsid w:val="00647A54"/>
    <w:rsid w:val="00651796"/>
    <w:rsid w:val="00666CC2"/>
    <w:rsid w:val="00687C2C"/>
    <w:rsid w:val="00690AA4"/>
    <w:rsid w:val="006A76E9"/>
    <w:rsid w:val="006B13AE"/>
    <w:rsid w:val="006B7159"/>
    <w:rsid w:val="006B75B8"/>
    <w:rsid w:val="006B7F5A"/>
    <w:rsid w:val="006C43F3"/>
    <w:rsid w:val="006C63FD"/>
    <w:rsid w:val="006D188C"/>
    <w:rsid w:val="006D4921"/>
    <w:rsid w:val="006D7150"/>
    <w:rsid w:val="006E5538"/>
    <w:rsid w:val="006F1982"/>
    <w:rsid w:val="006F2DE6"/>
    <w:rsid w:val="006F7DDE"/>
    <w:rsid w:val="006F7E6C"/>
    <w:rsid w:val="00703857"/>
    <w:rsid w:val="007076CD"/>
    <w:rsid w:val="00713624"/>
    <w:rsid w:val="00713FF6"/>
    <w:rsid w:val="007201A1"/>
    <w:rsid w:val="007273C2"/>
    <w:rsid w:val="0073234C"/>
    <w:rsid w:val="00736A17"/>
    <w:rsid w:val="00737C58"/>
    <w:rsid w:val="007463C9"/>
    <w:rsid w:val="0075149A"/>
    <w:rsid w:val="007519C5"/>
    <w:rsid w:val="00752FF5"/>
    <w:rsid w:val="00760156"/>
    <w:rsid w:val="00790CA0"/>
    <w:rsid w:val="00794B38"/>
    <w:rsid w:val="007B549E"/>
    <w:rsid w:val="007B6142"/>
    <w:rsid w:val="007B695E"/>
    <w:rsid w:val="007C0B6F"/>
    <w:rsid w:val="007C3996"/>
    <w:rsid w:val="007D143F"/>
    <w:rsid w:val="007D1AA2"/>
    <w:rsid w:val="007D2401"/>
    <w:rsid w:val="007D41F8"/>
    <w:rsid w:val="007D42BB"/>
    <w:rsid w:val="007D4E7D"/>
    <w:rsid w:val="007D665A"/>
    <w:rsid w:val="007E0F61"/>
    <w:rsid w:val="007E2FBA"/>
    <w:rsid w:val="007F001C"/>
    <w:rsid w:val="008002C0"/>
    <w:rsid w:val="00800866"/>
    <w:rsid w:val="00800D0C"/>
    <w:rsid w:val="00801448"/>
    <w:rsid w:val="008056F9"/>
    <w:rsid w:val="00815013"/>
    <w:rsid w:val="00815F03"/>
    <w:rsid w:val="0082413C"/>
    <w:rsid w:val="00830FD1"/>
    <w:rsid w:val="00841D17"/>
    <w:rsid w:val="008450D3"/>
    <w:rsid w:val="00850DF3"/>
    <w:rsid w:val="00867A57"/>
    <w:rsid w:val="00870BBA"/>
    <w:rsid w:val="00870EEE"/>
    <w:rsid w:val="008719EE"/>
    <w:rsid w:val="00876A47"/>
    <w:rsid w:val="00880A05"/>
    <w:rsid w:val="0088485B"/>
    <w:rsid w:val="0089084D"/>
    <w:rsid w:val="0089249F"/>
    <w:rsid w:val="0089319D"/>
    <w:rsid w:val="00895CBD"/>
    <w:rsid w:val="008A08FF"/>
    <w:rsid w:val="008A6DCF"/>
    <w:rsid w:val="008C0728"/>
    <w:rsid w:val="008C33A3"/>
    <w:rsid w:val="008C47EE"/>
    <w:rsid w:val="008C5323"/>
    <w:rsid w:val="008C72ED"/>
    <w:rsid w:val="008E5627"/>
    <w:rsid w:val="008F2A07"/>
    <w:rsid w:val="008F7A33"/>
    <w:rsid w:val="00903023"/>
    <w:rsid w:val="00903EE5"/>
    <w:rsid w:val="00926A6E"/>
    <w:rsid w:val="00932273"/>
    <w:rsid w:val="0093234E"/>
    <w:rsid w:val="00933BC6"/>
    <w:rsid w:val="00936FD8"/>
    <w:rsid w:val="0093715E"/>
    <w:rsid w:val="009371F2"/>
    <w:rsid w:val="009535AF"/>
    <w:rsid w:val="00955851"/>
    <w:rsid w:val="00960089"/>
    <w:rsid w:val="00961051"/>
    <w:rsid w:val="009646CC"/>
    <w:rsid w:val="00973463"/>
    <w:rsid w:val="00973C0C"/>
    <w:rsid w:val="00974B12"/>
    <w:rsid w:val="0098638F"/>
    <w:rsid w:val="009926D3"/>
    <w:rsid w:val="009A13B3"/>
    <w:rsid w:val="009A6A3B"/>
    <w:rsid w:val="009B64D7"/>
    <w:rsid w:val="009B6A0A"/>
    <w:rsid w:val="009C0F6E"/>
    <w:rsid w:val="009C1055"/>
    <w:rsid w:val="009C156A"/>
    <w:rsid w:val="009C2CCB"/>
    <w:rsid w:val="009C4ACD"/>
    <w:rsid w:val="009E470E"/>
    <w:rsid w:val="00A004AC"/>
    <w:rsid w:val="00A011D1"/>
    <w:rsid w:val="00A03158"/>
    <w:rsid w:val="00A0423D"/>
    <w:rsid w:val="00A04C1E"/>
    <w:rsid w:val="00A07E1C"/>
    <w:rsid w:val="00A10148"/>
    <w:rsid w:val="00A1037B"/>
    <w:rsid w:val="00A14567"/>
    <w:rsid w:val="00A155C7"/>
    <w:rsid w:val="00A35E0A"/>
    <w:rsid w:val="00A54435"/>
    <w:rsid w:val="00A62837"/>
    <w:rsid w:val="00A718DC"/>
    <w:rsid w:val="00A72B82"/>
    <w:rsid w:val="00A8456E"/>
    <w:rsid w:val="00A9171F"/>
    <w:rsid w:val="00A949FD"/>
    <w:rsid w:val="00AA209E"/>
    <w:rsid w:val="00AA4F0E"/>
    <w:rsid w:val="00AA5F0C"/>
    <w:rsid w:val="00AB14C6"/>
    <w:rsid w:val="00AB2BDD"/>
    <w:rsid w:val="00AC32B2"/>
    <w:rsid w:val="00AC38BA"/>
    <w:rsid w:val="00AC4AE4"/>
    <w:rsid w:val="00AC6C7E"/>
    <w:rsid w:val="00AD6411"/>
    <w:rsid w:val="00AE3333"/>
    <w:rsid w:val="00AE5BFA"/>
    <w:rsid w:val="00AF089C"/>
    <w:rsid w:val="00AF3605"/>
    <w:rsid w:val="00AF7210"/>
    <w:rsid w:val="00B06537"/>
    <w:rsid w:val="00B07125"/>
    <w:rsid w:val="00B12A4D"/>
    <w:rsid w:val="00B17119"/>
    <w:rsid w:val="00B234DF"/>
    <w:rsid w:val="00B250CA"/>
    <w:rsid w:val="00B30B11"/>
    <w:rsid w:val="00B3165D"/>
    <w:rsid w:val="00B3171E"/>
    <w:rsid w:val="00B4058C"/>
    <w:rsid w:val="00B46E0E"/>
    <w:rsid w:val="00B54103"/>
    <w:rsid w:val="00B543F0"/>
    <w:rsid w:val="00B54787"/>
    <w:rsid w:val="00B556E2"/>
    <w:rsid w:val="00B63C7C"/>
    <w:rsid w:val="00B66A45"/>
    <w:rsid w:val="00B71537"/>
    <w:rsid w:val="00B73C55"/>
    <w:rsid w:val="00B747B1"/>
    <w:rsid w:val="00B74D29"/>
    <w:rsid w:val="00B823AA"/>
    <w:rsid w:val="00B82A2B"/>
    <w:rsid w:val="00B90433"/>
    <w:rsid w:val="00BA45DB"/>
    <w:rsid w:val="00BB691C"/>
    <w:rsid w:val="00BC213F"/>
    <w:rsid w:val="00BD6EAC"/>
    <w:rsid w:val="00BF4184"/>
    <w:rsid w:val="00C04766"/>
    <w:rsid w:val="00C04C99"/>
    <w:rsid w:val="00C0601E"/>
    <w:rsid w:val="00C101C1"/>
    <w:rsid w:val="00C12212"/>
    <w:rsid w:val="00C13F7E"/>
    <w:rsid w:val="00C17D01"/>
    <w:rsid w:val="00C30619"/>
    <w:rsid w:val="00C31D30"/>
    <w:rsid w:val="00C322FA"/>
    <w:rsid w:val="00C4007D"/>
    <w:rsid w:val="00C43C11"/>
    <w:rsid w:val="00C47CB7"/>
    <w:rsid w:val="00C67208"/>
    <w:rsid w:val="00C81E61"/>
    <w:rsid w:val="00C85EFC"/>
    <w:rsid w:val="00C87EE9"/>
    <w:rsid w:val="00C90B49"/>
    <w:rsid w:val="00C90C2E"/>
    <w:rsid w:val="00CA1DA4"/>
    <w:rsid w:val="00CA73F8"/>
    <w:rsid w:val="00CC522B"/>
    <w:rsid w:val="00CD6E39"/>
    <w:rsid w:val="00CF4D44"/>
    <w:rsid w:val="00CF6E91"/>
    <w:rsid w:val="00D037CD"/>
    <w:rsid w:val="00D06318"/>
    <w:rsid w:val="00D1032B"/>
    <w:rsid w:val="00D11D1D"/>
    <w:rsid w:val="00D3294B"/>
    <w:rsid w:val="00D50C73"/>
    <w:rsid w:val="00D54570"/>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B6123"/>
    <w:rsid w:val="00DE2A8F"/>
    <w:rsid w:val="00E07FF8"/>
    <w:rsid w:val="00E11867"/>
    <w:rsid w:val="00E1630D"/>
    <w:rsid w:val="00E31E8D"/>
    <w:rsid w:val="00E3701E"/>
    <w:rsid w:val="00E53EC0"/>
    <w:rsid w:val="00E6004D"/>
    <w:rsid w:val="00E6231C"/>
    <w:rsid w:val="00E62A5F"/>
    <w:rsid w:val="00E6348E"/>
    <w:rsid w:val="00E770F8"/>
    <w:rsid w:val="00E81978"/>
    <w:rsid w:val="00E82983"/>
    <w:rsid w:val="00E837D7"/>
    <w:rsid w:val="00E91859"/>
    <w:rsid w:val="00E93A30"/>
    <w:rsid w:val="00EA7DD7"/>
    <w:rsid w:val="00EB7480"/>
    <w:rsid w:val="00EC0E95"/>
    <w:rsid w:val="00EC1F4D"/>
    <w:rsid w:val="00ED426C"/>
    <w:rsid w:val="00ED4AEC"/>
    <w:rsid w:val="00EE1F42"/>
    <w:rsid w:val="00EE30BA"/>
    <w:rsid w:val="00EE4838"/>
    <w:rsid w:val="00EE6D52"/>
    <w:rsid w:val="00EF4B17"/>
    <w:rsid w:val="00F12E3B"/>
    <w:rsid w:val="00F22F48"/>
    <w:rsid w:val="00F267D2"/>
    <w:rsid w:val="00F35740"/>
    <w:rsid w:val="00F379B7"/>
    <w:rsid w:val="00F4259C"/>
    <w:rsid w:val="00F525FA"/>
    <w:rsid w:val="00F55705"/>
    <w:rsid w:val="00F70AA7"/>
    <w:rsid w:val="00F77591"/>
    <w:rsid w:val="00F8721C"/>
    <w:rsid w:val="00F901A2"/>
    <w:rsid w:val="00F90E05"/>
    <w:rsid w:val="00FA30DD"/>
    <w:rsid w:val="00FB0A40"/>
    <w:rsid w:val="00FB1984"/>
    <w:rsid w:val="00FB2F1C"/>
    <w:rsid w:val="00FC2CEB"/>
    <w:rsid w:val="00FC71DA"/>
    <w:rsid w:val="00FE15B9"/>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BF"/>
  </w:style>
  <w:style w:type="paragraph" w:styleId="Heading10">
    <w:name w:val="heading 1"/>
    <w:basedOn w:val="Normal"/>
    <w:next w:val="Normal"/>
    <w:link w:val="Heading1Char"/>
    <w:uiPriority w:val="9"/>
    <w:qFormat/>
    <w:rsid w:val="00ED426C"/>
    <w:pPr>
      <w:keepNext/>
      <w:keepLines/>
      <w:spacing w:before="320" w:after="40"/>
      <w:outlineLvl w:val="0"/>
    </w:pPr>
    <w:rPr>
      <w:rFonts w:asciiTheme="majorHAnsi" w:eastAsiaTheme="majorEastAsia" w:hAnsiTheme="majorHAnsi" w:cstheme="majorBidi"/>
      <w:b/>
      <w:bCs/>
      <w:spacing w:val="4"/>
      <w:sz w:val="28"/>
      <w:szCs w:val="28"/>
    </w:rPr>
  </w:style>
  <w:style w:type="paragraph" w:styleId="Heading20">
    <w:name w:val="heading 2"/>
    <w:basedOn w:val="Normal"/>
    <w:next w:val="Normal"/>
    <w:link w:val="Heading2Char"/>
    <w:uiPriority w:val="9"/>
    <w:unhideWhenUsed/>
    <w:qFormat/>
    <w:rsid w:val="00047DB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B704E"/>
    <w:pPr>
      <w:keepNext/>
      <w:keepLines/>
      <w:spacing w:before="120" w:after="0" w:line="360" w:lineRule="auto"/>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2B704E"/>
    <w:pPr>
      <w:keepNext/>
      <w:keepLines/>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iPriority w:val="9"/>
    <w:unhideWhenUsed/>
    <w:qFormat/>
    <w:rsid w:val="00047DB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47DB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47DB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47DB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47DB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047DBF"/>
    <w:rPr>
      <w:b/>
      <w:bCs/>
      <w:color w:val="auto"/>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047DBF"/>
    <w:pPr>
      <w:spacing w:after="0" w:line="240" w:lineRule="auto"/>
    </w:pPr>
  </w:style>
  <w:style w:type="character" w:customStyle="1" w:styleId="Heading1Char">
    <w:name w:val="Heading 1 Char"/>
    <w:basedOn w:val="DefaultParagraphFont"/>
    <w:link w:val="Heading10"/>
    <w:uiPriority w:val="9"/>
    <w:rsid w:val="00ED426C"/>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0"/>
    <w:uiPriority w:val="9"/>
    <w:rsid w:val="00047DBF"/>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047DB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47DBF"/>
    <w:rPr>
      <w:rFonts w:asciiTheme="majorHAnsi" w:eastAsiaTheme="majorEastAsia" w:hAnsiTheme="majorHAnsi" w:cstheme="majorBidi"/>
      <w:b/>
      <w:bCs/>
      <w:spacing w:val="-7"/>
      <w:sz w:val="48"/>
      <w:szCs w:val="48"/>
    </w:rPr>
  </w:style>
  <w:style w:type="character" w:styleId="Emphasis">
    <w:name w:val="Emphasis"/>
    <w:basedOn w:val="DefaultParagraphFont"/>
    <w:uiPriority w:val="20"/>
    <w:qFormat/>
    <w:rsid w:val="00047DBF"/>
    <w:rPr>
      <w:i/>
      <w:iCs/>
      <w:color w:val="auto"/>
    </w:rPr>
  </w:style>
  <w:style w:type="character" w:customStyle="1" w:styleId="Heading3Char">
    <w:name w:val="Heading 3 Char"/>
    <w:basedOn w:val="DefaultParagraphFont"/>
    <w:link w:val="Heading3"/>
    <w:uiPriority w:val="9"/>
    <w:rsid w:val="002B704E"/>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rsid w:val="002B704E"/>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047DBF"/>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047DBF"/>
    <w:rPr>
      <w:b/>
      <w:bCs/>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047DB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47DBF"/>
    <w:rPr>
      <w:i/>
      <w:iCs/>
    </w:rPr>
  </w:style>
  <w:style w:type="character" w:customStyle="1" w:styleId="Heading8Char">
    <w:name w:val="Heading 8 Char"/>
    <w:basedOn w:val="DefaultParagraphFont"/>
    <w:link w:val="Heading8"/>
    <w:uiPriority w:val="9"/>
    <w:semiHidden/>
    <w:rsid w:val="00047DBF"/>
    <w:rPr>
      <w:b/>
      <w:bCs/>
    </w:rPr>
  </w:style>
  <w:style w:type="character" w:customStyle="1" w:styleId="Heading9Char">
    <w:name w:val="Heading 9 Char"/>
    <w:basedOn w:val="DefaultParagraphFont"/>
    <w:link w:val="Heading9"/>
    <w:uiPriority w:val="9"/>
    <w:semiHidden/>
    <w:rsid w:val="00047DBF"/>
    <w:rPr>
      <w:i/>
      <w:iCs/>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47DB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47DBF"/>
    <w:rPr>
      <w:rFonts w:asciiTheme="majorHAnsi" w:eastAsiaTheme="majorEastAsia" w:hAnsiTheme="majorHAnsi" w:cstheme="majorBidi"/>
      <w:sz w:val="26"/>
      <w:szCs w:val="26"/>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047DB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47DBF"/>
    <w:rPr>
      <w:rFonts w:asciiTheme="majorHAnsi" w:eastAsiaTheme="majorEastAsia" w:hAnsiTheme="majorHAnsi" w:cstheme="majorBidi"/>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047DBF"/>
    <w:rPr>
      <w:b/>
      <w:bCs/>
      <w:i/>
      <w:iCs/>
      <w:color w:val="auto"/>
    </w:rPr>
  </w:style>
  <w:style w:type="character" w:styleId="IntenseReference">
    <w:name w:val="Intense Reference"/>
    <w:basedOn w:val="DefaultParagraphFont"/>
    <w:uiPriority w:val="32"/>
    <w:qFormat/>
    <w:rsid w:val="00047DBF"/>
    <w:rPr>
      <w:b/>
      <w:bCs/>
      <w:smallCaps/>
      <w:color w:val="auto"/>
      <w:u w:val="single"/>
    </w:rPr>
  </w:style>
  <w:style w:type="paragraph" w:styleId="TOCHeading">
    <w:name w:val="TOC Heading"/>
    <w:basedOn w:val="Heading10"/>
    <w:next w:val="Normal"/>
    <w:uiPriority w:val="39"/>
    <w:unhideWhenUsed/>
    <w:qFormat/>
    <w:rsid w:val="00047DBF"/>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2060DA"/>
    <w:pPr>
      <w:tabs>
        <w:tab w:val="right" w:leader="dot" w:pos="9393"/>
      </w:tabs>
      <w:spacing w:after="100"/>
    </w:pPr>
    <w:rPr>
      <w:noProof/>
      <w:spacing w:val="4"/>
    </w:r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047DB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7DB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47DBF"/>
    <w:rPr>
      <w:i/>
      <w:iCs/>
      <w:color w:val="auto"/>
    </w:rPr>
  </w:style>
  <w:style w:type="character" w:styleId="SubtleReference">
    <w:name w:val="Subtle Reference"/>
    <w:basedOn w:val="DefaultParagraphFont"/>
    <w:uiPriority w:val="31"/>
    <w:qFormat/>
    <w:rsid w:val="00047DBF"/>
    <w:rPr>
      <w:smallCaps/>
      <w:color w:val="auto"/>
      <w:u w:val="single" w:color="7F7F7F" w:themeColor="text1" w:themeTint="80"/>
    </w:rPr>
  </w:style>
  <w:style w:type="character" w:styleId="BookTitle">
    <w:name w:val="Book Title"/>
    <w:basedOn w:val="DefaultParagraphFont"/>
    <w:uiPriority w:val="33"/>
    <w:qFormat/>
    <w:rsid w:val="00047DBF"/>
    <w:rPr>
      <w:b/>
      <w:bCs/>
      <w:smallCaps/>
      <w:color w:val="auto"/>
    </w:rPr>
  </w:style>
  <w:style w:type="character" w:styleId="LineNumber">
    <w:name w:val="line number"/>
    <w:basedOn w:val="DefaultParagraphFont"/>
    <w:uiPriority w:val="99"/>
    <w:semiHidden/>
    <w:unhideWhenUsed/>
    <w:rsid w:val="00C04C99"/>
  </w:style>
  <w:style w:type="character" w:customStyle="1" w:styleId="NoSpacingChar">
    <w:name w:val="No Spacing Char"/>
    <w:aliases w:val="No Indent Char"/>
    <w:basedOn w:val="DefaultParagraphFont"/>
    <w:link w:val="NoSpacing"/>
    <w:uiPriority w:val="1"/>
    <w:rsid w:val="007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23636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86424779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082D9D"/>
    <w:rsid w:val="00135936"/>
    <w:rsid w:val="0018668A"/>
    <w:rsid w:val="001D15F6"/>
    <w:rsid w:val="0024252F"/>
    <w:rsid w:val="0026479E"/>
    <w:rsid w:val="004C26C3"/>
    <w:rsid w:val="00561D9D"/>
    <w:rsid w:val="00607A1D"/>
    <w:rsid w:val="00690479"/>
    <w:rsid w:val="0080479A"/>
    <w:rsid w:val="008277DC"/>
    <w:rsid w:val="00880CBF"/>
    <w:rsid w:val="0088119B"/>
    <w:rsid w:val="0088577F"/>
    <w:rsid w:val="00926B4C"/>
    <w:rsid w:val="00B05B28"/>
    <w:rsid w:val="00CA51F5"/>
    <w:rsid w:val="00CD4C9C"/>
    <w:rsid w:val="00DA51C2"/>
    <w:rsid w:val="00E67F86"/>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8277DC"/>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5043</TotalTime>
  <Pages>55</Pages>
  <Words>11084</Words>
  <Characters>63181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Continuous Face Dection and Verification During Online Examinations</vt:lpstr>
    </vt:vector>
  </TitlesOfParts>
  <Company/>
  <LinksUpToDate>false</LinksUpToDate>
  <CharactersWithSpaces>74117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Dection and Verification During Online Examinations</dc:title>
  <dc:subject/>
  <dc:creator>Dominik Kurasbediani</dc:creator>
  <cp:keywords/>
  <dc:description/>
  <cp:lastModifiedBy>Domi Kuras</cp:lastModifiedBy>
  <cp:revision>77</cp:revision>
  <cp:lastPrinted>2022-09-08T14:59:00Z</cp:lastPrinted>
  <dcterms:created xsi:type="dcterms:W3CDTF">2022-08-11T15:44:00Z</dcterms:created>
  <dcterms:modified xsi:type="dcterms:W3CDTF">2022-09-11T12:10:00Z</dcterms:modified>
</cp:coreProperties>
</file>