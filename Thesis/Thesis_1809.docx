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4160E" w14:textId="77777777" w:rsidR="00112AD0" w:rsidRDefault="00112AD0" w:rsidP="002060DA">
      <w:r>
        <w:rPr>
          <w:noProof/>
          <w:lang w:eastAsia="pl-PL"/>
        </w:rPr>
        <w:drawing>
          <wp:inline distT="0" distB="0" distL="0" distR="0" wp14:anchorId="375EA297" wp14:editId="44903BE5">
            <wp:extent cx="5502910" cy="1200785"/>
            <wp:effectExtent l="0" t="0" r="2540" b="0"/>
            <wp:docPr id="13" name="Рисунок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7" descr="A picture containing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02910" cy="1200785"/>
                    </a:xfrm>
                    <a:prstGeom prst="rect">
                      <a:avLst/>
                    </a:prstGeom>
                    <a:noFill/>
                    <a:ln>
                      <a:noFill/>
                    </a:ln>
                  </pic:spPr>
                </pic:pic>
              </a:graphicData>
            </a:graphic>
          </wp:inline>
        </w:drawing>
      </w:r>
    </w:p>
    <w:p w14:paraId="17FF095B" w14:textId="77777777" w:rsidR="00112AD0" w:rsidRDefault="00112AD0" w:rsidP="00047DBF">
      <w:pPr>
        <w:spacing w:line="360" w:lineRule="auto"/>
        <w:jc w:val="center"/>
        <w:rPr>
          <w:rFonts w:ascii="Arial" w:hAnsi="Arial" w:cs="Arial"/>
          <w:sz w:val="24"/>
          <w:szCs w:val="24"/>
        </w:rPr>
      </w:pPr>
    </w:p>
    <w:p w14:paraId="2E169BB0" w14:textId="77777777" w:rsidR="00112AD0" w:rsidRDefault="00112AD0" w:rsidP="00047DBF">
      <w:pPr>
        <w:spacing w:line="360" w:lineRule="auto"/>
        <w:jc w:val="center"/>
        <w:rPr>
          <w:rFonts w:ascii="Arial" w:hAnsi="Arial" w:cs="Arial"/>
          <w:sz w:val="24"/>
          <w:szCs w:val="24"/>
          <w:lang w:val="en-GB"/>
        </w:rPr>
      </w:pPr>
      <w:r>
        <w:rPr>
          <w:rFonts w:ascii="Arial" w:hAnsi="Arial" w:cs="Arial"/>
          <w:sz w:val="24"/>
          <w:szCs w:val="24"/>
          <w:lang w:val="en-GB"/>
        </w:rPr>
        <w:t>Institute of Computer Science</w:t>
      </w:r>
    </w:p>
    <w:p w14:paraId="345F682F" w14:textId="77777777" w:rsidR="00112AD0" w:rsidRDefault="00112AD0" w:rsidP="00047DBF">
      <w:pPr>
        <w:spacing w:line="360" w:lineRule="auto"/>
        <w:jc w:val="center"/>
        <w:rPr>
          <w:rFonts w:ascii="Arial" w:hAnsi="Arial" w:cs="Arial"/>
          <w:sz w:val="24"/>
          <w:szCs w:val="24"/>
          <w:lang w:val="en-GB"/>
        </w:rPr>
      </w:pPr>
      <w:r>
        <w:rPr>
          <w:rFonts w:ascii="Arial" w:hAnsi="Arial" w:cs="Arial"/>
          <w:noProof/>
          <w:sz w:val="24"/>
          <w:szCs w:val="24"/>
          <w:lang w:eastAsia="pl-PL"/>
        </w:rPr>
        <w:drawing>
          <wp:inline distT="0" distB="0" distL="0" distR="0" wp14:anchorId="6C568D24" wp14:editId="4F718CD2">
            <wp:extent cx="5502910" cy="746125"/>
            <wp:effectExtent l="0" t="0" r="2540" b="0"/>
            <wp:docPr id="14" name="Рисунок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2910" cy="746125"/>
                    </a:xfrm>
                    <a:prstGeom prst="rect">
                      <a:avLst/>
                    </a:prstGeom>
                    <a:noFill/>
                    <a:ln>
                      <a:noFill/>
                    </a:ln>
                  </pic:spPr>
                </pic:pic>
              </a:graphicData>
            </a:graphic>
          </wp:inline>
        </w:drawing>
      </w:r>
    </w:p>
    <w:p w14:paraId="4B2CA439" w14:textId="77777777" w:rsidR="00112AD0" w:rsidRPr="004D69FB" w:rsidRDefault="00112AD0" w:rsidP="00047DBF">
      <w:pPr>
        <w:spacing w:after="0" w:line="360" w:lineRule="auto"/>
        <w:jc w:val="center"/>
        <w:rPr>
          <w:rFonts w:ascii="Arial" w:hAnsi="Arial" w:cs="Arial"/>
          <w:sz w:val="24"/>
          <w:szCs w:val="24"/>
          <w:highlight w:val="red"/>
          <w:lang w:val="en-GB"/>
        </w:rPr>
      </w:pPr>
      <w:r w:rsidRPr="001F1DE6">
        <w:rPr>
          <w:rFonts w:ascii="Arial" w:hAnsi="Arial" w:cs="Arial"/>
          <w:sz w:val="24"/>
          <w:szCs w:val="24"/>
          <w:lang w:val="en-GB"/>
        </w:rPr>
        <w:t>in the field of study Information and Communications Technology</w:t>
      </w:r>
    </w:p>
    <w:p w14:paraId="0AA4EDAF" w14:textId="77777777" w:rsidR="00112AD0" w:rsidRDefault="00112AD0" w:rsidP="00047DBF">
      <w:pPr>
        <w:spacing w:after="0" w:line="360" w:lineRule="auto"/>
        <w:jc w:val="center"/>
        <w:rPr>
          <w:rFonts w:ascii="Arial" w:hAnsi="Arial" w:cs="Arial"/>
          <w:sz w:val="24"/>
          <w:szCs w:val="24"/>
          <w:lang w:val="en-GB"/>
        </w:rPr>
      </w:pPr>
      <w:r w:rsidRPr="00BF3347">
        <w:rPr>
          <w:rFonts w:ascii="Arial" w:hAnsi="Arial" w:cs="Arial"/>
          <w:sz w:val="24"/>
          <w:szCs w:val="24"/>
          <w:lang w:val="en-GB"/>
        </w:rPr>
        <w:t xml:space="preserve">and specialisation </w:t>
      </w:r>
      <w:r>
        <w:rPr>
          <w:rFonts w:ascii="Arial" w:hAnsi="Arial" w:cs="Arial"/>
          <w:sz w:val="24"/>
          <w:szCs w:val="24"/>
          <w:lang w:val="en-GB"/>
        </w:rPr>
        <w:t>Computer Systems and Networks</w:t>
      </w:r>
    </w:p>
    <w:p w14:paraId="743F1748" w14:textId="77777777" w:rsidR="00112AD0" w:rsidRDefault="00112AD0" w:rsidP="00047DBF">
      <w:pPr>
        <w:spacing w:line="360" w:lineRule="auto"/>
        <w:jc w:val="center"/>
        <w:rPr>
          <w:rFonts w:ascii="Arial" w:hAnsi="Arial" w:cs="Arial"/>
          <w:sz w:val="28"/>
          <w:szCs w:val="28"/>
          <w:lang w:val="en-GB"/>
        </w:rPr>
      </w:pPr>
    </w:p>
    <w:p w14:paraId="6769907D" w14:textId="00E234BA" w:rsidR="00112AD0" w:rsidRDefault="00112AD0" w:rsidP="00047DBF">
      <w:pPr>
        <w:spacing w:line="360" w:lineRule="auto"/>
        <w:jc w:val="center"/>
        <w:rPr>
          <w:rFonts w:ascii="Arial" w:hAnsi="Arial" w:cs="Arial"/>
          <w:sz w:val="28"/>
          <w:szCs w:val="28"/>
          <w:lang w:val="en-GB"/>
        </w:rPr>
      </w:pPr>
      <w:bookmarkStart w:id="0" w:name="_Hlk113549266"/>
      <w:r>
        <w:rPr>
          <w:rFonts w:ascii="Arial" w:hAnsi="Arial" w:cs="Arial"/>
          <w:sz w:val="28"/>
          <w:szCs w:val="28"/>
        </w:rPr>
        <w:t>Continuous Face Detection and Verification During Online Examinations</w:t>
      </w:r>
    </w:p>
    <w:bookmarkEnd w:id="0"/>
    <w:p w14:paraId="010D7900" w14:textId="77777777" w:rsidR="00112AD0" w:rsidRDefault="00112AD0" w:rsidP="00047DBF">
      <w:pPr>
        <w:spacing w:line="360" w:lineRule="auto"/>
        <w:jc w:val="center"/>
        <w:rPr>
          <w:rFonts w:ascii="Arial" w:hAnsi="Arial" w:cs="Arial"/>
          <w:sz w:val="28"/>
          <w:szCs w:val="28"/>
          <w:lang w:val="en-GB"/>
        </w:rPr>
      </w:pPr>
    </w:p>
    <w:p w14:paraId="57D8F954" w14:textId="77777777" w:rsidR="00112AD0" w:rsidRDefault="00112AD0" w:rsidP="00047DBF">
      <w:pPr>
        <w:spacing w:after="0" w:line="360" w:lineRule="auto"/>
        <w:jc w:val="center"/>
        <w:rPr>
          <w:rFonts w:ascii="Arial" w:hAnsi="Arial" w:cs="Arial"/>
          <w:sz w:val="24"/>
          <w:szCs w:val="24"/>
          <w:lang w:val="en-GB"/>
        </w:rPr>
      </w:pPr>
    </w:p>
    <w:p w14:paraId="39E1F743" w14:textId="77777777" w:rsidR="00112AD0" w:rsidRDefault="00112AD0" w:rsidP="00047DBF">
      <w:pPr>
        <w:spacing w:after="0" w:line="360" w:lineRule="auto"/>
        <w:jc w:val="center"/>
        <w:rPr>
          <w:rFonts w:ascii="Arial" w:hAnsi="Arial" w:cs="Arial"/>
          <w:sz w:val="42"/>
          <w:szCs w:val="42"/>
          <w:lang w:val="en-GB"/>
        </w:rPr>
      </w:pPr>
      <w:r>
        <w:rPr>
          <w:rFonts w:ascii="Arial" w:hAnsi="Arial" w:cs="Arial"/>
          <w:sz w:val="42"/>
          <w:szCs w:val="42"/>
          <w:lang w:val="en-GB"/>
        </w:rPr>
        <w:t>Dominik Kurasbediani</w:t>
      </w:r>
    </w:p>
    <w:p w14:paraId="5505AED6" w14:textId="31EF7581" w:rsidR="00112AD0" w:rsidRDefault="00112AD0" w:rsidP="00047DBF">
      <w:pPr>
        <w:spacing w:line="360" w:lineRule="auto"/>
        <w:jc w:val="center"/>
        <w:rPr>
          <w:rFonts w:ascii="Arial" w:hAnsi="Arial" w:cs="Arial"/>
          <w:sz w:val="24"/>
          <w:szCs w:val="24"/>
          <w:lang w:val="en-GB"/>
        </w:rPr>
      </w:pPr>
      <w:r>
        <w:rPr>
          <w:rFonts w:ascii="Arial" w:hAnsi="Arial" w:cs="Arial"/>
          <w:sz w:val="24"/>
          <w:szCs w:val="24"/>
          <w:lang w:val="en-GB"/>
        </w:rPr>
        <w:t>student record book number 302155</w:t>
      </w:r>
    </w:p>
    <w:p w14:paraId="56113C2E" w14:textId="77777777" w:rsidR="00112AD0" w:rsidRDefault="00112AD0" w:rsidP="00047DBF">
      <w:pPr>
        <w:spacing w:line="360" w:lineRule="auto"/>
        <w:jc w:val="center"/>
        <w:rPr>
          <w:rFonts w:ascii="Arial" w:hAnsi="Arial" w:cs="Arial"/>
          <w:sz w:val="24"/>
          <w:szCs w:val="24"/>
          <w:lang w:val="en-GB"/>
        </w:rPr>
      </w:pPr>
    </w:p>
    <w:p w14:paraId="6E3E94E3" w14:textId="77777777" w:rsidR="00112AD0" w:rsidRDefault="00112AD0" w:rsidP="00047DBF">
      <w:pPr>
        <w:spacing w:after="0" w:line="360" w:lineRule="auto"/>
        <w:jc w:val="center"/>
        <w:rPr>
          <w:rFonts w:ascii="Arial" w:hAnsi="Arial" w:cs="Arial"/>
          <w:sz w:val="24"/>
          <w:szCs w:val="24"/>
          <w:lang w:val="en-GB"/>
        </w:rPr>
      </w:pPr>
      <w:r>
        <w:rPr>
          <w:rFonts w:ascii="Arial" w:hAnsi="Arial" w:cs="Arial"/>
          <w:sz w:val="24"/>
          <w:szCs w:val="24"/>
          <w:lang w:val="en-GB"/>
        </w:rPr>
        <w:t>thesis supervisor</w:t>
      </w:r>
    </w:p>
    <w:p w14:paraId="71E2C30B" w14:textId="77777777" w:rsidR="00112AD0" w:rsidRPr="005C4EB8" w:rsidRDefault="00112AD0" w:rsidP="00047DBF">
      <w:pPr>
        <w:spacing w:line="360" w:lineRule="auto"/>
        <w:jc w:val="center"/>
        <w:rPr>
          <w:rFonts w:ascii="Arial" w:hAnsi="Arial" w:cs="Arial"/>
          <w:sz w:val="24"/>
          <w:szCs w:val="24"/>
        </w:rPr>
      </w:pPr>
      <w:bookmarkStart w:id="1" w:name="_Hlk113549296"/>
      <w:proofErr w:type="spellStart"/>
      <w:r w:rsidRPr="00D44E7C">
        <w:rPr>
          <w:rFonts w:ascii="Arial" w:hAnsi="Arial" w:cs="Arial"/>
          <w:sz w:val="24"/>
          <w:szCs w:val="24"/>
        </w:rPr>
        <w:t>mgr</w:t>
      </w:r>
      <w:proofErr w:type="spellEnd"/>
      <w:r w:rsidRPr="00D44E7C">
        <w:rPr>
          <w:rFonts w:ascii="Arial" w:hAnsi="Arial" w:cs="Arial"/>
          <w:sz w:val="24"/>
          <w:szCs w:val="24"/>
        </w:rPr>
        <w:t xml:space="preserve"> </w:t>
      </w:r>
      <w:proofErr w:type="spellStart"/>
      <w:r w:rsidRPr="00D44E7C">
        <w:rPr>
          <w:rFonts w:ascii="Arial" w:hAnsi="Arial" w:cs="Arial"/>
          <w:sz w:val="24"/>
          <w:szCs w:val="24"/>
        </w:rPr>
        <w:t>inż</w:t>
      </w:r>
      <w:proofErr w:type="spellEnd"/>
      <w:r w:rsidRPr="00D44E7C">
        <w:rPr>
          <w:rFonts w:ascii="Arial" w:hAnsi="Arial" w:cs="Arial"/>
          <w:sz w:val="24"/>
          <w:szCs w:val="24"/>
        </w:rPr>
        <w:t xml:space="preserve">. </w:t>
      </w:r>
      <w:proofErr w:type="spellStart"/>
      <w:r w:rsidRPr="00D44E7C">
        <w:rPr>
          <w:rFonts w:ascii="Arial" w:hAnsi="Arial" w:cs="Arial"/>
          <w:sz w:val="24"/>
          <w:szCs w:val="24"/>
        </w:rPr>
        <w:t>Rajmund</w:t>
      </w:r>
      <w:proofErr w:type="spellEnd"/>
      <w:r w:rsidRPr="00D44E7C">
        <w:rPr>
          <w:rFonts w:ascii="Arial" w:hAnsi="Arial" w:cs="Arial"/>
          <w:sz w:val="24"/>
          <w:szCs w:val="24"/>
        </w:rPr>
        <w:t xml:space="preserve"> </w:t>
      </w:r>
      <w:proofErr w:type="spellStart"/>
      <w:r w:rsidRPr="00D44E7C">
        <w:rPr>
          <w:rFonts w:ascii="Arial" w:hAnsi="Arial" w:cs="Arial"/>
          <w:sz w:val="24"/>
          <w:szCs w:val="24"/>
        </w:rPr>
        <w:t>Kożuszek</w:t>
      </w:r>
      <w:proofErr w:type="spellEnd"/>
    </w:p>
    <w:bookmarkEnd w:id="1"/>
    <w:p w14:paraId="7443C545" w14:textId="4A7BB579" w:rsidR="00112AD0" w:rsidRDefault="00112AD0" w:rsidP="00047DBF">
      <w:pPr>
        <w:spacing w:line="360" w:lineRule="auto"/>
        <w:rPr>
          <w:rFonts w:ascii="Arial" w:hAnsi="Arial" w:cs="Arial"/>
          <w:sz w:val="24"/>
          <w:szCs w:val="24"/>
        </w:rPr>
      </w:pPr>
    </w:p>
    <w:p w14:paraId="06EDCB1C" w14:textId="7CE795AB" w:rsidR="00112AD0" w:rsidRDefault="00112AD0" w:rsidP="00047DBF">
      <w:pPr>
        <w:spacing w:line="360" w:lineRule="auto"/>
        <w:rPr>
          <w:rFonts w:ascii="Arial" w:hAnsi="Arial" w:cs="Arial"/>
          <w:sz w:val="24"/>
          <w:szCs w:val="24"/>
        </w:rPr>
      </w:pPr>
    </w:p>
    <w:p w14:paraId="66F3F082" w14:textId="77777777" w:rsidR="00112AD0" w:rsidRPr="005C4EB8" w:rsidRDefault="00112AD0" w:rsidP="00EE1F42">
      <w:pPr>
        <w:spacing w:line="360" w:lineRule="auto"/>
        <w:ind w:left="2880" w:firstLine="720"/>
        <w:rPr>
          <w:rFonts w:ascii="Arial" w:hAnsi="Arial" w:cs="Arial"/>
          <w:sz w:val="24"/>
          <w:szCs w:val="24"/>
        </w:rPr>
      </w:pPr>
      <w:r w:rsidRPr="005C4EB8">
        <w:rPr>
          <w:rFonts w:ascii="Arial" w:hAnsi="Arial" w:cs="Arial"/>
          <w:sz w:val="24"/>
          <w:szCs w:val="24"/>
        </w:rPr>
        <w:t>Warszawa 2022</w:t>
      </w:r>
    </w:p>
    <w:p w14:paraId="044D705C" w14:textId="77777777" w:rsidR="00AB2BDD" w:rsidRDefault="00AB2BDD" w:rsidP="00047DBF">
      <w:pPr>
        <w:pStyle w:val="SectionTitle"/>
        <w:spacing w:line="360" w:lineRule="auto"/>
        <w:sectPr w:rsidR="00AB2BDD" w:rsidSect="00AB2BDD">
          <w:footerReference w:type="even" r:id="rId11"/>
          <w:footerReference w:type="default" r:id="rId12"/>
          <w:headerReference w:type="first" r:id="rId13"/>
          <w:footnotePr>
            <w:pos w:val="beneathText"/>
          </w:footnotePr>
          <w:pgSz w:w="12240" w:h="15840"/>
          <w:pgMar w:top="1411" w:right="1699" w:bottom="1411" w:left="1138" w:header="720" w:footer="720" w:gutter="0"/>
          <w:pgNumType w:start="0"/>
          <w:cols w:space="720"/>
          <w:titlePg/>
          <w:docGrid w:linePitch="360"/>
          <w15:footnoteColumns w:val="1"/>
        </w:sectPr>
      </w:pPr>
    </w:p>
    <w:p w14:paraId="473BA8FA" w14:textId="4829886B" w:rsidR="00E81978" w:rsidRDefault="009535AF" w:rsidP="004826DF">
      <w:pPr>
        <w:pStyle w:val="SectionTitle"/>
        <w:spacing w:line="360" w:lineRule="auto"/>
        <w:jc w:val="left"/>
      </w:pPr>
      <w:r w:rsidRPr="00BD6EAC">
        <w:lastRenderedPageBreak/>
        <w:br w:type="column"/>
      </w:r>
      <w:bookmarkStart w:id="2" w:name="_Toc113797657"/>
      <w:sdt>
        <w:sdtPr>
          <w:alias w:val="Abstract:"/>
          <w:tag w:val="Abstract:"/>
          <w:id w:val="202146031"/>
          <w:placeholder>
            <w:docPart w:val="6F83829F6B1D4DB6A8A60B6EB0249F72"/>
          </w:placeholder>
          <w:temporary/>
          <w:showingPlcHdr/>
          <w15:appearance w15:val="hidden"/>
        </w:sdtPr>
        <w:sdtContent>
          <w:r w:rsidR="005D3A03" w:rsidRPr="006C63FD">
            <w:rPr>
              <w:rStyle w:val="Heading1Char"/>
            </w:rPr>
            <w:t>Abstract</w:t>
          </w:r>
        </w:sdtContent>
      </w:sdt>
      <w:bookmarkEnd w:id="2"/>
    </w:p>
    <w:p w14:paraId="56CE55F6" w14:textId="73B9A6ED" w:rsidR="00E81978" w:rsidRPr="00164007" w:rsidRDefault="00DB28CF" w:rsidP="00047DBF">
      <w:pPr>
        <w:pStyle w:val="NoSpacing"/>
        <w:spacing w:line="360" w:lineRule="auto"/>
        <w:rPr>
          <w:sz w:val="24"/>
          <w:szCs w:val="24"/>
        </w:rPr>
      </w:pPr>
      <w:bookmarkStart w:id="3" w:name="_Hlk113549321"/>
      <w:r w:rsidRPr="00164007">
        <w:rPr>
          <w:sz w:val="24"/>
          <w:szCs w:val="24"/>
        </w:rPr>
        <w:t>I present a prototype of a system used to continuously detect and verify faces of examinees during online examinations, as well as a method of representation of the results of such verifications, and overall architecture of the system. The system consists of three modules: the client-side face detection, the server</w:t>
      </w:r>
      <w:r w:rsidR="009B6A0A" w:rsidRPr="00164007">
        <w:rPr>
          <w:sz w:val="24"/>
          <w:szCs w:val="24"/>
        </w:rPr>
        <w:t>-</w:t>
      </w:r>
      <w:r w:rsidRPr="00164007">
        <w:rPr>
          <w:sz w:val="24"/>
          <w:szCs w:val="24"/>
        </w:rPr>
        <w:t xml:space="preserve">side face verification, and the exam supervisor’s dashboard. Face detection occurs on each client’s computer using </w:t>
      </w:r>
      <w:r w:rsidRPr="00164007">
        <w:rPr>
          <w:i/>
          <w:iCs/>
          <w:sz w:val="24"/>
          <w:szCs w:val="24"/>
        </w:rPr>
        <w:t xml:space="preserve">Single Shot </w:t>
      </w:r>
      <w:proofErr w:type="spellStart"/>
      <w:r w:rsidRPr="00164007">
        <w:rPr>
          <w:i/>
          <w:iCs/>
          <w:sz w:val="24"/>
          <w:szCs w:val="24"/>
        </w:rPr>
        <w:t>Multibox</w:t>
      </w:r>
      <w:proofErr w:type="spellEnd"/>
      <w:r w:rsidRPr="00164007">
        <w:rPr>
          <w:i/>
          <w:iCs/>
          <w:sz w:val="24"/>
          <w:szCs w:val="24"/>
        </w:rPr>
        <w:t xml:space="preserve"> Detection</w:t>
      </w:r>
      <w:r w:rsidRPr="00164007">
        <w:rPr>
          <w:sz w:val="24"/>
          <w:szCs w:val="24"/>
        </w:rPr>
        <w:t xml:space="preserve"> (SSD). The resulting image is aligned and cropped, then encoded into base-64 format and sent to the verification server via a POST request. Upon receiving such request, the server decodes the base-64 image, feeds it to the </w:t>
      </w:r>
      <w:r w:rsidRPr="00164007">
        <w:rPr>
          <w:i/>
          <w:iCs/>
          <w:sz w:val="24"/>
          <w:szCs w:val="24"/>
        </w:rPr>
        <w:t>VGG-Face</w:t>
      </w:r>
      <w:r w:rsidRPr="00164007">
        <w:rPr>
          <w:sz w:val="24"/>
          <w:szCs w:val="24"/>
        </w:rPr>
        <w:t xml:space="preserve"> model to get a vector representation of the face and compares the Euclidean distance between said image and </w:t>
      </w:r>
      <w:r w:rsidR="00690AA4" w:rsidRPr="00164007">
        <w:rPr>
          <w:sz w:val="24"/>
          <w:szCs w:val="24"/>
        </w:rPr>
        <w:t>a</w:t>
      </w:r>
      <w:r w:rsidRPr="00164007">
        <w:rPr>
          <w:sz w:val="24"/>
          <w:szCs w:val="24"/>
        </w:rPr>
        <w:t xml:space="preserve"> predefined base image. The results of the last operation are sent to the exam supervisor’s dashboard via a POST request. The exam supervisor’s dashboard’s task is to receive and process such requests and represent the updated data in real time. In addition, the exam supervisor’s dashboard is responsible for configuration of the exam session, as well as generation of the client</w:t>
      </w:r>
      <w:r w:rsidR="00A10148" w:rsidRPr="00164007">
        <w:rPr>
          <w:sz w:val="24"/>
          <w:szCs w:val="24"/>
        </w:rPr>
        <w:t>-</w:t>
      </w:r>
      <w:r w:rsidRPr="00164007">
        <w:rPr>
          <w:sz w:val="24"/>
          <w:szCs w:val="24"/>
        </w:rPr>
        <w:t>side executables to allow easy and seamless process for the students.</w:t>
      </w:r>
    </w:p>
    <w:p w14:paraId="44C4A1B9" w14:textId="606B8E1B" w:rsidR="00C43C11" w:rsidRPr="00164007" w:rsidRDefault="005D3A03" w:rsidP="00047DBF">
      <w:pPr>
        <w:spacing w:line="360" w:lineRule="auto"/>
        <w:rPr>
          <w:sz w:val="24"/>
          <w:szCs w:val="24"/>
        </w:rPr>
      </w:pPr>
      <w:r w:rsidRPr="00164007">
        <w:rPr>
          <w:rStyle w:val="Emphasis"/>
          <w:sz w:val="24"/>
          <w:szCs w:val="24"/>
        </w:rPr>
        <w:t>Keywords</w:t>
      </w:r>
      <w:r w:rsidRPr="00164007">
        <w:rPr>
          <w:sz w:val="24"/>
          <w:szCs w:val="24"/>
        </w:rPr>
        <w:t xml:space="preserve">: </w:t>
      </w:r>
      <w:r w:rsidR="00DB28CF" w:rsidRPr="00164007">
        <w:rPr>
          <w:sz w:val="24"/>
          <w:szCs w:val="24"/>
        </w:rPr>
        <w:t>Real-Time Face Recognition, Client-Server Architecture, Online Examination.</w:t>
      </w:r>
    </w:p>
    <w:bookmarkEnd w:id="3"/>
    <w:p w14:paraId="40FC6E86" w14:textId="2A78697D" w:rsidR="009B6A0A" w:rsidRPr="0098638F" w:rsidRDefault="006C63FD" w:rsidP="00047DBF">
      <w:pPr>
        <w:pStyle w:val="Heading10"/>
        <w:spacing w:line="360" w:lineRule="auto"/>
        <w:rPr>
          <w:lang w:val="pl-PL"/>
        </w:rPr>
      </w:pPr>
      <w:r w:rsidRPr="00BD35FE">
        <w:rPr>
          <w:lang w:val="pl-PL"/>
        </w:rPr>
        <w:br w:type="column"/>
      </w:r>
      <w:bookmarkStart w:id="4" w:name="_Toc113797658"/>
      <w:r w:rsidR="00ED426C">
        <w:rPr>
          <w:lang w:val="pl-PL"/>
        </w:rPr>
        <w:lastRenderedPageBreak/>
        <w:t>Streszczenie</w:t>
      </w:r>
      <w:bookmarkEnd w:id="4"/>
    </w:p>
    <w:p w14:paraId="032CA19C" w14:textId="77777777" w:rsidR="00603B58" w:rsidRPr="00603B58" w:rsidRDefault="00603B58" w:rsidP="00047DBF">
      <w:pPr>
        <w:spacing w:line="360" w:lineRule="auto"/>
        <w:rPr>
          <w:sz w:val="24"/>
          <w:szCs w:val="24"/>
          <w:lang w:val="pl-PL"/>
        </w:rPr>
      </w:pPr>
      <w:bookmarkStart w:id="5" w:name="_Hlk113549343"/>
      <w:r w:rsidRPr="00603B58">
        <w:rPr>
          <w:sz w:val="24"/>
          <w:szCs w:val="24"/>
          <w:lang w:val="pl-PL"/>
        </w:rPr>
        <w:t>Przedstawiam prototyp systemu służącego do ciągłego wykrywania i weryfikacji twarzy zdających podczas egzaminów online, a także sposób prezentacji wyników takich weryfikacji oraz ogólną architekturę systemu.  System składa się z trzech modułów: wykrywania twarzy po stronie klienta, weryfikacji twarzy po stronie serwera oraz dashboardu egzaminatora.  Wykrywanie twarzy odbywa się na każdym komputerze klienckim za pomocą funkcji Single Shot Multibox Detection (SSD).  Wynikowy obraz jest wyrównywany i przycinany, a następnie kodowany w formacie base-64 i wysyłany do serwera weryfikacyjnego za pośrednictwem żądania POST.  Po otrzymaniu takiego żądania serwer dekoduje obraz base-64, przesyła go do modelu VGG-Face, aby uzyskać wektorową reprezentację twarzy i porównuje odległość euklidesową między wspomnianym obrazem a predefiniowanym obrazem podstawowym.  Wyniki ostatniej operacji są przesyłane do pulpitu nadzorującego egzamin za pośrednictwem żądania POST.  Zadaniem dashboardu osoby nadzorującej egzamin jest odbieranie i przetwarzanie takich zgłoszeń oraz prezentowanie aktualnych danych w czasie rzeczywistym.  Ponadto pulpit nadzorcy egzaminu odpowiada za konfigurację sesji egzaminacyjnej, a także generowanie plików wykonywanych po stronie klienta, aby umożliwić studentom łatwy i bezproblemowy proces.</w:t>
      </w:r>
      <w:bookmarkEnd w:id="5"/>
    </w:p>
    <w:p w14:paraId="7B07B4DC" w14:textId="691B0FCF" w:rsidR="00603B58" w:rsidRPr="00603B58" w:rsidRDefault="00603B58" w:rsidP="00047DBF">
      <w:pPr>
        <w:spacing w:line="360" w:lineRule="auto"/>
        <w:rPr>
          <w:sz w:val="24"/>
          <w:szCs w:val="24"/>
          <w:lang w:val="pl-PL"/>
        </w:rPr>
      </w:pPr>
      <w:r w:rsidRPr="00603B58">
        <w:rPr>
          <w:sz w:val="24"/>
          <w:szCs w:val="24"/>
          <w:lang w:val="pl-PL"/>
        </w:rPr>
        <w:t xml:space="preserve"> </w:t>
      </w:r>
      <w:r w:rsidRPr="00AB2BDD">
        <w:rPr>
          <w:i/>
          <w:iCs/>
          <w:sz w:val="24"/>
          <w:szCs w:val="24"/>
          <w:lang w:val="pl-PL"/>
        </w:rPr>
        <w:t>SŁOWA KLUCZOWE</w:t>
      </w:r>
      <w:r w:rsidRPr="00603B58">
        <w:rPr>
          <w:sz w:val="24"/>
          <w:szCs w:val="24"/>
          <w:lang w:val="pl-PL"/>
        </w:rPr>
        <w:t xml:space="preserve">: </w:t>
      </w:r>
      <w:bookmarkStart w:id="6" w:name="_Hlk113549368"/>
      <w:r w:rsidRPr="00603B58">
        <w:rPr>
          <w:sz w:val="24"/>
          <w:szCs w:val="24"/>
          <w:lang w:val="pl-PL"/>
        </w:rPr>
        <w:t xml:space="preserve">Rozpoznawanie twarzy w czasie rzeczywistym, architektura klient-serwer, </w:t>
      </w:r>
      <w:r w:rsidR="00ED426C">
        <w:rPr>
          <w:sz w:val="24"/>
          <w:szCs w:val="24"/>
          <w:lang w:val="pl-PL"/>
        </w:rPr>
        <w:t>egzamin on-line</w:t>
      </w:r>
      <w:r w:rsidRPr="00603B58">
        <w:rPr>
          <w:sz w:val="24"/>
          <w:szCs w:val="24"/>
          <w:lang w:val="pl-PL"/>
        </w:rPr>
        <w:t>.</w:t>
      </w:r>
    </w:p>
    <w:bookmarkEnd w:id="6"/>
    <w:p w14:paraId="106D59AE" w14:textId="3A42CFC3" w:rsidR="00164007" w:rsidRDefault="006C63FD" w:rsidP="00047DBF">
      <w:pPr>
        <w:pStyle w:val="Heading10"/>
        <w:spacing w:line="360" w:lineRule="auto"/>
      </w:pPr>
      <w:r w:rsidRPr="00BD35FE">
        <w:br w:type="column"/>
      </w:r>
      <w:bookmarkStart w:id="7" w:name="_Toc113797659"/>
      <w:r w:rsidR="00164007">
        <w:lastRenderedPageBreak/>
        <w:t>Statement about the authorship of the work signed by the student</w:t>
      </w:r>
      <w:bookmarkEnd w:id="7"/>
    </w:p>
    <w:p w14:paraId="1FDE4457" w14:textId="7C634443" w:rsidR="009B6A0A" w:rsidRPr="00737C58" w:rsidRDefault="009535AF" w:rsidP="00047DBF">
      <w:pPr>
        <w:spacing w:line="360" w:lineRule="auto"/>
      </w:pPr>
      <w:r>
        <w:br w:type="column"/>
      </w:r>
      <w:r w:rsidR="009B6A0A">
        <w:lastRenderedPageBreak/>
        <w:br w:type="column"/>
      </w:r>
    </w:p>
    <w:sdt>
      <w:sdtPr>
        <w:rPr>
          <w:rFonts w:asciiTheme="minorHAnsi" w:eastAsiaTheme="minorEastAsia" w:hAnsiTheme="minorHAnsi" w:cstheme="minorBidi"/>
          <w:b w:val="0"/>
          <w:bCs w:val="0"/>
          <w:caps/>
          <w:spacing w:val="0"/>
          <w:sz w:val="22"/>
          <w:szCs w:val="20"/>
        </w:rPr>
        <w:id w:val="-149139379"/>
        <w:docPartObj>
          <w:docPartGallery w:val="Table of Contents"/>
          <w:docPartUnique/>
        </w:docPartObj>
      </w:sdtPr>
      <w:sdtEndPr>
        <w:rPr>
          <w:caps w:val="0"/>
          <w:noProof/>
          <w:szCs w:val="22"/>
        </w:rPr>
      </w:sdtEndPr>
      <w:sdtContent>
        <w:p w14:paraId="5972EFCC" w14:textId="10006E27" w:rsidR="00164007" w:rsidRDefault="00164007" w:rsidP="00047DBF">
          <w:pPr>
            <w:pStyle w:val="TOCHeading"/>
            <w:spacing w:line="360" w:lineRule="auto"/>
          </w:pPr>
          <w:r>
            <w:t>Table of Contents</w:t>
          </w:r>
        </w:p>
        <w:p w14:paraId="1C342A31" w14:textId="62C22956" w:rsidR="002060DA" w:rsidRPr="002060DA" w:rsidRDefault="00164007" w:rsidP="002060DA">
          <w:pPr>
            <w:pStyle w:val="TOC1"/>
            <w:rPr>
              <w:lang w:eastAsia="en-US"/>
            </w:rPr>
          </w:pPr>
          <w:r w:rsidRPr="002060DA">
            <w:rPr>
              <w:noProof w:val="0"/>
            </w:rPr>
            <w:fldChar w:fldCharType="begin"/>
          </w:r>
          <w:r w:rsidRPr="002060DA">
            <w:instrText xml:space="preserve"> TOC \o "1-3" \h \z \u </w:instrText>
          </w:r>
          <w:r w:rsidRPr="002060DA">
            <w:rPr>
              <w:noProof w:val="0"/>
            </w:rPr>
            <w:fldChar w:fldCharType="separate"/>
          </w:r>
          <w:hyperlink w:anchor="_Toc113797657" w:history="1">
            <w:r w:rsidR="002060DA" w:rsidRPr="002060DA">
              <w:t>Abstract</w:t>
            </w:r>
            <w:r w:rsidR="002060DA" w:rsidRPr="002060DA">
              <w:rPr>
                <w:webHidden/>
              </w:rPr>
              <w:tab/>
            </w:r>
            <w:r w:rsidR="002060DA" w:rsidRPr="002060DA">
              <w:rPr>
                <w:webHidden/>
              </w:rPr>
              <w:fldChar w:fldCharType="begin"/>
            </w:r>
            <w:r w:rsidR="002060DA" w:rsidRPr="002060DA">
              <w:rPr>
                <w:webHidden/>
              </w:rPr>
              <w:instrText xml:space="preserve"> PAGEREF _Toc113797657 \h </w:instrText>
            </w:r>
            <w:r w:rsidR="002060DA" w:rsidRPr="002060DA">
              <w:rPr>
                <w:webHidden/>
              </w:rPr>
            </w:r>
            <w:r w:rsidR="002060DA" w:rsidRPr="002060DA">
              <w:rPr>
                <w:webHidden/>
              </w:rPr>
              <w:fldChar w:fldCharType="separate"/>
            </w:r>
            <w:r w:rsidR="002060DA">
              <w:rPr>
                <w:webHidden/>
              </w:rPr>
              <w:t>1</w:t>
            </w:r>
            <w:r w:rsidR="002060DA" w:rsidRPr="002060DA">
              <w:rPr>
                <w:webHidden/>
              </w:rPr>
              <w:fldChar w:fldCharType="end"/>
            </w:r>
          </w:hyperlink>
        </w:p>
        <w:p w14:paraId="1843548C" w14:textId="42A14999" w:rsidR="002060DA" w:rsidRPr="002060DA" w:rsidRDefault="00000000" w:rsidP="002060DA">
          <w:pPr>
            <w:pStyle w:val="TOC1"/>
            <w:rPr>
              <w:lang w:eastAsia="en-US"/>
            </w:rPr>
          </w:pPr>
          <w:hyperlink w:anchor="_Toc113797658" w:history="1">
            <w:r w:rsidR="002060DA" w:rsidRPr="002060DA">
              <w:rPr>
                <w:rStyle w:val="Hyperlink"/>
                <w:color w:val="auto"/>
                <w:lang w:val="pl-PL"/>
              </w:rPr>
              <w:t>Streszczenie</w:t>
            </w:r>
            <w:r w:rsidR="002060DA" w:rsidRPr="002060DA">
              <w:rPr>
                <w:webHidden/>
              </w:rPr>
              <w:tab/>
            </w:r>
            <w:r w:rsidR="002060DA" w:rsidRPr="002060DA">
              <w:rPr>
                <w:webHidden/>
              </w:rPr>
              <w:fldChar w:fldCharType="begin"/>
            </w:r>
            <w:r w:rsidR="002060DA" w:rsidRPr="002060DA">
              <w:rPr>
                <w:webHidden/>
              </w:rPr>
              <w:instrText xml:space="preserve"> PAGEREF _Toc113797658 \h </w:instrText>
            </w:r>
            <w:r w:rsidR="002060DA" w:rsidRPr="002060DA">
              <w:rPr>
                <w:webHidden/>
              </w:rPr>
            </w:r>
            <w:r w:rsidR="002060DA" w:rsidRPr="002060DA">
              <w:rPr>
                <w:webHidden/>
              </w:rPr>
              <w:fldChar w:fldCharType="separate"/>
            </w:r>
            <w:r w:rsidR="002060DA">
              <w:rPr>
                <w:webHidden/>
              </w:rPr>
              <w:t>2</w:t>
            </w:r>
            <w:r w:rsidR="002060DA" w:rsidRPr="002060DA">
              <w:rPr>
                <w:webHidden/>
              </w:rPr>
              <w:fldChar w:fldCharType="end"/>
            </w:r>
          </w:hyperlink>
        </w:p>
        <w:p w14:paraId="6A0F41EB" w14:textId="213BFC43" w:rsidR="002060DA" w:rsidRPr="002060DA" w:rsidRDefault="00000000" w:rsidP="002060DA">
          <w:pPr>
            <w:pStyle w:val="TOC1"/>
            <w:rPr>
              <w:lang w:eastAsia="en-US"/>
            </w:rPr>
          </w:pPr>
          <w:hyperlink w:anchor="_Toc113797659" w:history="1">
            <w:r w:rsidR="002060DA" w:rsidRPr="002060DA">
              <w:rPr>
                <w:rStyle w:val="Hyperlink"/>
                <w:color w:val="auto"/>
              </w:rPr>
              <w:t>Statement about the authorship of the work signed by the student</w:t>
            </w:r>
            <w:r w:rsidR="002060DA" w:rsidRPr="002060DA">
              <w:rPr>
                <w:webHidden/>
              </w:rPr>
              <w:tab/>
            </w:r>
            <w:r w:rsidR="002060DA" w:rsidRPr="002060DA">
              <w:rPr>
                <w:webHidden/>
              </w:rPr>
              <w:fldChar w:fldCharType="begin"/>
            </w:r>
            <w:r w:rsidR="002060DA" w:rsidRPr="002060DA">
              <w:rPr>
                <w:webHidden/>
              </w:rPr>
              <w:instrText xml:space="preserve"> PAGEREF _Toc113797659 \h </w:instrText>
            </w:r>
            <w:r w:rsidR="002060DA" w:rsidRPr="002060DA">
              <w:rPr>
                <w:webHidden/>
              </w:rPr>
            </w:r>
            <w:r w:rsidR="002060DA" w:rsidRPr="002060DA">
              <w:rPr>
                <w:webHidden/>
              </w:rPr>
              <w:fldChar w:fldCharType="separate"/>
            </w:r>
            <w:r w:rsidR="002060DA">
              <w:rPr>
                <w:webHidden/>
              </w:rPr>
              <w:t>3</w:t>
            </w:r>
            <w:r w:rsidR="002060DA" w:rsidRPr="002060DA">
              <w:rPr>
                <w:webHidden/>
              </w:rPr>
              <w:fldChar w:fldCharType="end"/>
            </w:r>
          </w:hyperlink>
        </w:p>
        <w:p w14:paraId="6660C403" w14:textId="3A39AAB9" w:rsidR="002060DA" w:rsidRPr="002060DA" w:rsidRDefault="00000000" w:rsidP="002060DA">
          <w:pPr>
            <w:pStyle w:val="TOC1"/>
            <w:rPr>
              <w:lang w:eastAsia="en-US"/>
            </w:rPr>
          </w:pPr>
          <w:hyperlink w:anchor="_Toc113797660" w:history="1">
            <w:r w:rsidR="002060DA" w:rsidRPr="002060DA">
              <w:rPr>
                <w:rStyle w:val="Hyperlink"/>
                <w:color w:val="auto"/>
              </w:rPr>
              <w:t>Chapter 1. Introduction</w:t>
            </w:r>
            <w:r w:rsidR="002060DA" w:rsidRPr="002060DA">
              <w:rPr>
                <w:webHidden/>
              </w:rPr>
              <w:tab/>
            </w:r>
            <w:r w:rsidR="002060DA" w:rsidRPr="002060DA">
              <w:rPr>
                <w:webHidden/>
              </w:rPr>
              <w:fldChar w:fldCharType="begin"/>
            </w:r>
            <w:r w:rsidR="002060DA" w:rsidRPr="002060DA">
              <w:rPr>
                <w:webHidden/>
              </w:rPr>
              <w:instrText xml:space="preserve"> PAGEREF _Toc113797660 \h </w:instrText>
            </w:r>
            <w:r w:rsidR="002060DA" w:rsidRPr="002060DA">
              <w:rPr>
                <w:webHidden/>
              </w:rPr>
            </w:r>
            <w:r w:rsidR="002060DA" w:rsidRPr="002060DA">
              <w:rPr>
                <w:webHidden/>
              </w:rPr>
              <w:fldChar w:fldCharType="separate"/>
            </w:r>
            <w:r w:rsidR="002060DA">
              <w:rPr>
                <w:webHidden/>
              </w:rPr>
              <w:t>7</w:t>
            </w:r>
            <w:r w:rsidR="002060DA" w:rsidRPr="002060DA">
              <w:rPr>
                <w:webHidden/>
              </w:rPr>
              <w:fldChar w:fldCharType="end"/>
            </w:r>
          </w:hyperlink>
        </w:p>
        <w:p w14:paraId="294C99A8" w14:textId="1F665386" w:rsidR="002060DA" w:rsidRPr="002060DA" w:rsidRDefault="00000000">
          <w:pPr>
            <w:pStyle w:val="TOC2"/>
            <w:tabs>
              <w:tab w:val="right" w:leader="dot" w:pos="9393"/>
            </w:tabs>
            <w:rPr>
              <w:noProof/>
              <w:lang w:eastAsia="en-US"/>
            </w:rPr>
          </w:pPr>
          <w:hyperlink w:anchor="_Toc113797661" w:history="1">
            <w:r w:rsidR="002060DA" w:rsidRPr="002060DA">
              <w:rPr>
                <w:rStyle w:val="Hyperlink"/>
                <w:noProof/>
                <w:color w:val="auto"/>
              </w:rPr>
              <w:t>1.1 Motivation</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_Toc113797661 \h </w:instrText>
            </w:r>
            <w:r w:rsidR="002060DA" w:rsidRPr="002060DA">
              <w:rPr>
                <w:noProof/>
                <w:webHidden/>
              </w:rPr>
            </w:r>
            <w:r w:rsidR="002060DA" w:rsidRPr="002060DA">
              <w:rPr>
                <w:noProof/>
                <w:webHidden/>
              </w:rPr>
              <w:fldChar w:fldCharType="separate"/>
            </w:r>
            <w:r w:rsidR="002060DA">
              <w:rPr>
                <w:noProof/>
                <w:webHidden/>
              </w:rPr>
              <w:t>7</w:t>
            </w:r>
            <w:r w:rsidR="002060DA" w:rsidRPr="002060DA">
              <w:rPr>
                <w:noProof/>
                <w:webHidden/>
              </w:rPr>
              <w:fldChar w:fldCharType="end"/>
            </w:r>
          </w:hyperlink>
        </w:p>
        <w:p w14:paraId="7AAF9174" w14:textId="75BF26E1" w:rsidR="002060DA" w:rsidRPr="002060DA" w:rsidRDefault="00000000">
          <w:pPr>
            <w:pStyle w:val="TOC3"/>
            <w:tabs>
              <w:tab w:val="right" w:leader="dot" w:pos="9393"/>
            </w:tabs>
            <w:rPr>
              <w:noProof/>
              <w:lang w:eastAsia="en-US"/>
            </w:rPr>
          </w:pPr>
          <w:hyperlink w:anchor="_Toc113797662" w:history="1">
            <w:r w:rsidR="002060DA" w:rsidRPr="002060DA">
              <w:rPr>
                <w:rStyle w:val="Hyperlink"/>
                <w:noProof/>
                <w:color w:val="auto"/>
              </w:rPr>
              <w:t>Deficiencies of online examinations</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_Toc113797662 \h </w:instrText>
            </w:r>
            <w:r w:rsidR="002060DA" w:rsidRPr="002060DA">
              <w:rPr>
                <w:noProof/>
                <w:webHidden/>
              </w:rPr>
            </w:r>
            <w:r w:rsidR="002060DA" w:rsidRPr="002060DA">
              <w:rPr>
                <w:noProof/>
                <w:webHidden/>
              </w:rPr>
              <w:fldChar w:fldCharType="separate"/>
            </w:r>
            <w:r w:rsidR="002060DA">
              <w:rPr>
                <w:noProof/>
                <w:webHidden/>
              </w:rPr>
              <w:t>7</w:t>
            </w:r>
            <w:r w:rsidR="002060DA" w:rsidRPr="002060DA">
              <w:rPr>
                <w:noProof/>
                <w:webHidden/>
              </w:rPr>
              <w:fldChar w:fldCharType="end"/>
            </w:r>
          </w:hyperlink>
        </w:p>
        <w:p w14:paraId="3C6BFDA9" w14:textId="535FC3C9" w:rsidR="002060DA" w:rsidRPr="002060DA" w:rsidRDefault="00000000">
          <w:pPr>
            <w:pStyle w:val="TOC2"/>
            <w:tabs>
              <w:tab w:val="right" w:leader="dot" w:pos="9393"/>
            </w:tabs>
            <w:rPr>
              <w:noProof/>
              <w:lang w:eastAsia="en-US"/>
            </w:rPr>
          </w:pPr>
          <w:hyperlink w:anchor="_Toc113797663" w:history="1">
            <w:r w:rsidR="002060DA" w:rsidRPr="002060DA">
              <w:rPr>
                <w:rStyle w:val="Hyperlink"/>
                <w:noProof/>
                <w:color w:val="auto"/>
              </w:rPr>
              <w:t>1.2 Existing Procedures</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_Toc113797663 \h </w:instrText>
            </w:r>
            <w:r w:rsidR="002060DA" w:rsidRPr="002060DA">
              <w:rPr>
                <w:noProof/>
                <w:webHidden/>
              </w:rPr>
            </w:r>
            <w:r w:rsidR="002060DA" w:rsidRPr="002060DA">
              <w:rPr>
                <w:noProof/>
                <w:webHidden/>
              </w:rPr>
              <w:fldChar w:fldCharType="separate"/>
            </w:r>
            <w:r w:rsidR="002060DA">
              <w:rPr>
                <w:noProof/>
                <w:webHidden/>
              </w:rPr>
              <w:t>7</w:t>
            </w:r>
            <w:r w:rsidR="002060DA" w:rsidRPr="002060DA">
              <w:rPr>
                <w:noProof/>
                <w:webHidden/>
              </w:rPr>
              <w:fldChar w:fldCharType="end"/>
            </w:r>
          </w:hyperlink>
        </w:p>
        <w:p w14:paraId="15EF133D" w14:textId="03CBF98D" w:rsidR="002060DA" w:rsidRPr="002060DA" w:rsidRDefault="00000000">
          <w:pPr>
            <w:pStyle w:val="TOC2"/>
            <w:tabs>
              <w:tab w:val="right" w:leader="dot" w:pos="9393"/>
            </w:tabs>
            <w:rPr>
              <w:noProof/>
              <w:lang w:eastAsia="en-US"/>
            </w:rPr>
          </w:pPr>
          <w:hyperlink w:anchor="_Toc113797664" w:history="1">
            <w:r w:rsidR="002060DA" w:rsidRPr="002060DA">
              <w:rPr>
                <w:rStyle w:val="Hyperlink"/>
                <w:noProof/>
                <w:color w:val="auto"/>
              </w:rPr>
              <w:t>1.3 Proposed Procedure</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_Toc113797664 \h </w:instrText>
            </w:r>
            <w:r w:rsidR="002060DA" w:rsidRPr="002060DA">
              <w:rPr>
                <w:noProof/>
                <w:webHidden/>
              </w:rPr>
            </w:r>
            <w:r w:rsidR="002060DA" w:rsidRPr="002060DA">
              <w:rPr>
                <w:noProof/>
                <w:webHidden/>
              </w:rPr>
              <w:fldChar w:fldCharType="separate"/>
            </w:r>
            <w:r w:rsidR="002060DA">
              <w:rPr>
                <w:noProof/>
                <w:webHidden/>
              </w:rPr>
              <w:t>8</w:t>
            </w:r>
            <w:r w:rsidR="002060DA" w:rsidRPr="002060DA">
              <w:rPr>
                <w:noProof/>
                <w:webHidden/>
              </w:rPr>
              <w:fldChar w:fldCharType="end"/>
            </w:r>
          </w:hyperlink>
        </w:p>
        <w:p w14:paraId="0FC1D2A5" w14:textId="543011D9" w:rsidR="002060DA" w:rsidRPr="002060DA" w:rsidRDefault="00000000" w:rsidP="002060DA">
          <w:pPr>
            <w:pStyle w:val="TOC1"/>
            <w:rPr>
              <w:lang w:eastAsia="en-US"/>
            </w:rPr>
          </w:pPr>
          <w:hyperlink w:anchor="_Toc113797665" w:history="1">
            <w:r w:rsidR="002060DA" w:rsidRPr="002060DA">
              <w:rPr>
                <w:rStyle w:val="Hyperlink"/>
                <w:color w:val="auto"/>
              </w:rPr>
              <w:t>Chapter 2. Theoretical background knowledge</w:t>
            </w:r>
            <w:r w:rsidR="002060DA" w:rsidRPr="002060DA">
              <w:rPr>
                <w:webHidden/>
              </w:rPr>
              <w:tab/>
            </w:r>
            <w:r w:rsidR="002060DA" w:rsidRPr="002060DA">
              <w:rPr>
                <w:webHidden/>
              </w:rPr>
              <w:fldChar w:fldCharType="begin"/>
            </w:r>
            <w:r w:rsidR="002060DA" w:rsidRPr="002060DA">
              <w:rPr>
                <w:webHidden/>
              </w:rPr>
              <w:instrText xml:space="preserve"> PAGEREF _Toc113797665 \h </w:instrText>
            </w:r>
            <w:r w:rsidR="002060DA" w:rsidRPr="002060DA">
              <w:rPr>
                <w:webHidden/>
              </w:rPr>
            </w:r>
            <w:r w:rsidR="002060DA" w:rsidRPr="002060DA">
              <w:rPr>
                <w:webHidden/>
              </w:rPr>
              <w:fldChar w:fldCharType="separate"/>
            </w:r>
            <w:r w:rsidR="002060DA">
              <w:rPr>
                <w:webHidden/>
              </w:rPr>
              <w:t>9</w:t>
            </w:r>
            <w:r w:rsidR="002060DA" w:rsidRPr="002060DA">
              <w:rPr>
                <w:webHidden/>
              </w:rPr>
              <w:fldChar w:fldCharType="end"/>
            </w:r>
          </w:hyperlink>
        </w:p>
        <w:p w14:paraId="19BAC25C" w14:textId="7A78C752" w:rsidR="002060DA" w:rsidRPr="002060DA" w:rsidRDefault="00000000">
          <w:pPr>
            <w:pStyle w:val="TOC2"/>
            <w:tabs>
              <w:tab w:val="right" w:leader="dot" w:pos="9393"/>
            </w:tabs>
            <w:rPr>
              <w:noProof/>
              <w:lang w:eastAsia="en-US"/>
            </w:rPr>
          </w:pPr>
          <w:hyperlink w:anchor="_Toc113797666" w:history="1">
            <w:r w:rsidR="002060DA" w:rsidRPr="002060DA">
              <w:rPr>
                <w:rStyle w:val="Hyperlink"/>
                <w:noProof/>
                <w:color w:val="auto"/>
              </w:rPr>
              <w:t>2.1. Detection Solution Study &amp; Analysis</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_Toc113797666 \h </w:instrText>
            </w:r>
            <w:r w:rsidR="002060DA" w:rsidRPr="002060DA">
              <w:rPr>
                <w:noProof/>
                <w:webHidden/>
              </w:rPr>
            </w:r>
            <w:r w:rsidR="002060DA" w:rsidRPr="002060DA">
              <w:rPr>
                <w:noProof/>
                <w:webHidden/>
              </w:rPr>
              <w:fldChar w:fldCharType="separate"/>
            </w:r>
            <w:r w:rsidR="002060DA">
              <w:rPr>
                <w:noProof/>
                <w:webHidden/>
              </w:rPr>
              <w:t>9</w:t>
            </w:r>
            <w:r w:rsidR="002060DA" w:rsidRPr="002060DA">
              <w:rPr>
                <w:noProof/>
                <w:webHidden/>
              </w:rPr>
              <w:fldChar w:fldCharType="end"/>
            </w:r>
          </w:hyperlink>
        </w:p>
        <w:p w14:paraId="2CBF02AA" w14:textId="7D9C2C9C" w:rsidR="002060DA" w:rsidRPr="002060DA" w:rsidRDefault="00000000">
          <w:pPr>
            <w:pStyle w:val="TOC3"/>
            <w:tabs>
              <w:tab w:val="right" w:leader="dot" w:pos="9393"/>
            </w:tabs>
            <w:rPr>
              <w:noProof/>
              <w:lang w:eastAsia="en-US"/>
            </w:rPr>
          </w:pPr>
          <w:hyperlink w:anchor="_Toc113797667" w:history="1">
            <w:r w:rsidR="002060DA" w:rsidRPr="002060DA">
              <w:rPr>
                <w:rStyle w:val="Hyperlink"/>
                <w:noProof/>
                <w:color w:val="auto"/>
              </w:rPr>
              <w:t>Speed</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_Toc113797667 \h </w:instrText>
            </w:r>
            <w:r w:rsidR="002060DA" w:rsidRPr="002060DA">
              <w:rPr>
                <w:noProof/>
                <w:webHidden/>
              </w:rPr>
            </w:r>
            <w:r w:rsidR="002060DA" w:rsidRPr="002060DA">
              <w:rPr>
                <w:noProof/>
                <w:webHidden/>
              </w:rPr>
              <w:fldChar w:fldCharType="separate"/>
            </w:r>
            <w:r w:rsidR="002060DA">
              <w:rPr>
                <w:noProof/>
                <w:webHidden/>
              </w:rPr>
              <w:t>10</w:t>
            </w:r>
            <w:r w:rsidR="002060DA" w:rsidRPr="002060DA">
              <w:rPr>
                <w:noProof/>
                <w:webHidden/>
              </w:rPr>
              <w:fldChar w:fldCharType="end"/>
            </w:r>
          </w:hyperlink>
        </w:p>
        <w:p w14:paraId="36D5F2EC" w14:textId="1E5DE816" w:rsidR="002060DA" w:rsidRPr="002060DA" w:rsidRDefault="00000000">
          <w:pPr>
            <w:pStyle w:val="TOC3"/>
            <w:tabs>
              <w:tab w:val="right" w:leader="dot" w:pos="9393"/>
            </w:tabs>
            <w:rPr>
              <w:noProof/>
              <w:lang w:eastAsia="en-US"/>
            </w:rPr>
          </w:pPr>
          <w:hyperlink w:anchor="_Toc113797668" w:history="1">
            <w:r w:rsidR="002060DA" w:rsidRPr="002060DA">
              <w:rPr>
                <w:rStyle w:val="Hyperlink"/>
                <w:noProof/>
                <w:color w:val="auto"/>
              </w:rPr>
              <w:t>Accuracy</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_Toc113797668 \h </w:instrText>
            </w:r>
            <w:r w:rsidR="002060DA" w:rsidRPr="002060DA">
              <w:rPr>
                <w:noProof/>
                <w:webHidden/>
              </w:rPr>
            </w:r>
            <w:r w:rsidR="002060DA" w:rsidRPr="002060DA">
              <w:rPr>
                <w:noProof/>
                <w:webHidden/>
              </w:rPr>
              <w:fldChar w:fldCharType="separate"/>
            </w:r>
            <w:r w:rsidR="002060DA">
              <w:rPr>
                <w:noProof/>
                <w:webHidden/>
              </w:rPr>
              <w:t>11</w:t>
            </w:r>
            <w:r w:rsidR="002060DA" w:rsidRPr="002060DA">
              <w:rPr>
                <w:noProof/>
                <w:webHidden/>
              </w:rPr>
              <w:fldChar w:fldCharType="end"/>
            </w:r>
          </w:hyperlink>
        </w:p>
        <w:p w14:paraId="48D5264B" w14:textId="165AFAC8" w:rsidR="002060DA" w:rsidRPr="002060DA" w:rsidRDefault="00000000">
          <w:pPr>
            <w:pStyle w:val="TOC3"/>
            <w:tabs>
              <w:tab w:val="right" w:leader="dot" w:pos="9393"/>
            </w:tabs>
            <w:rPr>
              <w:noProof/>
              <w:lang w:eastAsia="en-US"/>
            </w:rPr>
          </w:pPr>
          <w:hyperlink w:anchor="_Toc113797669" w:history="1">
            <w:r w:rsidR="002060DA" w:rsidRPr="002060DA">
              <w:rPr>
                <w:rStyle w:val="Hyperlink"/>
                <w:noProof/>
                <w:color w:val="auto"/>
              </w:rPr>
              <w:t>Results</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_Toc113797669 \h </w:instrText>
            </w:r>
            <w:r w:rsidR="002060DA" w:rsidRPr="002060DA">
              <w:rPr>
                <w:noProof/>
                <w:webHidden/>
              </w:rPr>
            </w:r>
            <w:r w:rsidR="002060DA" w:rsidRPr="002060DA">
              <w:rPr>
                <w:noProof/>
                <w:webHidden/>
              </w:rPr>
              <w:fldChar w:fldCharType="separate"/>
            </w:r>
            <w:r w:rsidR="002060DA">
              <w:rPr>
                <w:noProof/>
                <w:webHidden/>
              </w:rPr>
              <w:t>12</w:t>
            </w:r>
            <w:r w:rsidR="002060DA" w:rsidRPr="002060DA">
              <w:rPr>
                <w:noProof/>
                <w:webHidden/>
              </w:rPr>
              <w:fldChar w:fldCharType="end"/>
            </w:r>
          </w:hyperlink>
        </w:p>
        <w:p w14:paraId="342AEDED" w14:textId="0FF4CF2E" w:rsidR="002060DA" w:rsidRPr="002060DA" w:rsidRDefault="00000000">
          <w:pPr>
            <w:pStyle w:val="TOC3"/>
            <w:tabs>
              <w:tab w:val="right" w:leader="dot" w:pos="9393"/>
            </w:tabs>
            <w:rPr>
              <w:noProof/>
              <w:lang w:eastAsia="en-US"/>
            </w:rPr>
          </w:pPr>
          <w:hyperlink w:anchor="_Toc113797670" w:history="1">
            <w:r w:rsidR="002060DA" w:rsidRPr="002060DA">
              <w:rPr>
                <w:rStyle w:val="Hyperlink"/>
                <w:noProof/>
                <w:color w:val="auto"/>
              </w:rPr>
              <w:t>Resources</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_Toc113797670 \h </w:instrText>
            </w:r>
            <w:r w:rsidR="002060DA" w:rsidRPr="002060DA">
              <w:rPr>
                <w:noProof/>
                <w:webHidden/>
              </w:rPr>
            </w:r>
            <w:r w:rsidR="002060DA" w:rsidRPr="002060DA">
              <w:rPr>
                <w:noProof/>
                <w:webHidden/>
              </w:rPr>
              <w:fldChar w:fldCharType="separate"/>
            </w:r>
            <w:r w:rsidR="002060DA">
              <w:rPr>
                <w:noProof/>
                <w:webHidden/>
              </w:rPr>
              <w:t>12</w:t>
            </w:r>
            <w:r w:rsidR="002060DA" w:rsidRPr="002060DA">
              <w:rPr>
                <w:noProof/>
                <w:webHidden/>
              </w:rPr>
              <w:fldChar w:fldCharType="end"/>
            </w:r>
          </w:hyperlink>
        </w:p>
        <w:p w14:paraId="6DF67F67" w14:textId="0D16D5C5" w:rsidR="002060DA" w:rsidRPr="002060DA" w:rsidRDefault="00000000">
          <w:pPr>
            <w:pStyle w:val="TOC3"/>
            <w:tabs>
              <w:tab w:val="right" w:leader="dot" w:pos="9393"/>
            </w:tabs>
            <w:rPr>
              <w:noProof/>
              <w:lang w:eastAsia="en-US"/>
            </w:rPr>
          </w:pPr>
          <w:hyperlink w:anchor="_Toc113797671" w:history="1">
            <w:r w:rsidR="002060DA" w:rsidRPr="002060DA">
              <w:rPr>
                <w:rStyle w:val="Hyperlink"/>
                <w:noProof/>
                <w:color w:val="auto"/>
              </w:rPr>
              <w:t>Analysis</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_Toc113797671 \h </w:instrText>
            </w:r>
            <w:r w:rsidR="002060DA" w:rsidRPr="002060DA">
              <w:rPr>
                <w:noProof/>
                <w:webHidden/>
              </w:rPr>
            </w:r>
            <w:r w:rsidR="002060DA" w:rsidRPr="002060DA">
              <w:rPr>
                <w:noProof/>
                <w:webHidden/>
              </w:rPr>
              <w:fldChar w:fldCharType="separate"/>
            </w:r>
            <w:r w:rsidR="002060DA">
              <w:rPr>
                <w:noProof/>
                <w:webHidden/>
              </w:rPr>
              <w:t>13</w:t>
            </w:r>
            <w:r w:rsidR="002060DA" w:rsidRPr="002060DA">
              <w:rPr>
                <w:noProof/>
                <w:webHidden/>
              </w:rPr>
              <w:fldChar w:fldCharType="end"/>
            </w:r>
          </w:hyperlink>
        </w:p>
        <w:p w14:paraId="2482783F" w14:textId="4CDB14B7" w:rsidR="002060DA" w:rsidRPr="002060DA" w:rsidRDefault="00000000">
          <w:pPr>
            <w:pStyle w:val="TOC3"/>
            <w:tabs>
              <w:tab w:val="right" w:leader="dot" w:pos="9393"/>
            </w:tabs>
            <w:rPr>
              <w:noProof/>
              <w:lang w:eastAsia="en-US"/>
            </w:rPr>
          </w:pPr>
          <w:hyperlink w:anchor="_Toc113797672" w:history="1">
            <w:r w:rsidR="002060DA" w:rsidRPr="002060DA">
              <w:rPr>
                <w:rStyle w:val="Hyperlink"/>
                <w:noProof/>
                <w:color w:val="auto"/>
              </w:rPr>
              <w:t>Conclusion</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_Toc113797672 \h </w:instrText>
            </w:r>
            <w:r w:rsidR="002060DA" w:rsidRPr="002060DA">
              <w:rPr>
                <w:noProof/>
                <w:webHidden/>
              </w:rPr>
            </w:r>
            <w:r w:rsidR="002060DA" w:rsidRPr="002060DA">
              <w:rPr>
                <w:noProof/>
                <w:webHidden/>
              </w:rPr>
              <w:fldChar w:fldCharType="separate"/>
            </w:r>
            <w:r w:rsidR="002060DA">
              <w:rPr>
                <w:noProof/>
                <w:webHidden/>
              </w:rPr>
              <w:t>13</w:t>
            </w:r>
            <w:r w:rsidR="002060DA" w:rsidRPr="002060DA">
              <w:rPr>
                <w:noProof/>
                <w:webHidden/>
              </w:rPr>
              <w:fldChar w:fldCharType="end"/>
            </w:r>
          </w:hyperlink>
        </w:p>
        <w:p w14:paraId="3C4BDD08" w14:textId="784396A9" w:rsidR="002060DA" w:rsidRPr="002060DA" w:rsidRDefault="00000000">
          <w:pPr>
            <w:pStyle w:val="TOC2"/>
            <w:tabs>
              <w:tab w:val="right" w:leader="dot" w:pos="9393"/>
            </w:tabs>
            <w:rPr>
              <w:noProof/>
              <w:lang w:eastAsia="en-US"/>
            </w:rPr>
          </w:pPr>
          <w:hyperlink w:anchor="_Toc113797673" w:history="1">
            <w:r w:rsidR="002060DA" w:rsidRPr="002060DA">
              <w:rPr>
                <w:rStyle w:val="Hyperlink"/>
                <w:noProof/>
                <w:color w:val="auto"/>
              </w:rPr>
              <w:t>2.2. Single Shot Multibox Detector (SSD)</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_Toc113797673 \h </w:instrText>
            </w:r>
            <w:r w:rsidR="002060DA" w:rsidRPr="002060DA">
              <w:rPr>
                <w:noProof/>
                <w:webHidden/>
              </w:rPr>
            </w:r>
            <w:r w:rsidR="002060DA" w:rsidRPr="002060DA">
              <w:rPr>
                <w:noProof/>
                <w:webHidden/>
              </w:rPr>
              <w:fldChar w:fldCharType="separate"/>
            </w:r>
            <w:r w:rsidR="002060DA">
              <w:rPr>
                <w:noProof/>
                <w:webHidden/>
              </w:rPr>
              <w:t>14</w:t>
            </w:r>
            <w:r w:rsidR="002060DA" w:rsidRPr="002060DA">
              <w:rPr>
                <w:noProof/>
                <w:webHidden/>
              </w:rPr>
              <w:fldChar w:fldCharType="end"/>
            </w:r>
          </w:hyperlink>
        </w:p>
        <w:p w14:paraId="456B5512" w14:textId="63D1FC1B" w:rsidR="002060DA" w:rsidRPr="002060DA" w:rsidRDefault="00000000">
          <w:pPr>
            <w:pStyle w:val="TOC3"/>
            <w:tabs>
              <w:tab w:val="right" w:leader="dot" w:pos="9393"/>
            </w:tabs>
            <w:rPr>
              <w:noProof/>
              <w:lang w:eastAsia="en-US"/>
            </w:rPr>
          </w:pPr>
          <w:hyperlink w:anchor="_Toc113797674" w:history="1">
            <w:r w:rsidR="002060DA" w:rsidRPr="002060DA">
              <w:rPr>
                <w:rStyle w:val="Hyperlink"/>
                <w:noProof/>
                <w:color w:val="auto"/>
              </w:rPr>
              <w:t>Architecture</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_Toc113797674 \h </w:instrText>
            </w:r>
            <w:r w:rsidR="002060DA" w:rsidRPr="002060DA">
              <w:rPr>
                <w:noProof/>
                <w:webHidden/>
              </w:rPr>
            </w:r>
            <w:r w:rsidR="002060DA" w:rsidRPr="002060DA">
              <w:rPr>
                <w:noProof/>
                <w:webHidden/>
              </w:rPr>
              <w:fldChar w:fldCharType="separate"/>
            </w:r>
            <w:r w:rsidR="002060DA">
              <w:rPr>
                <w:noProof/>
                <w:webHidden/>
              </w:rPr>
              <w:t>14</w:t>
            </w:r>
            <w:r w:rsidR="002060DA" w:rsidRPr="002060DA">
              <w:rPr>
                <w:noProof/>
                <w:webHidden/>
              </w:rPr>
              <w:fldChar w:fldCharType="end"/>
            </w:r>
          </w:hyperlink>
        </w:p>
        <w:p w14:paraId="41AB7339" w14:textId="5EC70CBD" w:rsidR="002060DA" w:rsidRPr="002060DA" w:rsidRDefault="00000000">
          <w:pPr>
            <w:pStyle w:val="TOC3"/>
            <w:tabs>
              <w:tab w:val="right" w:leader="dot" w:pos="9393"/>
            </w:tabs>
            <w:rPr>
              <w:noProof/>
              <w:lang w:eastAsia="en-US"/>
            </w:rPr>
          </w:pPr>
          <w:hyperlink w:anchor="_Toc113797675" w:history="1">
            <w:r w:rsidR="002060DA" w:rsidRPr="002060DA">
              <w:rPr>
                <w:rStyle w:val="Hyperlink"/>
                <w:noProof/>
                <w:color w:val="auto"/>
              </w:rPr>
              <w:t>Training</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_Toc113797675 \h </w:instrText>
            </w:r>
            <w:r w:rsidR="002060DA" w:rsidRPr="002060DA">
              <w:rPr>
                <w:noProof/>
                <w:webHidden/>
              </w:rPr>
            </w:r>
            <w:r w:rsidR="002060DA" w:rsidRPr="002060DA">
              <w:rPr>
                <w:noProof/>
                <w:webHidden/>
              </w:rPr>
              <w:fldChar w:fldCharType="separate"/>
            </w:r>
            <w:r w:rsidR="002060DA">
              <w:rPr>
                <w:noProof/>
                <w:webHidden/>
              </w:rPr>
              <w:t>15</w:t>
            </w:r>
            <w:r w:rsidR="002060DA" w:rsidRPr="002060DA">
              <w:rPr>
                <w:noProof/>
                <w:webHidden/>
              </w:rPr>
              <w:fldChar w:fldCharType="end"/>
            </w:r>
          </w:hyperlink>
        </w:p>
        <w:p w14:paraId="697029D2" w14:textId="6C98506E" w:rsidR="002060DA" w:rsidRPr="002060DA" w:rsidRDefault="00000000">
          <w:pPr>
            <w:pStyle w:val="TOC2"/>
            <w:tabs>
              <w:tab w:val="right" w:leader="dot" w:pos="9393"/>
            </w:tabs>
            <w:rPr>
              <w:noProof/>
              <w:lang w:eastAsia="en-US"/>
            </w:rPr>
          </w:pPr>
          <w:hyperlink w:anchor="_Toc113797676" w:history="1">
            <w:r w:rsidR="002060DA" w:rsidRPr="002060DA">
              <w:rPr>
                <w:rStyle w:val="Hyperlink"/>
                <w:noProof/>
                <w:color w:val="auto"/>
              </w:rPr>
              <w:t>2.3. VGG-Face</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_Toc113797676 \h </w:instrText>
            </w:r>
            <w:r w:rsidR="002060DA" w:rsidRPr="002060DA">
              <w:rPr>
                <w:noProof/>
                <w:webHidden/>
              </w:rPr>
            </w:r>
            <w:r w:rsidR="002060DA" w:rsidRPr="002060DA">
              <w:rPr>
                <w:noProof/>
                <w:webHidden/>
              </w:rPr>
              <w:fldChar w:fldCharType="separate"/>
            </w:r>
            <w:r w:rsidR="002060DA">
              <w:rPr>
                <w:noProof/>
                <w:webHidden/>
              </w:rPr>
              <w:t>17</w:t>
            </w:r>
            <w:r w:rsidR="002060DA" w:rsidRPr="002060DA">
              <w:rPr>
                <w:noProof/>
                <w:webHidden/>
              </w:rPr>
              <w:fldChar w:fldCharType="end"/>
            </w:r>
          </w:hyperlink>
        </w:p>
        <w:p w14:paraId="0F014E82" w14:textId="3A0EED7E" w:rsidR="002060DA" w:rsidRPr="002060DA" w:rsidRDefault="00000000">
          <w:pPr>
            <w:pStyle w:val="TOC3"/>
            <w:tabs>
              <w:tab w:val="right" w:leader="dot" w:pos="9393"/>
            </w:tabs>
            <w:rPr>
              <w:noProof/>
              <w:lang w:eastAsia="en-US"/>
            </w:rPr>
          </w:pPr>
          <w:hyperlink w:anchor="_Toc113797677" w:history="1">
            <w:r w:rsidR="002060DA" w:rsidRPr="002060DA">
              <w:rPr>
                <w:rStyle w:val="Hyperlink"/>
                <w:noProof/>
                <w:color w:val="auto"/>
              </w:rPr>
              <w:t>Network Architecture and Training</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_Toc113797677 \h </w:instrText>
            </w:r>
            <w:r w:rsidR="002060DA" w:rsidRPr="002060DA">
              <w:rPr>
                <w:noProof/>
                <w:webHidden/>
              </w:rPr>
            </w:r>
            <w:r w:rsidR="002060DA" w:rsidRPr="002060DA">
              <w:rPr>
                <w:noProof/>
                <w:webHidden/>
              </w:rPr>
              <w:fldChar w:fldCharType="separate"/>
            </w:r>
            <w:r w:rsidR="002060DA">
              <w:rPr>
                <w:noProof/>
                <w:webHidden/>
              </w:rPr>
              <w:t>17</w:t>
            </w:r>
            <w:r w:rsidR="002060DA" w:rsidRPr="002060DA">
              <w:rPr>
                <w:noProof/>
                <w:webHidden/>
              </w:rPr>
              <w:fldChar w:fldCharType="end"/>
            </w:r>
          </w:hyperlink>
        </w:p>
        <w:p w14:paraId="402D9650" w14:textId="1982F82F" w:rsidR="002060DA" w:rsidRPr="002060DA" w:rsidRDefault="00000000">
          <w:pPr>
            <w:pStyle w:val="TOC3"/>
            <w:tabs>
              <w:tab w:val="right" w:leader="dot" w:pos="9393"/>
            </w:tabs>
            <w:rPr>
              <w:noProof/>
              <w:lang w:eastAsia="en-US"/>
            </w:rPr>
          </w:pPr>
          <w:hyperlink w:anchor="_Toc113797678" w:history="1">
            <w:r w:rsidR="002060DA" w:rsidRPr="002060DA">
              <w:rPr>
                <w:rStyle w:val="Hyperlink"/>
                <w:noProof/>
                <w:color w:val="auto"/>
              </w:rPr>
              <w:t>Evaluation and Results</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_Toc113797678 \h </w:instrText>
            </w:r>
            <w:r w:rsidR="002060DA" w:rsidRPr="002060DA">
              <w:rPr>
                <w:noProof/>
                <w:webHidden/>
              </w:rPr>
            </w:r>
            <w:r w:rsidR="002060DA" w:rsidRPr="002060DA">
              <w:rPr>
                <w:noProof/>
                <w:webHidden/>
              </w:rPr>
              <w:fldChar w:fldCharType="separate"/>
            </w:r>
            <w:r w:rsidR="002060DA">
              <w:rPr>
                <w:noProof/>
                <w:webHidden/>
              </w:rPr>
              <w:t>19</w:t>
            </w:r>
            <w:r w:rsidR="002060DA" w:rsidRPr="002060DA">
              <w:rPr>
                <w:noProof/>
                <w:webHidden/>
              </w:rPr>
              <w:fldChar w:fldCharType="end"/>
            </w:r>
          </w:hyperlink>
        </w:p>
        <w:p w14:paraId="2FEC40AC" w14:textId="21BF01C4" w:rsidR="002060DA" w:rsidRPr="002060DA" w:rsidRDefault="00000000">
          <w:pPr>
            <w:pStyle w:val="TOC2"/>
            <w:tabs>
              <w:tab w:val="right" w:leader="dot" w:pos="9393"/>
            </w:tabs>
            <w:rPr>
              <w:noProof/>
              <w:lang w:eastAsia="en-US"/>
            </w:rPr>
          </w:pPr>
          <w:hyperlink w:anchor="_Toc113797679" w:history="1">
            <w:r w:rsidR="002060DA" w:rsidRPr="002060DA">
              <w:rPr>
                <w:rStyle w:val="Hyperlink"/>
                <w:noProof/>
                <w:color w:val="auto"/>
              </w:rPr>
              <w:t>2.4. Face verification</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_Toc113797679 \h </w:instrText>
            </w:r>
            <w:r w:rsidR="002060DA" w:rsidRPr="002060DA">
              <w:rPr>
                <w:noProof/>
                <w:webHidden/>
              </w:rPr>
            </w:r>
            <w:r w:rsidR="002060DA" w:rsidRPr="002060DA">
              <w:rPr>
                <w:noProof/>
                <w:webHidden/>
              </w:rPr>
              <w:fldChar w:fldCharType="separate"/>
            </w:r>
            <w:r w:rsidR="002060DA">
              <w:rPr>
                <w:noProof/>
                <w:webHidden/>
              </w:rPr>
              <w:t>21</w:t>
            </w:r>
            <w:r w:rsidR="002060DA" w:rsidRPr="002060DA">
              <w:rPr>
                <w:noProof/>
                <w:webHidden/>
              </w:rPr>
              <w:fldChar w:fldCharType="end"/>
            </w:r>
          </w:hyperlink>
        </w:p>
        <w:p w14:paraId="1579D683" w14:textId="7C3A3C13" w:rsidR="002060DA" w:rsidRPr="002060DA" w:rsidRDefault="00000000" w:rsidP="002060DA">
          <w:pPr>
            <w:pStyle w:val="TOC1"/>
            <w:rPr>
              <w:lang w:eastAsia="en-US"/>
            </w:rPr>
          </w:pPr>
          <w:hyperlink w:anchor="_Toc113797680" w:history="1">
            <w:r w:rsidR="002060DA" w:rsidRPr="002060DA">
              <w:rPr>
                <w:rStyle w:val="Hyperlink"/>
                <w:color w:val="auto"/>
              </w:rPr>
              <w:t>Chapter 3. System Architecture</w:t>
            </w:r>
            <w:r w:rsidR="002060DA" w:rsidRPr="002060DA">
              <w:rPr>
                <w:webHidden/>
              </w:rPr>
              <w:tab/>
            </w:r>
            <w:r w:rsidR="002060DA" w:rsidRPr="002060DA">
              <w:rPr>
                <w:webHidden/>
              </w:rPr>
              <w:fldChar w:fldCharType="begin"/>
            </w:r>
            <w:r w:rsidR="002060DA" w:rsidRPr="002060DA">
              <w:rPr>
                <w:webHidden/>
              </w:rPr>
              <w:instrText xml:space="preserve"> PAGEREF _Toc113797680 \h </w:instrText>
            </w:r>
            <w:r w:rsidR="002060DA" w:rsidRPr="002060DA">
              <w:rPr>
                <w:webHidden/>
              </w:rPr>
            </w:r>
            <w:r w:rsidR="002060DA" w:rsidRPr="002060DA">
              <w:rPr>
                <w:webHidden/>
              </w:rPr>
              <w:fldChar w:fldCharType="separate"/>
            </w:r>
            <w:r w:rsidR="002060DA">
              <w:rPr>
                <w:webHidden/>
              </w:rPr>
              <w:t>24</w:t>
            </w:r>
            <w:r w:rsidR="002060DA" w:rsidRPr="002060DA">
              <w:rPr>
                <w:webHidden/>
              </w:rPr>
              <w:fldChar w:fldCharType="end"/>
            </w:r>
          </w:hyperlink>
        </w:p>
        <w:p w14:paraId="7E2712C3" w14:textId="156FB599" w:rsidR="002060DA" w:rsidRPr="002060DA" w:rsidRDefault="00000000">
          <w:pPr>
            <w:pStyle w:val="TOC2"/>
            <w:tabs>
              <w:tab w:val="right" w:leader="dot" w:pos="9393"/>
            </w:tabs>
            <w:rPr>
              <w:noProof/>
              <w:lang w:eastAsia="en-US"/>
            </w:rPr>
          </w:pPr>
          <w:hyperlink w:anchor="_Toc113797681" w:history="1">
            <w:r w:rsidR="002060DA" w:rsidRPr="002060DA">
              <w:rPr>
                <w:rStyle w:val="Hyperlink"/>
                <w:noProof/>
                <w:color w:val="auto"/>
              </w:rPr>
              <w:t>3.1 Exam Supervisor’s Dashboard</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_Toc113797681 \h </w:instrText>
            </w:r>
            <w:r w:rsidR="002060DA" w:rsidRPr="002060DA">
              <w:rPr>
                <w:noProof/>
                <w:webHidden/>
              </w:rPr>
            </w:r>
            <w:r w:rsidR="002060DA" w:rsidRPr="002060DA">
              <w:rPr>
                <w:noProof/>
                <w:webHidden/>
              </w:rPr>
              <w:fldChar w:fldCharType="separate"/>
            </w:r>
            <w:r w:rsidR="002060DA">
              <w:rPr>
                <w:noProof/>
                <w:webHidden/>
              </w:rPr>
              <w:t>25</w:t>
            </w:r>
            <w:r w:rsidR="002060DA" w:rsidRPr="002060DA">
              <w:rPr>
                <w:noProof/>
                <w:webHidden/>
              </w:rPr>
              <w:fldChar w:fldCharType="end"/>
            </w:r>
          </w:hyperlink>
        </w:p>
        <w:p w14:paraId="3C07C55E" w14:textId="18A451FA" w:rsidR="002060DA" w:rsidRPr="002060DA" w:rsidRDefault="00000000">
          <w:pPr>
            <w:pStyle w:val="TOC3"/>
            <w:tabs>
              <w:tab w:val="right" w:leader="dot" w:pos="9393"/>
            </w:tabs>
            <w:rPr>
              <w:noProof/>
              <w:lang w:eastAsia="en-US"/>
            </w:rPr>
          </w:pPr>
          <w:hyperlink w:anchor="_Toc113797682" w:history="1">
            <w:r w:rsidR="002060DA" w:rsidRPr="002060DA">
              <w:rPr>
                <w:rStyle w:val="Hyperlink"/>
                <w:noProof/>
                <w:color w:val="auto"/>
              </w:rPr>
              <w:t>Frontend</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_Toc113797682 \h </w:instrText>
            </w:r>
            <w:r w:rsidR="002060DA" w:rsidRPr="002060DA">
              <w:rPr>
                <w:noProof/>
                <w:webHidden/>
              </w:rPr>
            </w:r>
            <w:r w:rsidR="002060DA" w:rsidRPr="002060DA">
              <w:rPr>
                <w:noProof/>
                <w:webHidden/>
              </w:rPr>
              <w:fldChar w:fldCharType="separate"/>
            </w:r>
            <w:r w:rsidR="002060DA">
              <w:rPr>
                <w:noProof/>
                <w:webHidden/>
              </w:rPr>
              <w:t>25</w:t>
            </w:r>
            <w:r w:rsidR="002060DA" w:rsidRPr="002060DA">
              <w:rPr>
                <w:noProof/>
                <w:webHidden/>
              </w:rPr>
              <w:fldChar w:fldCharType="end"/>
            </w:r>
          </w:hyperlink>
        </w:p>
        <w:p w14:paraId="112B6AD0" w14:textId="0A4C2305" w:rsidR="002060DA" w:rsidRPr="002060DA" w:rsidRDefault="00000000">
          <w:pPr>
            <w:pStyle w:val="TOC3"/>
            <w:tabs>
              <w:tab w:val="right" w:leader="dot" w:pos="9393"/>
            </w:tabs>
            <w:rPr>
              <w:noProof/>
              <w:lang w:eastAsia="en-US"/>
            </w:rPr>
          </w:pPr>
          <w:hyperlink w:anchor="_Toc113797683" w:history="1">
            <w:r w:rsidR="002060DA" w:rsidRPr="002060DA">
              <w:rPr>
                <w:rStyle w:val="Hyperlink"/>
                <w:noProof/>
                <w:color w:val="auto"/>
              </w:rPr>
              <w:t>Backend</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_Toc113797683 \h </w:instrText>
            </w:r>
            <w:r w:rsidR="002060DA" w:rsidRPr="002060DA">
              <w:rPr>
                <w:noProof/>
                <w:webHidden/>
              </w:rPr>
            </w:r>
            <w:r w:rsidR="002060DA" w:rsidRPr="002060DA">
              <w:rPr>
                <w:noProof/>
                <w:webHidden/>
              </w:rPr>
              <w:fldChar w:fldCharType="separate"/>
            </w:r>
            <w:r w:rsidR="002060DA">
              <w:rPr>
                <w:noProof/>
                <w:webHidden/>
              </w:rPr>
              <w:t>27</w:t>
            </w:r>
            <w:r w:rsidR="002060DA" w:rsidRPr="002060DA">
              <w:rPr>
                <w:noProof/>
                <w:webHidden/>
              </w:rPr>
              <w:fldChar w:fldCharType="end"/>
            </w:r>
          </w:hyperlink>
        </w:p>
        <w:p w14:paraId="49AD61DD" w14:textId="58EA370D" w:rsidR="002060DA" w:rsidRPr="002060DA" w:rsidRDefault="00000000">
          <w:pPr>
            <w:pStyle w:val="TOC2"/>
            <w:tabs>
              <w:tab w:val="left" w:pos="720"/>
              <w:tab w:val="right" w:leader="dot" w:pos="9393"/>
            </w:tabs>
            <w:rPr>
              <w:noProof/>
              <w:lang w:eastAsia="en-US"/>
            </w:rPr>
          </w:pPr>
          <w:hyperlink w:anchor="_Toc113797684" w:history="1">
            <w:r w:rsidR="002060DA" w:rsidRPr="002060DA">
              <w:rPr>
                <w:rStyle w:val="Hyperlink"/>
                <w:caps/>
                <w:noProof/>
                <w:color w:val="auto"/>
              </w:rPr>
              <w:t>3.2</w:t>
            </w:r>
            <w:r w:rsidR="002060DA" w:rsidRPr="002060DA">
              <w:rPr>
                <w:noProof/>
                <w:lang w:eastAsia="en-US"/>
              </w:rPr>
              <w:tab/>
            </w:r>
            <w:r w:rsidR="002060DA" w:rsidRPr="002060DA">
              <w:rPr>
                <w:rStyle w:val="Hyperlink"/>
                <w:noProof/>
                <w:color w:val="auto"/>
              </w:rPr>
              <w:t>Client-side Face Detection</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_Toc113797684 \h </w:instrText>
            </w:r>
            <w:r w:rsidR="002060DA" w:rsidRPr="002060DA">
              <w:rPr>
                <w:noProof/>
                <w:webHidden/>
              </w:rPr>
            </w:r>
            <w:r w:rsidR="002060DA" w:rsidRPr="002060DA">
              <w:rPr>
                <w:noProof/>
                <w:webHidden/>
              </w:rPr>
              <w:fldChar w:fldCharType="separate"/>
            </w:r>
            <w:r w:rsidR="002060DA">
              <w:rPr>
                <w:noProof/>
                <w:webHidden/>
              </w:rPr>
              <w:t>30</w:t>
            </w:r>
            <w:r w:rsidR="002060DA" w:rsidRPr="002060DA">
              <w:rPr>
                <w:noProof/>
                <w:webHidden/>
              </w:rPr>
              <w:fldChar w:fldCharType="end"/>
            </w:r>
          </w:hyperlink>
        </w:p>
        <w:p w14:paraId="1B902CE2" w14:textId="68304F9E" w:rsidR="002060DA" w:rsidRPr="002060DA" w:rsidRDefault="00000000">
          <w:pPr>
            <w:pStyle w:val="TOC3"/>
            <w:tabs>
              <w:tab w:val="right" w:leader="dot" w:pos="9393"/>
            </w:tabs>
            <w:rPr>
              <w:noProof/>
              <w:lang w:eastAsia="en-US"/>
            </w:rPr>
          </w:pPr>
          <w:hyperlink w:anchor="_Toc113797685" w:history="1">
            <w:r w:rsidR="002060DA" w:rsidRPr="002060DA">
              <w:rPr>
                <w:rStyle w:val="Hyperlink"/>
                <w:bCs/>
                <w:noProof/>
                <w:color w:val="auto"/>
              </w:rPr>
              <w:t>ID Form</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_Toc113797685 \h </w:instrText>
            </w:r>
            <w:r w:rsidR="002060DA" w:rsidRPr="002060DA">
              <w:rPr>
                <w:noProof/>
                <w:webHidden/>
              </w:rPr>
            </w:r>
            <w:r w:rsidR="002060DA" w:rsidRPr="002060DA">
              <w:rPr>
                <w:noProof/>
                <w:webHidden/>
              </w:rPr>
              <w:fldChar w:fldCharType="separate"/>
            </w:r>
            <w:r w:rsidR="002060DA">
              <w:rPr>
                <w:noProof/>
                <w:webHidden/>
              </w:rPr>
              <w:t>30</w:t>
            </w:r>
            <w:r w:rsidR="002060DA" w:rsidRPr="002060DA">
              <w:rPr>
                <w:noProof/>
                <w:webHidden/>
              </w:rPr>
              <w:fldChar w:fldCharType="end"/>
            </w:r>
          </w:hyperlink>
        </w:p>
        <w:p w14:paraId="0516AC87" w14:textId="4E3875BA" w:rsidR="002060DA" w:rsidRPr="002060DA" w:rsidRDefault="00000000">
          <w:pPr>
            <w:pStyle w:val="TOC3"/>
            <w:tabs>
              <w:tab w:val="right" w:leader="dot" w:pos="9393"/>
            </w:tabs>
            <w:rPr>
              <w:noProof/>
              <w:lang w:eastAsia="en-US"/>
            </w:rPr>
          </w:pPr>
          <w:hyperlink w:anchor="_Toc113797686" w:history="1">
            <w:r w:rsidR="002060DA" w:rsidRPr="002060DA">
              <w:rPr>
                <w:rStyle w:val="Hyperlink"/>
                <w:noProof/>
                <w:color w:val="auto"/>
              </w:rPr>
              <w:t>Capture Window</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_Toc113797686 \h </w:instrText>
            </w:r>
            <w:r w:rsidR="002060DA" w:rsidRPr="002060DA">
              <w:rPr>
                <w:noProof/>
                <w:webHidden/>
              </w:rPr>
            </w:r>
            <w:r w:rsidR="002060DA" w:rsidRPr="002060DA">
              <w:rPr>
                <w:noProof/>
                <w:webHidden/>
              </w:rPr>
              <w:fldChar w:fldCharType="separate"/>
            </w:r>
            <w:r w:rsidR="002060DA">
              <w:rPr>
                <w:noProof/>
                <w:webHidden/>
              </w:rPr>
              <w:t>31</w:t>
            </w:r>
            <w:r w:rsidR="002060DA" w:rsidRPr="002060DA">
              <w:rPr>
                <w:noProof/>
                <w:webHidden/>
              </w:rPr>
              <w:fldChar w:fldCharType="end"/>
            </w:r>
          </w:hyperlink>
        </w:p>
        <w:p w14:paraId="51E56306" w14:textId="67C7E32D" w:rsidR="002060DA" w:rsidRPr="002060DA" w:rsidRDefault="00000000">
          <w:pPr>
            <w:pStyle w:val="TOC2"/>
            <w:tabs>
              <w:tab w:val="left" w:pos="720"/>
              <w:tab w:val="right" w:leader="dot" w:pos="9393"/>
            </w:tabs>
            <w:rPr>
              <w:noProof/>
              <w:lang w:eastAsia="en-US"/>
            </w:rPr>
          </w:pPr>
          <w:hyperlink w:anchor="_Toc113797687" w:history="1">
            <w:r w:rsidR="002060DA" w:rsidRPr="002060DA">
              <w:rPr>
                <w:rStyle w:val="Hyperlink"/>
                <w:noProof/>
                <w:color w:val="auto"/>
              </w:rPr>
              <w:t>3.3</w:t>
            </w:r>
            <w:r w:rsidR="002060DA" w:rsidRPr="002060DA">
              <w:rPr>
                <w:noProof/>
                <w:lang w:eastAsia="en-US"/>
              </w:rPr>
              <w:tab/>
            </w:r>
            <w:r w:rsidR="002060DA" w:rsidRPr="002060DA">
              <w:rPr>
                <w:rStyle w:val="Hyperlink"/>
                <w:noProof/>
                <w:color w:val="auto"/>
              </w:rPr>
              <w:t>Verification Server</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_Toc113797687 \h </w:instrText>
            </w:r>
            <w:r w:rsidR="002060DA" w:rsidRPr="002060DA">
              <w:rPr>
                <w:noProof/>
                <w:webHidden/>
              </w:rPr>
            </w:r>
            <w:r w:rsidR="002060DA" w:rsidRPr="002060DA">
              <w:rPr>
                <w:noProof/>
                <w:webHidden/>
              </w:rPr>
              <w:fldChar w:fldCharType="separate"/>
            </w:r>
            <w:r w:rsidR="002060DA">
              <w:rPr>
                <w:noProof/>
                <w:webHidden/>
              </w:rPr>
              <w:t>33</w:t>
            </w:r>
            <w:r w:rsidR="002060DA" w:rsidRPr="002060DA">
              <w:rPr>
                <w:noProof/>
                <w:webHidden/>
              </w:rPr>
              <w:fldChar w:fldCharType="end"/>
            </w:r>
          </w:hyperlink>
        </w:p>
        <w:p w14:paraId="6814CEEB" w14:textId="49C84261" w:rsidR="002060DA" w:rsidRPr="002060DA" w:rsidRDefault="00000000">
          <w:pPr>
            <w:pStyle w:val="TOC3"/>
            <w:tabs>
              <w:tab w:val="right" w:leader="dot" w:pos="9393"/>
            </w:tabs>
            <w:rPr>
              <w:noProof/>
              <w:lang w:eastAsia="en-US"/>
            </w:rPr>
          </w:pPr>
          <w:hyperlink w:anchor="_Toc113797688" w:history="1">
            <w:r w:rsidR="002060DA" w:rsidRPr="002060DA">
              <w:rPr>
                <w:rStyle w:val="Hyperlink"/>
                <w:noProof/>
                <w:color w:val="auto"/>
              </w:rPr>
              <w:t>File Handling</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_Toc113797688 \h </w:instrText>
            </w:r>
            <w:r w:rsidR="002060DA" w:rsidRPr="002060DA">
              <w:rPr>
                <w:noProof/>
                <w:webHidden/>
              </w:rPr>
            </w:r>
            <w:r w:rsidR="002060DA" w:rsidRPr="002060DA">
              <w:rPr>
                <w:noProof/>
                <w:webHidden/>
              </w:rPr>
              <w:fldChar w:fldCharType="separate"/>
            </w:r>
            <w:r w:rsidR="002060DA">
              <w:rPr>
                <w:noProof/>
                <w:webHidden/>
              </w:rPr>
              <w:t>33</w:t>
            </w:r>
            <w:r w:rsidR="002060DA" w:rsidRPr="002060DA">
              <w:rPr>
                <w:noProof/>
                <w:webHidden/>
              </w:rPr>
              <w:fldChar w:fldCharType="end"/>
            </w:r>
          </w:hyperlink>
        </w:p>
        <w:p w14:paraId="0153033D" w14:textId="09CD1864" w:rsidR="002060DA" w:rsidRPr="002060DA" w:rsidRDefault="00000000">
          <w:pPr>
            <w:pStyle w:val="TOC3"/>
            <w:tabs>
              <w:tab w:val="right" w:leader="dot" w:pos="9393"/>
            </w:tabs>
            <w:rPr>
              <w:noProof/>
              <w:lang w:eastAsia="en-US"/>
            </w:rPr>
          </w:pPr>
          <w:hyperlink w:anchor="_Toc113797689" w:history="1">
            <w:r w:rsidR="002060DA" w:rsidRPr="002060DA">
              <w:rPr>
                <w:rStyle w:val="Hyperlink"/>
                <w:noProof/>
                <w:color w:val="auto"/>
              </w:rPr>
              <w:t>Representation</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_Toc113797689 \h </w:instrText>
            </w:r>
            <w:r w:rsidR="002060DA" w:rsidRPr="002060DA">
              <w:rPr>
                <w:noProof/>
                <w:webHidden/>
              </w:rPr>
            </w:r>
            <w:r w:rsidR="002060DA" w:rsidRPr="002060DA">
              <w:rPr>
                <w:noProof/>
                <w:webHidden/>
              </w:rPr>
              <w:fldChar w:fldCharType="separate"/>
            </w:r>
            <w:r w:rsidR="002060DA">
              <w:rPr>
                <w:noProof/>
                <w:webHidden/>
              </w:rPr>
              <w:t>33</w:t>
            </w:r>
            <w:r w:rsidR="002060DA" w:rsidRPr="002060DA">
              <w:rPr>
                <w:noProof/>
                <w:webHidden/>
              </w:rPr>
              <w:fldChar w:fldCharType="end"/>
            </w:r>
          </w:hyperlink>
        </w:p>
        <w:p w14:paraId="68AFE3EB" w14:textId="13396F6D" w:rsidR="002060DA" w:rsidRPr="002060DA" w:rsidRDefault="00000000" w:rsidP="002060DA">
          <w:pPr>
            <w:pStyle w:val="TOC1"/>
            <w:rPr>
              <w:lang w:eastAsia="en-US"/>
            </w:rPr>
          </w:pPr>
          <w:hyperlink w:anchor="_Toc113797690" w:history="1">
            <w:r w:rsidR="002060DA" w:rsidRPr="002060DA">
              <w:rPr>
                <w:rStyle w:val="Hyperlink"/>
                <w:color w:val="auto"/>
              </w:rPr>
              <w:t>Chapter 4. Testing The System</w:t>
            </w:r>
            <w:r w:rsidR="002060DA" w:rsidRPr="002060DA">
              <w:rPr>
                <w:webHidden/>
              </w:rPr>
              <w:tab/>
            </w:r>
            <w:r w:rsidR="002060DA" w:rsidRPr="002060DA">
              <w:rPr>
                <w:webHidden/>
              </w:rPr>
              <w:fldChar w:fldCharType="begin"/>
            </w:r>
            <w:r w:rsidR="002060DA" w:rsidRPr="002060DA">
              <w:rPr>
                <w:webHidden/>
              </w:rPr>
              <w:instrText xml:space="preserve"> PAGEREF _Toc113797690 \h </w:instrText>
            </w:r>
            <w:r w:rsidR="002060DA" w:rsidRPr="002060DA">
              <w:rPr>
                <w:webHidden/>
              </w:rPr>
            </w:r>
            <w:r w:rsidR="002060DA" w:rsidRPr="002060DA">
              <w:rPr>
                <w:webHidden/>
              </w:rPr>
              <w:fldChar w:fldCharType="separate"/>
            </w:r>
            <w:r w:rsidR="002060DA">
              <w:rPr>
                <w:webHidden/>
              </w:rPr>
              <w:t>35</w:t>
            </w:r>
            <w:r w:rsidR="002060DA" w:rsidRPr="002060DA">
              <w:rPr>
                <w:webHidden/>
              </w:rPr>
              <w:fldChar w:fldCharType="end"/>
            </w:r>
          </w:hyperlink>
        </w:p>
        <w:p w14:paraId="3EC7A762" w14:textId="170AF366" w:rsidR="002060DA" w:rsidRPr="002060DA" w:rsidRDefault="00000000">
          <w:pPr>
            <w:pStyle w:val="TOC2"/>
            <w:tabs>
              <w:tab w:val="right" w:leader="dot" w:pos="9393"/>
            </w:tabs>
            <w:rPr>
              <w:noProof/>
              <w:lang w:eastAsia="en-US"/>
            </w:rPr>
          </w:pPr>
          <w:hyperlink w:anchor="_Toc113797691" w:history="1">
            <w:r w:rsidR="002060DA" w:rsidRPr="002060DA">
              <w:rPr>
                <w:rStyle w:val="Hyperlink"/>
                <w:noProof/>
                <w:color w:val="auto"/>
              </w:rPr>
              <w:t>Stress test</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_Toc113797691 \h </w:instrText>
            </w:r>
            <w:r w:rsidR="002060DA" w:rsidRPr="002060DA">
              <w:rPr>
                <w:noProof/>
                <w:webHidden/>
              </w:rPr>
            </w:r>
            <w:r w:rsidR="002060DA" w:rsidRPr="002060DA">
              <w:rPr>
                <w:noProof/>
                <w:webHidden/>
              </w:rPr>
              <w:fldChar w:fldCharType="separate"/>
            </w:r>
            <w:r w:rsidR="002060DA">
              <w:rPr>
                <w:noProof/>
                <w:webHidden/>
              </w:rPr>
              <w:t>35</w:t>
            </w:r>
            <w:r w:rsidR="002060DA" w:rsidRPr="002060DA">
              <w:rPr>
                <w:noProof/>
                <w:webHidden/>
              </w:rPr>
              <w:fldChar w:fldCharType="end"/>
            </w:r>
          </w:hyperlink>
        </w:p>
        <w:p w14:paraId="0C6D26F5" w14:textId="1A201720" w:rsidR="002060DA" w:rsidRPr="002060DA" w:rsidRDefault="00000000">
          <w:pPr>
            <w:pStyle w:val="TOC3"/>
            <w:tabs>
              <w:tab w:val="right" w:leader="dot" w:pos="9393"/>
            </w:tabs>
            <w:rPr>
              <w:noProof/>
              <w:lang w:eastAsia="en-US"/>
            </w:rPr>
          </w:pPr>
          <w:hyperlink w:anchor="_Toc113797692" w:history="1">
            <w:r w:rsidR="002060DA" w:rsidRPr="002060DA">
              <w:rPr>
                <w:rStyle w:val="Hyperlink"/>
                <w:noProof/>
                <w:color w:val="auto"/>
              </w:rPr>
              <w:t>Results</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_Toc113797692 \h </w:instrText>
            </w:r>
            <w:r w:rsidR="002060DA" w:rsidRPr="002060DA">
              <w:rPr>
                <w:noProof/>
                <w:webHidden/>
              </w:rPr>
            </w:r>
            <w:r w:rsidR="002060DA" w:rsidRPr="002060DA">
              <w:rPr>
                <w:noProof/>
                <w:webHidden/>
              </w:rPr>
              <w:fldChar w:fldCharType="separate"/>
            </w:r>
            <w:r w:rsidR="002060DA">
              <w:rPr>
                <w:noProof/>
                <w:webHidden/>
              </w:rPr>
              <w:t>35</w:t>
            </w:r>
            <w:r w:rsidR="002060DA" w:rsidRPr="002060DA">
              <w:rPr>
                <w:noProof/>
                <w:webHidden/>
              </w:rPr>
              <w:fldChar w:fldCharType="end"/>
            </w:r>
          </w:hyperlink>
        </w:p>
        <w:p w14:paraId="527C3C00" w14:textId="6A443D25" w:rsidR="002060DA" w:rsidRPr="002060DA" w:rsidRDefault="00000000">
          <w:pPr>
            <w:pStyle w:val="TOC3"/>
            <w:tabs>
              <w:tab w:val="right" w:leader="dot" w:pos="9393"/>
            </w:tabs>
            <w:rPr>
              <w:noProof/>
              <w:lang w:eastAsia="en-US"/>
            </w:rPr>
          </w:pPr>
          <w:hyperlink w:anchor="_Toc113797693" w:history="1">
            <w:r w:rsidR="002060DA" w:rsidRPr="002060DA">
              <w:rPr>
                <w:rStyle w:val="Hyperlink"/>
                <w:noProof/>
                <w:color w:val="auto"/>
              </w:rPr>
              <w:t>Observations</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_Toc113797693 \h </w:instrText>
            </w:r>
            <w:r w:rsidR="002060DA" w:rsidRPr="002060DA">
              <w:rPr>
                <w:noProof/>
                <w:webHidden/>
              </w:rPr>
            </w:r>
            <w:r w:rsidR="002060DA" w:rsidRPr="002060DA">
              <w:rPr>
                <w:noProof/>
                <w:webHidden/>
              </w:rPr>
              <w:fldChar w:fldCharType="separate"/>
            </w:r>
            <w:r w:rsidR="002060DA">
              <w:rPr>
                <w:noProof/>
                <w:webHidden/>
              </w:rPr>
              <w:t>39</w:t>
            </w:r>
            <w:r w:rsidR="002060DA" w:rsidRPr="002060DA">
              <w:rPr>
                <w:noProof/>
                <w:webHidden/>
              </w:rPr>
              <w:fldChar w:fldCharType="end"/>
            </w:r>
          </w:hyperlink>
        </w:p>
        <w:p w14:paraId="0316B248" w14:textId="020D530D" w:rsidR="002060DA" w:rsidRPr="002060DA" w:rsidRDefault="00000000">
          <w:pPr>
            <w:pStyle w:val="TOC3"/>
            <w:tabs>
              <w:tab w:val="right" w:leader="dot" w:pos="9393"/>
            </w:tabs>
            <w:rPr>
              <w:noProof/>
              <w:lang w:eastAsia="en-US"/>
            </w:rPr>
          </w:pPr>
          <w:hyperlink w:anchor="_Toc113797694" w:history="1">
            <w:r w:rsidR="002060DA" w:rsidRPr="002060DA">
              <w:rPr>
                <w:rStyle w:val="Hyperlink"/>
                <w:noProof/>
                <w:color w:val="auto"/>
              </w:rPr>
              <w:t>Analysis</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_Toc113797694 \h </w:instrText>
            </w:r>
            <w:r w:rsidR="002060DA" w:rsidRPr="002060DA">
              <w:rPr>
                <w:noProof/>
                <w:webHidden/>
              </w:rPr>
            </w:r>
            <w:r w:rsidR="002060DA" w:rsidRPr="002060DA">
              <w:rPr>
                <w:noProof/>
                <w:webHidden/>
              </w:rPr>
              <w:fldChar w:fldCharType="separate"/>
            </w:r>
            <w:r w:rsidR="002060DA">
              <w:rPr>
                <w:noProof/>
                <w:webHidden/>
              </w:rPr>
              <w:t>39</w:t>
            </w:r>
            <w:r w:rsidR="002060DA" w:rsidRPr="002060DA">
              <w:rPr>
                <w:noProof/>
                <w:webHidden/>
              </w:rPr>
              <w:fldChar w:fldCharType="end"/>
            </w:r>
          </w:hyperlink>
        </w:p>
        <w:p w14:paraId="18C22550" w14:textId="7E34D343" w:rsidR="002060DA" w:rsidRPr="002060DA" w:rsidRDefault="00000000">
          <w:pPr>
            <w:pStyle w:val="TOC3"/>
            <w:tabs>
              <w:tab w:val="right" w:leader="dot" w:pos="9393"/>
            </w:tabs>
            <w:rPr>
              <w:noProof/>
              <w:lang w:eastAsia="en-US"/>
            </w:rPr>
          </w:pPr>
          <w:hyperlink w:anchor="_Toc113797695" w:history="1">
            <w:r w:rsidR="002060DA" w:rsidRPr="002060DA">
              <w:rPr>
                <w:rStyle w:val="Hyperlink"/>
                <w:noProof/>
                <w:color w:val="auto"/>
              </w:rPr>
              <w:t>Conclusion</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_Toc113797695 \h </w:instrText>
            </w:r>
            <w:r w:rsidR="002060DA" w:rsidRPr="002060DA">
              <w:rPr>
                <w:noProof/>
                <w:webHidden/>
              </w:rPr>
            </w:r>
            <w:r w:rsidR="002060DA" w:rsidRPr="002060DA">
              <w:rPr>
                <w:noProof/>
                <w:webHidden/>
              </w:rPr>
              <w:fldChar w:fldCharType="separate"/>
            </w:r>
            <w:r w:rsidR="002060DA">
              <w:rPr>
                <w:noProof/>
                <w:webHidden/>
              </w:rPr>
              <w:t>39</w:t>
            </w:r>
            <w:r w:rsidR="002060DA" w:rsidRPr="002060DA">
              <w:rPr>
                <w:noProof/>
                <w:webHidden/>
              </w:rPr>
              <w:fldChar w:fldCharType="end"/>
            </w:r>
          </w:hyperlink>
        </w:p>
        <w:p w14:paraId="6B1E2788" w14:textId="647339B0" w:rsidR="002060DA" w:rsidRPr="002060DA" w:rsidRDefault="00000000" w:rsidP="002060DA">
          <w:pPr>
            <w:pStyle w:val="TOC1"/>
            <w:rPr>
              <w:lang w:eastAsia="en-US"/>
            </w:rPr>
          </w:pPr>
          <w:hyperlink w:anchor="_Toc113797696" w:history="1">
            <w:r w:rsidR="002060DA" w:rsidRPr="002060DA">
              <w:rPr>
                <w:rStyle w:val="Hyperlink"/>
                <w:color w:val="auto"/>
              </w:rPr>
              <w:t>Summary</w:t>
            </w:r>
            <w:r w:rsidR="002060DA" w:rsidRPr="002060DA">
              <w:rPr>
                <w:webHidden/>
              </w:rPr>
              <w:tab/>
            </w:r>
            <w:r w:rsidR="002060DA" w:rsidRPr="002060DA">
              <w:rPr>
                <w:webHidden/>
              </w:rPr>
              <w:fldChar w:fldCharType="begin"/>
            </w:r>
            <w:r w:rsidR="002060DA" w:rsidRPr="002060DA">
              <w:rPr>
                <w:webHidden/>
              </w:rPr>
              <w:instrText xml:space="preserve"> PAGEREF _Toc113797696 \h </w:instrText>
            </w:r>
            <w:r w:rsidR="002060DA" w:rsidRPr="002060DA">
              <w:rPr>
                <w:webHidden/>
              </w:rPr>
            </w:r>
            <w:r w:rsidR="002060DA" w:rsidRPr="002060DA">
              <w:rPr>
                <w:webHidden/>
              </w:rPr>
              <w:fldChar w:fldCharType="separate"/>
            </w:r>
            <w:r w:rsidR="002060DA">
              <w:rPr>
                <w:webHidden/>
              </w:rPr>
              <w:t>40</w:t>
            </w:r>
            <w:r w:rsidR="002060DA" w:rsidRPr="002060DA">
              <w:rPr>
                <w:webHidden/>
              </w:rPr>
              <w:fldChar w:fldCharType="end"/>
            </w:r>
          </w:hyperlink>
        </w:p>
        <w:p w14:paraId="7EDF8975" w14:textId="462D0343" w:rsidR="002060DA" w:rsidRPr="002060DA" w:rsidRDefault="00000000" w:rsidP="002060DA">
          <w:pPr>
            <w:pStyle w:val="TOC1"/>
            <w:rPr>
              <w:lang w:eastAsia="en-US"/>
            </w:rPr>
          </w:pPr>
          <w:hyperlink w:anchor="_Toc113797697" w:history="1">
            <w:r w:rsidR="002060DA" w:rsidRPr="002060DA">
              <w:rPr>
                <w:rStyle w:val="Hyperlink"/>
                <w:color w:val="auto"/>
              </w:rPr>
              <w:t>References</w:t>
            </w:r>
            <w:r w:rsidR="002060DA" w:rsidRPr="002060DA">
              <w:rPr>
                <w:webHidden/>
              </w:rPr>
              <w:tab/>
            </w:r>
            <w:r w:rsidR="002060DA" w:rsidRPr="002060DA">
              <w:rPr>
                <w:webHidden/>
              </w:rPr>
              <w:fldChar w:fldCharType="begin"/>
            </w:r>
            <w:r w:rsidR="002060DA" w:rsidRPr="002060DA">
              <w:rPr>
                <w:webHidden/>
              </w:rPr>
              <w:instrText xml:space="preserve"> PAGEREF _Toc113797697 \h </w:instrText>
            </w:r>
            <w:r w:rsidR="002060DA" w:rsidRPr="002060DA">
              <w:rPr>
                <w:webHidden/>
              </w:rPr>
            </w:r>
            <w:r w:rsidR="002060DA" w:rsidRPr="002060DA">
              <w:rPr>
                <w:webHidden/>
              </w:rPr>
              <w:fldChar w:fldCharType="separate"/>
            </w:r>
            <w:r w:rsidR="002060DA">
              <w:rPr>
                <w:webHidden/>
              </w:rPr>
              <w:t>42</w:t>
            </w:r>
            <w:r w:rsidR="002060DA" w:rsidRPr="002060DA">
              <w:rPr>
                <w:webHidden/>
              </w:rPr>
              <w:fldChar w:fldCharType="end"/>
            </w:r>
          </w:hyperlink>
        </w:p>
        <w:p w14:paraId="60A953D9" w14:textId="6732E341" w:rsidR="002060DA" w:rsidRPr="002060DA" w:rsidRDefault="00000000" w:rsidP="002060DA">
          <w:pPr>
            <w:pStyle w:val="TOC1"/>
            <w:rPr>
              <w:lang w:eastAsia="en-US"/>
            </w:rPr>
          </w:pPr>
          <w:hyperlink w:anchor="_Toc113797698" w:history="1">
            <w:r w:rsidR="002060DA" w:rsidRPr="002060DA">
              <w:rPr>
                <w:rStyle w:val="Hyperlink"/>
                <w:color w:val="auto"/>
              </w:rPr>
              <w:t>List of Tables</w:t>
            </w:r>
            <w:r w:rsidR="002060DA" w:rsidRPr="002060DA">
              <w:rPr>
                <w:webHidden/>
              </w:rPr>
              <w:tab/>
            </w:r>
            <w:r w:rsidR="002060DA" w:rsidRPr="002060DA">
              <w:rPr>
                <w:webHidden/>
              </w:rPr>
              <w:fldChar w:fldCharType="begin"/>
            </w:r>
            <w:r w:rsidR="002060DA" w:rsidRPr="002060DA">
              <w:rPr>
                <w:webHidden/>
              </w:rPr>
              <w:instrText xml:space="preserve"> PAGEREF _Toc113797698 \h </w:instrText>
            </w:r>
            <w:r w:rsidR="002060DA" w:rsidRPr="002060DA">
              <w:rPr>
                <w:webHidden/>
              </w:rPr>
            </w:r>
            <w:r w:rsidR="002060DA" w:rsidRPr="002060DA">
              <w:rPr>
                <w:webHidden/>
              </w:rPr>
              <w:fldChar w:fldCharType="separate"/>
            </w:r>
            <w:r w:rsidR="002060DA">
              <w:rPr>
                <w:webHidden/>
              </w:rPr>
              <w:t>44</w:t>
            </w:r>
            <w:r w:rsidR="002060DA" w:rsidRPr="002060DA">
              <w:rPr>
                <w:webHidden/>
              </w:rPr>
              <w:fldChar w:fldCharType="end"/>
            </w:r>
          </w:hyperlink>
        </w:p>
        <w:p w14:paraId="5B029FE5" w14:textId="46E5B4A9" w:rsidR="002060DA" w:rsidRPr="002060DA" w:rsidRDefault="00000000" w:rsidP="002060DA">
          <w:pPr>
            <w:pStyle w:val="TOC1"/>
            <w:rPr>
              <w:lang w:eastAsia="en-US"/>
            </w:rPr>
          </w:pPr>
          <w:hyperlink w:anchor="_Toc113797699" w:history="1">
            <w:r w:rsidR="002060DA" w:rsidRPr="002060DA">
              <w:rPr>
                <w:rStyle w:val="Hyperlink"/>
                <w:color w:val="auto"/>
              </w:rPr>
              <w:t>List of figures</w:t>
            </w:r>
            <w:r w:rsidR="002060DA" w:rsidRPr="002060DA">
              <w:rPr>
                <w:webHidden/>
              </w:rPr>
              <w:tab/>
            </w:r>
            <w:r w:rsidR="002060DA" w:rsidRPr="002060DA">
              <w:rPr>
                <w:webHidden/>
              </w:rPr>
              <w:fldChar w:fldCharType="begin"/>
            </w:r>
            <w:r w:rsidR="002060DA" w:rsidRPr="002060DA">
              <w:rPr>
                <w:webHidden/>
              </w:rPr>
              <w:instrText xml:space="preserve"> PAGEREF _Toc113797699 \h </w:instrText>
            </w:r>
            <w:r w:rsidR="002060DA" w:rsidRPr="002060DA">
              <w:rPr>
                <w:webHidden/>
              </w:rPr>
            </w:r>
            <w:r w:rsidR="002060DA" w:rsidRPr="002060DA">
              <w:rPr>
                <w:webHidden/>
              </w:rPr>
              <w:fldChar w:fldCharType="separate"/>
            </w:r>
            <w:r w:rsidR="002060DA">
              <w:rPr>
                <w:webHidden/>
              </w:rPr>
              <w:t>45</w:t>
            </w:r>
            <w:r w:rsidR="002060DA" w:rsidRPr="002060DA">
              <w:rPr>
                <w:webHidden/>
              </w:rPr>
              <w:fldChar w:fldCharType="end"/>
            </w:r>
          </w:hyperlink>
        </w:p>
        <w:p w14:paraId="0EBCFBE5" w14:textId="2DF1E734" w:rsidR="002060DA" w:rsidRPr="002060DA" w:rsidRDefault="00000000" w:rsidP="002060DA">
          <w:pPr>
            <w:pStyle w:val="TOC1"/>
            <w:rPr>
              <w:lang w:eastAsia="en-US"/>
            </w:rPr>
          </w:pPr>
          <w:hyperlink w:anchor="_Toc113797700" w:history="1">
            <w:r w:rsidR="002060DA" w:rsidRPr="002060DA">
              <w:rPr>
                <w:rStyle w:val="Hyperlink"/>
                <w:color w:val="auto"/>
              </w:rPr>
              <w:t>List of appendices</w:t>
            </w:r>
            <w:r w:rsidR="002060DA" w:rsidRPr="002060DA">
              <w:rPr>
                <w:webHidden/>
              </w:rPr>
              <w:tab/>
            </w:r>
            <w:r w:rsidR="002060DA" w:rsidRPr="002060DA">
              <w:rPr>
                <w:webHidden/>
              </w:rPr>
              <w:fldChar w:fldCharType="begin"/>
            </w:r>
            <w:r w:rsidR="002060DA" w:rsidRPr="002060DA">
              <w:rPr>
                <w:webHidden/>
              </w:rPr>
              <w:instrText xml:space="preserve"> PAGEREF _Toc113797700 \h </w:instrText>
            </w:r>
            <w:r w:rsidR="002060DA" w:rsidRPr="002060DA">
              <w:rPr>
                <w:webHidden/>
              </w:rPr>
            </w:r>
            <w:r w:rsidR="002060DA" w:rsidRPr="002060DA">
              <w:rPr>
                <w:webHidden/>
              </w:rPr>
              <w:fldChar w:fldCharType="separate"/>
            </w:r>
            <w:r w:rsidR="002060DA">
              <w:rPr>
                <w:webHidden/>
              </w:rPr>
              <w:t>46</w:t>
            </w:r>
            <w:r w:rsidR="002060DA" w:rsidRPr="002060DA">
              <w:rPr>
                <w:webHidden/>
              </w:rPr>
              <w:fldChar w:fldCharType="end"/>
            </w:r>
          </w:hyperlink>
        </w:p>
        <w:p w14:paraId="031842A8" w14:textId="04EFD0D1" w:rsidR="002060DA" w:rsidRPr="002060DA" w:rsidRDefault="00000000" w:rsidP="002060DA">
          <w:pPr>
            <w:pStyle w:val="TOC1"/>
            <w:rPr>
              <w:lang w:eastAsia="en-US"/>
            </w:rPr>
          </w:pPr>
          <w:hyperlink w:anchor="_Toc113797701" w:history="1">
            <w:r w:rsidR="002060DA" w:rsidRPr="002060DA">
              <w:rPr>
                <w:rStyle w:val="Hyperlink"/>
                <w:color w:val="auto"/>
              </w:rPr>
              <w:t>Appendices</w:t>
            </w:r>
            <w:r w:rsidR="002060DA" w:rsidRPr="002060DA">
              <w:rPr>
                <w:webHidden/>
              </w:rPr>
              <w:tab/>
            </w:r>
            <w:r w:rsidR="002060DA" w:rsidRPr="002060DA">
              <w:rPr>
                <w:webHidden/>
              </w:rPr>
              <w:fldChar w:fldCharType="begin"/>
            </w:r>
            <w:r w:rsidR="002060DA" w:rsidRPr="002060DA">
              <w:rPr>
                <w:webHidden/>
              </w:rPr>
              <w:instrText xml:space="preserve"> PAGEREF _Toc113797701 \h </w:instrText>
            </w:r>
            <w:r w:rsidR="002060DA" w:rsidRPr="002060DA">
              <w:rPr>
                <w:webHidden/>
              </w:rPr>
            </w:r>
            <w:r w:rsidR="002060DA" w:rsidRPr="002060DA">
              <w:rPr>
                <w:webHidden/>
              </w:rPr>
              <w:fldChar w:fldCharType="separate"/>
            </w:r>
            <w:r w:rsidR="002060DA">
              <w:rPr>
                <w:webHidden/>
              </w:rPr>
              <w:t>47</w:t>
            </w:r>
            <w:r w:rsidR="002060DA" w:rsidRPr="002060DA">
              <w:rPr>
                <w:webHidden/>
              </w:rPr>
              <w:fldChar w:fldCharType="end"/>
            </w:r>
          </w:hyperlink>
        </w:p>
        <w:p w14:paraId="54C1DEED" w14:textId="20871886" w:rsidR="002060DA" w:rsidRPr="002060DA" w:rsidRDefault="00000000">
          <w:pPr>
            <w:pStyle w:val="TOC2"/>
            <w:tabs>
              <w:tab w:val="right" w:leader="dot" w:pos="9393"/>
            </w:tabs>
            <w:rPr>
              <w:noProof/>
              <w:lang w:eastAsia="en-US"/>
            </w:rPr>
          </w:pPr>
          <w:hyperlink w:anchor="_Toc113797702" w:history="1">
            <w:r w:rsidR="002060DA" w:rsidRPr="002060DA">
              <w:rPr>
                <w:rStyle w:val="Hyperlink"/>
                <w:noProof/>
                <w:color w:val="auto"/>
              </w:rPr>
              <w:t>Appendix A. Large Tables</w:t>
            </w:r>
            <w:r w:rsidR="002060DA" w:rsidRPr="002060DA">
              <w:rPr>
                <w:noProof/>
                <w:webHidden/>
              </w:rPr>
              <w:tab/>
            </w:r>
            <w:r w:rsidR="002060DA" w:rsidRPr="002060DA">
              <w:rPr>
                <w:noProof/>
                <w:webHidden/>
              </w:rPr>
              <w:fldChar w:fldCharType="begin"/>
            </w:r>
            <w:r w:rsidR="002060DA" w:rsidRPr="002060DA">
              <w:rPr>
                <w:noProof/>
                <w:webHidden/>
              </w:rPr>
              <w:instrText xml:space="preserve"> PAGEREF _Toc113797702 \h </w:instrText>
            </w:r>
            <w:r w:rsidR="002060DA" w:rsidRPr="002060DA">
              <w:rPr>
                <w:noProof/>
                <w:webHidden/>
              </w:rPr>
            </w:r>
            <w:r w:rsidR="002060DA" w:rsidRPr="002060DA">
              <w:rPr>
                <w:noProof/>
                <w:webHidden/>
              </w:rPr>
              <w:fldChar w:fldCharType="separate"/>
            </w:r>
            <w:r w:rsidR="002060DA">
              <w:rPr>
                <w:noProof/>
                <w:webHidden/>
              </w:rPr>
              <w:t>47</w:t>
            </w:r>
            <w:r w:rsidR="002060DA" w:rsidRPr="002060DA">
              <w:rPr>
                <w:noProof/>
                <w:webHidden/>
              </w:rPr>
              <w:fldChar w:fldCharType="end"/>
            </w:r>
          </w:hyperlink>
        </w:p>
        <w:p w14:paraId="2966447F" w14:textId="2C921746" w:rsidR="00164007" w:rsidRPr="002060DA" w:rsidRDefault="00164007" w:rsidP="00047DBF">
          <w:pPr>
            <w:spacing w:line="360" w:lineRule="auto"/>
          </w:pPr>
          <w:r w:rsidRPr="002060DA">
            <w:rPr>
              <w:b/>
              <w:bCs/>
              <w:noProof/>
            </w:rPr>
            <w:fldChar w:fldCharType="end"/>
          </w:r>
        </w:p>
      </w:sdtContent>
    </w:sdt>
    <w:p w14:paraId="12119772" w14:textId="3AF3D7FF" w:rsidR="00E81978" w:rsidRPr="00737C58" w:rsidRDefault="009E470E" w:rsidP="00047DBF">
      <w:pPr>
        <w:spacing w:line="360" w:lineRule="auto"/>
      </w:pPr>
      <w:r>
        <w:br w:type="column"/>
      </w:r>
    </w:p>
    <w:p w14:paraId="510C9543" w14:textId="0025888A" w:rsidR="009E470E" w:rsidRDefault="009E470E" w:rsidP="00047DBF">
      <w:pPr>
        <w:pStyle w:val="Heading10"/>
        <w:spacing w:line="360" w:lineRule="auto"/>
      </w:pPr>
      <w:bookmarkStart w:id="8" w:name="_Toc113797660"/>
      <w:r>
        <w:t>Chapter 1. Introduction</w:t>
      </w:r>
      <w:bookmarkEnd w:id="8"/>
    </w:p>
    <w:p w14:paraId="6EB101DC" w14:textId="6F4DEFDA" w:rsidR="00027B27" w:rsidRPr="00AB14C6" w:rsidRDefault="003D7BCE" w:rsidP="00047DBF">
      <w:pPr>
        <w:pStyle w:val="Heading20"/>
        <w:spacing w:line="360" w:lineRule="auto"/>
        <w:ind w:left="283"/>
        <w:rPr>
          <w:rStyle w:val="Heading2Char"/>
        </w:rPr>
      </w:pPr>
      <w:bookmarkStart w:id="9" w:name="_Toc113797661"/>
      <w:r>
        <w:t xml:space="preserve">1.1 </w:t>
      </w:r>
      <w:r w:rsidR="00027B27" w:rsidRPr="00AB14C6">
        <w:t>Motivation</w:t>
      </w:r>
      <w:bookmarkEnd w:id="9"/>
    </w:p>
    <w:p w14:paraId="17A15128" w14:textId="6E1DD8B6" w:rsidR="00027B27" w:rsidRDefault="005C65C5" w:rsidP="00047DBF">
      <w:pPr>
        <w:spacing w:line="360" w:lineRule="auto"/>
      </w:pPr>
      <w:r>
        <w:t xml:space="preserve">During the COVID-19 pandemic, there were no alternatives to online education and online examinations. The lockdown prevented people from leaving their houses, so students were forced into the system that was not </w:t>
      </w:r>
      <w:r w:rsidR="00800D0C">
        <w:t>yet ready</w:t>
      </w:r>
      <w:r>
        <w:t xml:space="preserve">. Now that the lockdown is over, many students, international </w:t>
      </w:r>
      <w:proofErr w:type="gramStart"/>
      <w:r>
        <w:t>students in particular, have</w:t>
      </w:r>
      <w:proofErr w:type="gramEnd"/>
      <w:r>
        <w:t xml:space="preserve"> made commitments preventing them from attending in-person classes</w:t>
      </w:r>
      <w:r w:rsidR="00800D0C">
        <w:t xml:space="preserve">. While some universities still offer online classes, the online examination protocols are flawed and underdeveloped. </w:t>
      </w:r>
      <w:r w:rsidR="00027B27" w:rsidRPr="006C63FD">
        <w:t xml:space="preserve">The current solutions for online examination are variants of the following approach: the students connect to a third party-provided online meeting (e.g., Zoom, Microsoft Teams), turn on their cameras, proceed to complete the exam. This method is flawed in terms of security against academic offenses. </w:t>
      </w:r>
    </w:p>
    <w:p w14:paraId="3079813C" w14:textId="0A0FAEBD" w:rsidR="00283C07" w:rsidRDefault="00283C07" w:rsidP="002B704E">
      <w:pPr>
        <w:pStyle w:val="Heading3"/>
      </w:pPr>
      <w:bookmarkStart w:id="10" w:name="_Toc113797662"/>
      <w:r>
        <w:t>Deficiencies of online examinations</w:t>
      </w:r>
      <w:bookmarkEnd w:id="10"/>
    </w:p>
    <w:p w14:paraId="16AF3C70" w14:textId="73D77D45" w:rsidR="00283C07" w:rsidRPr="00283C07" w:rsidRDefault="00283C07" w:rsidP="00047DBF">
      <w:pPr>
        <w:spacing w:line="360" w:lineRule="auto"/>
      </w:pPr>
      <w:r w:rsidRPr="006C63FD">
        <w:t xml:space="preserve">The most prevalent </w:t>
      </w:r>
      <w:r>
        <w:t>downside of existing protocols</w:t>
      </w:r>
      <w:r w:rsidRPr="006C63FD">
        <w:t xml:space="preserve">, in my experience as a student, is the abuse of the fact that the exam supervisor has never seen students’ faces before the exam due to it not being required during the semester, as well as the absence of identity verification as a prerequisite to writing the exam. In other words, students may outsource (ask their friends to write the exam for them, pay a professional to do it, or other) and get a passing grade regardless of whether they truly know the material presented during the semester. </w:t>
      </w:r>
      <w:r>
        <w:t>Hence</w:t>
      </w:r>
      <w:r w:rsidRPr="006C63FD">
        <w:t>, the students were incentivized to abuse this system, commit academic offenses, and get a passing grade without opening the course textbook during the semester. This effectively lowers the overall education level, potentially creating severe errors, which may be lethal in some cases, due to students-turned-professionals being unqualified. One may argue that the proportion of students cheating is marginal at best, however this problem is a hole in a ship that might lead to it sinking.</w:t>
      </w:r>
    </w:p>
    <w:p w14:paraId="22B3254E" w14:textId="77777777" w:rsidR="00027B27" w:rsidRPr="006C63FD" w:rsidRDefault="00027B27" w:rsidP="00047DBF">
      <w:pPr>
        <w:spacing w:line="360" w:lineRule="auto"/>
      </w:pPr>
      <w:r w:rsidRPr="006C63FD">
        <w:t>With an existing state-of-the-art face recognition technology, it is possible to prevent these problems by building and integrating security applications into existing infrastructures of academic institutions.</w:t>
      </w:r>
    </w:p>
    <w:p w14:paraId="3C692D8E" w14:textId="04376C62" w:rsidR="00A10148" w:rsidRPr="00A10148" w:rsidRDefault="003D7BCE" w:rsidP="00047DBF">
      <w:pPr>
        <w:pStyle w:val="Heading20"/>
        <w:spacing w:line="360" w:lineRule="auto"/>
      </w:pPr>
      <w:bookmarkStart w:id="11" w:name="_Toc113797663"/>
      <w:r>
        <w:t xml:space="preserve">1.2 </w:t>
      </w:r>
      <w:r w:rsidR="00027B27" w:rsidRPr="00027B27">
        <w:t>Existing Procedures</w:t>
      </w:r>
      <w:bookmarkEnd w:id="11"/>
    </w:p>
    <w:p w14:paraId="0C81B56A" w14:textId="139AA8B7" w:rsidR="00A10148" w:rsidRDefault="00027B27" w:rsidP="00047DBF">
      <w:pPr>
        <w:spacing w:line="360" w:lineRule="auto"/>
      </w:pPr>
      <w:r>
        <w:t>Normally</w:t>
      </w:r>
      <w:r w:rsidR="005C65C5">
        <w:t>,</w:t>
      </w:r>
      <w:r>
        <w:t xml:space="preserve"> examinations are held in-person, which prevents students from committing academic offenses under the watchful eyes of the exam supervisors and their assistance. The identity of examinees is established and verified either on entrance to the exam room or during the exam itself: the examinees are asked to present a student identification card that contains the image of their face, first and last name(s), and the student ID number. This information is verified against a list of students registered for this exam, and the images in the identification card is matched with the face of the owner of the card. If these conditions </w:t>
      </w:r>
      <w:r>
        <w:lastRenderedPageBreak/>
        <w:t xml:space="preserve">are met, the examinee is cleared to write the exam. Examinees are not allowed to leave the exam room until they have turned in their exam papers, or their identity is verified once again on re-entry. </w:t>
      </w:r>
    </w:p>
    <w:p w14:paraId="2F96B7AC" w14:textId="0E15012E" w:rsidR="00027B27" w:rsidRDefault="00027B27" w:rsidP="00047DBF">
      <w:pPr>
        <w:spacing w:line="360" w:lineRule="auto"/>
      </w:pPr>
      <w:r>
        <w:t xml:space="preserve">The described above procedure is put in place with security in mind, to prevent the problem mentioned in the previous section. It has been successful in preventing most cases of identity fraud in the context of examinations. However, currently there is no such procedure being used for online examinations. </w:t>
      </w:r>
    </w:p>
    <w:p w14:paraId="56DAEFB7" w14:textId="77777777" w:rsidR="009535AF" w:rsidRDefault="009535AF" w:rsidP="00047DBF">
      <w:pPr>
        <w:spacing w:line="360" w:lineRule="auto"/>
      </w:pPr>
    </w:p>
    <w:p w14:paraId="542D5C12" w14:textId="008AAD48" w:rsidR="00A10148" w:rsidRPr="00A10148" w:rsidRDefault="003D7BCE" w:rsidP="00047DBF">
      <w:pPr>
        <w:pStyle w:val="Heading20"/>
        <w:spacing w:line="360" w:lineRule="auto"/>
      </w:pPr>
      <w:bookmarkStart w:id="12" w:name="_Toc113797664"/>
      <w:r>
        <w:t xml:space="preserve">1.3 </w:t>
      </w:r>
      <w:r w:rsidR="00027B27">
        <w:t>Proposed Procedure</w:t>
      </w:r>
      <w:bookmarkEnd w:id="12"/>
    </w:p>
    <w:p w14:paraId="66B5602F" w14:textId="45ECBC99" w:rsidR="00A10148" w:rsidRDefault="00027B27" w:rsidP="00047DBF">
      <w:pPr>
        <w:spacing w:line="360" w:lineRule="auto"/>
      </w:pPr>
      <w:r>
        <w:t>The procedure I use in my application is modeled after the existing in-person exam protocol:</w:t>
      </w:r>
    </w:p>
    <w:p w14:paraId="15052E97" w14:textId="103BBED3" w:rsidR="00A10148" w:rsidRDefault="00027B27" w:rsidP="00047DBF">
      <w:pPr>
        <w:pStyle w:val="ListParagraph"/>
        <w:numPr>
          <w:ilvl w:val="0"/>
          <w:numId w:val="19"/>
        </w:numPr>
        <w:spacing w:line="360" w:lineRule="auto"/>
      </w:pPr>
      <w:r>
        <w:t>Before the start of the exam session, exam supervisors are required to create a list of students allowed to take the exam (first and last names, student numbers</w:t>
      </w:r>
      <w:r w:rsidR="000A1EB1">
        <w:t>, optional base image</w:t>
      </w:r>
      <w:r>
        <w:t xml:space="preserve">). </w:t>
      </w:r>
    </w:p>
    <w:p w14:paraId="5F620307" w14:textId="12689B04" w:rsidR="00A10148" w:rsidRDefault="00027B27" w:rsidP="00047DBF">
      <w:pPr>
        <w:pStyle w:val="ListParagraph"/>
        <w:numPr>
          <w:ilvl w:val="0"/>
          <w:numId w:val="19"/>
        </w:numPr>
        <w:spacing w:line="360" w:lineRule="auto"/>
      </w:pPr>
      <w:r>
        <w:t>The client executables (access point for the students) are generated and distributed to the students.</w:t>
      </w:r>
    </w:p>
    <w:p w14:paraId="4A9658AF" w14:textId="501AF29D" w:rsidR="00A10148" w:rsidRDefault="00027B27" w:rsidP="00047DBF">
      <w:pPr>
        <w:pStyle w:val="ListParagraph"/>
        <w:numPr>
          <w:ilvl w:val="0"/>
          <w:numId w:val="19"/>
        </w:numPr>
        <w:spacing w:line="360" w:lineRule="auto"/>
      </w:pPr>
      <w:r>
        <w:t>The exam supervisor starts the exam session.</w:t>
      </w:r>
    </w:p>
    <w:p w14:paraId="07294575" w14:textId="3559365C" w:rsidR="00A10148" w:rsidRDefault="00027B27" w:rsidP="00047DBF">
      <w:pPr>
        <w:pStyle w:val="ListParagraph"/>
        <w:numPr>
          <w:ilvl w:val="0"/>
          <w:numId w:val="19"/>
        </w:numPr>
        <w:spacing w:line="360" w:lineRule="auto"/>
      </w:pPr>
      <w:r>
        <w:t>The students launch the executables, input their identification data (student number)</w:t>
      </w:r>
    </w:p>
    <w:p w14:paraId="6D7E63E9" w14:textId="470EF1B1" w:rsidR="00027B27" w:rsidRDefault="00027B27" w:rsidP="00047DBF">
      <w:pPr>
        <w:pStyle w:val="ListParagraph"/>
        <w:numPr>
          <w:ilvl w:val="0"/>
          <w:numId w:val="19"/>
        </w:numPr>
        <w:spacing w:line="360" w:lineRule="auto"/>
      </w:pPr>
      <w:r>
        <w:t>The system verifies their faces throughout the duration of the whole exam.</w:t>
      </w:r>
    </w:p>
    <w:p w14:paraId="24CBD88F" w14:textId="3366946E" w:rsidR="00AB14C6" w:rsidRDefault="00027B27" w:rsidP="00047DBF">
      <w:pPr>
        <w:spacing w:line="360" w:lineRule="auto"/>
      </w:pPr>
      <w:r>
        <w:t xml:space="preserve">The described above procedure replicates the in-person procedure except for the last step. Step </w:t>
      </w:r>
      <w:r w:rsidR="0060105E">
        <w:t xml:space="preserve">5 </w:t>
      </w:r>
      <w:r>
        <w:t>covers an edge case that is only possible during online examinations: it is not possible to fake one’s identity once it has been verified without leaving the examination room first. However, during online examinations it is possible. By ensuring continuous verification, the application prevents it from happening.</w:t>
      </w:r>
    </w:p>
    <w:p w14:paraId="22F7F0AE" w14:textId="1D9CA337" w:rsidR="008719EE" w:rsidRDefault="008719EE" w:rsidP="00047DBF">
      <w:pPr>
        <w:pStyle w:val="Heading10"/>
        <w:spacing w:line="360" w:lineRule="auto"/>
      </w:pPr>
      <w:r>
        <w:br w:type="column"/>
      </w:r>
      <w:bookmarkStart w:id="13" w:name="_Toc113797665"/>
      <w:r>
        <w:lastRenderedPageBreak/>
        <w:t>Chapter 2. Theoretical background knowledge</w:t>
      </w:r>
      <w:bookmarkEnd w:id="13"/>
    </w:p>
    <w:p w14:paraId="00F0CD40" w14:textId="77777777" w:rsidR="00EE30BA" w:rsidRDefault="008719EE" w:rsidP="00047DBF">
      <w:pPr>
        <w:spacing w:line="360" w:lineRule="auto"/>
      </w:pPr>
      <w:r w:rsidRPr="00AB14C6">
        <w:t xml:space="preserve">Any face recognition pipeline consists of at least four parts: </w:t>
      </w:r>
      <w:r w:rsidRPr="00870BBA">
        <w:rPr>
          <w:b/>
          <w:bCs/>
        </w:rPr>
        <w:t>face detection</w:t>
      </w:r>
      <w:r w:rsidRPr="00AB14C6">
        <w:t xml:space="preserve">, </w:t>
      </w:r>
      <w:r w:rsidRPr="00870BBA">
        <w:rPr>
          <w:b/>
          <w:bCs/>
        </w:rPr>
        <w:t>alignment</w:t>
      </w:r>
      <w:r w:rsidRPr="00AB14C6">
        <w:t xml:space="preserve">, face </w:t>
      </w:r>
      <w:r w:rsidRPr="00870BBA">
        <w:rPr>
          <w:b/>
          <w:bCs/>
        </w:rPr>
        <w:t>representation</w:t>
      </w:r>
      <w:r w:rsidRPr="00AB14C6">
        <w:t xml:space="preserve">, and </w:t>
      </w:r>
      <w:r w:rsidRPr="00870BBA">
        <w:rPr>
          <w:b/>
          <w:bCs/>
        </w:rPr>
        <w:t>verification</w:t>
      </w:r>
      <w:r w:rsidRPr="00AB14C6">
        <w:t xml:space="preserve">. </w:t>
      </w:r>
    </w:p>
    <w:p w14:paraId="38234E31" w14:textId="77777777" w:rsidR="00EE30BA" w:rsidRDefault="008719EE" w:rsidP="00047DBF">
      <w:pPr>
        <w:spacing w:line="360" w:lineRule="auto"/>
      </w:pPr>
      <w:r w:rsidRPr="00870BBA">
        <w:rPr>
          <w:b/>
          <w:bCs/>
        </w:rPr>
        <w:t>Face detection</w:t>
      </w:r>
      <w:r>
        <w:t xml:space="preserve"> is a stage the objective of which is to find a bounding box containing a face on a given image. </w:t>
      </w:r>
    </w:p>
    <w:p w14:paraId="48613117" w14:textId="77777777" w:rsidR="00EE30BA" w:rsidRDefault="008719EE" w:rsidP="00047DBF">
      <w:pPr>
        <w:spacing w:line="360" w:lineRule="auto"/>
      </w:pPr>
      <w:r>
        <w:t xml:space="preserve">The </w:t>
      </w:r>
      <w:r w:rsidRPr="00973463">
        <w:rPr>
          <w:b/>
          <w:bCs/>
        </w:rPr>
        <w:t>alignment</w:t>
      </w:r>
      <w:r>
        <w:t xml:space="preserve"> stage’s goal is to make the face inside the bounding box centered and aligned with the x- and y-axes using facial features (eyes, nose, mouth coordinates, etc.), as well as crop the image in a way that would make the image only contain the face. </w:t>
      </w:r>
    </w:p>
    <w:p w14:paraId="02650694" w14:textId="24C29731" w:rsidR="00EE30BA" w:rsidRDefault="008719EE" w:rsidP="00047DBF">
      <w:pPr>
        <w:spacing w:line="360" w:lineRule="auto"/>
      </w:pPr>
      <w:r>
        <w:t xml:space="preserve">The </w:t>
      </w:r>
      <w:r w:rsidRPr="00502544">
        <w:rPr>
          <w:b/>
          <w:bCs/>
        </w:rPr>
        <w:t>representation</w:t>
      </w:r>
      <w:r>
        <w:t xml:space="preserve"> stage is responsible for transforming said image of a face obtained in the previous stage to </w:t>
      </w:r>
      <w:r w:rsidR="00711213">
        <w:t xml:space="preserve">a </w:t>
      </w:r>
      <w:r>
        <w:t xml:space="preserve">vector form, so that mathematical operations allowing the comparison of images to be performed. </w:t>
      </w:r>
    </w:p>
    <w:p w14:paraId="1D2E49E0" w14:textId="466F55F5" w:rsidR="00B54103" w:rsidRDefault="008719EE" w:rsidP="00047DBF">
      <w:pPr>
        <w:spacing w:line="360" w:lineRule="auto"/>
      </w:pPr>
      <w:r>
        <w:t xml:space="preserve">Comparison of the vector form, obtained in the previous stage, to the vector form of a given </w:t>
      </w:r>
      <w:r w:rsidRPr="00502544">
        <w:rPr>
          <w:i/>
          <w:iCs/>
        </w:rPr>
        <w:t>base</w:t>
      </w:r>
      <w:r>
        <w:rPr>
          <w:i/>
          <w:iCs/>
        </w:rPr>
        <w:t xml:space="preserve"> </w:t>
      </w:r>
      <w:r>
        <w:t xml:space="preserve">image happens in the </w:t>
      </w:r>
      <w:r w:rsidRPr="00502544">
        <w:rPr>
          <w:b/>
          <w:bCs/>
        </w:rPr>
        <w:t xml:space="preserve">verification </w:t>
      </w:r>
      <w:r w:rsidRPr="00502544">
        <w:t>stage</w:t>
      </w:r>
      <w:r>
        <w:t xml:space="preserve"> – it is responsible for the final verdict of whether the face in an image belongs to the same person as the face in the </w:t>
      </w:r>
      <w:r w:rsidRPr="00502544">
        <w:rPr>
          <w:i/>
          <w:iCs/>
        </w:rPr>
        <w:t>base</w:t>
      </w:r>
      <w:r>
        <w:t xml:space="preserve"> image. </w:t>
      </w:r>
    </w:p>
    <w:p w14:paraId="3BC317A8" w14:textId="6669BE89" w:rsidR="008719EE" w:rsidRPr="008719EE" w:rsidRDefault="008719EE" w:rsidP="00047DBF">
      <w:pPr>
        <w:spacing w:line="360" w:lineRule="auto"/>
      </w:pPr>
    </w:p>
    <w:p w14:paraId="1CD9152F" w14:textId="0B83251D" w:rsidR="008719EE" w:rsidRPr="00C43C11" w:rsidRDefault="00F901A2" w:rsidP="00047DBF">
      <w:pPr>
        <w:pStyle w:val="Heading20"/>
        <w:spacing w:line="360" w:lineRule="auto"/>
      </w:pPr>
      <w:bookmarkStart w:id="14" w:name="_Toc113797666"/>
      <w:r>
        <w:t>2.</w:t>
      </w:r>
      <w:r w:rsidR="008719EE">
        <w:t>1. Detection Solution Study &amp; Analysis</w:t>
      </w:r>
      <w:bookmarkEnd w:id="14"/>
    </w:p>
    <w:p w14:paraId="4F0E7AF9" w14:textId="77777777" w:rsidR="008719EE" w:rsidRDefault="008719EE" w:rsidP="00047DBF">
      <w:pPr>
        <w:spacing w:line="360" w:lineRule="auto"/>
      </w:pPr>
      <w:r>
        <w:t>When choosing a solution for face detection, there are three main factors to consider: speed, accuracy and resources required. To choose the optimal detector, a study was conducted. The face detectors considered are:</w:t>
      </w:r>
    </w:p>
    <w:p w14:paraId="7990868F" w14:textId="77777777" w:rsidR="008719EE" w:rsidRDefault="008719EE" w:rsidP="00047DBF">
      <w:pPr>
        <w:pStyle w:val="ListParagraph"/>
        <w:numPr>
          <w:ilvl w:val="0"/>
          <w:numId w:val="24"/>
        </w:numPr>
        <w:spacing w:line="360" w:lineRule="auto"/>
      </w:pPr>
      <w:proofErr w:type="spellStart"/>
      <w:r>
        <w:t>Haar</w:t>
      </w:r>
      <w:proofErr w:type="spellEnd"/>
      <w:r>
        <w:t xml:space="preserve"> Cascade, offered by OpenCV.</w:t>
      </w:r>
    </w:p>
    <w:p w14:paraId="38870F90" w14:textId="77777777" w:rsidR="008719EE" w:rsidRDefault="008719EE" w:rsidP="00047DBF">
      <w:pPr>
        <w:pStyle w:val="ListParagraph"/>
        <w:spacing w:line="360" w:lineRule="auto"/>
        <w:ind w:left="1080"/>
      </w:pPr>
    </w:p>
    <w:p w14:paraId="306CEBA5" w14:textId="77777777" w:rsidR="008719EE" w:rsidRDefault="008719EE" w:rsidP="00047DBF">
      <w:pPr>
        <w:pStyle w:val="ListParagraph"/>
        <w:numPr>
          <w:ilvl w:val="0"/>
          <w:numId w:val="24"/>
        </w:numPr>
        <w:spacing w:line="360" w:lineRule="auto"/>
      </w:pPr>
      <w:r>
        <w:t xml:space="preserve">Single Shot </w:t>
      </w:r>
      <w:proofErr w:type="spellStart"/>
      <w:r>
        <w:t>Multibox</w:t>
      </w:r>
      <w:proofErr w:type="spellEnd"/>
      <w:r>
        <w:t xml:space="preserve"> Detector (SSD), offered by OpenCV.</w:t>
      </w:r>
    </w:p>
    <w:p w14:paraId="5D98D4BC" w14:textId="77777777" w:rsidR="008719EE" w:rsidRDefault="008719EE" w:rsidP="00047DBF">
      <w:pPr>
        <w:pStyle w:val="ListParagraph"/>
        <w:spacing w:line="360" w:lineRule="auto"/>
        <w:ind w:left="1080"/>
      </w:pPr>
    </w:p>
    <w:p w14:paraId="4B260830" w14:textId="77777777" w:rsidR="008719EE" w:rsidRDefault="008719EE" w:rsidP="00047DBF">
      <w:pPr>
        <w:pStyle w:val="ListParagraph"/>
        <w:numPr>
          <w:ilvl w:val="0"/>
          <w:numId w:val="24"/>
        </w:numPr>
        <w:spacing w:line="360" w:lineRule="auto"/>
      </w:pPr>
      <w:r>
        <w:t xml:space="preserve">Histogram of Oriented Gradients (HOG), offered by </w:t>
      </w:r>
      <w:proofErr w:type="spellStart"/>
      <w:r>
        <w:t>Dlib</w:t>
      </w:r>
      <w:proofErr w:type="spellEnd"/>
      <w:r>
        <w:t>.</w:t>
      </w:r>
    </w:p>
    <w:p w14:paraId="0D14F5C1" w14:textId="77777777" w:rsidR="008719EE" w:rsidRDefault="008719EE" w:rsidP="00047DBF">
      <w:pPr>
        <w:pStyle w:val="ListParagraph"/>
        <w:spacing w:line="360" w:lineRule="auto"/>
        <w:ind w:left="1080"/>
      </w:pPr>
    </w:p>
    <w:p w14:paraId="78249832" w14:textId="77777777" w:rsidR="008719EE" w:rsidRDefault="008719EE" w:rsidP="00047DBF">
      <w:pPr>
        <w:pStyle w:val="ListParagraph"/>
        <w:numPr>
          <w:ilvl w:val="0"/>
          <w:numId w:val="24"/>
        </w:numPr>
        <w:spacing w:line="360" w:lineRule="auto"/>
      </w:pPr>
      <w:r>
        <w:t xml:space="preserve">Max-Margin Object Detection (MMOD), offered by </w:t>
      </w:r>
      <w:proofErr w:type="spellStart"/>
      <w:r>
        <w:t>Dlib</w:t>
      </w:r>
      <w:proofErr w:type="spellEnd"/>
      <w:r>
        <w:t>.</w:t>
      </w:r>
    </w:p>
    <w:p w14:paraId="2EEFA103" w14:textId="77777777" w:rsidR="008719EE" w:rsidRDefault="008719EE" w:rsidP="00047DBF">
      <w:pPr>
        <w:pStyle w:val="ListParagraph"/>
        <w:spacing w:line="360" w:lineRule="auto"/>
        <w:ind w:left="1080"/>
      </w:pPr>
    </w:p>
    <w:p w14:paraId="3A00CAD4" w14:textId="77777777" w:rsidR="008719EE" w:rsidRDefault="008719EE" w:rsidP="00047DBF">
      <w:pPr>
        <w:pStyle w:val="ListParagraph"/>
        <w:numPr>
          <w:ilvl w:val="0"/>
          <w:numId w:val="24"/>
        </w:numPr>
        <w:spacing w:line="360" w:lineRule="auto"/>
      </w:pPr>
      <w:r>
        <w:t>Multi-task Cascaded Convolutional Network (MTCNN), offered by its own library.</w:t>
      </w:r>
    </w:p>
    <w:p w14:paraId="4B71FF95" w14:textId="616CD255" w:rsidR="008719EE" w:rsidRDefault="008719EE" w:rsidP="00047DBF">
      <w:pPr>
        <w:spacing w:line="360" w:lineRule="auto"/>
      </w:pPr>
      <w:r>
        <w:t>The detectors listed above contain both legacy (</w:t>
      </w:r>
      <w:proofErr w:type="spellStart"/>
      <w:r>
        <w:t>Haar</w:t>
      </w:r>
      <w:proofErr w:type="spellEnd"/>
      <w:r>
        <w:t xml:space="preserve"> Cascade, HOG) and state-of-the-art solutions. The aim of the study is to describe and compare the listed above face detection methods in terms of speed, accuracy and computational resources required. The study is conducted on a 2.6 GHz 6-Core Intel i7 machine with </w:t>
      </w:r>
      <w:r>
        <w:lastRenderedPageBreak/>
        <w:t xml:space="preserve">16 GB 2667 MHz DDR 4 RAM. </w:t>
      </w:r>
      <w:r w:rsidR="00642897">
        <w:t>The</w:t>
      </w:r>
      <w:r w:rsidR="00092817">
        <w:t xml:space="preserve"> speed and the resource consumption experiments were performed on the same source material (the same video) taken from the web</w:t>
      </w:r>
      <w:r w:rsidR="00642897">
        <w:t>. As these experiments do not require a labeled dataset, and if the source material has a face to detect, detectors should be able to detect said face</w:t>
      </w:r>
      <w:r w:rsidR="00092817">
        <w:t>.</w:t>
      </w:r>
      <w:r w:rsidR="00805D1B">
        <w:t xml:space="preserve"> The accuracy experiments, however, require a labeled dataset, and because the setup is time and resource consuming, the results described are cited from their relative works. </w:t>
      </w:r>
    </w:p>
    <w:p w14:paraId="6F66C56D" w14:textId="77777777" w:rsidR="008719EE" w:rsidRPr="00C43C11" w:rsidRDefault="008719EE" w:rsidP="002B704E">
      <w:pPr>
        <w:pStyle w:val="Heading3"/>
      </w:pPr>
      <w:bookmarkStart w:id="15" w:name="_Toc113797667"/>
      <w:r w:rsidRPr="0018083C">
        <w:t>Speed</w:t>
      </w:r>
      <w:bookmarkEnd w:id="15"/>
    </w:p>
    <w:p w14:paraId="54B0DFAE" w14:textId="77777777" w:rsidR="008719EE" w:rsidRDefault="008719EE" w:rsidP="00047DBF">
      <w:pPr>
        <w:spacing w:line="360" w:lineRule="auto"/>
      </w:pPr>
      <w:r>
        <w:t xml:space="preserve">Each of the above detectors is used to find a face in 6600 consecutive frames containing a single face. The time required to detect the face is recorded. The Activity Monitor is monitored throughout the experiment to find the relative resources taken up by the calculations for each detector (CPU Load &amp; Memory Load). </w:t>
      </w:r>
    </w:p>
    <w:p w14:paraId="2082046F" w14:textId="590D1F29" w:rsidR="008719EE" w:rsidRDefault="008719EE" w:rsidP="00047DBF">
      <w:pPr>
        <w:spacing w:line="360" w:lineRule="auto"/>
      </w:pPr>
      <w:r>
        <w:t xml:space="preserve">The results are presented in Table 1 below, Table 6 (in the appendix section), and Figure </w:t>
      </w:r>
      <w:r w:rsidR="00711213">
        <w:t>1</w:t>
      </w:r>
      <w:r>
        <w:t xml:space="preserve">. MMOD is the slowest detector, while </w:t>
      </w:r>
      <w:proofErr w:type="spellStart"/>
      <w:r>
        <w:t>Haar</w:t>
      </w:r>
      <w:proofErr w:type="spellEnd"/>
      <w:r>
        <w:t xml:space="preserve"> Cascade is the fastest on average, with SSD being the close second. </w:t>
      </w:r>
    </w:p>
    <w:p w14:paraId="36F0D138" w14:textId="77777777" w:rsidR="008719EE" w:rsidRDefault="008719EE" w:rsidP="00047DBF">
      <w:pPr>
        <w:pStyle w:val="TableFigure"/>
        <w:spacing w:line="360" w:lineRule="auto"/>
        <w:jc w:val="center"/>
      </w:pPr>
      <w:r>
        <w:rPr>
          <w:noProof/>
        </w:rPr>
        <w:drawing>
          <wp:inline distT="0" distB="0" distL="0" distR="0" wp14:anchorId="6FC82A56" wp14:editId="6D0D1BB4">
            <wp:extent cx="5970905" cy="36963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0905" cy="3696335"/>
                    </a:xfrm>
                    <a:prstGeom prst="rect">
                      <a:avLst/>
                    </a:prstGeom>
                  </pic:spPr>
                </pic:pic>
              </a:graphicData>
            </a:graphic>
          </wp:inline>
        </w:drawing>
      </w:r>
    </w:p>
    <w:p w14:paraId="4F972257" w14:textId="6E46E9D5" w:rsidR="008719EE" w:rsidRPr="00590E84" w:rsidRDefault="008719EE" w:rsidP="00047DBF">
      <w:pPr>
        <w:pStyle w:val="Caption"/>
        <w:spacing w:line="360" w:lineRule="auto"/>
      </w:pPr>
      <w:bookmarkStart w:id="16" w:name="_Toc112606810"/>
      <w:bookmarkStart w:id="17" w:name="_Toc113217074"/>
      <w:r>
        <w:t xml:space="preserve">Figure </w:t>
      </w:r>
      <w:fldSimple w:instr=" SEQ Figure \* ARABIC ">
        <w:r w:rsidR="00EE6D52">
          <w:rPr>
            <w:noProof/>
          </w:rPr>
          <w:t>1</w:t>
        </w:r>
      </w:fldSimple>
      <w:r>
        <w:t xml:space="preserve">. </w:t>
      </w:r>
      <w:r w:rsidRPr="00706394">
        <w:t xml:space="preserve">Chart representing the speed of detection of different face detectors. The values are taken from Table </w:t>
      </w:r>
      <w:r>
        <w:t>1</w:t>
      </w:r>
      <w:r w:rsidRPr="00706394">
        <w:t>.</w:t>
      </w:r>
      <w:bookmarkEnd w:id="16"/>
      <w:bookmarkEnd w:id="17"/>
    </w:p>
    <w:p w14:paraId="740D4B01" w14:textId="739EC76D" w:rsidR="008719EE" w:rsidRPr="00590E84" w:rsidRDefault="00092817" w:rsidP="00047DBF">
      <w:pPr>
        <w:pStyle w:val="Caption"/>
        <w:keepNext/>
        <w:spacing w:line="360" w:lineRule="auto"/>
        <w:rPr>
          <w:sz w:val="16"/>
        </w:rPr>
      </w:pPr>
      <w:bookmarkStart w:id="18" w:name="_Toc113217066"/>
      <w:r>
        <w:br w:type="column"/>
      </w:r>
      <w:r w:rsidR="008719EE">
        <w:lastRenderedPageBreak/>
        <w:t xml:space="preserve">Table </w:t>
      </w:r>
      <w:fldSimple w:instr=" SEQ Table \* ARABIC ">
        <w:r w:rsidR="00EE6D52">
          <w:rPr>
            <w:noProof/>
          </w:rPr>
          <w:t>1</w:t>
        </w:r>
      </w:fldSimple>
      <w:r w:rsidR="008719EE">
        <w:t xml:space="preserve">. </w:t>
      </w:r>
      <w:r w:rsidR="008719EE" w:rsidRPr="003C59D0">
        <w:t>Detector Speed Comparison</w:t>
      </w:r>
      <w:bookmarkEnd w:id="18"/>
    </w:p>
    <w:tbl>
      <w:tblPr>
        <w:tblStyle w:val="APAReport"/>
        <w:tblW w:w="0" w:type="auto"/>
        <w:tblLook w:val="04A0" w:firstRow="1" w:lastRow="0" w:firstColumn="1" w:lastColumn="0" w:noHBand="0" w:noVBand="1"/>
      </w:tblPr>
      <w:tblGrid>
        <w:gridCol w:w="1560"/>
        <w:gridCol w:w="1560"/>
        <w:gridCol w:w="1560"/>
        <w:gridCol w:w="1560"/>
        <w:gridCol w:w="1560"/>
        <w:gridCol w:w="1560"/>
      </w:tblGrid>
      <w:tr w:rsidR="008719EE" w14:paraId="4A77EBD2" w14:textId="77777777" w:rsidTr="001C52DB">
        <w:trPr>
          <w:cnfStyle w:val="100000000000" w:firstRow="1" w:lastRow="0" w:firstColumn="0" w:lastColumn="0" w:oddVBand="0" w:evenVBand="0" w:oddHBand="0" w:evenHBand="0" w:firstRowFirstColumn="0" w:firstRowLastColumn="0" w:lastRowFirstColumn="0" w:lastRowLastColumn="0"/>
        </w:trPr>
        <w:tc>
          <w:tcPr>
            <w:tcW w:w="1560" w:type="dxa"/>
          </w:tcPr>
          <w:p w14:paraId="3D0358AE" w14:textId="77777777" w:rsidR="008719EE" w:rsidRPr="00651796" w:rsidRDefault="008719EE" w:rsidP="00047DBF">
            <w:pPr>
              <w:pStyle w:val="NoSpacing"/>
              <w:spacing w:line="360" w:lineRule="auto"/>
            </w:pPr>
            <w:r w:rsidRPr="00651796">
              <w:t>Detector</w:t>
            </w:r>
          </w:p>
        </w:tc>
        <w:tc>
          <w:tcPr>
            <w:tcW w:w="1560" w:type="dxa"/>
          </w:tcPr>
          <w:p w14:paraId="446DD3AB" w14:textId="77777777" w:rsidR="008719EE" w:rsidRPr="00651796" w:rsidRDefault="008719EE" w:rsidP="00047DBF">
            <w:pPr>
              <w:pStyle w:val="NoSpacing"/>
              <w:spacing w:line="360" w:lineRule="auto"/>
            </w:pPr>
            <w:r w:rsidRPr="00651796">
              <w:t>HOG</w:t>
            </w:r>
          </w:p>
        </w:tc>
        <w:tc>
          <w:tcPr>
            <w:tcW w:w="1560" w:type="dxa"/>
          </w:tcPr>
          <w:p w14:paraId="445E1366" w14:textId="77777777" w:rsidR="008719EE" w:rsidRPr="00651796" w:rsidRDefault="008719EE" w:rsidP="00047DBF">
            <w:pPr>
              <w:pStyle w:val="NoSpacing"/>
              <w:spacing w:line="360" w:lineRule="auto"/>
            </w:pPr>
            <w:proofErr w:type="spellStart"/>
            <w:r w:rsidRPr="00651796">
              <w:t>Haar</w:t>
            </w:r>
            <w:proofErr w:type="spellEnd"/>
            <w:r w:rsidRPr="00651796">
              <w:t xml:space="preserve"> Cascade</w:t>
            </w:r>
          </w:p>
        </w:tc>
        <w:tc>
          <w:tcPr>
            <w:tcW w:w="1560" w:type="dxa"/>
          </w:tcPr>
          <w:p w14:paraId="681B0672" w14:textId="77777777" w:rsidR="008719EE" w:rsidRPr="00651796" w:rsidRDefault="008719EE" w:rsidP="00047DBF">
            <w:pPr>
              <w:pStyle w:val="NoSpacing"/>
              <w:spacing w:line="360" w:lineRule="auto"/>
            </w:pPr>
            <w:r w:rsidRPr="00651796">
              <w:t>MTCNN</w:t>
            </w:r>
          </w:p>
        </w:tc>
        <w:tc>
          <w:tcPr>
            <w:tcW w:w="1560" w:type="dxa"/>
          </w:tcPr>
          <w:p w14:paraId="6FD32DCF" w14:textId="77777777" w:rsidR="008719EE" w:rsidRPr="00651796" w:rsidRDefault="008719EE" w:rsidP="00047DBF">
            <w:pPr>
              <w:pStyle w:val="NoSpacing"/>
              <w:spacing w:line="360" w:lineRule="auto"/>
            </w:pPr>
            <w:r w:rsidRPr="00651796">
              <w:t>SSD</w:t>
            </w:r>
          </w:p>
        </w:tc>
        <w:tc>
          <w:tcPr>
            <w:tcW w:w="1560" w:type="dxa"/>
          </w:tcPr>
          <w:p w14:paraId="13915BB5" w14:textId="77777777" w:rsidR="008719EE" w:rsidRPr="00651796" w:rsidRDefault="008719EE" w:rsidP="00047DBF">
            <w:pPr>
              <w:pStyle w:val="NoSpacing"/>
              <w:spacing w:line="360" w:lineRule="auto"/>
            </w:pPr>
            <w:r w:rsidRPr="00651796">
              <w:t>MMOD</w:t>
            </w:r>
          </w:p>
        </w:tc>
      </w:tr>
      <w:tr w:rsidR="008719EE" w14:paraId="138D3EC6" w14:textId="77777777" w:rsidTr="001C52DB">
        <w:tc>
          <w:tcPr>
            <w:tcW w:w="1560" w:type="dxa"/>
          </w:tcPr>
          <w:p w14:paraId="759EB28C" w14:textId="77777777" w:rsidR="008719EE" w:rsidRPr="00651796" w:rsidRDefault="008719EE" w:rsidP="003673A7">
            <w:pPr>
              <w:pStyle w:val="NoSpacing"/>
              <w:spacing w:after="60"/>
              <w:jc w:val="left"/>
            </w:pPr>
            <w:r w:rsidRPr="00651796">
              <w:t>Avg. per 100 frames (s)</w:t>
            </w:r>
          </w:p>
        </w:tc>
        <w:tc>
          <w:tcPr>
            <w:tcW w:w="1560" w:type="dxa"/>
          </w:tcPr>
          <w:p w14:paraId="6434AE33" w14:textId="77777777" w:rsidR="008719EE" w:rsidRPr="00651796" w:rsidRDefault="008719EE" w:rsidP="003673A7">
            <w:pPr>
              <w:pStyle w:val="NoSpacing"/>
              <w:spacing w:after="60"/>
              <w:jc w:val="left"/>
            </w:pPr>
            <w:r w:rsidRPr="00651796">
              <w:t>34.89</w:t>
            </w:r>
          </w:p>
        </w:tc>
        <w:tc>
          <w:tcPr>
            <w:tcW w:w="1560" w:type="dxa"/>
          </w:tcPr>
          <w:p w14:paraId="540BD8C8" w14:textId="77777777" w:rsidR="008719EE" w:rsidRPr="00651796" w:rsidRDefault="008719EE" w:rsidP="003673A7">
            <w:pPr>
              <w:pStyle w:val="NoSpacing"/>
              <w:spacing w:after="60"/>
              <w:jc w:val="left"/>
            </w:pPr>
            <w:r w:rsidRPr="00651796">
              <w:t>3.67</w:t>
            </w:r>
          </w:p>
        </w:tc>
        <w:tc>
          <w:tcPr>
            <w:tcW w:w="1560" w:type="dxa"/>
          </w:tcPr>
          <w:p w14:paraId="65884CF7" w14:textId="77777777" w:rsidR="008719EE" w:rsidRPr="00651796" w:rsidRDefault="008719EE" w:rsidP="003673A7">
            <w:pPr>
              <w:pStyle w:val="NoSpacing"/>
              <w:spacing w:after="60"/>
              <w:jc w:val="left"/>
            </w:pPr>
            <w:r w:rsidRPr="00651796">
              <w:t>56.54</w:t>
            </w:r>
          </w:p>
        </w:tc>
        <w:tc>
          <w:tcPr>
            <w:tcW w:w="1560" w:type="dxa"/>
          </w:tcPr>
          <w:p w14:paraId="38FD978B" w14:textId="77777777" w:rsidR="008719EE" w:rsidRPr="00651796" w:rsidRDefault="008719EE" w:rsidP="003673A7">
            <w:pPr>
              <w:pStyle w:val="NoSpacing"/>
              <w:spacing w:after="60"/>
              <w:jc w:val="left"/>
            </w:pPr>
            <w:r w:rsidRPr="00651796">
              <w:t>3.92</w:t>
            </w:r>
          </w:p>
        </w:tc>
        <w:tc>
          <w:tcPr>
            <w:tcW w:w="1560" w:type="dxa"/>
          </w:tcPr>
          <w:p w14:paraId="73AB73FA" w14:textId="77777777" w:rsidR="008719EE" w:rsidRPr="00651796" w:rsidRDefault="008719EE" w:rsidP="003673A7">
            <w:pPr>
              <w:pStyle w:val="NoSpacing"/>
              <w:spacing w:after="60"/>
              <w:jc w:val="left"/>
            </w:pPr>
            <w:r w:rsidRPr="00651796">
              <w:t>706.37</w:t>
            </w:r>
          </w:p>
        </w:tc>
      </w:tr>
      <w:tr w:rsidR="008719EE" w14:paraId="6D5B9F48" w14:textId="77777777" w:rsidTr="001C52DB">
        <w:tc>
          <w:tcPr>
            <w:tcW w:w="1560" w:type="dxa"/>
          </w:tcPr>
          <w:p w14:paraId="2CADFCA2" w14:textId="77777777" w:rsidR="008719EE" w:rsidRPr="00651796" w:rsidRDefault="008719EE" w:rsidP="003673A7">
            <w:pPr>
              <w:pStyle w:val="NoSpacing"/>
              <w:spacing w:after="60"/>
              <w:jc w:val="left"/>
            </w:pPr>
            <w:r w:rsidRPr="00651796">
              <w:t>Avg. per 1 frame (s)</w:t>
            </w:r>
          </w:p>
        </w:tc>
        <w:tc>
          <w:tcPr>
            <w:tcW w:w="1560" w:type="dxa"/>
          </w:tcPr>
          <w:p w14:paraId="29C1B05D" w14:textId="77777777" w:rsidR="008719EE" w:rsidRPr="00651796" w:rsidRDefault="008719EE" w:rsidP="003673A7">
            <w:pPr>
              <w:pStyle w:val="NoSpacing"/>
              <w:spacing w:after="60"/>
              <w:jc w:val="left"/>
            </w:pPr>
            <w:r w:rsidRPr="00651796">
              <w:t>0.35</w:t>
            </w:r>
          </w:p>
        </w:tc>
        <w:tc>
          <w:tcPr>
            <w:tcW w:w="1560" w:type="dxa"/>
          </w:tcPr>
          <w:p w14:paraId="0697ADA4" w14:textId="77777777" w:rsidR="008719EE" w:rsidRPr="00651796" w:rsidRDefault="008719EE" w:rsidP="003673A7">
            <w:pPr>
              <w:pStyle w:val="NoSpacing"/>
              <w:spacing w:after="60"/>
              <w:jc w:val="left"/>
            </w:pPr>
            <w:r w:rsidRPr="00651796">
              <w:t>0.04</w:t>
            </w:r>
          </w:p>
        </w:tc>
        <w:tc>
          <w:tcPr>
            <w:tcW w:w="1560" w:type="dxa"/>
          </w:tcPr>
          <w:p w14:paraId="03ED157E" w14:textId="77777777" w:rsidR="008719EE" w:rsidRPr="00651796" w:rsidRDefault="008719EE" w:rsidP="003673A7">
            <w:pPr>
              <w:pStyle w:val="NoSpacing"/>
              <w:spacing w:after="60"/>
              <w:jc w:val="left"/>
            </w:pPr>
            <w:r w:rsidRPr="00651796">
              <w:t>0.57</w:t>
            </w:r>
          </w:p>
        </w:tc>
        <w:tc>
          <w:tcPr>
            <w:tcW w:w="1560" w:type="dxa"/>
          </w:tcPr>
          <w:p w14:paraId="395E3CFE" w14:textId="77777777" w:rsidR="008719EE" w:rsidRPr="00651796" w:rsidRDefault="008719EE" w:rsidP="003673A7">
            <w:pPr>
              <w:pStyle w:val="NoSpacing"/>
              <w:spacing w:after="60"/>
              <w:jc w:val="left"/>
            </w:pPr>
            <w:r w:rsidRPr="00651796">
              <w:t>0.04</w:t>
            </w:r>
          </w:p>
        </w:tc>
        <w:tc>
          <w:tcPr>
            <w:tcW w:w="1560" w:type="dxa"/>
          </w:tcPr>
          <w:p w14:paraId="6F56BB48" w14:textId="77777777" w:rsidR="008719EE" w:rsidRPr="00651796" w:rsidRDefault="008719EE" w:rsidP="003673A7">
            <w:pPr>
              <w:pStyle w:val="NoSpacing"/>
              <w:spacing w:after="60"/>
              <w:jc w:val="left"/>
            </w:pPr>
            <w:r w:rsidRPr="00651796">
              <w:t>7.06</w:t>
            </w:r>
          </w:p>
        </w:tc>
      </w:tr>
      <w:tr w:rsidR="008719EE" w14:paraId="4B768F24" w14:textId="77777777" w:rsidTr="001C52DB">
        <w:tc>
          <w:tcPr>
            <w:tcW w:w="1560" w:type="dxa"/>
          </w:tcPr>
          <w:p w14:paraId="6EFA7D2C" w14:textId="77777777" w:rsidR="008719EE" w:rsidRPr="00651796" w:rsidRDefault="008719EE" w:rsidP="003673A7">
            <w:pPr>
              <w:pStyle w:val="NoSpacing"/>
              <w:spacing w:after="60"/>
              <w:jc w:val="left"/>
            </w:pPr>
            <w:r w:rsidRPr="00651796">
              <w:t>Avg. frames per second:</w:t>
            </w:r>
          </w:p>
        </w:tc>
        <w:tc>
          <w:tcPr>
            <w:tcW w:w="1560" w:type="dxa"/>
          </w:tcPr>
          <w:p w14:paraId="1AA0F01B" w14:textId="77777777" w:rsidR="008719EE" w:rsidRPr="00651796" w:rsidRDefault="008719EE" w:rsidP="003673A7">
            <w:pPr>
              <w:pStyle w:val="NoSpacing"/>
              <w:spacing w:after="60"/>
              <w:jc w:val="left"/>
            </w:pPr>
            <w:r w:rsidRPr="00651796">
              <w:t>2.87</w:t>
            </w:r>
          </w:p>
        </w:tc>
        <w:tc>
          <w:tcPr>
            <w:tcW w:w="1560" w:type="dxa"/>
          </w:tcPr>
          <w:p w14:paraId="2B27FDAC" w14:textId="77777777" w:rsidR="008719EE" w:rsidRPr="00651796" w:rsidRDefault="008719EE" w:rsidP="003673A7">
            <w:pPr>
              <w:pStyle w:val="NoSpacing"/>
              <w:spacing w:after="60"/>
              <w:jc w:val="left"/>
            </w:pPr>
            <w:r w:rsidRPr="00651796">
              <w:t>27.22</w:t>
            </w:r>
          </w:p>
        </w:tc>
        <w:tc>
          <w:tcPr>
            <w:tcW w:w="1560" w:type="dxa"/>
          </w:tcPr>
          <w:p w14:paraId="383B7C5D" w14:textId="77777777" w:rsidR="008719EE" w:rsidRPr="00651796" w:rsidRDefault="008719EE" w:rsidP="003673A7">
            <w:pPr>
              <w:pStyle w:val="NoSpacing"/>
              <w:spacing w:after="60"/>
              <w:jc w:val="left"/>
            </w:pPr>
            <w:r w:rsidRPr="00651796">
              <w:t>1.77</w:t>
            </w:r>
          </w:p>
        </w:tc>
        <w:tc>
          <w:tcPr>
            <w:tcW w:w="1560" w:type="dxa"/>
          </w:tcPr>
          <w:p w14:paraId="5D1EBD32" w14:textId="77777777" w:rsidR="008719EE" w:rsidRPr="00651796" w:rsidRDefault="008719EE" w:rsidP="003673A7">
            <w:pPr>
              <w:pStyle w:val="NoSpacing"/>
              <w:spacing w:after="60"/>
              <w:jc w:val="left"/>
            </w:pPr>
            <w:r w:rsidRPr="00651796">
              <w:t>25.50</w:t>
            </w:r>
          </w:p>
        </w:tc>
        <w:tc>
          <w:tcPr>
            <w:tcW w:w="1560" w:type="dxa"/>
          </w:tcPr>
          <w:p w14:paraId="7F4D16F4" w14:textId="77777777" w:rsidR="008719EE" w:rsidRPr="00651796" w:rsidRDefault="008719EE" w:rsidP="003673A7">
            <w:pPr>
              <w:pStyle w:val="NoSpacing"/>
              <w:spacing w:after="60"/>
              <w:jc w:val="left"/>
            </w:pPr>
            <w:r w:rsidRPr="00651796">
              <w:t>0.14</w:t>
            </w:r>
          </w:p>
        </w:tc>
      </w:tr>
    </w:tbl>
    <w:p w14:paraId="1E5E45B3" w14:textId="77777777" w:rsidR="008719EE" w:rsidRPr="00C43C11" w:rsidRDefault="008719EE" w:rsidP="002B704E">
      <w:pPr>
        <w:pStyle w:val="Heading3"/>
      </w:pPr>
      <w:bookmarkStart w:id="19" w:name="_Toc113797668"/>
      <w:r>
        <w:t>Accuracy</w:t>
      </w:r>
      <w:bookmarkEnd w:id="19"/>
    </w:p>
    <w:p w14:paraId="21A4B3E7" w14:textId="77777777" w:rsidR="008719EE" w:rsidRDefault="008719EE" w:rsidP="00047DBF">
      <w:pPr>
        <w:spacing w:line="360" w:lineRule="auto"/>
      </w:pPr>
      <w:r>
        <w:t xml:space="preserve">The accuracy of a detector is determined by calculating the Area Under Curve (AUC) of the corresponding Receiver Operating Characteristic Curve (ROC). </w:t>
      </w:r>
    </w:p>
    <w:p w14:paraId="46967085" w14:textId="77777777" w:rsidR="008719EE" w:rsidRPr="00C43C11" w:rsidRDefault="008719EE" w:rsidP="00047DBF">
      <w:pPr>
        <w:pStyle w:val="Heading4"/>
        <w:spacing w:line="360" w:lineRule="auto"/>
      </w:pPr>
      <w:r>
        <w:t>ROC</w:t>
      </w:r>
    </w:p>
    <w:p w14:paraId="146782B9" w14:textId="70D16097" w:rsidR="008719EE" w:rsidRDefault="008719EE" w:rsidP="00047DBF">
      <w:pPr>
        <w:spacing w:line="360" w:lineRule="auto"/>
      </w:pPr>
      <w:r>
        <w:t>An ROC curve is a graph showing the performance of a classification model at classification parameters: True Positive Rate and False Positive Rate.</w:t>
      </w:r>
    </w:p>
    <w:p w14:paraId="620EB5F7" w14:textId="77777777" w:rsidR="008719EE" w:rsidRDefault="008719EE" w:rsidP="00047DBF">
      <w:pPr>
        <w:spacing w:line="360" w:lineRule="auto"/>
      </w:pPr>
    </w:p>
    <w:p w14:paraId="6967BEDD" w14:textId="1E175045" w:rsidR="008719EE" w:rsidRDefault="008719EE" w:rsidP="00047DBF">
      <w:pPr>
        <w:spacing w:line="360" w:lineRule="auto"/>
      </w:pPr>
      <w:r>
        <w:t>True Positive Rate (</w:t>
      </w:r>
      <w:r w:rsidRPr="002B5F85">
        <w:rPr>
          <w:b/>
          <w:bCs/>
        </w:rPr>
        <w:t>TPR</w:t>
      </w:r>
      <w:r>
        <w:t>) is a synonym for recall and is defined as follows:</w:t>
      </w:r>
      <w:r w:rsidR="003673A7">
        <w:t xml:space="preserve"> [15]</w:t>
      </w:r>
      <w:r>
        <w:t xml:space="preserve"> </w:t>
      </w:r>
    </w:p>
    <w:p w14:paraId="4C1200F9" w14:textId="77777777" w:rsidR="008719EE" w:rsidRPr="00E62A5F" w:rsidRDefault="008719EE" w:rsidP="00047DBF">
      <w:pPr>
        <w:spacing w:line="360" w:lineRule="auto"/>
      </w:pPr>
      <m:oMathPara>
        <m:oMath>
          <m:r>
            <w:rPr>
              <w:rFonts w:ascii="Cambria Math" w:hAnsi="Cambria Math"/>
            </w:rPr>
            <m:t xml:space="preserve">TPR= </m:t>
          </m:r>
          <m:f>
            <m:fPr>
              <m:ctrlPr>
                <w:rPr>
                  <w:rFonts w:ascii="Cambria Math" w:hAnsi="Cambria Math"/>
                  <w:i/>
                  <w:kern w:val="24"/>
                  <w:szCs w:val="24"/>
                </w:rPr>
              </m:ctrlPr>
            </m:fPr>
            <m:num>
              <m:r>
                <w:rPr>
                  <w:rFonts w:ascii="Cambria Math" w:hAnsi="Cambria Math"/>
                </w:rPr>
                <m:t>TP</m:t>
              </m:r>
            </m:num>
            <m:den>
              <m:r>
                <w:rPr>
                  <w:rFonts w:ascii="Cambria Math" w:hAnsi="Cambria Math"/>
                </w:rPr>
                <m:t>TP+FN</m:t>
              </m:r>
            </m:den>
          </m:f>
          <m:r>
            <w:rPr>
              <w:rFonts w:ascii="Cambria Math" w:hAnsi="Cambria Math"/>
            </w:rPr>
            <m:t>,</m:t>
          </m:r>
        </m:oMath>
      </m:oMathPara>
    </w:p>
    <w:p w14:paraId="69BC1E61" w14:textId="77777777" w:rsidR="008719EE" w:rsidRDefault="008719EE" w:rsidP="00047DBF">
      <w:pPr>
        <w:spacing w:line="360" w:lineRule="auto"/>
      </w:pPr>
      <w:r>
        <w:t>where TP is the number of True Positive results, and FN is the number of False Negative results.</w:t>
      </w:r>
    </w:p>
    <w:p w14:paraId="70E66BD7" w14:textId="77777777" w:rsidR="008719EE" w:rsidRDefault="008719EE" w:rsidP="00047DBF">
      <w:pPr>
        <w:spacing w:line="360" w:lineRule="auto"/>
      </w:pPr>
      <w:r>
        <w:t xml:space="preserve">False Positive Rate </w:t>
      </w:r>
      <w:r w:rsidRPr="002B5F85">
        <w:rPr>
          <w:b/>
          <w:bCs/>
        </w:rPr>
        <w:t>(FPR</w:t>
      </w:r>
      <w:r>
        <w:t>) is defined as follows:</w:t>
      </w:r>
    </w:p>
    <w:p w14:paraId="52C419EE" w14:textId="77777777" w:rsidR="008719EE" w:rsidRPr="00E62A5F" w:rsidRDefault="008719EE" w:rsidP="00047DBF">
      <w:pPr>
        <w:spacing w:line="360" w:lineRule="auto"/>
        <w:ind w:left="284" w:firstLine="720"/>
      </w:pPr>
      <m:oMathPara>
        <m:oMath>
          <m:r>
            <w:rPr>
              <w:rFonts w:ascii="Cambria Math" w:hAnsi="Cambria Math"/>
            </w:rPr>
            <m:t xml:space="preserve">FPR= </m:t>
          </m:r>
          <m:f>
            <m:fPr>
              <m:ctrlPr>
                <w:rPr>
                  <w:rFonts w:ascii="Cambria Math" w:hAnsi="Cambria Math"/>
                  <w:i/>
                  <w:kern w:val="24"/>
                  <w:szCs w:val="24"/>
                </w:rPr>
              </m:ctrlPr>
            </m:fPr>
            <m:num>
              <m:r>
                <w:rPr>
                  <w:rFonts w:ascii="Cambria Math" w:hAnsi="Cambria Math"/>
                </w:rPr>
                <m:t>FP</m:t>
              </m:r>
            </m:num>
            <m:den>
              <m:r>
                <w:rPr>
                  <w:rFonts w:ascii="Cambria Math" w:hAnsi="Cambria Math"/>
                </w:rPr>
                <m:t>FP+TN</m:t>
              </m:r>
            </m:den>
          </m:f>
          <m:r>
            <w:rPr>
              <w:rFonts w:ascii="Cambria Math" w:hAnsi="Cambria Math"/>
            </w:rPr>
            <m:t>,</m:t>
          </m:r>
        </m:oMath>
      </m:oMathPara>
    </w:p>
    <w:p w14:paraId="48239EFF" w14:textId="77777777" w:rsidR="008719EE" w:rsidRDefault="008719EE" w:rsidP="00047DBF">
      <w:pPr>
        <w:spacing w:line="360" w:lineRule="auto"/>
      </w:pPr>
      <w:r>
        <w:t>where FP is the number of False Positives, and TN is the number of True Negatives.</w:t>
      </w:r>
    </w:p>
    <w:p w14:paraId="199766D2" w14:textId="77777777" w:rsidR="008719EE" w:rsidRDefault="008719EE" w:rsidP="00047DBF">
      <w:pPr>
        <w:spacing w:line="360" w:lineRule="auto"/>
      </w:pPr>
      <w:r>
        <w:t xml:space="preserve">An ROC curve plots TPR over FPR at different classification thresholds. Lowering the classification threshold classifies more items as positive. Therefore, it increases both FPR and TPR. </w:t>
      </w:r>
    </w:p>
    <w:p w14:paraId="60503305" w14:textId="77777777" w:rsidR="008719EE" w:rsidRPr="00C43C11" w:rsidRDefault="008719EE" w:rsidP="00047DBF">
      <w:pPr>
        <w:pStyle w:val="Heading4"/>
        <w:spacing w:line="360" w:lineRule="auto"/>
      </w:pPr>
      <w:r>
        <w:t>AUC</w:t>
      </w:r>
    </w:p>
    <w:p w14:paraId="7FC23183" w14:textId="77777777" w:rsidR="008719EE" w:rsidRDefault="008719EE" w:rsidP="00047DBF">
      <w:pPr>
        <w:spacing w:line="360" w:lineRule="auto"/>
      </w:pPr>
      <w:r>
        <w:t xml:space="preserve">Are Under the ROC curve measures the entire two-dimensional area underneath the ROC curve from (0, 0) to (1, 1). The values range from 0 to 1. A detector whose predictions are always wrong across a dataset will have an AUC of 0.0, while a detector whose predictions are always right will have an AUC of 1.0. This metric is desirable for two reasons: it is scale-invariant (measures how well predictions are ranked as </w:t>
      </w:r>
      <w:r>
        <w:lastRenderedPageBreak/>
        <w:t>opposed to their absolute values), and it is classification-threshold-invariant (measures the quality of the model’s predictions regardless of the classification threshold chosen).</w:t>
      </w:r>
    </w:p>
    <w:p w14:paraId="57F2619B" w14:textId="77777777" w:rsidR="008719EE" w:rsidRPr="00C43C11" w:rsidRDefault="008719EE" w:rsidP="002B704E">
      <w:pPr>
        <w:pStyle w:val="Heading3"/>
      </w:pPr>
      <w:bookmarkStart w:id="20" w:name="_Toc113797669"/>
      <w:commentRangeStart w:id="21"/>
      <w:r>
        <w:t>Results</w:t>
      </w:r>
      <w:bookmarkEnd w:id="20"/>
      <w:commentRangeEnd w:id="21"/>
      <w:r w:rsidR="005159A6">
        <w:rPr>
          <w:rStyle w:val="CommentReference"/>
          <w:rFonts w:asciiTheme="minorHAnsi" w:eastAsiaTheme="minorEastAsia" w:hAnsiTheme="minorHAnsi" w:cstheme="minorBidi"/>
          <w:b w:val="0"/>
          <w:spacing w:val="0"/>
        </w:rPr>
        <w:commentReference w:id="21"/>
      </w:r>
    </w:p>
    <w:p w14:paraId="08974A42" w14:textId="77777777" w:rsidR="008719EE" w:rsidRDefault="008719EE" w:rsidP="00047DBF">
      <w:pPr>
        <w:spacing w:line="360" w:lineRule="auto"/>
      </w:pPr>
      <w:r>
        <w:t>The accuracy experiments were conducted on the FDDB [12] dataset and the percentages shown are based on AUC values.</w:t>
      </w:r>
      <w:r>
        <w:rPr>
          <w:rStyle w:val="FootnoteReference"/>
        </w:rPr>
        <w:footnoteReference w:id="1"/>
      </w:r>
      <w:r>
        <w:t xml:space="preserve"> In descending order of accuracy:</w:t>
      </w:r>
    </w:p>
    <w:p w14:paraId="2F087C60" w14:textId="77777777" w:rsidR="008719EE" w:rsidRDefault="008719EE" w:rsidP="00047DBF">
      <w:pPr>
        <w:pStyle w:val="ListParagraph"/>
        <w:numPr>
          <w:ilvl w:val="0"/>
          <w:numId w:val="25"/>
        </w:numPr>
        <w:spacing w:line="360" w:lineRule="auto"/>
      </w:pPr>
      <w:r>
        <w:t xml:space="preserve">MTCNN </w:t>
      </w:r>
      <w:r w:rsidRPr="00D8563B">
        <w:t>–</w:t>
      </w:r>
      <w:r>
        <w:t xml:space="preserve"> ~90% [9]</w:t>
      </w:r>
    </w:p>
    <w:p w14:paraId="739843C4" w14:textId="77777777" w:rsidR="008719EE" w:rsidRDefault="008719EE" w:rsidP="00047DBF">
      <w:pPr>
        <w:pStyle w:val="ListParagraph"/>
        <w:numPr>
          <w:ilvl w:val="0"/>
          <w:numId w:val="25"/>
        </w:numPr>
        <w:spacing w:line="360" w:lineRule="auto"/>
      </w:pPr>
      <w:r>
        <w:t xml:space="preserve">SSD </w:t>
      </w:r>
      <w:r w:rsidRPr="00D8563B">
        <w:t>–</w:t>
      </w:r>
      <w:r>
        <w:t xml:space="preserve"> ~88% [10]</w:t>
      </w:r>
    </w:p>
    <w:p w14:paraId="336CAEB0" w14:textId="77777777" w:rsidR="008719EE" w:rsidRDefault="008719EE" w:rsidP="00047DBF">
      <w:pPr>
        <w:pStyle w:val="ListParagraph"/>
        <w:numPr>
          <w:ilvl w:val="0"/>
          <w:numId w:val="25"/>
        </w:numPr>
        <w:spacing w:line="360" w:lineRule="auto"/>
      </w:pPr>
      <w:r>
        <w:t xml:space="preserve">MMOD </w:t>
      </w:r>
      <w:r w:rsidRPr="00D8563B">
        <w:t>–</w:t>
      </w:r>
      <w:r>
        <w:t xml:space="preserve"> ~70% [8]</w:t>
      </w:r>
    </w:p>
    <w:p w14:paraId="6B7672C5" w14:textId="77777777" w:rsidR="008719EE" w:rsidRDefault="008719EE" w:rsidP="00047DBF">
      <w:pPr>
        <w:pStyle w:val="ListParagraph"/>
        <w:numPr>
          <w:ilvl w:val="0"/>
          <w:numId w:val="25"/>
        </w:numPr>
        <w:spacing w:line="360" w:lineRule="auto"/>
      </w:pPr>
      <w:r>
        <w:t xml:space="preserve">HOG </w:t>
      </w:r>
      <w:r w:rsidRPr="00D8563B">
        <w:t>–</w:t>
      </w:r>
      <w:r>
        <w:t xml:space="preserve"> ~60% [8]</w:t>
      </w:r>
    </w:p>
    <w:p w14:paraId="3A1DF1CB" w14:textId="7F693567" w:rsidR="008719EE" w:rsidRDefault="008719EE" w:rsidP="00047DBF">
      <w:pPr>
        <w:pStyle w:val="ListParagraph"/>
        <w:numPr>
          <w:ilvl w:val="0"/>
          <w:numId w:val="25"/>
        </w:numPr>
        <w:spacing w:line="360" w:lineRule="auto"/>
      </w:pPr>
      <w:proofErr w:type="spellStart"/>
      <w:r>
        <w:t>Haar</w:t>
      </w:r>
      <w:proofErr w:type="spellEnd"/>
      <w:r>
        <w:t xml:space="preserve"> Cascade – ~50% [11]</w:t>
      </w:r>
    </w:p>
    <w:p w14:paraId="02BDBC81" w14:textId="1CE2138C" w:rsidR="00EC0E95" w:rsidRPr="00C43C11" w:rsidRDefault="00EC0E95" w:rsidP="002B704E">
      <w:pPr>
        <w:pStyle w:val="Heading3"/>
      </w:pPr>
      <w:bookmarkStart w:id="22" w:name="_Toc113797670"/>
      <w:r>
        <w:t>Resources</w:t>
      </w:r>
      <w:bookmarkEnd w:id="22"/>
    </w:p>
    <w:p w14:paraId="43F5602E" w14:textId="77777777" w:rsidR="00EC0E95" w:rsidRDefault="00EC0E95" w:rsidP="00047DBF">
      <w:pPr>
        <w:spacing w:line="360" w:lineRule="auto"/>
      </w:pPr>
      <w:r>
        <w:t>The observations are made on the data produced by the Activity Monitor that creates a new output entry every ten seconds. Results are the outputs of the Activity Monitor regarding the average CPU Load and RAM usage over the period of computation, presented in Table 2 and Table 3, respectively.</w:t>
      </w:r>
    </w:p>
    <w:p w14:paraId="37778AD9" w14:textId="15EDE478" w:rsidR="00EC0E95" w:rsidRPr="00590E84" w:rsidRDefault="00EC0E95" w:rsidP="00047DBF">
      <w:pPr>
        <w:pStyle w:val="Caption"/>
        <w:spacing w:line="360" w:lineRule="auto"/>
      </w:pPr>
      <w:bookmarkStart w:id="23" w:name="_Toc113217067"/>
      <w:r w:rsidRPr="00590E84">
        <w:t xml:space="preserve">Table </w:t>
      </w:r>
      <w:fldSimple w:instr=" SEQ Table \* ARABIC ">
        <w:r w:rsidR="00EE6D52">
          <w:rPr>
            <w:noProof/>
          </w:rPr>
          <w:t>2</w:t>
        </w:r>
      </w:fldSimple>
      <w:r w:rsidRPr="00590E84">
        <w:t>. CPU Load Comparison by Detectors</w:t>
      </w:r>
      <w:bookmarkEnd w:id="23"/>
    </w:p>
    <w:tbl>
      <w:tblPr>
        <w:tblStyle w:val="APAReport"/>
        <w:tblW w:w="5000" w:type="pct"/>
        <w:tblLook w:val="04A0" w:firstRow="1" w:lastRow="0" w:firstColumn="1" w:lastColumn="0" w:noHBand="0" w:noVBand="1"/>
      </w:tblPr>
      <w:tblGrid>
        <w:gridCol w:w="1523"/>
        <w:gridCol w:w="1612"/>
        <w:gridCol w:w="1614"/>
        <w:gridCol w:w="1561"/>
        <w:gridCol w:w="1557"/>
        <w:gridCol w:w="1536"/>
      </w:tblGrid>
      <w:tr w:rsidR="00EC0E95" w14:paraId="07D4DFAB" w14:textId="77777777" w:rsidTr="001C52DB">
        <w:trPr>
          <w:cnfStyle w:val="100000000000" w:firstRow="1" w:lastRow="0" w:firstColumn="0" w:lastColumn="0" w:oddVBand="0" w:evenVBand="0" w:oddHBand="0" w:evenHBand="0" w:firstRowFirstColumn="0" w:firstRowLastColumn="0" w:lastRowFirstColumn="0" w:lastRowLastColumn="0"/>
        </w:trPr>
        <w:tc>
          <w:tcPr>
            <w:tcW w:w="810" w:type="pct"/>
          </w:tcPr>
          <w:p w14:paraId="001671EA" w14:textId="77777777" w:rsidR="00EC0E95" w:rsidRPr="00651796" w:rsidRDefault="00EC0E95" w:rsidP="00047DBF">
            <w:pPr>
              <w:spacing w:line="360" w:lineRule="auto"/>
            </w:pPr>
            <w:r w:rsidRPr="00651796">
              <w:t>Detector</w:t>
            </w:r>
          </w:p>
        </w:tc>
        <w:tc>
          <w:tcPr>
            <w:tcW w:w="857" w:type="pct"/>
          </w:tcPr>
          <w:p w14:paraId="781CD1A1" w14:textId="77777777" w:rsidR="00EC0E95" w:rsidRPr="00651796" w:rsidRDefault="00EC0E95" w:rsidP="00047DBF">
            <w:pPr>
              <w:spacing w:line="360" w:lineRule="auto"/>
            </w:pPr>
            <w:r w:rsidRPr="00651796">
              <w:t>HOG</w:t>
            </w:r>
          </w:p>
        </w:tc>
        <w:tc>
          <w:tcPr>
            <w:tcW w:w="858" w:type="pct"/>
          </w:tcPr>
          <w:p w14:paraId="04A31377" w14:textId="77777777" w:rsidR="00EC0E95" w:rsidRPr="00651796" w:rsidRDefault="00EC0E95" w:rsidP="00047DBF">
            <w:pPr>
              <w:spacing w:line="360" w:lineRule="auto"/>
            </w:pPr>
            <w:proofErr w:type="spellStart"/>
            <w:r w:rsidRPr="00651796">
              <w:t>Haar</w:t>
            </w:r>
            <w:proofErr w:type="spellEnd"/>
            <w:r w:rsidRPr="00651796">
              <w:t xml:space="preserve"> Cascade</w:t>
            </w:r>
          </w:p>
        </w:tc>
        <w:tc>
          <w:tcPr>
            <w:tcW w:w="830" w:type="pct"/>
          </w:tcPr>
          <w:p w14:paraId="7F2E74CC" w14:textId="77777777" w:rsidR="00EC0E95" w:rsidRPr="00651796" w:rsidRDefault="00EC0E95" w:rsidP="00047DBF">
            <w:pPr>
              <w:spacing w:line="360" w:lineRule="auto"/>
            </w:pPr>
            <w:r w:rsidRPr="00651796">
              <w:t>MTCNN</w:t>
            </w:r>
          </w:p>
        </w:tc>
        <w:tc>
          <w:tcPr>
            <w:tcW w:w="828" w:type="pct"/>
          </w:tcPr>
          <w:p w14:paraId="3443BBA2" w14:textId="77777777" w:rsidR="00EC0E95" w:rsidRPr="00651796" w:rsidRDefault="00EC0E95" w:rsidP="00047DBF">
            <w:pPr>
              <w:spacing w:line="360" w:lineRule="auto"/>
            </w:pPr>
            <w:r w:rsidRPr="00651796">
              <w:t>SSD</w:t>
            </w:r>
          </w:p>
        </w:tc>
        <w:tc>
          <w:tcPr>
            <w:tcW w:w="817" w:type="pct"/>
          </w:tcPr>
          <w:p w14:paraId="258203B4" w14:textId="77777777" w:rsidR="00EC0E95" w:rsidRPr="00651796" w:rsidRDefault="00EC0E95" w:rsidP="00047DBF">
            <w:pPr>
              <w:spacing w:line="360" w:lineRule="auto"/>
            </w:pPr>
            <w:r w:rsidRPr="00651796">
              <w:t>MMOD</w:t>
            </w:r>
          </w:p>
        </w:tc>
      </w:tr>
      <w:tr w:rsidR="00EC0E95" w14:paraId="6B903AF5" w14:textId="77777777" w:rsidTr="001C52DB">
        <w:tc>
          <w:tcPr>
            <w:tcW w:w="810" w:type="pct"/>
          </w:tcPr>
          <w:p w14:paraId="0C955D58" w14:textId="77777777" w:rsidR="00EC0E95" w:rsidRPr="00651796" w:rsidRDefault="00EC0E95" w:rsidP="00047DBF">
            <w:pPr>
              <w:spacing w:line="360" w:lineRule="auto"/>
            </w:pPr>
            <w:r w:rsidRPr="00651796">
              <w:t>CPU Load Before (%)</w:t>
            </w:r>
          </w:p>
        </w:tc>
        <w:tc>
          <w:tcPr>
            <w:tcW w:w="857" w:type="pct"/>
          </w:tcPr>
          <w:p w14:paraId="592AB19D" w14:textId="77777777" w:rsidR="00EC0E95" w:rsidRPr="00651796" w:rsidRDefault="00EC0E95" w:rsidP="00047DBF">
            <w:pPr>
              <w:spacing w:line="360" w:lineRule="auto"/>
            </w:pPr>
            <w:r w:rsidRPr="00651796">
              <w:t>2.56</w:t>
            </w:r>
          </w:p>
        </w:tc>
        <w:tc>
          <w:tcPr>
            <w:tcW w:w="858" w:type="pct"/>
          </w:tcPr>
          <w:p w14:paraId="55ECBA29" w14:textId="77777777" w:rsidR="00EC0E95" w:rsidRPr="00651796" w:rsidRDefault="00EC0E95" w:rsidP="00047DBF">
            <w:pPr>
              <w:spacing w:line="360" w:lineRule="auto"/>
            </w:pPr>
            <w:r w:rsidRPr="00651796">
              <w:t>11.55</w:t>
            </w:r>
          </w:p>
        </w:tc>
        <w:tc>
          <w:tcPr>
            <w:tcW w:w="830" w:type="pct"/>
          </w:tcPr>
          <w:p w14:paraId="75AEA6D6" w14:textId="77777777" w:rsidR="00EC0E95" w:rsidRPr="00651796" w:rsidRDefault="00EC0E95" w:rsidP="00047DBF">
            <w:pPr>
              <w:spacing w:line="360" w:lineRule="auto"/>
            </w:pPr>
            <w:r w:rsidRPr="00651796">
              <w:t>2.47</w:t>
            </w:r>
          </w:p>
        </w:tc>
        <w:tc>
          <w:tcPr>
            <w:tcW w:w="828" w:type="pct"/>
          </w:tcPr>
          <w:p w14:paraId="484347D1" w14:textId="77777777" w:rsidR="00EC0E95" w:rsidRPr="00651796" w:rsidRDefault="00EC0E95" w:rsidP="00047DBF">
            <w:pPr>
              <w:spacing w:line="360" w:lineRule="auto"/>
            </w:pPr>
            <w:r w:rsidRPr="00651796">
              <w:t>11.48</w:t>
            </w:r>
          </w:p>
        </w:tc>
        <w:tc>
          <w:tcPr>
            <w:tcW w:w="817" w:type="pct"/>
          </w:tcPr>
          <w:p w14:paraId="5827024D" w14:textId="77777777" w:rsidR="00EC0E95" w:rsidRPr="00651796" w:rsidRDefault="00EC0E95" w:rsidP="00047DBF">
            <w:pPr>
              <w:spacing w:line="360" w:lineRule="auto"/>
            </w:pPr>
            <w:r w:rsidRPr="00651796">
              <w:t>2.21</w:t>
            </w:r>
          </w:p>
        </w:tc>
      </w:tr>
      <w:tr w:rsidR="00EC0E95" w14:paraId="352DD577" w14:textId="77777777" w:rsidTr="001C52DB">
        <w:tc>
          <w:tcPr>
            <w:tcW w:w="810" w:type="pct"/>
          </w:tcPr>
          <w:p w14:paraId="1732B3EE" w14:textId="77777777" w:rsidR="00EC0E95" w:rsidRPr="00651796" w:rsidRDefault="00EC0E95" w:rsidP="00047DBF">
            <w:pPr>
              <w:spacing w:line="360" w:lineRule="auto"/>
            </w:pPr>
            <w:r w:rsidRPr="00651796">
              <w:t>CPU Load After (%)</w:t>
            </w:r>
          </w:p>
        </w:tc>
        <w:tc>
          <w:tcPr>
            <w:tcW w:w="857" w:type="pct"/>
          </w:tcPr>
          <w:p w14:paraId="0F2D6CBC" w14:textId="77777777" w:rsidR="00EC0E95" w:rsidRPr="00651796" w:rsidRDefault="00EC0E95" w:rsidP="00047DBF">
            <w:pPr>
              <w:spacing w:line="360" w:lineRule="auto"/>
            </w:pPr>
            <w:r>
              <w:t>9</w:t>
            </w:r>
            <w:r w:rsidRPr="00651796">
              <w:t>.52</w:t>
            </w:r>
          </w:p>
        </w:tc>
        <w:tc>
          <w:tcPr>
            <w:tcW w:w="858" w:type="pct"/>
          </w:tcPr>
          <w:p w14:paraId="5CB10F68" w14:textId="77777777" w:rsidR="00EC0E95" w:rsidRPr="00651796" w:rsidRDefault="00EC0E95" w:rsidP="00047DBF">
            <w:pPr>
              <w:spacing w:line="360" w:lineRule="auto"/>
            </w:pPr>
            <w:r w:rsidRPr="00651796">
              <w:t>27.63</w:t>
            </w:r>
          </w:p>
        </w:tc>
        <w:tc>
          <w:tcPr>
            <w:tcW w:w="830" w:type="pct"/>
          </w:tcPr>
          <w:p w14:paraId="0FA901F2" w14:textId="77777777" w:rsidR="00EC0E95" w:rsidRPr="00651796" w:rsidRDefault="00EC0E95" w:rsidP="00047DBF">
            <w:pPr>
              <w:spacing w:line="360" w:lineRule="auto"/>
            </w:pPr>
            <w:r w:rsidRPr="00651796">
              <w:t>12.39</w:t>
            </w:r>
          </w:p>
        </w:tc>
        <w:tc>
          <w:tcPr>
            <w:tcW w:w="828" w:type="pct"/>
          </w:tcPr>
          <w:p w14:paraId="61BC4960" w14:textId="77777777" w:rsidR="00EC0E95" w:rsidRPr="00651796" w:rsidRDefault="00EC0E95" w:rsidP="00047DBF">
            <w:pPr>
              <w:spacing w:line="360" w:lineRule="auto"/>
            </w:pPr>
            <w:r w:rsidRPr="00651796">
              <w:t>28.05</w:t>
            </w:r>
          </w:p>
        </w:tc>
        <w:tc>
          <w:tcPr>
            <w:tcW w:w="817" w:type="pct"/>
          </w:tcPr>
          <w:p w14:paraId="0F57C504" w14:textId="77777777" w:rsidR="00EC0E95" w:rsidRPr="00651796" w:rsidRDefault="00EC0E95" w:rsidP="00047DBF">
            <w:pPr>
              <w:spacing w:line="360" w:lineRule="auto"/>
            </w:pPr>
            <w:r w:rsidRPr="00651796">
              <w:t>12.48</w:t>
            </w:r>
          </w:p>
        </w:tc>
      </w:tr>
      <w:tr w:rsidR="00EC0E95" w14:paraId="3959C8E4" w14:textId="77777777" w:rsidTr="001C52DB">
        <w:tc>
          <w:tcPr>
            <w:tcW w:w="810" w:type="pct"/>
          </w:tcPr>
          <w:p w14:paraId="3A62F3BF" w14:textId="77777777" w:rsidR="00EC0E95" w:rsidRPr="00651796" w:rsidRDefault="00EC0E95" w:rsidP="00047DBF">
            <w:pPr>
              <w:spacing w:line="360" w:lineRule="auto"/>
            </w:pPr>
            <w:r w:rsidRPr="00651796">
              <w:t>Difference (%)</w:t>
            </w:r>
          </w:p>
        </w:tc>
        <w:tc>
          <w:tcPr>
            <w:tcW w:w="857" w:type="pct"/>
          </w:tcPr>
          <w:p w14:paraId="012DC51A" w14:textId="77777777" w:rsidR="00EC0E95" w:rsidRPr="00651796" w:rsidRDefault="00EC0E95" w:rsidP="00047DBF">
            <w:pPr>
              <w:spacing w:line="360" w:lineRule="auto"/>
            </w:pPr>
            <w:r w:rsidRPr="00651796">
              <w:t>6.96.</w:t>
            </w:r>
          </w:p>
        </w:tc>
        <w:tc>
          <w:tcPr>
            <w:tcW w:w="858" w:type="pct"/>
          </w:tcPr>
          <w:p w14:paraId="53EF1A56" w14:textId="77777777" w:rsidR="00EC0E95" w:rsidRPr="00651796" w:rsidRDefault="00EC0E95" w:rsidP="00047DBF">
            <w:pPr>
              <w:spacing w:line="360" w:lineRule="auto"/>
            </w:pPr>
            <w:r w:rsidRPr="00651796">
              <w:t>16.08</w:t>
            </w:r>
          </w:p>
        </w:tc>
        <w:tc>
          <w:tcPr>
            <w:tcW w:w="830" w:type="pct"/>
          </w:tcPr>
          <w:p w14:paraId="16D22F4F" w14:textId="77777777" w:rsidR="00EC0E95" w:rsidRPr="00651796" w:rsidRDefault="00EC0E95" w:rsidP="00047DBF">
            <w:pPr>
              <w:spacing w:line="360" w:lineRule="auto"/>
            </w:pPr>
            <w:r w:rsidRPr="00651796">
              <w:t>9.92</w:t>
            </w:r>
          </w:p>
        </w:tc>
        <w:tc>
          <w:tcPr>
            <w:tcW w:w="828" w:type="pct"/>
          </w:tcPr>
          <w:p w14:paraId="186DB561" w14:textId="77777777" w:rsidR="00EC0E95" w:rsidRPr="00651796" w:rsidRDefault="00EC0E95" w:rsidP="00047DBF">
            <w:pPr>
              <w:spacing w:line="360" w:lineRule="auto"/>
            </w:pPr>
            <w:r w:rsidRPr="00651796">
              <w:t>16.57</w:t>
            </w:r>
          </w:p>
        </w:tc>
        <w:tc>
          <w:tcPr>
            <w:tcW w:w="817" w:type="pct"/>
          </w:tcPr>
          <w:p w14:paraId="43D40F3F" w14:textId="77777777" w:rsidR="00EC0E95" w:rsidRPr="00651796" w:rsidRDefault="00EC0E95" w:rsidP="00047DBF">
            <w:pPr>
              <w:spacing w:line="360" w:lineRule="auto"/>
            </w:pPr>
            <w:r w:rsidRPr="00651796">
              <w:t>10.27</w:t>
            </w:r>
          </w:p>
        </w:tc>
      </w:tr>
    </w:tbl>
    <w:p w14:paraId="447CA6F9" w14:textId="77777777" w:rsidR="00EC0E95" w:rsidRDefault="00EC0E95" w:rsidP="00047DBF">
      <w:pPr>
        <w:pStyle w:val="Caption"/>
        <w:spacing w:line="360" w:lineRule="auto"/>
      </w:pPr>
    </w:p>
    <w:p w14:paraId="7D1E779E" w14:textId="79C481A7" w:rsidR="00EC0E95" w:rsidRPr="00590E84" w:rsidRDefault="002060DA" w:rsidP="00047DBF">
      <w:pPr>
        <w:pStyle w:val="Caption"/>
        <w:spacing w:line="360" w:lineRule="auto"/>
      </w:pPr>
      <w:bookmarkStart w:id="24" w:name="_Toc113217068"/>
      <w:r>
        <w:br w:type="column"/>
      </w:r>
      <w:r w:rsidR="00EC0E95" w:rsidRPr="00590E84">
        <w:lastRenderedPageBreak/>
        <w:t xml:space="preserve">Table </w:t>
      </w:r>
      <w:fldSimple w:instr=" SEQ Table \* ARABIC ">
        <w:r w:rsidR="00EE6D52">
          <w:rPr>
            <w:noProof/>
          </w:rPr>
          <w:t>3</w:t>
        </w:r>
      </w:fldSimple>
      <w:r w:rsidR="00EC0E95" w:rsidRPr="00590E84">
        <w:t>. RAM Use Comparison by Detector</w:t>
      </w:r>
      <w:bookmarkEnd w:id="24"/>
    </w:p>
    <w:tbl>
      <w:tblPr>
        <w:tblStyle w:val="APAReport"/>
        <w:tblW w:w="0" w:type="auto"/>
        <w:tblLook w:val="04A0" w:firstRow="1" w:lastRow="0" w:firstColumn="1" w:lastColumn="0" w:noHBand="0" w:noVBand="1"/>
      </w:tblPr>
      <w:tblGrid>
        <w:gridCol w:w="1560"/>
        <w:gridCol w:w="1560"/>
        <w:gridCol w:w="1560"/>
        <w:gridCol w:w="1560"/>
        <w:gridCol w:w="1560"/>
        <w:gridCol w:w="1560"/>
      </w:tblGrid>
      <w:tr w:rsidR="00EC0E95" w:rsidRPr="00651796" w14:paraId="7B68AE3C" w14:textId="77777777" w:rsidTr="001C52DB">
        <w:trPr>
          <w:cnfStyle w:val="100000000000" w:firstRow="1" w:lastRow="0" w:firstColumn="0" w:lastColumn="0" w:oddVBand="0" w:evenVBand="0" w:oddHBand="0" w:evenHBand="0" w:firstRowFirstColumn="0" w:firstRowLastColumn="0" w:lastRowFirstColumn="0" w:lastRowLastColumn="0"/>
        </w:trPr>
        <w:tc>
          <w:tcPr>
            <w:tcW w:w="1560" w:type="dxa"/>
          </w:tcPr>
          <w:p w14:paraId="14DFEE73" w14:textId="77777777" w:rsidR="00EC0E95" w:rsidRPr="00651796" w:rsidRDefault="00EC0E95" w:rsidP="00047DBF">
            <w:pPr>
              <w:pStyle w:val="NoSpacing"/>
              <w:spacing w:line="360" w:lineRule="auto"/>
            </w:pPr>
            <w:r w:rsidRPr="00651796">
              <w:t>Detector</w:t>
            </w:r>
          </w:p>
        </w:tc>
        <w:tc>
          <w:tcPr>
            <w:tcW w:w="1560" w:type="dxa"/>
          </w:tcPr>
          <w:p w14:paraId="6DCB639A" w14:textId="77777777" w:rsidR="00EC0E95" w:rsidRPr="00651796" w:rsidRDefault="00EC0E95" w:rsidP="00047DBF">
            <w:pPr>
              <w:pStyle w:val="NoSpacing"/>
              <w:spacing w:line="360" w:lineRule="auto"/>
            </w:pPr>
            <w:r w:rsidRPr="00651796">
              <w:t>HOG</w:t>
            </w:r>
          </w:p>
        </w:tc>
        <w:tc>
          <w:tcPr>
            <w:tcW w:w="1560" w:type="dxa"/>
          </w:tcPr>
          <w:p w14:paraId="2EB90322" w14:textId="77777777" w:rsidR="00EC0E95" w:rsidRPr="00651796" w:rsidRDefault="00EC0E95" w:rsidP="00047DBF">
            <w:pPr>
              <w:pStyle w:val="NoSpacing"/>
              <w:spacing w:line="360" w:lineRule="auto"/>
            </w:pPr>
            <w:proofErr w:type="spellStart"/>
            <w:r w:rsidRPr="00651796">
              <w:t>Haar</w:t>
            </w:r>
            <w:proofErr w:type="spellEnd"/>
            <w:r w:rsidRPr="00651796">
              <w:t xml:space="preserve"> Cascade</w:t>
            </w:r>
          </w:p>
        </w:tc>
        <w:tc>
          <w:tcPr>
            <w:tcW w:w="1560" w:type="dxa"/>
          </w:tcPr>
          <w:p w14:paraId="0AB9F051" w14:textId="77777777" w:rsidR="00EC0E95" w:rsidRPr="00651796" w:rsidRDefault="00EC0E95" w:rsidP="00047DBF">
            <w:pPr>
              <w:pStyle w:val="NoSpacing"/>
              <w:spacing w:line="360" w:lineRule="auto"/>
            </w:pPr>
            <w:r w:rsidRPr="00651796">
              <w:t>MTCNN</w:t>
            </w:r>
          </w:p>
        </w:tc>
        <w:tc>
          <w:tcPr>
            <w:tcW w:w="1560" w:type="dxa"/>
          </w:tcPr>
          <w:p w14:paraId="1A451969" w14:textId="77777777" w:rsidR="00EC0E95" w:rsidRPr="00651796" w:rsidRDefault="00EC0E95" w:rsidP="00047DBF">
            <w:pPr>
              <w:pStyle w:val="NoSpacing"/>
              <w:spacing w:line="360" w:lineRule="auto"/>
            </w:pPr>
            <w:r w:rsidRPr="00651796">
              <w:t>SSD</w:t>
            </w:r>
          </w:p>
        </w:tc>
        <w:tc>
          <w:tcPr>
            <w:tcW w:w="1560" w:type="dxa"/>
          </w:tcPr>
          <w:p w14:paraId="67EC9DA5" w14:textId="77777777" w:rsidR="00EC0E95" w:rsidRPr="00651796" w:rsidRDefault="00EC0E95" w:rsidP="00047DBF">
            <w:pPr>
              <w:pStyle w:val="NoSpacing"/>
              <w:spacing w:line="360" w:lineRule="auto"/>
            </w:pPr>
            <w:r w:rsidRPr="00651796">
              <w:t>MMOD</w:t>
            </w:r>
          </w:p>
        </w:tc>
      </w:tr>
      <w:tr w:rsidR="00EC0E95" w:rsidRPr="00651796" w14:paraId="4E323F2C" w14:textId="77777777" w:rsidTr="001C52DB">
        <w:tc>
          <w:tcPr>
            <w:tcW w:w="1560" w:type="dxa"/>
          </w:tcPr>
          <w:p w14:paraId="79F13831" w14:textId="77777777" w:rsidR="00EC0E95" w:rsidRPr="00651796" w:rsidRDefault="00EC0E95" w:rsidP="00047DBF">
            <w:pPr>
              <w:pStyle w:val="NoSpacing"/>
              <w:spacing w:line="360" w:lineRule="auto"/>
            </w:pPr>
            <w:r w:rsidRPr="00651796">
              <w:t>RAM Before (GB)</w:t>
            </w:r>
          </w:p>
        </w:tc>
        <w:tc>
          <w:tcPr>
            <w:tcW w:w="1560" w:type="dxa"/>
          </w:tcPr>
          <w:p w14:paraId="3605AE81" w14:textId="77777777" w:rsidR="00EC0E95" w:rsidRPr="00651796" w:rsidRDefault="00EC0E95" w:rsidP="00047DBF">
            <w:pPr>
              <w:pStyle w:val="NoSpacing"/>
              <w:spacing w:line="360" w:lineRule="auto"/>
            </w:pPr>
            <w:r w:rsidRPr="00651796">
              <w:t>7.8</w:t>
            </w:r>
          </w:p>
        </w:tc>
        <w:tc>
          <w:tcPr>
            <w:tcW w:w="1560" w:type="dxa"/>
          </w:tcPr>
          <w:p w14:paraId="13046AB3" w14:textId="77777777" w:rsidR="00EC0E95" w:rsidRPr="00651796" w:rsidRDefault="00EC0E95" w:rsidP="00047DBF">
            <w:pPr>
              <w:pStyle w:val="NoSpacing"/>
              <w:spacing w:line="360" w:lineRule="auto"/>
            </w:pPr>
            <w:r w:rsidRPr="00651796">
              <w:t>6.2</w:t>
            </w:r>
          </w:p>
        </w:tc>
        <w:tc>
          <w:tcPr>
            <w:tcW w:w="1560" w:type="dxa"/>
          </w:tcPr>
          <w:p w14:paraId="2B7E14B8" w14:textId="77777777" w:rsidR="00EC0E95" w:rsidRPr="00651796" w:rsidRDefault="00EC0E95" w:rsidP="00047DBF">
            <w:pPr>
              <w:pStyle w:val="NoSpacing"/>
              <w:spacing w:line="360" w:lineRule="auto"/>
            </w:pPr>
            <w:r w:rsidRPr="00651796">
              <w:t>10.7</w:t>
            </w:r>
          </w:p>
        </w:tc>
        <w:tc>
          <w:tcPr>
            <w:tcW w:w="1560" w:type="dxa"/>
          </w:tcPr>
          <w:p w14:paraId="1EED9975" w14:textId="77777777" w:rsidR="00EC0E95" w:rsidRPr="00651796" w:rsidRDefault="00EC0E95" w:rsidP="00047DBF">
            <w:pPr>
              <w:pStyle w:val="NoSpacing"/>
              <w:spacing w:line="360" w:lineRule="auto"/>
            </w:pPr>
            <w:r w:rsidRPr="00651796">
              <w:t>6.2</w:t>
            </w:r>
          </w:p>
        </w:tc>
        <w:tc>
          <w:tcPr>
            <w:tcW w:w="1560" w:type="dxa"/>
          </w:tcPr>
          <w:p w14:paraId="1C24E357" w14:textId="77777777" w:rsidR="00EC0E95" w:rsidRPr="00651796" w:rsidRDefault="00EC0E95" w:rsidP="00047DBF">
            <w:pPr>
              <w:pStyle w:val="NoSpacing"/>
              <w:spacing w:line="360" w:lineRule="auto"/>
            </w:pPr>
            <w:r w:rsidRPr="00651796">
              <w:t>10.9</w:t>
            </w:r>
          </w:p>
        </w:tc>
      </w:tr>
      <w:tr w:rsidR="00EC0E95" w:rsidRPr="00651796" w14:paraId="1551BE1F" w14:textId="77777777" w:rsidTr="001C52DB">
        <w:tc>
          <w:tcPr>
            <w:tcW w:w="1560" w:type="dxa"/>
          </w:tcPr>
          <w:p w14:paraId="78AE4828" w14:textId="77777777" w:rsidR="00EC0E95" w:rsidRPr="00651796" w:rsidRDefault="00EC0E95" w:rsidP="00047DBF">
            <w:pPr>
              <w:pStyle w:val="NoSpacing"/>
              <w:spacing w:line="360" w:lineRule="auto"/>
            </w:pPr>
            <w:r w:rsidRPr="00651796">
              <w:t>RAM During (GB)</w:t>
            </w:r>
          </w:p>
        </w:tc>
        <w:tc>
          <w:tcPr>
            <w:tcW w:w="1560" w:type="dxa"/>
          </w:tcPr>
          <w:p w14:paraId="51132A2E" w14:textId="77777777" w:rsidR="00EC0E95" w:rsidRPr="00651796" w:rsidRDefault="00EC0E95" w:rsidP="00047DBF">
            <w:pPr>
              <w:pStyle w:val="NoSpacing"/>
              <w:spacing w:line="360" w:lineRule="auto"/>
            </w:pPr>
            <w:r w:rsidRPr="00651796">
              <w:t>8.2</w:t>
            </w:r>
          </w:p>
        </w:tc>
        <w:tc>
          <w:tcPr>
            <w:tcW w:w="1560" w:type="dxa"/>
          </w:tcPr>
          <w:p w14:paraId="67460618" w14:textId="77777777" w:rsidR="00EC0E95" w:rsidRPr="00651796" w:rsidRDefault="00EC0E95" w:rsidP="00047DBF">
            <w:pPr>
              <w:pStyle w:val="NoSpacing"/>
              <w:spacing w:line="360" w:lineRule="auto"/>
            </w:pPr>
            <w:r w:rsidRPr="00651796">
              <w:t>6.8</w:t>
            </w:r>
          </w:p>
        </w:tc>
        <w:tc>
          <w:tcPr>
            <w:tcW w:w="1560" w:type="dxa"/>
          </w:tcPr>
          <w:p w14:paraId="0464A954" w14:textId="77777777" w:rsidR="00EC0E95" w:rsidRPr="00651796" w:rsidRDefault="00EC0E95" w:rsidP="00047DBF">
            <w:pPr>
              <w:pStyle w:val="NoSpacing"/>
              <w:spacing w:line="360" w:lineRule="auto"/>
            </w:pPr>
            <w:r w:rsidRPr="00651796">
              <w:t>11.1</w:t>
            </w:r>
          </w:p>
        </w:tc>
        <w:tc>
          <w:tcPr>
            <w:tcW w:w="1560" w:type="dxa"/>
          </w:tcPr>
          <w:p w14:paraId="24C0B07E" w14:textId="77777777" w:rsidR="00EC0E95" w:rsidRPr="00651796" w:rsidRDefault="00EC0E95" w:rsidP="00047DBF">
            <w:pPr>
              <w:pStyle w:val="NoSpacing"/>
              <w:spacing w:line="360" w:lineRule="auto"/>
            </w:pPr>
            <w:r w:rsidRPr="00651796">
              <w:t>6.7</w:t>
            </w:r>
          </w:p>
        </w:tc>
        <w:tc>
          <w:tcPr>
            <w:tcW w:w="1560" w:type="dxa"/>
          </w:tcPr>
          <w:p w14:paraId="0F3F955D" w14:textId="77777777" w:rsidR="00EC0E95" w:rsidRPr="00651796" w:rsidRDefault="00EC0E95" w:rsidP="00047DBF">
            <w:pPr>
              <w:pStyle w:val="NoSpacing"/>
              <w:spacing w:line="360" w:lineRule="auto"/>
            </w:pPr>
            <w:r w:rsidRPr="00651796">
              <w:t>13.9</w:t>
            </w:r>
          </w:p>
        </w:tc>
      </w:tr>
      <w:tr w:rsidR="00EC0E95" w:rsidRPr="00651796" w14:paraId="09DE3B5D" w14:textId="77777777" w:rsidTr="001C52DB">
        <w:tc>
          <w:tcPr>
            <w:tcW w:w="1560" w:type="dxa"/>
          </w:tcPr>
          <w:p w14:paraId="7BF75A9D" w14:textId="77777777" w:rsidR="00EC0E95" w:rsidRPr="00651796" w:rsidRDefault="00EC0E95" w:rsidP="00047DBF">
            <w:pPr>
              <w:pStyle w:val="NoSpacing"/>
              <w:spacing w:line="360" w:lineRule="auto"/>
            </w:pPr>
            <w:r w:rsidRPr="00651796">
              <w:t>Difference (GB)</w:t>
            </w:r>
          </w:p>
        </w:tc>
        <w:tc>
          <w:tcPr>
            <w:tcW w:w="1560" w:type="dxa"/>
          </w:tcPr>
          <w:p w14:paraId="5B5C3172" w14:textId="77777777" w:rsidR="00EC0E95" w:rsidRPr="00651796" w:rsidRDefault="00EC0E95" w:rsidP="00047DBF">
            <w:pPr>
              <w:pStyle w:val="NoSpacing"/>
              <w:spacing w:line="360" w:lineRule="auto"/>
            </w:pPr>
            <w:r w:rsidRPr="00651796">
              <w:t>0.4</w:t>
            </w:r>
          </w:p>
        </w:tc>
        <w:tc>
          <w:tcPr>
            <w:tcW w:w="1560" w:type="dxa"/>
          </w:tcPr>
          <w:p w14:paraId="7AE1B85B" w14:textId="77777777" w:rsidR="00EC0E95" w:rsidRPr="00651796" w:rsidRDefault="00EC0E95" w:rsidP="00047DBF">
            <w:pPr>
              <w:pStyle w:val="NoSpacing"/>
              <w:spacing w:line="360" w:lineRule="auto"/>
            </w:pPr>
            <w:r w:rsidRPr="00651796">
              <w:t>0.6</w:t>
            </w:r>
          </w:p>
        </w:tc>
        <w:tc>
          <w:tcPr>
            <w:tcW w:w="1560" w:type="dxa"/>
          </w:tcPr>
          <w:p w14:paraId="406A6203" w14:textId="77777777" w:rsidR="00EC0E95" w:rsidRPr="00651796" w:rsidRDefault="00EC0E95" w:rsidP="00047DBF">
            <w:pPr>
              <w:pStyle w:val="NoSpacing"/>
              <w:spacing w:line="360" w:lineRule="auto"/>
            </w:pPr>
            <w:r w:rsidRPr="00651796">
              <w:t>0.4</w:t>
            </w:r>
          </w:p>
        </w:tc>
        <w:tc>
          <w:tcPr>
            <w:tcW w:w="1560" w:type="dxa"/>
          </w:tcPr>
          <w:p w14:paraId="4C3ED6BE" w14:textId="77777777" w:rsidR="00EC0E95" w:rsidRPr="00651796" w:rsidRDefault="00EC0E95" w:rsidP="00047DBF">
            <w:pPr>
              <w:pStyle w:val="NoSpacing"/>
              <w:spacing w:line="360" w:lineRule="auto"/>
            </w:pPr>
            <w:r w:rsidRPr="00651796">
              <w:t>0.5</w:t>
            </w:r>
          </w:p>
        </w:tc>
        <w:tc>
          <w:tcPr>
            <w:tcW w:w="1560" w:type="dxa"/>
          </w:tcPr>
          <w:p w14:paraId="21C12612" w14:textId="77777777" w:rsidR="00EC0E95" w:rsidRPr="00651796" w:rsidRDefault="00EC0E95" w:rsidP="00047DBF">
            <w:pPr>
              <w:pStyle w:val="NoSpacing"/>
              <w:spacing w:line="360" w:lineRule="auto"/>
            </w:pPr>
            <w:r w:rsidRPr="00651796">
              <w:t>3.0</w:t>
            </w:r>
          </w:p>
        </w:tc>
      </w:tr>
    </w:tbl>
    <w:p w14:paraId="2D980274" w14:textId="77777777" w:rsidR="00EC0E95" w:rsidRPr="005D28CD" w:rsidRDefault="00EC0E95" w:rsidP="00047DBF">
      <w:pPr>
        <w:spacing w:line="360" w:lineRule="auto"/>
      </w:pPr>
    </w:p>
    <w:p w14:paraId="3BA2E14D" w14:textId="77777777" w:rsidR="00EC0E95" w:rsidRPr="00C43C11" w:rsidRDefault="00EC0E95" w:rsidP="002B704E">
      <w:pPr>
        <w:pStyle w:val="Heading3"/>
      </w:pPr>
      <w:bookmarkStart w:id="25" w:name="_Toc113797671"/>
      <w:r>
        <w:t>Analysis</w:t>
      </w:r>
      <w:bookmarkEnd w:id="25"/>
    </w:p>
    <w:p w14:paraId="72AA138C" w14:textId="77777777" w:rsidR="00EC0E95" w:rsidRDefault="00EC0E95" w:rsidP="00047DBF">
      <w:pPr>
        <w:spacing w:line="360" w:lineRule="auto"/>
      </w:pPr>
      <w:r>
        <w:t xml:space="preserve">While </w:t>
      </w:r>
      <w:proofErr w:type="spellStart"/>
      <w:r>
        <w:t>Haar</w:t>
      </w:r>
      <w:proofErr w:type="spellEnd"/>
      <w:r>
        <w:t xml:space="preserve"> Cascade is one of the fastest methods (avg. 27.22 frames per second), it has the lowest accuracy out of all tested (approx. 50%). Using </w:t>
      </w:r>
      <w:proofErr w:type="spellStart"/>
      <w:r>
        <w:t>Haar</w:t>
      </w:r>
      <w:proofErr w:type="spellEnd"/>
      <w:r>
        <w:t xml:space="preserve"> Cascade may lead to production of inaccurate data even with the error prevention procedures (described in the next section) in place. </w:t>
      </w:r>
    </w:p>
    <w:p w14:paraId="01BCD421" w14:textId="77777777" w:rsidR="00EC0E95" w:rsidRDefault="00EC0E95" w:rsidP="00047DBF">
      <w:pPr>
        <w:spacing w:line="360" w:lineRule="auto"/>
      </w:pPr>
      <w:r>
        <w:t xml:space="preserve">HOG is another legacy method that does not compete with the state-of-the-art methods. Not only is the accuracy just approximately 10% better than </w:t>
      </w:r>
      <w:proofErr w:type="spellStart"/>
      <w:r>
        <w:t>Haar</w:t>
      </w:r>
      <w:proofErr w:type="spellEnd"/>
      <w:r>
        <w:t xml:space="preserve"> Cascade but it is also much slower (avg. 2.87 frames per second), despite loading the CPU the least, while using as much RAM as MTCNN.</w:t>
      </w:r>
    </w:p>
    <w:p w14:paraId="4422A99D" w14:textId="77777777" w:rsidR="00EC0E95" w:rsidRDefault="00EC0E95" w:rsidP="00047DBF">
      <w:pPr>
        <w:spacing w:line="360" w:lineRule="auto"/>
      </w:pPr>
    </w:p>
    <w:p w14:paraId="00D1CBA6" w14:textId="77777777" w:rsidR="00EC0E95" w:rsidRDefault="00EC0E95" w:rsidP="00047DBF">
      <w:pPr>
        <w:spacing w:line="360" w:lineRule="auto"/>
      </w:pPr>
      <w:r>
        <w:t>MTCNN overperforms all tested methods in terms of accuracy (approx. 90%). However, the speed at which it can detect faces (avg. 1.77 frames per second) makes it inapplicable in real-time applications. However, this method is the most efficient in terms of resources used over accuracy.</w:t>
      </w:r>
    </w:p>
    <w:p w14:paraId="0B7E6118" w14:textId="77777777" w:rsidR="00EC0E95" w:rsidRDefault="00EC0E95" w:rsidP="00047DBF">
      <w:pPr>
        <w:spacing w:line="360" w:lineRule="auto"/>
      </w:pPr>
      <w:r>
        <w:t>While MMOD reaches the state-of-the-art status due to its accuracy (approx. 70%), the detection speed is the slowest out of all considered detectors. It is slower than MTCNN by a factor of twelve. It also uses the most resources and would not be feasible in a commercial application – 3 GB of RAM.</w:t>
      </w:r>
    </w:p>
    <w:p w14:paraId="0A5F9BA2" w14:textId="77777777" w:rsidR="00EC0E95" w:rsidRDefault="00EC0E95" w:rsidP="00047DBF">
      <w:pPr>
        <w:spacing w:line="360" w:lineRule="auto"/>
      </w:pPr>
      <w:r>
        <w:t xml:space="preserve">SSD is the perfect detector for real time applications due to its fast speed of detection (avg. 25.5 frames per second), high accuracy (approx. 88%) and low resources requirements – lower than </w:t>
      </w:r>
      <w:proofErr w:type="spellStart"/>
      <w:r>
        <w:t>Haar</w:t>
      </w:r>
      <w:proofErr w:type="spellEnd"/>
      <w:r>
        <w:t xml:space="preserve"> Cascade in terms of RAM used and approximately the same CPU Load.</w:t>
      </w:r>
    </w:p>
    <w:p w14:paraId="10E24087" w14:textId="77777777" w:rsidR="00EC0E95" w:rsidRPr="00C43C11" w:rsidRDefault="00EC0E95" w:rsidP="002B704E">
      <w:pPr>
        <w:pStyle w:val="Heading3"/>
      </w:pPr>
      <w:bookmarkStart w:id="26" w:name="_Toc113797672"/>
      <w:r>
        <w:t>Conclusion</w:t>
      </w:r>
      <w:bookmarkEnd w:id="26"/>
    </w:p>
    <w:p w14:paraId="0232B0D9" w14:textId="52D22C62" w:rsidR="00EC0E95" w:rsidRDefault="00EC0E95" w:rsidP="00047DBF">
      <w:pPr>
        <w:spacing w:line="360" w:lineRule="auto"/>
      </w:pPr>
      <w:r>
        <w:t xml:space="preserve">While all the detectors have their advantages and disadvantages, Single Shot </w:t>
      </w:r>
      <w:proofErr w:type="spellStart"/>
      <w:r>
        <w:t>Multibox</w:t>
      </w:r>
      <w:proofErr w:type="spellEnd"/>
      <w:r>
        <w:t xml:space="preserve"> Detector (SSD) is the perfect detector for real time applications with its low resource use, high speed, and accuracy.</w:t>
      </w:r>
    </w:p>
    <w:p w14:paraId="03B8868E" w14:textId="2DCCF1FE" w:rsidR="008719EE" w:rsidRDefault="008719EE" w:rsidP="00047DBF">
      <w:pPr>
        <w:pStyle w:val="Heading20"/>
        <w:spacing w:line="360" w:lineRule="auto"/>
      </w:pPr>
      <w:r>
        <w:br w:type="column"/>
      </w:r>
      <w:bookmarkStart w:id="27" w:name="_Toc113797673"/>
      <w:r w:rsidR="00F901A2">
        <w:lastRenderedPageBreak/>
        <w:t>2.</w:t>
      </w:r>
      <w:r>
        <w:t xml:space="preserve">2. Single Shot </w:t>
      </w:r>
      <w:proofErr w:type="spellStart"/>
      <w:r>
        <w:t>Multibox</w:t>
      </w:r>
      <w:proofErr w:type="spellEnd"/>
      <w:r>
        <w:t xml:space="preserve"> Detector (SSD)</w:t>
      </w:r>
      <w:bookmarkEnd w:id="27"/>
    </w:p>
    <w:p w14:paraId="590E9E92" w14:textId="77777777" w:rsidR="008719EE" w:rsidRDefault="008719EE" w:rsidP="00047DBF">
      <w:pPr>
        <w:spacing w:line="360" w:lineRule="auto"/>
      </w:pPr>
      <w:r>
        <w:t xml:space="preserve">SSD is a method for detecting objects in images using a single neural network. Compared to methods that require object proposals, it is easy to train because it does not rely on proposal generation or subsequent pixel (or feature) resampling and encapsulates all computation in a single network. </w:t>
      </w:r>
      <w:r w:rsidRPr="00E11867">
        <w:t>[1]</w:t>
      </w:r>
      <w:r>
        <w:t xml:space="preserve"> Hence, integration into face recognition pipelines does not entail a cost that would normally appear when switching detectors. </w:t>
      </w:r>
      <w:r w:rsidRPr="00B54787">
        <w:t>SSD is the first deep learning-based method that does not resample pixels or features for bounding box hypothesis and is as accurate as the methods that do while maintaining higher speeds of detection.</w:t>
      </w:r>
    </w:p>
    <w:p w14:paraId="20E62E98" w14:textId="1263651B" w:rsidR="008719EE" w:rsidRDefault="008719EE" w:rsidP="00047DBF">
      <w:pPr>
        <w:spacing w:line="360" w:lineRule="auto"/>
      </w:pPr>
      <w:r>
        <w:t>This section covers the detection method in detail. Some experiments regarding comparison to other state-of-the-art solutions have already been conducted and analyzed in</w:t>
      </w:r>
      <w:r w:rsidR="00B54103">
        <w:t xml:space="preserve"> the Section 2.1</w:t>
      </w:r>
      <w:r>
        <w:t xml:space="preserve">. </w:t>
      </w:r>
    </w:p>
    <w:p w14:paraId="399631BF" w14:textId="77777777" w:rsidR="008719EE" w:rsidRDefault="008719EE" w:rsidP="002B704E">
      <w:pPr>
        <w:pStyle w:val="Heading3"/>
      </w:pPr>
      <w:bookmarkStart w:id="28" w:name="_Toc113797674"/>
      <w:r>
        <w:t>Architecture</w:t>
      </w:r>
      <w:bookmarkEnd w:id="28"/>
    </w:p>
    <w:p w14:paraId="51FF2C86" w14:textId="3C0FC03A" w:rsidR="008719EE" w:rsidRDefault="008719EE" w:rsidP="00047DBF">
      <w:pPr>
        <w:spacing w:line="360" w:lineRule="auto"/>
      </w:pPr>
      <w:r>
        <w:t xml:space="preserve">The method relies on feed-forward </w:t>
      </w:r>
      <w:r w:rsidR="005159A6">
        <w:t>convolutional neural network (</w:t>
      </w:r>
      <w:r>
        <w:t>CNN</w:t>
      </w:r>
      <w:r w:rsidR="005159A6">
        <w:t>)</w:t>
      </w:r>
      <w:r>
        <w:t xml:space="preserve"> to produce a fixed-size collection of bounding boxes and scores, which </w:t>
      </w:r>
      <w:r w:rsidR="005159A6">
        <w:t xml:space="preserve">are </w:t>
      </w:r>
      <w:r>
        <w:t xml:space="preserve">used to determine the presence of instances of a set object class on the boxes. The method uses </w:t>
      </w:r>
      <w:proofErr w:type="spellStart"/>
      <w:r>
        <w:t>ResNet</w:t>
      </w:r>
      <w:proofErr w:type="spellEnd"/>
      <w:r>
        <w:t xml:space="preserve"> (a network based on VGG-16 up to layer </w:t>
      </w:r>
      <w:r w:rsidRPr="00794B38">
        <w:rPr>
          <w:i/>
          <w:iCs/>
        </w:rPr>
        <w:t>conv5_3</w:t>
      </w:r>
      <w:r>
        <w:rPr>
          <w:i/>
          <w:iCs/>
        </w:rPr>
        <w:t>,</w:t>
      </w:r>
      <w:r>
        <w:t xml:space="preserve"> described in </w:t>
      </w:r>
      <w:r w:rsidR="00B54103">
        <w:t>Section 2.3</w:t>
      </w:r>
      <w:r>
        <w:t xml:space="preserve">), further referred to as </w:t>
      </w:r>
      <w:r>
        <w:rPr>
          <w:i/>
          <w:iCs/>
        </w:rPr>
        <w:t>base network</w:t>
      </w:r>
      <w:r>
        <w:t xml:space="preserve">. </w:t>
      </w:r>
      <w:r>
        <w:rPr>
          <w:i/>
          <w:iCs/>
        </w:rPr>
        <w:softHyphen/>
      </w:r>
      <w:r w:rsidRPr="00E11867">
        <w:t xml:space="preserve">[1] </w:t>
      </w:r>
      <w:r>
        <w:t>add auxiliary structure that produce detections with multi-scale feature maps, convolutions predictors, and default boxes and aspect ratios.</w:t>
      </w:r>
    </w:p>
    <w:p w14:paraId="455BFD1A" w14:textId="77777777" w:rsidR="008719EE" w:rsidRDefault="008719EE" w:rsidP="00047DBF">
      <w:pPr>
        <w:spacing w:line="360" w:lineRule="auto"/>
      </w:pPr>
      <w:r>
        <w:t xml:space="preserve">To support the multi-scale feature maps feature, [1] add convolutional feature layers to the end of the base network, which progressively decrease in size allowing predictions of detections with multiple scales. The detection prediction model is unique to each feature layer. Each extra feature layer may use a set of convolutional filters (denoted in the figure below) to produce those detection predictions. </w:t>
      </w:r>
    </w:p>
    <w:p w14:paraId="7509A1EA" w14:textId="77777777" w:rsidR="008719EE" w:rsidRDefault="008719EE" w:rsidP="00047DBF">
      <w:pPr>
        <w:spacing w:line="360" w:lineRule="auto"/>
      </w:pPr>
      <w:r w:rsidRPr="008C33A3">
        <w:rPr>
          <w:noProof/>
        </w:rPr>
        <w:drawing>
          <wp:inline distT="0" distB="0" distL="0" distR="0" wp14:anchorId="65D5AE6E" wp14:editId="51918CEC">
            <wp:extent cx="5973445" cy="1765300"/>
            <wp:effectExtent l="0" t="0" r="8255" b="635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9"/>
                    <a:stretch>
                      <a:fillRect/>
                    </a:stretch>
                  </pic:blipFill>
                  <pic:spPr>
                    <a:xfrm>
                      <a:off x="0" y="0"/>
                      <a:ext cx="5973445" cy="1765300"/>
                    </a:xfrm>
                    <a:prstGeom prst="rect">
                      <a:avLst/>
                    </a:prstGeom>
                  </pic:spPr>
                </pic:pic>
              </a:graphicData>
            </a:graphic>
          </wp:inline>
        </w:drawing>
      </w:r>
    </w:p>
    <w:p w14:paraId="0D957530" w14:textId="62595C34" w:rsidR="008719EE" w:rsidRDefault="008719EE" w:rsidP="00047DBF">
      <w:pPr>
        <w:pStyle w:val="Caption"/>
        <w:spacing w:line="360" w:lineRule="auto"/>
      </w:pPr>
      <w:bookmarkStart w:id="29" w:name="_Toc112606811"/>
      <w:bookmarkStart w:id="30" w:name="_Toc113217075"/>
      <w:r>
        <w:t xml:space="preserve">Figure </w:t>
      </w:r>
      <w:fldSimple w:instr=" SEQ Figure \* ARABIC ">
        <w:r w:rsidR="00EE6D52">
          <w:rPr>
            <w:noProof/>
          </w:rPr>
          <w:t>2</w:t>
        </w:r>
      </w:fldSimple>
      <w:r>
        <w:t xml:space="preserve">. </w:t>
      </w:r>
      <w:proofErr w:type="spellStart"/>
      <w:r w:rsidRPr="00714A56">
        <w:t>ResNet</w:t>
      </w:r>
      <w:proofErr w:type="spellEnd"/>
      <w:r w:rsidRPr="00714A56">
        <w:t xml:space="preserve"> SSD network structure.</w:t>
      </w:r>
      <w:bookmarkEnd w:id="29"/>
      <w:bookmarkEnd w:id="30"/>
    </w:p>
    <w:p w14:paraId="39BD6A8F" w14:textId="77777777" w:rsidR="008719EE" w:rsidRDefault="008719EE" w:rsidP="00047DBF">
      <w:pPr>
        <w:spacing w:line="360" w:lineRule="auto"/>
      </w:pPr>
      <w:r>
        <w:t xml:space="preserve">Let </w:t>
      </w:r>
      <m:oMath>
        <m:r>
          <w:rPr>
            <w:rFonts w:ascii="Cambria Math" w:hAnsi="Cambria Math"/>
          </w:rPr>
          <m:t xml:space="preserve">m×n </m:t>
        </m:r>
      </m:oMath>
      <w:r>
        <w:t xml:space="preserve">denote the size of a feature layer and </w:t>
      </w:r>
      <m:oMath>
        <m:r>
          <w:rPr>
            <w:rFonts w:ascii="Cambria Math" w:hAnsi="Cambria Math"/>
          </w:rPr>
          <m:t>p</m:t>
        </m:r>
      </m:oMath>
      <w:r>
        <w:t xml:space="preserve"> denote the number of channels in that feature layer. A potential prediction’s parameters are predicted with a filter of size </w:t>
      </w:r>
      <m:oMath>
        <m:r>
          <w:rPr>
            <w:rFonts w:ascii="Cambria Math" w:hAnsi="Cambria Math"/>
          </w:rPr>
          <m:t>3×3×p</m:t>
        </m:r>
      </m:oMath>
      <w:r>
        <w:t>, which produces a score for a category (or an offset relative to the default box coordinates).</w:t>
      </w:r>
    </w:p>
    <w:p w14:paraId="32ADCBAA" w14:textId="511C4C63" w:rsidR="008719EE" w:rsidRDefault="008719EE" w:rsidP="00047DBF">
      <w:pPr>
        <w:spacing w:line="360" w:lineRule="auto"/>
      </w:pPr>
      <w:r>
        <w:lastRenderedPageBreak/>
        <w:t xml:space="preserve">For multiple feature maps at the top of the network, a default bounding box is associated </w:t>
      </w:r>
      <w:r w:rsidR="00AB4159">
        <w:t xml:space="preserve">with </w:t>
      </w:r>
      <w:r>
        <w:t xml:space="preserve">each cell. The default boxes are positioned in a way that ensures that the position of each box relative to its corresponding cell is fixed. At each cell, the offsets relative to the default box shapes in the cell are predicted, as well as the scores per class that signify the presence of an instance of that class in each of those boxes. For an </w:t>
      </w:r>
      <m:oMath>
        <m:r>
          <w:rPr>
            <w:rFonts w:ascii="Cambria Math" w:hAnsi="Cambria Math"/>
          </w:rPr>
          <m:t>m×n</m:t>
        </m:r>
      </m:oMath>
      <w:r>
        <w:t xml:space="preserve"> feature map, for each default box out of </w:t>
      </w:r>
      <m:oMath>
        <m:r>
          <w:rPr>
            <w:rFonts w:ascii="Cambria Math" w:hAnsi="Cambria Math"/>
          </w:rPr>
          <m:t>k</m:t>
        </m:r>
      </m:oMath>
      <w:r>
        <w:t xml:space="preserve"> at a given location, </w:t>
      </w:r>
      <m:oMath>
        <m:r>
          <w:rPr>
            <w:rFonts w:ascii="Cambria Math" w:hAnsi="Cambria Math"/>
          </w:rPr>
          <m:t>c</m:t>
        </m:r>
      </m:oMath>
      <w:r>
        <w:t xml:space="preserve"> class scores are computed along with four offsets relative to the original default box shape. These yield </w:t>
      </w:r>
      <m:oMath>
        <m:r>
          <w:rPr>
            <w:rFonts w:ascii="Cambria Math" w:hAnsi="Cambria Math"/>
          </w:rPr>
          <m:t>(c+4)kmn</m:t>
        </m:r>
      </m:oMath>
      <w:r>
        <w:t xml:space="preserve"> outputs with </w:t>
      </w:r>
      <m:oMath>
        <m:d>
          <m:dPr>
            <m:ctrlPr>
              <w:rPr>
                <w:rFonts w:ascii="Cambria Math" w:hAnsi="Cambria Math"/>
                <w:i/>
              </w:rPr>
            </m:ctrlPr>
          </m:dPr>
          <m:e>
            <m:r>
              <w:rPr>
                <w:rFonts w:ascii="Cambria Math" w:hAnsi="Cambria Math"/>
              </w:rPr>
              <m:t>c+4</m:t>
            </m:r>
          </m:e>
        </m:d>
        <m:r>
          <w:rPr>
            <w:rFonts w:ascii="Cambria Math" w:hAnsi="Cambria Math"/>
          </w:rPr>
          <m:t>k</m:t>
        </m:r>
      </m:oMath>
      <w:r>
        <w:t xml:space="preserve"> filters. By applying default boxes to several feature maps at different resolutions, the model efficiently approximates the space of possible output box shapes.</w:t>
      </w:r>
    </w:p>
    <w:p w14:paraId="506AF8D2" w14:textId="77777777" w:rsidR="008719EE" w:rsidRDefault="008719EE" w:rsidP="002B704E">
      <w:pPr>
        <w:pStyle w:val="Heading3"/>
      </w:pPr>
      <w:bookmarkStart w:id="31" w:name="_Toc113797675"/>
      <w:r>
        <w:t>Training</w:t>
      </w:r>
      <w:bookmarkEnd w:id="31"/>
    </w:p>
    <w:p w14:paraId="32D875BE" w14:textId="211AB11B" w:rsidR="008719EE" w:rsidRDefault="008719EE" w:rsidP="00047DBF">
      <w:pPr>
        <w:spacing w:line="360" w:lineRule="auto"/>
      </w:pPr>
      <w:r>
        <w:t xml:space="preserve">While SSD is comparatively easier to train than other object detectors, the problem of the availability of annotated datasets of faces described in the </w:t>
      </w:r>
      <w:r w:rsidR="006A1536">
        <w:t xml:space="preserve">next </w:t>
      </w:r>
      <w:r w:rsidR="00B54103">
        <w:t>Section 2.3</w:t>
      </w:r>
      <w:r>
        <w:t xml:space="preserve"> persists, which forced the use of a pre-trained model in the prototype. Nevertheless, it is important to note that the training process of SSD differs from other detectors that use region proposals. Namely, the ground truth information must be assigned to specific outputs in the fixed set of detector outputs. A prerequisite to training the model is choosing a set of default boxes and scales for detection. It is also necessary to choose hard negative mining and data augmentation strategies.</w:t>
      </w:r>
    </w:p>
    <w:p w14:paraId="3529D19E" w14:textId="7F77DB49" w:rsidR="008719EE" w:rsidRDefault="008719EE" w:rsidP="00047DBF">
      <w:pPr>
        <w:spacing w:line="360" w:lineRule="auto"/>
      </w:pPr>
      <w:r>
        <w:t xml:space="preserve">Each ground truth box, selected from a set of default boxes of varying locations, scaling and aspect ratios, is matched to the default box with the best Jaccard overlap. This is done to determine which default boxes correspond to ground truth during </w:t>
      </w:r>
      <w:r w:rsidR="00DD1C1E">
        <w:t xml:space="preserve">the </w:t>
      </w:r>
      <w:r>
        <w:t>training. Then, default boxes that have a Jaccard overlap with any ground truth higher than a set threshold, are matched. This avoids making the network to pick only one default box with maximum overlap, allowing the network to pick multiple overlapping boxes, which simplifies the learning problem.</w:t>
      </w:r>
    </w:p>
    <w:p w14:paraId="205B5AD7" w14:textId="77777777" w:rsidR="008719EE" w:rsidRDefault="008719EE" w:rsidP="00047DBF">
      <w:pPr>
        <w:spacing w:line="360" w:lineRule="auto"/>
      </w:pPr>
      <w:r>
        <w:t xml:space="preserve">The training objective of SSD is the extended version of </w:t>
      </w:r>
      <w:proofErr w:type="spellStart"/>
      <w:r>
        <w:t>MultiBox</w:t>
      </w:r>
      <w:proofErr w:type="spellEnd"/>
      <w:r>
        <w:t xml:space="preserve">. [1] Let </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p</m:t>
            </m:r>
          </m:sup>
        </m:sSubSup>
        <m:r>
          <w:rPr>
            <w:rFonts w:ascii="Cambria Math" w:hAnsi="Cambria Math"/>
          </w:rPr>
          <m:t>∈{1, 0}</m:t>
        </m:r>
      </m:oMath>
      <w:r>
        <w:t xml:space="preserve"> be the result of matching the </w:t>
      </w:r>
      <m:oMath>
        <m:r>
          <w:rPr>
            <w:rFonts w:ascii="Cambria Math" w:hAnsi="Cambria Math"/>
          </w:rPr>
          <m:t>i</m:t>
        </m:r>
      </m:oMath>
      <w:r>
        <w:t xml:space="preserve">-th default box to </w:t>
      </w:r>
      <m:oMath>
        <m:r>
          <w:rPr>
            <w:rFonts w:ascii="Cambria Math" w:hAnsi="Cambria Math"/>
          </w:rPr>
          <m:t>j</m:t>
        </m:r>
      </m:oMath>
      <w:r>
        <w:t xml:space="preserve">-th ground truth in category </w:t>
      </w:r>
      <m:oMath>
        <m:r>
          <w:rPr>
            <w:rFonts w:ascii="Cambria Math" w:hAnsi="Cambria Math"/>
          </w:rPr>
          <m:t>p</m:t>
        </m:r>
      </m:oMath>
      <w:r>
        <w:t>. The objective loss function is defined as follows:</w:t>
      </w:r>
    </w:p>
    <w:p w14:paraId="6BB8A5AC" w14:textId="77777777" w:rsidR="008719EE" w:rsidRDefault="008719EE" w:rsidP="00047DBF">
      <w:pPr>
        <w:spacing w:line="360" w:lineRule="auto"/>
        <w:jc w:val="center"/>
      </w:pPr>
      <m:oMath>
        <m:r>
          <w:rPr>
            <w:rFonts w:ascii="Cambria Math" w:hAnsi="Cambria Math"/>
          </w:rPr>
          <m:t>L</m:t>
        </m:r>
        <m:d>
          <m:dPr>
            <m:ctrlPr>
              <w:rPr>
                <w:rFonts w:ascii="Cambria Math" w:hAnsi="Cambria Math"/>
                <w:i/>
              </w:rPr>
            </m:ctrlPr>
          </m:dPr>
          <m:e>
            <m:r>
              <w:rPr>
                <w:rFonts w:ascii="Cambria Math" w:hAnsi="Cambria Math"/>
              </w:rPr>
              <m:t>x, c, l, g</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conf</m:t>
            </m:r>
          </m:sub>
        </m:sSub>
        <m:d>
          <m:dPr>
            <m:ctrlPr>
              <w:rPr>
                <w:rFonts w:ascii="Cambria Math" w:hAnsi="Cambria Math"/>
                <w:i/>
              </w:rPr>
            </m:ctrlPr>
          </m:dPr>
          <m:e>
            <m:r>
              <w:rPr>
                <w:rFonts w:ascii="Cambria Math" w:hAnsi="Cambria Math"/>
              </w:rPr>
              <m:t>x, c</m:t>
            </m:r>
          </m:e>
        </m:d>
        <m:r>
          <w:rPr>
            <w:rFonts w:ascii="Cambria Math" w:hAnsi="Cambria Math"/>
          </w:rPr>
          <m:t>+ α</m:t>
        </m:r>
        <m:sSub>
          <m:sSubPr>
            <m:ctrlPr>
              <w:rPr>
                <w:rFonts w:ascii="Cambria Math" w:hAnsi="Cambria Math"/>
                <w:i/>
              </w:rPr>
            </m:ctrlPr>
          </m:sSubPr>
          <m:e>
            <m:r>
              <w:rPr>
                <w:rFonts w:ascii="Cambria Math" w:hAnsi="Cambria Math"/>
              </w:rPr>
              <m:t>L</m:t>
            </m:r>
          </m:e>
          <m:sub>
            <m:r>
              <w:rPr>
                <w:rFonts w:ascii="Cambria Math" w:hAnsi="Cambria Math"/>
              </w:rPr>
              <m:t>loc</m:t>
            </m:r>
          </m:sub>
        </m:sSub>
        <m:d>
          <m:dPr>
            <m:ctrlPr>
              <w:rPr>
                <w:rFonts w:ascii="Cambria Math" w:hAnsi="Cambria Math"/>
                <w:i/>
              </w:rPr>
            </m:ctrlPr>
          </m:dPr>
          <m:e>
            <m:r>
              <w:rPr>
                <w:rFonts w:ascii="Cambria Math" w:hAnsi="Cambria Math"/>
              </w:rPr>
              <m:t>x, l, g</m:t>
            </m:r>
          </m:e>
        </m:d>
        <m:r>
          <w:rPr>
            <w:rFonts w:ascii="Cambria Math" w:hAnsi="Cambria Math"/>
          </w:rPr>
          <m:t>)</m:t>
        </m:r>
      </m:oMath>
      <w:r>
        <w:t>,</w:t>
      </w:r>
    </w:p>
    <w:p w14:paraId="25B8A0D6" w14:textId="77777777" w:rsidR="008719EE" w:rsidRDefault="008719EE" w:rsidP="00047DBF">
      <w:pPr>
        <w:spacing w:line="360" w:lineRule="auto"/>
      </w:pPr>
      <w:r>
        <w:t xml:space="preserve">where N is the number of matched default boxes, </w:t>
      </w:r>
      <m:oMath>
        <m:r>
          <w:rPr>
            <w:rFonts w:ascii="Cambria Math" w:hAnsi="Cambria Math"/>
          </w:rPr>
          <m:t>loc</m:t>
        </m:r>
      </m:oMath>
      <w:r>
        <w:t xml:space="preserve"> is localization loss (Smooth L1 loss between predicted box </w:t>
      </w:r>
      <m:oMath>
        <m:r>
          <w:rPr>
            <w:rFonts w:ascii="Cambria Math" w:hAnsi="Cambria Math"/>
          </w:rPr>
          <m:t>l</m:t>
        </m:r>
      </m:oMath>
      <w:r>
        <w:t xml:space="preserve"> and ground truth box </w:t>
      </w:r>
      <m:oMath>
        <m:r>
          <w:rPr>
            <w:rFonts w:ascii="Cambria Math" w:hAnsi="Cambria Math"/>
          </w:rPr>
          <m:t>g</m:t>
        </m:r>
      </m:oMath>
      <w:r>
        <w:t xml:space="preserve">), </w:t>
      </w:r>
      <m:oMath>
        <m:r>
          <w:rPr>
            <w:rFonts w:ascii="Cambria Math" w:hAnsi="Cambria Math"/>
          </w:rPr>
          <m:t>conf</m:t>
        </m:r>
      </m:oMath>
      <w:r>
        <w:t xml:space="preserve"> is confidence loss, </w:t>
      </w:r>
      <m:oMath>
        <m:r>
          <w:rPr>
            <w:rFonts w:ascii="Cambria Math" w:hAnsi="Cambria Math"/>
          </w:rPr>
          <m:t>c</m:t>
        </m:r>
      </m:oMath>
      <w:r>
        <w:t xml:space="preserve"> is classes confidence, and </w:t>
      </w:r>
      <m:oMath>
        <m:r>
          <w:rPr>
            <w:rFonts w:ascii="Cambria Math" w:hAnsi="Cambria Math"/>
          </w:rPr>
          <m:t>α</m:t>
        </m:r>
      </m:oMath>
      <w:r>
        <w:t xml:space="preserve"> is the weight term, which is set to 1 by cross validation. The offsets for the bounding box center are regressed for its width and height.</w:t>
      </w:r>
    </w:p>
    <w:p w14:paraId="36FEF434" w14:textId="77777777" w:rsidR="008719EE" w:rsidRDefault="008719EE" w:rsidP="00047DBF">
      <w:pPr>
        <w:spacing w:line="360" w:lineRule="auto"/>
      </w:pPr>
      <w:r>
        <w:lastRenderedPageBreak/>
        <w:t>To improve and smoothen the semantic segmentation results, [1] use feature maps from both upper and lower layers of the network. This helps capture more details from the input. Increasing the number of feature maps does not cause a huge increase of computational overhead. Moreover, the default boxes are designed in a way to allow specific feature maps learn to respond to certain scales of objects. The scale of default boxes for each feature map is computed using the formula:</w:t>
      </w:r>
    </w:p>
    <w:p w14:paraId="6DEB4D26" w14:textId="77777777" w:rsidR="008719EE" w:rsidRDefault="00000000" w:rsidP="00047DBF">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r>
                <w:rPr>
                  <w:rFonts w:ascii="Cambria Math" w:hAnsi="Cambria Math"/>
                </w:rPr>
                <m:t>-</m:t>
              </m:r>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num>
            <m:den>
              <m:r>
                <w:rPr>
                  <w:rFonts w:ascii="Cambria Math" w:hAnsi="Cambria Math"/>
                </w:rPr>
                <m:t>m-1</m:t>
              </m:r>
            </m:den>
          </m:f>
          <m:d>
            <m:dPr>
              <m:ctrlPr>
                <w:rPr>
                  <w:rFonts w:ascii="Cambria Math" w:hAnsi="Cambria Math"/>
                  <w:i/>
                </w:rPr>
              </m:ctrlPr>
            </m:dPr>
            <m:e>
              <m:r>
                <w:rPr>
                  <w:rFonts w:ascii="Cambria Math" w:hAnsi="Cambria Math"/>
                </w:rPr>
                <m:t>k-1</m:t>
              </m:r>
            </m:e>
          </m:d>
          <m:r>
            <w:rPr>
              <w:rFonts w:ascii="Cambria Math" w:hAnsi="Cambria Math"/>
            </w:rPr>
            <m:t>,       k∈[1, m]</m:t>
          </m:r>
        </m:oMath>
      </m:oMathPara>
    </w:p>
    <w:p w14:paraId="76FB97F9" w14:textId="4D0A921F" w:rsidR="008719EE" w:rsidRDefault="008719EE" w:rsidP="00047DBF">
      <w:pPr>
        <w:spacing w:line="360" w:lineRule="auto"/>
      </w:pPr>
      <w:r>
        <w:t xml:space="preserve">where </w:t>
      </w:r>
      <m:oMath>
        <m:r>
          <w:rPr>
            <w:rFonts w:ascii="Cambria Math" w:hAnsi="Cambria Math"/>
          </w:rPr>
          <m:t>m</m:t>
        </m:r>
      </m:oMath>
      <w:r>
        <w:t xml:space="preserve"> is the number of feature maps used for prediction,  </w:t>
      </w:r>
      <m:oMath>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is the scale of the lowest layer, and </w:t>
      </w:r>
      <m:oMath>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oMath>
      <w:r>
        <w:t xml:space="preserve"> is the scale of the highest layer. It is also assumed that all layers are </w:t>
      </w:r>
      <w:r w:rsidR="00DD1C1E">
        <w:t xml:space="preserve">spaced </w:t>
      </w:r>
      <w:r>
        <w:t xml:space="preserve">regularly. Let the set of different aspect ratios is applied to the default boxes be denoted as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 xml:space="preserve">∈{1, 2, 3,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oMath>
      <w:r>
        <w:t>. The width and the height of the default boxes is computed using the following form</w:t>
      </w:r>
      <w:proofErr w:type="spellStart"/>
      <w:r>
        <w:t>ulas</w:t>
      </w:r>
      <w:proofErr w:type="spellEnd"/>
      <w:r>
        <w:t>, respectively:</w:t>
      </w:r>
    </w:p>
    <w:p w14:paraId="2D021E53" w14:textId="77777777" w:rsidR="008719EE" w:rsidRPr="00E07FF8" w:rsidRDefault="00000000" w:rsidP="00047DBF">
      <w:pPr>
        <w:spacing w:line="360" w:lineRule="auto"/>
      </w:pPr>
      <m:oMathPara>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r</m:t>
                  </m:r>
                </m:sub>
              </m:sSub>
            </m:e>
          </m:rad>
        </m:oMath>
      </m:oMathPara>
    </w:p>
    <w:p w14:paraId="45521B29" w14:textId="77777777" w:rsidR="008719EE" w:rsidRPr="00E07FF8" w:rsidRDefault="00000000" w:rsidP="00047DBF">
      <w:pPr>
        <w:spacing w:line="360" w:lineRule="auto"/>
      </w:pPr>
      <m:oMathPara>
        <m:oMath>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a</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k</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r</m:t>
                      </m:r>
                    </m:sub>
                  </m:sSub>
                </m:e>
              </m:rad>
            </m:den>
          </m:f>
        </m:oMath>
      </m:oMathPara>
    </w:p>
    <w:p w14:paraId="79E8D8E5" w14:textId="77777777" w:rsidR="008719EE" w:rsidRDefault="008719EE" w:rsidP="00047DBF">
      <w:pPr>
        <w:spacing w:line="360" w:lineRule="auto"/>
      </w:pPr>
      <w:r>
        <w:t xml:space="preserve">Also, in the case of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=1</m:t>
        </m:r>
      </m:oMath>
      <w:r>
        <w:t xml:space="preserve">, and additional default box with </w:t>
      </w:r>
      <m:oMath>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k+1</m:t>
                </m:r>
              </m:sub>
            </m:sSub>
          </m:e>
        </m:rad>
      </m:oMath>
      <w:r>
        <w:t xml:space="preserve"> is added, resulting in six default boxes per feature map location. Each default box’s center is set to </w:t>
      </w:r>
      <m:oMath>
        <m:r>
          <w:rPr>
            <w:rFonts w:ascii="Cambria Math" w:hAnsi="Cambria Math"/>
          </w:rPr>
          <m:t>(</m:t>
        </m:r>
        <m:f>
          <m:fPr>
            <m:ctrlPr>
              <w:rPr>
                <w:rFonts w:ascii="Cambria Math" w:hAnsi="Cambria Math"/>
                <w:i/>
              </w:rPr>
            </m:ctrlPr>
          </m:fPr>
          <m:num>
            <m:r>
              <w:rPr>
                <w:rFonts w:ascii="Cambria Math" w:hAnsi="Cambria Math"/>
              </w:rPr>
              <m:t>i+0.5</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j+0.5</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den>
        </m:f>
        <m:r>
          <w:rPr>
            <w:rFonts w:ascii="Cambria Math" w:hAnsi="Cambria Math"/>
          </w:rPr>
          <m:t>)</m:t>
        </m:r>
      </m:oMath>
      <w:r>
        <w:t xml:space="preserve">, where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oMath>
      <w:r>
        <w:t xml:space="preserve"> is the size of the </w:t>
      </w:r>
      <m:oMath>
        <m:r>
          <w:rPr>
            <w:rFonts w:ascii="Cambria Math" w:hAnsi="Cambria Math"/>
          </w:rPr>
          <m:t>k</m:t>
        </m:r>
      </m:oMath>
      <w:r>
        <w:t xml:space="preserve">-th square feature map, and </w:t>
      </w:r>
      <m:oMath>
        <m:r>
          <w:rPr>
            <w:rFonts w:ascii="Cambria Math" w:hAnsi="Cambria Math"/>
          </w:rPr>
          <m:t xml:space="preserve">i, j∈[0,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oMath>
      <w:r>
        <w:t>.</w:t>
      </w:r>
    </w:p>
    <w:p w14:paraId="74D5C3B2" w14:textId="336848EC" w:rsidR="008719EE" w:rsidRDefault="008719EE" w:rsidP="00047DBF">
      <w:pPr>
        <w:spacing w:line="360" w:lineRule="auto"/>
      </w:pPr>
      <w:r>
        <w:t xml:space="preserve">The combination predictions for all default boxes with different scales and aspect ratios achieves a diverse set of predictions, which covers a vast amount of input object sizes and shapes. This, however, leads to most default boxes being negative matches. </w:t>
      </w:r>
      <w:proofErr w:type="gramStart"/>
      <w:r>
        <w:t>In order to</w:t>
      </w:r>
      <w:proofErr w:type="gramEnd"/>
      <w:r>
        <w:t xml:space="preserve"> balance the positive and negative examples during training, the negative examples are sorted by descending confidence loss for each default box and the first ones are picked in a fashion that preserves the ratio of 3:1 of negatives to positives. </w:t>
      </w:r>
      <w:r w:rsidR="00051500" w:rsidRPr="00051500">
        <w:t>[1]</w:t>
      </w:r>
      <w:r w:rsidR="00051500">
        <w:t xml:space="preserve"> s</w:t>
      </w:r>
      <w:r>
        <w:t>uggest that this is the leads to faster optimization and a more stable training.</w:t>
      </w:r>
    </w:p>
    <w:p w14:paraId="2525164A" w14:textId="4B598D07" w:rsidR="008719EE" w:rsidRPr="00867A57" w:rsidRDefault="008719EE" w:rsidP="00867A57">
      <w:pPr>
        <w:pStyle w:val="Heading20"/>
      </w:pPr>
      <w:r>
        <w:br w:type="column"/>
      </w:r>
      <w:bookmarkStart w:id="32" w:name="_Toc113797676"/>
      <w:r w:rsidR="00F901A2" w:rsidRPr="00867A57">
        <w:lastRenderedPageBreak/>
        <w:t>2.</w:t>
      </w:r>
      <w:r w:rsidRPr="00867A57">
        <w:rPr>
          <w:rStyle w:val="Heading2Char"/>
          <w:b/>
          <w:bCs/>
        </w:rPr>
        <w:t>3. VGG-Face</w:t>
      </w:r>
      <w:bookmarkEnd w:id="32"/>
    </w:p>
    <w:p w14:paraId="1AD4EDC0" w14:textId="02E40991" w:rsidR="008719EE" w:rsidRDefault="008719EE" w:rsidP="00047DBF">
      <w:pPr>
        <w:spacing w:line="360" w:lineRule="auto"/>
      </w:pPr>
      <w:r>
        <w:t>Pre-trained VGG-Face and its derivative (</w:t>
      </w:r>
      <w:proofErr w:type="spellStart"/>
      <w:r>
        <w:t>ResNet</w:t>
      </w:r>
      <w:proofErr w:type="spellEnd"/>
      <w:r>
        <w:t xml:space="preserve">) models are used during the detection and representation stages of the face recognition pipeline in the prototype. These models are CNN architectures for face identification and verification. Compared to other state-of-the-art models, VGG-Face has a much simpler architecture that achieves state-of-the-art results on several image and video face recognition benchmarks. [13] This </w:t>
      </w:r>
      <w:r w:rsidR="00B54103">
        <w:t>section</w:t>
      </w:r>
      <w:r>
        <w:t xml:space="preserve"> covers the network architecture, its training, as well as evaluation of the results against existing datasets.</w:t>
      </w:r>
    </w:p>
    <w:p w14:paraId="75B1A28F" w14:textId="77777777" w:rsidR="008719EE" w:rsidRPr="00C43C11" w:rsidRDefault="008719EE" w:rsidP="002B704E">
      <w:pPr>
        <w:pStyle w:val="Heading3"/>
      </w:pPr>
      <w:bookmarkStart w:id="33" w:name="_Toc113797677"/>
      <w:r>
        <w:t>Network Architecture and Training</w:t>
      </w:r>
      <w:bookmarkEnd w:id="33"/>
    </w:p>
    <w:p w14:paraId="3AB6308D" w14:textId="77777777" w:rsidR="008719EE" w:rsidRDefault="008719EE" w:rsidP="00047DBF">
      <w:pPr>
        <w:spacing w:line="360" w:lineRule="auto"/>
      </w:pPr>
      <w:r w:rsidRPr="006F1982">
        <w:t>This section describes the process of training the CNN, as well as its structure.</w:t>
      </w:r>
      <w:r>
        <w:t xml:space="preserve"> Due to the unavailability of large quantities of training data to the public, the training process was omitted in the implementation of the prototype and instead a model with pretrained weights (provided by the OpenCV community) is used. The data set used to train the model contains </w:t>
      </w:r>
      <w:r w:rsidRPr="006F1982">
        <w:t>2622</w:t>
      </w:r>
      <w:r>
        <w:t xml:space="preserve"> identities with up to one thousand images per identity. [13]</w:t>
      </w:r>
    </w:p>
    <w:p w14:paraId="7A715A93" w14:textId="77777777" w:rsidR="008719EE" w:rsidRPr="00C43C11" w:rsidRDefault="008719EE" w:rsidP="00047DBF">
      <w:pPr>
        <w:pStyle w:val="Heading4"/>
        <w:spacing w:line="360" w:lineRule="auto"/>
      </w:pPr>
      <w:r>
        <w:t>Learning Face Classifier</w:t>
      </w:r>
    </w:p>
    <w:p w14:paraId="69ACB2EF" w14:textId="77777777" w:rsidR="008719EE" w:rsidRDefault="008719EE" w:rsidP="00047DBF">
      <w:pPr>
        <w:spacing w:line="360" w:lineRule="auto"/>
      </w:pPr>
      <w:r>
        <w:t xml:space="preserve">Let </w:t>
      </w:r>
      <m:oMath>
        <m:r>
          <w:rPr>
            <w:rFonts w:ascii="Cambria Math" w:hAnsi="Cambria Math"/>
          </w:rPr>
          <m:t>ϕ</m:t>
        </m:r>
      </m:oMath>
      <w:r>
        <w:t xml:space="preserve"> denote the deep architecture considered. Initially, they are bootstrapped by structuring the problem of recognizing </w:t>
      </w:r>
      <m:oMath>
        <m:r>
          <w:rPr>
            <w:rFonts w:ascii="Cambria Math" w:hAnsi="Cambria Math"/>
          </w:rPr>
          <m:t>N=2622</m:t>
        </m:r>
      </m:oMath>
      <w:r>
        <w:t xml:space="preserve"> individuals as a N-ways classification problem. This improves the training speed, as well as makes the training simpler.</w:t>
      </w:r>
      <w:r w:rsidRPr="002D22A8">
        <w:t xml:space="preserve"> </w:t>
      </w:r>
      <w:r>
        <w:t>[13]</w:t>
      </w:r>
    </w:p>
    <w:p w14:paraId="21596CA4" w14:textId="59AC53E7" w:rsidR="008719EE" w:rsidRDefault="008719EE" w:rsidP="00047DBF">
      <w:pPr>
        <w:spacing w:line="360" w:lineRule="auto"/>
      </w:pPr>
      <w:commentRangeStart w:id="34"/>
      <w:r>
        <w:t xml:space="preserve">Let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t=1, …, T</m:t>
        </m:r>
      </m:oMath>
      <w:r>
        <w:t xml:space="preserve"> denote each training image. The CNN associates</w:t>
      </w:r>
      <w:r w:rsidR="006A1536">
        <w:t xml:space="preserve"> </w:t>
      </w:r>
      <w:r w:rsidR="006308B8">
        <w:t xml:space="preserve">one score vector per identity </w:t>
      </w:r>
      <w:r w:rsidR="006A1536">
        <w:t>with</w:t>
      </w:r>
      <w:r>
        <w:t xml:space="preserve"> each training image </w:t>
      </w:r>
      <w:r w:rsidR="006308B8">
        <w:t>by using the</w:t>
      </w:r>
      <w:r>
        <w:t xml:space="preserve"> final fully connected layer containing </w:t>
      </w:r>
      <m:oMath>
        <m:r>
          <w:rPr>
            <w:rFonts w:ascii="Cambria Math" w:hAnsi="Cambria Math"/>
          </w:rPr>
          <m:t>N</m:t>
        </m:r>
      </m:oMath>
      <w:r>
        <w:t xml:space="preserve"> linear predictors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r>
          <w:rPr>
            <w:rFonts w:ascii="Cambria Math" w:hAnsi="Cambria Math"/>
          </w:rPr>
          <m:t>,  b∈</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w:commentRangeEnd w:id="34"/>
        <m:r>
          <m:rPr>
            <m:sty m:val="p"/>
          </m:rPr>
          <w:rPr>
            <w:rStyle w:val="CommentReference"/>
          </w:rPr>
          <w:commentReference w:id="34"/>
        </m:r>
      </m:oMath>
      <w:r>
        <w:t xml:space="preserve">. The score vectors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r>
          <w:rPr>
            <w:rFonts w:ascii="Cambria Math" w:hAnsi="Cambria Math"/>
          </w:rPr>
          <m:t>+b</m:t>
        </m:r>
      </m:oMath>
      <w:r>
        <w:t xml:space="preserve"> are compared to the ground-truth class identity </w:t>
      </w: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1, …, N</m:t>
            </m:r>
          </m:e>
        </m:d>
      </m:oMath>
      <w:r>
        <w:t>. It is accomplished by computing the softmax log-loss:</w:t>
      </w:r>
    </w:p>
    <w:p w14:paraId="7EA9A60B" w14:textId="77777777" w:rsidR="008719EE" w:rsidRPr="003C25DA" w:rsidRDefault="008719EE" w:rsidP="00047DBF">
      <w:pPr>
        <w:spacing w:line="360" w:lineRule="auto"/>
        <w:ind w:left="284" w:firstLine="720"/>
      </w:pPr>
      <m:oMathPara>
        <m:oMath>
          <m:r>
            <w:rPr>
              <w:rFonts w:ascii="Cambria Math" w:hAnsi="Cambria Math"/>
            </w:rPr>
            <m:t>E</m:t>
          </m:r>
          <m:d>
            <m:dPr>
              <m:ctrlPr>
                <w:rPr>
                  <w:rFonts w:ascii="Cambria Math" w:hAnsi="Cambria Math"/>
                  <w:i/>
                </w:rPr>
              </m:ctrlPr>
            </m:dPr>
            <m:e>
              <m:r>
                <w:rPr>
                  <w:rFonts w:ascii="Cambria Math" w:hAnsi="Cambria Math"/>
                </w:rPr>
                <m:t>ϕ</m:t>
              </m:r>
            </m:e>
          </m:d>
          <m:r>
            <w:rPr>
              <w:rFonts w:ascii="Cambria Math" w:hAnsi="Cambria Math"/>
            </w:rPr>
            <m:t>=-</m:t>
          </m:r>
          <m:nary>
            <m:naryPr>
              <m:chr m:val="∑"/>
              <m:limLoc m:val="undOvr"/>
              <m:ctrlPr>
                <w:rPr>
                  <w:rFonts w:ascii="Cambria Math" w:hAnsi="Cambria Math"/>
                  <w:i/>
                  <w:kern w:val="24"/>
                  <w:szCs w:val="24"/>
                </w:rPr>
              </m:ctrlPr>
            </m:naryPr>
            <m:sub>
              <m:r>
                <w:rPr>
                  <w:rFonts w:ascii="Cambria Math" w:hAnsi="Cambria Math"/>
                </w:rPr>
                <m:t>t=1</m:t>
              </m:r>
            </m:sub>
            <m:sup>
              <m:r>
                <w:rPr>
                  <w:rFonts w:ascii="Cambria Math" w:hAnsi="Cambria Math"/>
                </w:rPr>
                <m:t>T</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kern w:val="24"/>
                              <w:szCs w:val="24"/>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c</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up>
                          </m:sSup>
                        </m:num>
                        <m:den>
                          <m:nary>
                            <m:naryPr>
                              <m:chr m:val="∑"/>
                              <m:limLoc m:val="undOvr"/>
                              <m:ctrlPr>
                                <w:rPr>
                                  <w:rFonts w:ascii="Cambria Math" w:hAnsi="Cambria Math"/>
                                  <w:i/>
                                  <w:kern w:val="24"/>
                                  <w:szCs w:val="24"/>
                                </w:rPr>
                              </m:ctrlPr>
                            </m:naryPr>
                            <m:sub>
                              <m:r>
                                <w:rPr>
                                  <w:rFonts w:ascii="Cambria Math" w:hAnsi="Cambria Math"/>
                                </w:rPr>
                                <m:t>q=1</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sup>
                              </m:sSup>
                            </m:e>
                          </m:nary>
                        </m:den>
                      </m:f>
                    </m:e>
                  </m:d>
                </m:e>
              </m:func>
            </m:e>
          </m:nary>
          <m:r>
            <w:rPr>
              <w:rFonts w:ascii="Cambria Math" w:hAnsi="Cambria Math"/>
            </w:rPr>
            <m:t>,</m:t>
          </m:r>
        </m:oMath>
      </m:oMathPara>
    </w:p>
    <w:p w14:paraId="4D53E55D" w14:textId="77777777" w:rsidR="008719EE" w:rsidRDefault="008719EE" w:rsidP="00047DBF">
      <w:pPr>
        <w:spacing w:line="360" w:lineRule="auto"/>
        <w:jc w:val="center"/>
      </w:pPr>
      <w:r w:rsidRPr="003C25DA">
        <w:t xml:space="preserve">where </w:t>
      </w:r>
      <w:proofErr w:type="spellStart"/>
      <w:r>
        <w:t>e</w:t>
      </w:r>
      <w:r>
        <w:softHyphen/>
      </w:r>
      <w:r>
        <w:rPr>
          <w:vertAlign w:val="subscript"/>
        </w:rPr>
        <w:t>c</w:t>
      </w:r>
      <w:proofErr w:type="spellEnd"/>
      <w:r w:rsidRPr="003C25DA">
        <w:t xml:space="preserve"> denotes the one-hot vector of class c</w:t>
      </w:r>
      <w:r>
        <w:t>.</w:t>
      </w:r>
    </w:p>
    <w:p w14:paraId="2692F3E2" w14:textId="338C0542" w:rsidR="008719EE" w:rsidRDefault="008719EE" w:rsidP="00047DBF">
      <w:pPr>
        <w:spacing w:line="360" w:lineRule="auto"/>
      </w:pPr>
      <w:r>
        <w:t xml:space="preserve">After learning, the classifier layer can be removed, and the score vectors can be used for face identity verification. This corresponds to the pre-trained weights in the prototype. The identity verification can be performed by finding the Euclidean distance as described in </w:t>
      </w:r>
      <w:r w:rsidR="00B54103">
        <w:t>Section 2.4</w:t>
      </w:r>
      <w:r>
        <w:t xml:space="preserve">. However, the scores can be further improved by adjusting them for verification in Euclidean space using </w:t>
      </w:r>
      <w:r>
        <w:rPr>
          <w:i/>
          <w:iCs/>
        </w:rPr>
        <w:t>triplet loss</w:t>
      </w:r>
      <w:r>
        <w:t xml:space="preserve"> training scheme. </w:t>
      </w:r>
    </w:p>
    <w:p w14:paraId="6EA2E96F" w14:textId="77777777" w:rsidR="008719EE" w:rsidRPr="00C43C11" w:rsidRDefault="008719EE" w:rsidP="00047DBF">
      <w:pPr>
        <w:pStyle w:val="Heading4"/>
        <w:spacing w:line="360" w:lineRule="auto"/>
      </w:pPr>
      <w:r>
        <w:br w:type="column"/>
      </w:r>
      <w:r>
        <w:lastRenderedPageBreak/>
        <w:t>Triplet Loss</w:t>
      </w:r>
    </w:p>
    <w:p w14:paraId="7AE23A56" w14:textId="77777777" w:rsidR="008719EE" w:rsidRDefault="008719EE" w:rsidP="00047DBF">
      <w:pPr>
        <w:spacing w:line="360" w:lineRule="auto"/>
      </w:pPr>
      <w:r>
        <w:t xml:space="preserve">The goal of this training is to improve the learning scores by comparing face descriptors in Euclidean space. The output pretrained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-normalized and projected to a </w:t>
      </w:r>
      <m:oMath>
        <m:r>
          <w:rPr>
            <w:rFonts w:ascii="Cambria Math" w:hAnsi="Cambria Math"/>
          </w:rPr>
          <m:t>L≪D</m:t>
        </m:r>
      </m:oMath>
      <w:r>
        <w:t xml:space="preserve"> dimensional space using</w:t>
      </w:r>
    </w:p>
    <w:p w14:paraId="53E4EE8D" w14:textId="77777777" w:rsidR="008719EE" w:rsidRPr="007076CD" w:rsidRDefault="00000000" w:rsidP="00047DBF">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kern w:val="24"/>
                </w:rPr>
              </m:ctrlPr>
            </m:fPr>
            <m:nu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num>
            <m:den>
              <m:sSub>
                <m:sSubPr>
                  <m:ctrlPr>
                    <w:rPr>
                      <w:rFonts w:ascii="Cambria Math" w:hAnsi="Cambria Math"/>
                      <w:i/>
                    </w:rPr>
                  </m:ctrlPr>
                </m:sSubPr>
                <m:e>
                  <m:d>
                    <m:dPr>
                      <m:begChr m:val="‖"/>
                      <m:endChr m:val="‖"/>
                      <m:ctrlPr>
                        <w:rPr>
                          <w:rFonts w:ascii="Cambria Math" w:hAnsi="Cambria Math"/>
                          <w:i/>
                          <w:kern w:val="24"/>
                        </w:rPr>
                      </m:ctrlPr>
                    </m:dPr>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e>
                  </m:d>
                </m:e>
                <m:sub>
                  <m:r>
                    <w:rPr>
                      <w:rFonts w:ascii="Cambria Math" w:hAnsi="Cambria Math"/>
                    </w:rPr>
                    <m:t>2</m:t>
                  </m:r>
                </m:sub>
              </m:sSub>
            </m:den>
          </m:f>
          <m:r>
            <w:rPr>
              <w:rFonts w:ascii="Cambria Math" w:hAnsi="Cambria Math"/>
            </w:rPr>
            <m:t>,</m:t>
          </m:r>
        </m:oMath>
      </m:oMathPara>
    </w:p>
    <w:p w14:paraId="10A07410" w14:textId="77777777" w:rsidR="008719EE" w:rsidRDefault="008719EE" w:rsidP="00047DBF">
      <w:pPr>
        <w:spacing w:line="360" w:lineRule="auto"/>
        <w:jc w:val="center"/>
      </w:pPr>
      <w:r>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L×D</m:t>
            </m:r>
          </m:sup>
        </m:sSup>
      </m:oMath>
      <w:r>
        <w:t>.</w:t>
      </w:r>
    </w:p>
    <w:p w14:paraId="76913F4F" w14:textId="77777777" w:rsidR="008719EE" w:rsidRDefault="008719EE" w:rsidP="00047DBF">
      <w:pPr>
        <w:spacing w:line="360" w:lineRule="auto"/>
      </w:pPr>
      <w:r>
        <w:t xml:space="preserve">Note that unlike in the linear predictor from the previous section, </w:t>
      </w:r>
      <m:oMath>
        <m:r>
          <w:rPr>
            <w:rFonts w:ascii="Cambria Math" w:hAnsi="Cambria Math"/>
          </w:rPr>
          <m:t>L≠D</m:t>
        </m:r>
      </m:oMath>
      <w:r>
        <w:t xml:space="preserve"> is not equal to the number of class identities but is the size of the descriptor embedding (the authors of VGG-Face set </w:t>
      </w:r>
      <w:bookmarkStart w:id="35" w:name="_Hlk112519451"/>
      <m:oMath>
        <m:r>
          <w:rPr>
            <w:rFonts w:ascii="Cambria Math" w:hAnsi="Cambria Math"/>
          </w:rPr>
          <m:t>L=1024</m:t>
        </m:r>
        <w:bookmarkEnd w:id="35"/>
        <m:r>
          <w:rPr>
            <w:rFonts w:ascii="Cambria Math" w:hAnsi="Cambria Math"/>
          </w:rPr>
          <m:t>)</m:t>
        </m:r>
      </m:oMath>
      <w:r>
        <w:t xml:space="preserve">. Also, the projection </w:t>
      </w:r>
      <m:oMath>
        <m:r>
          <w:rPr>
            <w:rFonts w:ascii="Cambria Math" w:hAnsi="Cambria Math"/>
          </w:rPr>
          <m:t>W'</m:t>
        </m:r>
      </m:oMath>
      <w:r>
        <w:t xml:space="preserve"> is trained to minimize </w:t>
      </w:r>
      <w:r>
        <w:rPr>
          <w:i/>
          <w:iCs/>
        </w:rPr>
        <w:t>triplet loss</w:t>
      </w:r>
      <w:r>
        <w:t>:</w:t>
      </w:r>
    </w:p>
    <w:p w14:paraId="5837FC97" w14:textId="372503C1" w:rsidR="000F61A4" w:rsidRPr="000F61A4" w:rsidRDefault="008719EE" w:rsidP="000F61A4">
      <w:pPr>
        <w:spacing w:line="360" w:lineRule="auto"/>
        <w:jc w:val="center"/>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kern w:val="24"/>
                  <w:szCs w:val="24"/>
                </w:rPr>
              </m:ctrlPr>
            </m:naryPr>
            <m:sub>
              <m:r>
                <w:rPr>
                  <w:rFonts w:ascii="Cambria Math" w:hAnsi="Cambria Math"/>
                </w:rPr>
                <m:t>(a,b,c)∈T</m:t>
              </m:r>
            </m:sub>
            <m:sup/>
            <m:e>
              <m:r>
                <m:rPr>
                  <m:sty m:val="p"/>
                </m:rPr>
                <w:rPr>
                  <w:rFonts w:ascii="Cambria Math" w:hAnsi="Cambria Math"/>
                </w:rPr>
                <m:t>max⁡</m:t>
              </m:r>
              <m:r>
                <w:rPr>
                  <w:rFonts w:ascii="Cambria Math" w:hAnsi="Cambria Math"/>
                </w:rPr>
                <m:t>{0, α-</m:t>
              </m:r>
              <m:sSubSup>
                <m:sSubSupPr>
                  <m:ctrlPr>
                    <w:rPr>
                      <w:rFonts w:ascii="Cambria Math" w:hAnsi="Cambria Math"/>
                      <w:i/>
                    </w:rPr>
                  </m:ctrlPr>
                </m:sSubSupPr>
                <m:e>
                  <m:d>
                    <m:dPr>
                      <m:begChr m:val="‖"/>
                      <m:endChr m:val="‖"/>
                      <m:ctrlPr>
                        <w:rPr>
                          <w:rFonts w:ascii="Cambria Math" w:hAnsi="Cambria Math"/>
                          <w:i/>
                          <w:kern w:val="24"/>
                          <w:szCs w:val="24"/>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kern w:val="24"/>
                      <w:szCs w:val="24"/>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e>
              </m:d>
            </m:e>
            <m:sub>
              <m:r>
                <w:rPr>
                  <w:rFonts w:ascii="Cambria Math" w:hAnsi="Cambria Math"/>
                </w:rPr>
                <m:t>2</m:t>
              </m:r>
            </m:sub>
            <m:sup>
              <m:r>
                <w:rPr>
                  <w:rFonts w:ascii="Cambria Math" w:hAnsi="Cambria Math"/>
                </w:rPr>
                <m:t>2</m:t>
              </m:r>
            </m:sup>
          </m:sSubSup>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kern w:val="24"/>
                </w:rPr>
              </m:ctrlPr>
            </m:fPr>
            <m:nu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num>
            <m:den>
              <m:sSub>
                <m:sSubPr>
                  <m:ctrlPr>
                    <w:rPr>
                      <w:rFonts w:ascii="Cambria Math" w:hAnsi="Cambria Math"/>
                      <w:i/>
                    </w:rPr>
                  </m:ctrlPr>
                </m:sSubPr>
                <m:e>
                  <m:d>
                    <m:dPr>
                      <m:begChr m:val="‖"/>
                      <m:endChr m:val="‖"/>
                      <m:ctrlPr>
                        <w:rPr>
                          <w:rFonts w:ascii="Cambria Math" w:hAnsi="Cambria Math"/>
                          <w:i/>
                          <w:kern w:val="24"/>
                        </w:rPr>
                      </m:ctrlPr>
                    </m:dPr>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d>
                </m:e>
                <m:sub>
                  <m:r>
                    <w:rPr>
                      <w:rFonts w:ascii="Cambria Math" w:hAnsi="Cambria Math"/>
                    </w:rPr>
                    <m:t>2</m:t>
                  </m:r>
                </m:sub>
              </m:sSub>
            </m:den>
          </m:f>
          <m:r>
            <w:rPr>
              <w:rFonts w:ascii="Cambria Math" w:hAnsi="Cambria Math"/>
            </w:rPr>
            <m:t>,</m:t>
          </m:r>
          <w:commentRangeStart w:id="36"/>
          <m:r>
            <w:rPr>
              <w:rFonts w:ascii="Cambria Math" w:hAnsi="Cambria Math"/>
            </w:rPr>
            <m:t xml:space="preserve"> </m:t>
          </m:r>
          <w:commentRangeEnd w:id="36"/>
          <m:r>
            <m:rPr>
              <m:sty m:val="p"/>
            </m:rPr>
            <w:rPr>
              <w:rStyle w:val="CommentReference"/>
            </w:rPr>
            <w:commentReference w:id="36"/>
          </m:r>
        </m:oMath>
      </m:oMathPara>
    </w:p>
    <w:p w14:paraId="75C07918" w14:textId="4B56B3AE" w:rsidR="008719EE" w:rsidRPr="000F61A4" w:rsidRDefault="008719EE" w:rsidP="000F61A4">
      <w:pPr>
        <w:spacing w:line="360" w:lineRule="auto"/>
      </w:pPr>
      <m:oMath>
        <m:r>
          <w:rPr>
            <w:rFonts w:ascii="Cambria Math" w:hAnsi="Cambria Math"/>
          </w:rPr>
          <m:t>α≥0</m:t>
        </m:r>
      </m:oMath>
      <w:r>
        <w:t xml:space="preserve"> is a fixed scalar called </w:t>
      </w:r>
      <w:r>
        <w:rPr>
          <w:i/>
          <w:iCs/>
        </w:rPr>
        <w:t>learning margin</w:t>
      </w:r>
      <w:r>
        <w:t xml:space="preserve">, and </w:t>
      </w:r>
      <m:oMath>
        <m:r>
          <w:rPr>
            <w:rFonts w:ascii="Cambria Math" w:hAnsi="Cambria Math"/>
          </w:rPr>
          <m:t>T</m:t>
        </m:r>
      </m:oMath>
      <w:r>
        <w:t xml:space="preserve"> is a collection of </w:t>
      </w:r>
      <w:r>
        <w:rPr>
          <w:i/>
          <w:iCs/>
        </w:rPr>
        <w:t>learning triplets.</w:t>
      </w:r>
    </w:p>
    <w:p w14:paraId="73F29363" w14:textId="204303A0" w:rsidR="008719EE" w:rsidRDefault="008719EE" w:rsidP="00047DBF">
      <w:pPr>
        <w:spacing w:line="360" w:lineRule="auto"/>
      </w:pPr>
      <w:r>
        <w:t>The learning bias is also cancel</w:t>
      </w:r>
      <w:r w:rsidR="00725FF1">
        <w:t>l</w:t>
      </w:r>
      <w:r>
        <w:t xml:space="preserve">ed in the differences in the above equation. From the learning triplet </w:t>
      </w:r>
      <m:oMath>
        <m:r>
          <w:rPr>
            <w:rFonts w:ascii="Cambria Math" w:hAnsi="Cambria Math"/>
          </w:rPr>
          <m:t>(a, b, c)</m:t>
        </m:r>
      </m:oMath>
      <w:r>
        <w:t xml:space="preserve">, </w:t>
      </w:r>
      <m:oMath>
        <m:r>
          <w:rPr>
            <w:rFonts w:ascii="Cambria Math" w:hAnsi="Cambria Math"/>
          </w:rPr>
          <m:t>a</m:t>
        </m:r>
      </m:oMath>
      <w:r>
        <w:t xml:space="preserve"> is the </w:t>
      </w:r>
      <w:r>
        <w:rPr>
          <w:i/>
          <w:iCs/>
        </w:rPr>
        <w:t>anchor</w:t>
      </w:r>
      <w:r>
        <w:t xml:space="preserve"> face image, </w:t>
      </w:r>
      <m:oMath>
        <m:r>
          <w:rPr>
            <w:rFonts w:ascii="Cambria Math" w:hAnsi="Cambria Math"/>
          </w:rPr>
          <m:t>b≠a</m:t>
        </m:r>
      </m:oMath>
      <w:r>
        <w:t xml:space="preserve"> and </w:t>
      </w:r>
      <m:oMath>
        <m:r>
          <w:rPr>
            <w:rFonts w:ascii="Cambria Math" w:hAnsi="Cambria Math"/>
          </w:rPr>
          <m:t>c</m:t>
        </m:r>
      </m:oMath>
      <w:r>
        <w:t xml:space="preserve"> are positive and negative examples of anchor’s identity, respectively.</w:t>
      </w:r>
    </w:p>
    <w:p w14:paraId="3C0D3EF7" w14:textId="77777777" w:rsidR="008719EE" w:rsidRPr="00C43C11" w:rsidRDefault="008719EE" w:rsidP="00047DBF">
      <w:pPr>
        <w:pStyle w:val="Heading4"/>
        <w:spacing w:line="360" w:lineRule="auto"/>
      </w:pPr>
      <w:r>
        <w:t>Architecture</w:t>
      </w:r>
    </w:p>
    <w:p w14:paraId="63356943" w14:textId="26FA82D5" w:rsidR="008719EE" w:rsidRDefault="008719EE" w:rsidP="00047DBF">
      <w:pPr>
        <w:spacing w:line="360" w:lineRule="auto"/>
      </w:pPr>
      <w:r>
        <w:t>The detailed architecture of the CNN is given in Table 7. It comprises of eleven blocks, a linear operator followed by one or more non-linearities (</w:t>
      </w:r>
      <w:proofErr w:type="spellStart"/>
      <w:r>
        <w:t>ReLU</w:t>
      </w:r>
      <w:proofErr w:type="spellEnd"/>
      <w:r>
        <w:t xml:space="preserve"> or max pooling). </w:t>
      </w:r>
      <w:r w:rsidR="00051500">
        <w:t xml:space="preserve">[16] </w:t>
      </w:r>
      <w:r>
        <w:t xml:space="preserve">The first eight blocks are exclusively linear convolutions, whereas the remaining three are Fully Connected (FC) – linear convolutions where the size of the filters matches the size of the input data. The first two FC layers output a 4096-dimensional vector, while the last FC layer has </w:t>
      </w:r>
      <m:oMath>
        <m:r>
          <w:rPr>
            <w:rFonts w:ascii="Cambria Math" w:hAnsi="Cambria Math"/>
          </w:rPr>
          <m:t>N=2622</m:t>
        </m:r>
      </m:oMath>
      <w:r>
        <w:t xml:space="preserve"> dimensions. The resulting vector then passes t</w:t>
      </w:r>
      <w:proofErr w:type="spellStart"/>
      <w:r>
        <w:t>hrough</w:t>
      </w:r>
      <w:proofErr w:type="spellEnd"/>
      <w:r>
        <w:t xml:space="preserve"> a </w:t>
      </w:r>
      <w:proofErr w:type="spellStart"/>
      <w:r>
        <w:t>softmax</w:t>
      </w:r>
      <w:proofErr w:type="spellEnd"/>
      <w:r>
        <w:t xml:space="preserve"> layer to compute the class posterior probabilities.</w:t>
      </w:r>
    </w:p>
    <w:p w14:paraId="13141FE3" w14:textId="77777777" w:rsidR="008719EE" w:rsidRDefault="008719EE" w:rsidP="00047DBF">
      <w:pPr>
        <w:spacing w:line="360" w:lineRule="auto"/>
      </w:pPr>
      <w:r>
        <w:t xml:space="preserve">The input is a face image of size </w:t>
      </w:r>
      <m:oMath>
        <m:r>
          <w:rPr>
            <w:rFonts w:ascii="Cambria Math" w:hAnsi="Cambria Math"/>
          </w:rPr>
          <m:t>224×224</m:t>
        </m:r>
      </m:oMath>
      <w:r>
        <w:t xml:space="preserve"> with the average face image subtracted. The average face image is computer from the from the training set.</w:t>
      </w:r>
    </w:p>
    <w:p w14:paraId="0617F433" w14:textId="77777777" w:rsidR="008719EE" w:rsidRPr="00690AA4" w:rsidRDefault="008719EE" w:rsidP="00047DBF">
      <w:pPr>
        <w:pStyle w:val="Heading4"/>
        <w:spacing w:line="360" w:lineRule="auto"/>
      </w:pPr>
      <w:r>
        <w:br w:type="column"/>
      </w:r>
      <w:r>
        <w:lastRenderedPageBreak/>
        <w:t>Training</w:t>
      </w:r>
    </w:p>
    <w:p w14:paraId="60000CDC" w14:textId="7379DD7F" w:rsidR="008719EE" w:rsidRDefault="008719EE" w:rsidP="00047DBF">
      <w:pPr>
        <w:spacing w:line="360" w:lineRule="auto"/>
      </w:pPr>
      <w:r>
        <w:t xml:space="preserve">The goal of training is to find parameters of the CNN to minimize the average prediction log-loss after the </w:t>
      </w:r>
      <w:proofErr w:type="spellStart"/>
      <w:r>
        <w:t>softmax</w:t>
      </w:r>
      <w:proofErr w:type="spellEnd"/>
      <w:r>
        <w:t xml:space="preserve"> layer. The optimization happens through stochastic gradient descent (SGD) in batches of 64 samples and momentum coefficient of 0.9, and the model is regularized using dropout and weight decay. The model was trained using three decreasing learning rates. [13]</w:t>
      </w:r>
    </w:p>
    <w:p w14:paraId="7CFA46EF" w14:textId="7F120C9B" w:rsidR="008719EE" w:rsidRDefault="008719EE" w:rsidP="00047DBF">
      <w:pPr>
        <w:spacing w:line="360" w:lineRule="auto"/>
      </w:pPr>
      <w:r>
        <w:t xml:space="preserve">During training, the network is fed with random </w:t>
      </w:r>
      <m:oMath>
        <m:r>
          <w:rPr>
            <w:rFonts w:ascii="Cambria Math" w:hAnsi="Cambria Math"/>
          </w:rPr>
          <m:t>224×224</m:t>
        </m:r>
      </m:oMath>
      <w:r>
        <w:t xml:space="preserve"> pixel patches cropped from the images from the training set, with crops changing every time an image was sampled.</w:t>
      </w:r>
    </w:p>
    <w:p w14:paraId="2880380F" w14:textId="77777777" w:rsidR="008719EE" w:rsidRDefault="008719EE" w:rsidP="00047DBF">
      <w:pPr>
        <w:spacing w:line="360" w:lineRule="auto"/>
      </w:pPr>
      <w:r>
        <w:t xml:space="preserve">For learning using triplet loss, the CNN, except for the last Fully Connected layer, is frozen. The FC layer is then learnt for ten epochs using SGD with a fixed learning rate of 0.25. An epoch contains all positive pairs </w:t>
      </w:r>
      <m:oMath>
        <m:r>
          <w:rPr>
            <w:rFonts w:ascii="Cambria Math" w:hAnsi="Cambria Math"/>
          </w:rPr>
          <m:t>(a, b)</m:t>
        </m:r>
      </m:oMath>
      <w:r>
        <w:t xml:space="preserve">, where </w:t>
      </w:r>
      <m:oMath>
        <m:r>
          <w:rPr>
            <w:rFonts w:ascii="Cambria Math" w:hAnsi="Cambria Math"/>
          </w:rPr>
          <m:t>a</m:t>
        </m:r>
      </m:oMath>
      <w:r>
        <w:t xml:space="preserve"> is the anchor image and </w:t>
      </w:r>
      <m:oMath>
        <m:r>
          <w:rPr>
            <w:rFonts w:ascii="Cambria Math" w:hAnsi="Cambria Math"/>
          </w:rPr>
          <m:t>b</m:t>
        </m:r>
      </m:oMath>
      <w:r>
        <w:t xml:space="preserve"> is its paired positive example. To ensure balanced learning, each pair </w:t>
      </w:r>
      <m:oMath>
        <m:r>
          <w:rPr>
            <w:rFonts w:ascii="Cambria Math" w:hAnsi="Cambria Math"/>
          </w:rPr>
          <m:t>(a, b)</m:t>
        </m:r>
      </m:oMath>
      <w:r>
        <w:t xml:space="preserve"> is extended to a triplet </w:t>
      </w:r>
      <m:oMath>
        <m:r>
          <w:rPr>
            <w:rFonts w:ascii="Cambria Math" w:hAnsi="Cambria Math"/>
          </w:rPr>
          <m:t>(a, b, n)</m:t>
        </m:r>
      </m:oMath>
      <w:r>
        <w:t xml:space="preserve">, where </w:t>
      </w:r>
      <m:oMath>
        <m:r>
          <w:rPr>
            <w:rFonts w:ascii="Cambria Math" w:hAnsi="Cambria Math"/>
          </w:rPr>
          <m:t>n</m:t>
        </m:r>
      </m:oMath>
      <w:r>
        <w:t xml:space="preserve"> is selected at random, such that it violates triplet loss margin. This avoids training with examples that are too hard. [13]</w:t>
      </w:r>
    </w:p>
    <w:p w14:paraId="59F36D64" w14:textId="77777777" w:rsidR="008719EE" w:rsidRPr="0017773A" w:rsidRDefault="008719EE" w:rsidP="002B704E">
      <w:pPr>
        <w:pStyle w:val="Heading3"/>
      </w:pPr>
      <w:bookmarkStart w:id="37" w:name="_Toc113797678"/>
      <w:r>
        <w:t>Evaluation and Results</w:t>
      </w:r>
      <w:bookmarkEnd w:id="37"/>
    </w:p>
    <w:p w14:paraId="6AB87C47" w14:textId="7EFEEE85" w:rsidR="008719EE" w:rsidRDefault="008719EE" w:rsidP="00047DBF">
      <w:pPr>
        <w:spacing w:line="360" w:lineRule="auto"/>
      </w:pPr>
      <w:r>
        <w:t xml:space="preserve">While the training was done on an original dataset assembled by </w:t>
      </w:r>
      <w:r w:rsidRPr="0082413C">
        <w:t>[13]</w:t>
      </w:r>
      <w:r>
        <w:rPr>
          <w:i/>
          <w:iCs/>
        </w:rPr>
        <w:t xml:space="preserve">, </w:t>
      </w:r>
      <w:r>
        <w:t>to allow for comparison to other state-of-the-art models, evaluation is performed on existing</w:t>
      </w:r>
      <w:r w:rsidR="004330D9">
        <w:t xml:space="preserve"> and readily available</w:t>
      </w:r>
      <w:r>
        <w:t xml:space="preserve"> benchmark datasets – </w:t>
      </w:r>
      <w:commentRangeStart w:id="38"/>
      <w:r w:rsidR="006020DC">
        <w:t>Labelled Faces in the Wild (</w:t>
      </w:r>
      <w:r>
        <w:t>LFW</w:t>
      </w:r>
      <w:r w:rsidR="006020DC">
        <w:t>)</w:t>
      </w:r>
      <w:r>
        <w:t xml:space="preserve"> and </w:t>
      </w:r>
      <w:r w:rsidR="006020DC">
        <w:t>YouTube Faces (</w:t>
      </w:r>
      <w:r>
        <w:t>YTF</w:t>
      </w:r>
      <w:commentRangeEnd w:id="38"/>
      <w:r w:rsidR="006020DC">
        <w:rPr>
          <w:rStyle w:val="CommentReference"/>
        </w:rPr>
        <w:commentReference w:id="38"/>
      </w:r>
      <w:r w:rsidR="006020DC">
        <w:t>)</w:t>
      </w:r>
      <w:r>
        <w:t xml:space="preserve">. </w:t>
      </w:r>
    </w:p>
    <w:p w14:paraId="5E04BD01" w14:textId="77777777" w:rsidR="00AB2BDD" w:rsidRDefault="008719EE" w:rsidP="00047DBF">
      <w:pPr>
        <w:spacing w:line="360" w:lineRule="auto"/>
      </w:pPr>
      <w:bookmarkStart w:id="39" w:name="_Toc113217069"/>
      <w:r>
        <w:t xml:space="preserve">Table 4 and Table 5 below compare the accuracy results of the VGG-Face model to other state-of-the-art models using the LFW and YFD benchmark datasets, respectively. The accuracy is calculated the same way it is described in </w:t>
      </w:r>
      <w:r w:rsidR="00B54103">
        <w:t>Section 2.1</w:t>
      </w:r>
      <w:r>
        <w:t xml:space="preserve">. </w:t>
      </w:r>
    </w:p>
    <w:bookmarkEnd w:id="39"/>
    <w:p w14:paraId="3AF39BEC" w14:textId="372C9818" w:rsidR="00EC0E95" w:rsidRPr="00AB2BDD" w:rsidRDefault="00AB2BDD" w:rsidP="00AB2BDD">
      <w:pPr>
        <w:pStyle w:val="Caption"/>
        <w:rPr>
          <w:szCs w:val="22"/>
        </w:rPr>
      </w:pPr>
      <w:r>
        <w:t xml:space="preserve">Table </w:t>
      </w:r>
      <w:fldSimple w:instr=" SEQ Table \* ARABIC ">
        <w:r w:rsidR="00EE6D52">
          <w:rPr>
            <w:noProof/>
          </w:rPr>
          <w:t>4</w:t>
        </w:r>
      </w:fldSimple>
      <w:r>
        <w:t xml:space="preserve">. </w:t>
      </w:r>
      <w:r w:rsidRPr="00C55EBB">
        <w:t>LFW unrestricted settings.</w:t>
      </w:r>
    </w:p>
    <w:tbl>
      <w:tblPr>
        <w:tblStyle w:val="APAReport"/>
        <w:tblW w:w="0" w:type="auto"/>
        <w:tblInd w:w="284" w:type="dxa"/>
        <w:tblLook w:val="04A0" w:firstRow="1" w:lastRow="0" w:firstColumn="1" w:lastColumn="0" w:noHBand="0" w:noVBand="1"/>
      </w:tblPr>
      <w:tblGrid>
        <w:gridCol w:w="485"/>
        <w:gridCol w:w="2125"/>
        <w:gridCol w:w="2141"/>
        <w:gridCol w:w="1072"/>
        <w:gridCol w:w="1059"/>
      </w:tblGrid>
      <w:tr w:rsidR="00EC0E95" w14:paraId="62F756A6" w14:textId="77777777" w:rsidTr="001C52DB">
        <w:trPr>
          <w:cnfStyle w:val="100000000000" w:firstRow="1" w:lastRow="0" w:firstColumn="0" w:lastColumn="0" w:oddVBand="0" w:evenVBand="0" w:oddHBand="0" w:evenHBand="0" w:firstRowFirstColumn="0" w:firstRowLastColumn="0" w:lastRowFirstColumn="0" w:lastRowLastColumn="0"/>
        </w:trPr>
        <w:tc>
          <w:tcPr>
            <w:tcW w:w="0" w:type="auto"/>
          </w:tcPr>
          <w:p w14:paraId="532D7739" w14:textId="77777777" w:rsidR="00EC0E95" w:rsidRDefault="00EC0E95" w:rsidP="00047DBF">
            <w:pPr>
              <w:spacing w:line="360" w:lineRule="auto"/>
            </w:pPr>
            <w:r>
              <w:t>No</w:t>
            </w:r>
          </w:p>
        </w:tc>
        <w:tc>
          <w:tcPr>
            <w:tcW w:w="0" w:type="auto"/>
          </w:tcPr>
          <w:p w14:paraId="1243B055" w14:textId="77777777" w:rsidR="00EC0E95" w:rsidRDefault="00EC0E95" w:rsidP="00047DBF">
            <w:pPr>
              <w:spacing w:line="360" w:lineRule="auto"/>
            </w:pPr>
            <w:r>
              <w:t>Method</w:t>
            </w:r>
          </w:p>
        </w:tc>
        <w:tc>
          <w:tcPr>
            <w:tcW w:w="0" w:type="auto"/>
          </w:tcPr>
          <w:p w14:paraId="49D07290" w14:textId="47E0038A" w:rsidR="00EC0E95" w:rsidRDefault="006308B8" w:rsidP="00047DBF">
            <w:pPr>
              <w:spacing w:line="360" w:lineRule="auto"/>
            </w:pPr>
            <w:r>
              <w:t># Images for Training</w:t>
            </w:r>
          </w:p>
        </w:tc>
        <w:tc>
          <w:tcPr>
            <w:tcW w:w="0" w:type="auto"/>
          </w:tcPr>
          <w:p w14:paraId="5CC7D54E" w14:textId="77777777" w:rsidR="00EC0E95" w:rsidRDefault="00EC0E95" w:rsidP="00047DBF">
            <w:pPr>
              <w:spacing w:line="360" w:lineRule="auto"/>
            </w:pPr>
            <w:r>
              <w:t>Networks</w:t>
            </w:r>
          </w:p>
        </w:tc>
        <w:tc>
          <w:tcPr>
            <w:tcW w:w="0" w:type="auto"/>
          </w:tcPr>
          <w:p w14:paraId="794EE6C0" w14:textId="77777777" w:rsidR="00EC0E95" w:rsidRDefault="00EC0E95" w:rsidP="00047DBF">
            <w:pPr>
              <w:spacing w:line="360" w:lineRule="auto"/>
            </w:pPr>
            <w:r>
              <w:t>Accuracy</w:t>
            </w:r>
          </w:p>
        </w:tc>
      </w:tr>
      <w:tr w:rsidR="00EC0E95" w14:paraId="6F45C38A" w14:textId="77777777" w:rsidTr="001C52DB">
        <w:tc>
          <w:tcPr>
            <w:tcW w:w="0" w:type="auto"/>
          </w:tcPr>
          <w:p w14:paraId="45C404BB" w14:textId="77777777" w:rsidR="00EC0E95" w:rsidRDefault="00EC0E95" w:rsidP="00047DBF">
            <w:pPr>
              <w:spacing w:line="360" w:lineRule="auto"/>
            </w:pPr>
            <w:r>
              <w:t>1</w:t>
            </w:r>
          </w:p>
        </w:tc>
        <w:tc>
          <w:tcPr>
            <w:tcW w:w="0" w:type="auto"/>
          </w:tcPr>
          <w:p w14:paraId="0BF65F64" w14:textId="77777777" w:rsidR="00EC0E95" w:rsidRDefault="00EC0E95" w:rsidP="00047DBF">
            <w:pPr>
              <w:spacing w:line="360" w:lineRule="auto"/>
            </w:pPr>
            <w:r>
              <w:t>Fisher Vector Faces</w:t>
            </w:r>
          </w:p>
        </w:tc>
        <w:tc>
          <w:tcPr>
            <w:tcW w:w="0" w:type="auto"/>
          </w:tcPr>
          <w:p w14:paraId="05B6308F" w14:textId="77777777" w:rsidR="00EC0E95" w:rsidRDefault="00EC0E95" w:rsidP="00047DBF">
            <w:pPr>
              <w:spacing w:line="360" w:lineRule="auto"/>
            </w:pPr>
            <w:r>
              <w:t>-</w:t>
            </w:r>
          </w:p>
        </w:tc>
        <w:tc>
          <w:tcPr>
            <w:tcW w:w="0" w:type="auto"/>
          </w:tcPr>
          <w:p w14:paraId="39719E63" w14:textId="77777777" w:rsidR="00EC0E95" w:rsidRDefault="00EC0E95" w:rsidP="00047DBF">
            <w:pPr>
              <w:spacing w:line="360" w:lineRule="auto"/>
            </w:pPr>
            <w:r>
              <w:t>-</w:t>
            </w:r>
          </w:p>
        </w:tc>
        <w:tc>
          <w:tcPr>
            <w:tcW w:w="0" w:type="auto"/>
          </w:tcPr>
          <w:p w14:paraId="56D61DE5" w14:textId="77777777" w:rsidR="00EC0E95" w:rsidRDefault="00EC0E95" w:rsidP="00047DBF">
            <w:pPr>
              <w:spacing w:line="360" w:lineRule="auto"/>
            </w:pPr>
            <w:r>
              <w:t>93.10</w:t>
            </w:r>
          </w:p>
        </w:tc>
      </w:tr>
      <w:tr w:rsidR="00EC0E95" w14:paraId="2078545F" w14:textId="77777777" w:rsidTr="001C52DB">
        <w:tc>
          <w:tcPr>
            <w:tcW w:w="0" w:type="auto"/>
          </w:tcPr>
          <w:p w14:paraId="626B6DCE" w14:textId="77777777" w:rsidR="00EC0E95" w:rsidRDefault="00EC0E95" w:rsidP="00047DBF">
            <w:pPr>
              <w:spacing w:line="360" w:lineRule="auto"/>
            </w:pPr>
            <w:r>
              <w:t>2</w:t>
            </w:r>
          </w:p>
        </w:tc>
        <w:tc>
          <w:tcPr>
            <w:tcW w:w="0" w:type="auto"/>
          </w:tcPr>
          <w:p w14:paraId="4E606E99" w14:textId="77777777" w:rsidR="00EC0E95" w:rsidRDefault="00EC0E95" w:rsidP="00047DBF">
            <w:pPr>
              <w:spacing w:line="360" w:lineRule="auto"/>
            </w:pPr>
            <w:proofErr w:type="spellStart"/>
            <w:r>
              <w:t>DeepFace</w:t>
            </w:r>
            <w:proofErr w:type="spellEnd"/>
          </w:p>
        </w:tc>
        <w:tc>
          <w:tcPr>
            <w:tcW w:w="0" w:type="auto"/>
          </w:tcPr>
          <w:p w14:paraId="647FB999" w14:textId="77777777" w:rsidR="00EC0E95" w:rsidRDefault="00EC0E95" w:rsidP="00047DBF">
            <w:pPr>
              <w:spacing w:line="360" w:lineRule="auto"/>
            </w:pPr>
            <w:r>
              <w:t>4M</w:t>
            </w:r>
          </w:p>
        </w:tc>
        <w:tc>
          <w:tcPr>
            <w:tcW w:w="0" w:type="auto"/>
          </w:tcPr>
          <w:p w14:paraId="13001081" w14:textId="77777777" w:rsidR="00EC0E95" w:rsidRDefault="00EC0E95" w:rsidP="00047DBF">
            <w:pPr>
              <w:spacing w:line="360" w:lineRule="auto"/>
            </w:pPr>
            <w:r>
              <w:t>3</w:t>
            </w:r>
          </w:p>
        </w:tc>
        <w:tc>
          <w:tcPr>
            <w:tcW w:w="0" w:type="auto"/>
          </w:tcPr>
          <w:p w14:paraId="0485EA40" w14:textId="77777777" w:rsidR="00EC0E95" w:rsidRDefault="00EC0E95" w:rsidP="00047DBF">
            <w:pPr>
              <w:spacing w:line="360" w:lineRule="auto"/>
            </w:pPr>
            <w:r>
              <w:t>97.35</w:t>
            </w:r>
          </w:p>
        </w:tc>
      </w:tr>
      <w:tr w:rsidR="00EC0E95" w14:paraId="115D09F3" w14:textId="77777777" w:rsidTr="001C52DB">
        <w:tc>
          <w:tcPr>
            <w:tcW w:w="0" w:type="auto"/>
          </w:tcPr>
          <w:p w14:paraId="4349800D" w14:textId="77777777" w:rsidR="00EC0E95" w:rsidRDefault="00EC0E95" w:rsidP="00047DBF">
            <w:pPr>
              <w:spacing w:line="360" w:lineRule="auto"/>
            </w:pPr>
            <w:r>
              <w:t>3</w:t>
            </w:r>
          </w:p>
        </w:tc>
        <w:tc>
          <w:tcPr>
            <w:tcW w:w="0" w:type="auto"/>
          </w:tcPr>
          <w:p w14:paraId="75C24DC2" w14:textId="77777777" w:rsidR="00EC0E95" w:rsidRDefault="00EC0E95" w:rsidP="00047DBF">
            <w:pPr>
              <w:spacing w:line="360" w:lineRule="auto"/>
            </w:pPr>
            <w:r>
              <w:t>Fusion</w:t>
            </w:r>
          </w:p>
        </w:tc>
        <w:tc>
          <w:tcPr>
            <w:tcW w:w="0" w:type="auto"/>
          </w:tcPr>
          <w:p w14:paraId="3A2DFFEA" w14:textId="77777777" w:rsidR="00EC0E95" w:rsidRDefault="00EC0E95" w:rsidP="00047DBF">
            <w:pPr>
              <w:spacing w:line="360" w:lineRule="auto"/>
            </w:pPr>
            <w:r>
              <w:t>500M</w:t>
            </w:r>
          </w:p>
        </w:tc>
        <w:tc>
          <w:tcPr>
            <w:tcW w:w="0" w:type="auto"/>
          </w:tcPr>
          <w:p w14:paraId="11BF9857" w14:textId="77777777" w:rsidR="00EC0E95" w:rsidRDefault="00EC0E95" w:rsidP="00047DBF">
            <w:pPr>
              <w:spacing w:line="360" w:lineRule="auto"/>
            </w:pPr>
            <w:r>
              <w:t>5</w:t>
            </w:r>
          </w:p>
        </w:tc>
        <w:tc>
          <w:tcPr>
            <w:tcW w:w="0" w:type="auto"/>
          </w:tcPr>
          <w:p w14:paraId="7E43FD65" w14:textId="77777777" w:rsidR="00EC0E95" w:rsidRDefault="00EC0E95" w:rsidP="00047DBF">
            <w:pPr>
              <w:spacing w:line="360" w:lineRule="auto"/>
            </w:pPr>
            <w:r>
              <w:t>98.37</w:t>
            </w:r>
          </w:p>
        </w:tc>
      </w:tr>
      <w:tr w:rsidR="00EC0E95" w14:paraId="69D70C1C" w14:textId="77777777" w:rsidTr="001C52DB">
        <w:tc>
          <w:tcPr>
            <w:tcW w:w="0" w:type="auto"/>
          </w:tcPr>
          <w:p w14:paraId="3953654D" w14:textId="77777777" w:rsidR="00EC0E95" w:rsidRDefault="00EC0E95" w:rsidP="00047DBF">
            <w:pPr>
              <w:spacing w:line="360" w:lineRule="auto"/>
            </w:pPr>
            <w:r>
              <w:t>4</w:t>
            </w:r>
          </w:p>
        </w:tc>
        <w:tc>
          <w:tcPr>
            <w:tcW w:w="0" w:type="auto"/>
          </w:tcPr>
          <w:p w14:paraId="4F621363" w14:textId="77777777" w:rsidR="00EC0E95" w:rsidRDefault="00EC0E95" w:rsidP="00047DBF">
            <w:pPr>
              <w:spacing w:line="360" w:lineRule="auto"/>
            </w:pPr>
            <w:r>
              <w:t>DeepID-2,3</w:t>
            </w:r>
          </w:p>
        </w:tc>
        <w:tc>
          <w:tcPr>
            <w:tcW w:w="0" w:type="auto"/>
          </w:tcPr>
          <w:p w14:paraId="008EA3B2" w14:textId="4EC9CD33" w:rsidR="00EC0E95" w:rsidRDefault="00CF22D0" w:rsidP="00047DBF">
            <w:pPr>
              <w:spacing w:line="360" w:lineRule="auto"/>
            </w:pPr>
            <w:r>
              <w:t>-</w:t>
            </w:r>
          </w:p>
        </w:tc>
        <w:tc>
          <w:tcPr>
            <w:tcW w:w="0" w:type="auto"/>
          </w:tcPr>
          <w:p w14:paraId="7B2A9843" w14:textId="77777777" w:rsidR="00EC0E95" w:rsidRDefault="00EC0E95" w:rsidP="00047DBF">
            <w:pPr>
              <w:spacing w:line="360" w:lineRule="auto"/>
            </w:pPr>
            <w:r>
              <w:t>200</w:t>
            </w:r>
          </w:p>
        </w:tc>
        <w:tc>
          <w:tcPr>
            <w:tcW w:w="0" w:type="auto"/>
          </w:tcPr>
          <w:p w14:paraId="2C202FD0" w14:textId="77777777" w:rsidR="00EC0E95" w:rsidRDefault="00EC0E95" w:rsidP="00047DBF">
            <w:pPr>
              <w:spacing w:line="360" w:lineRule="auto"/>
            </w:pPr>
            <w:r>
              <w:t>99.47</w:t>
            </w:r>
          </w:p>
        </w:tc>
      </w:tr>
      <w:tr w:rsidR="00EC0E95" w14:paraId="312C512D" w14:textId="77777777" w:rsidTr="001C52DB">
        <w:tc>
          <w:tcPr>
            <w:tcW w:w="0" w:type="auto"/>
          </w:tcPr>
          <w:p w14:paraId="79F88E4C" w14:textId="77777777" w:rsidR="00EC0E95" w:rsidRDefault="00EC0E95" w:rsidP="00047DBF">
            <w:pPr>
              <w:spacing w:line="360" w:lineRule="auto"/>
            </w:pPr>
            <w:r>
              <w:t>5</w:t>
            </w:r>
          </w:p>
        </w:tc>
        <w:tc>
          <w:tcPr>
            <w:tcW w:w="0" w:type="auto"/>
          </w:tcPr>
          <w:p w14:paraId="4F77EAAD" w14:textId="77777777" w:rsidR="00EC0E95" w:rsidRDefault="00EC0E95" w:rsidP="00047DBF">
            <w:pPr>
              <w:spacing w:line="360" w:lineRule="auto"/>
            </w:pPr>
            <w:proofErr w:type="spellStart"/>
            <w:r>
              <w:t>FaceNet</w:t>
            </w:r>
            <w:proofErr w:type="spellEnd"/>
          </w:p>
        </w:tc>
        <w:tc>
          <w:tcPr>
            <w:tcW w:w="0" w:type="auto"/>
          </w:tcPr>
          <w:p w14:paraId="4672CC6F" w14:textId="77777777" w:rsidR="00EC0E95" w:rsidRDefault="00EC0E95" w:rsidP="00047DBF">
            <w:pPr>
              <w:spacing w:line="360" w:lineRule="auto"/>
            </w:pPr>
            <w:r>
              <w:t>200M</w:t>
            </w:r>
          </w:p>
        </w:tc>
        <w:tc>
          <w:tcPr>
            <w:tcW w:w="0" w:type="auto"/>
          </w:tcPr>
          <w:p w14:paraId="3D199325" w14:textId="77777777" w:rsidR="00EC0E95" w:rsidRDefault="00EC0E95" w:rsidP="00047DBF">
            <w:pPr>
              <w:spacing w:line="360" w:lineRule="auto"/>
            </w:pPr>
            <w:r>
              <w:t>1</w:t>
            </w:r>
          </w:p>
        </w:tc>
        <w:tc>
          <w:tcPr>
            <w:tcW w:w="0" w:type="auto"/>
          </w:tcPr>
          <w:p w14:paraId="192EBD99" w14:textId="77777777" w:rsidR="00EC0E95" w:rsidRDefault="00EC0E95" w:rsidP="00047DBF">
            <w:pPr>
              <w:spacing w:line="360" w:lineRule="auto"/>
            </w:pPr>
            <w:r>
              <w:t>98.87</w:t>
            </w:r>
          </w:p>
        </w:tc>
      </w:tr>
      <w:tr w:rsidR="00EC0E95" w14:paraId="0FD0C263" w14:textId="77777777" w:rsidTr="001C52DB">
        <w:tc>
          <w:tcPr>
            <w:tcW w:w="0" w:type="auto"/>
          </w:tcPr>
          <w:p w14:paraId="0C3306D7" w14:textId="77777777" w:rsidR="00EC0E95" w:rsidRDefault="00EC0E95" w:rsidP="00047DBF">
            <w:pPr>
              <w:spacing w:line="360" w:lineRule="auto"/>
            </w:pPr>
            <w:r>
              <w:t>6</w:t>
            </w:r>
          </w:p>
        </w:tc>
        <w:tc>
          <w:tcPr>
            <w:tcW w:w="0" w:type="auto"/>
          </w:tcPr>
          <w:p w14:paraId="1C9A1144" w14:textId="77777777" w:rsidR="00EC0E95" w:rsidRDefault="00EC0E95" w:rsidP="00047DBF">
            <w:pPr>
              <w:spacing w:line="360" w:lineRule="auto"/>
            </w:pPr>
            <w:proofErr w:type="spellStart"/>
            <w:r>
              <w:t>FaceNet</w:t>
            </w:r>
            <w:proofErr w:type="spellEnd"/>
            <w:r>
              <w:t xml:space="preserve"> + Alignment</w:t>
            </w:r>
          </w:p>
        </w:tc>
        <w:tc>
          <w:tcPr>
            <w:tcW w:w="0" w:type="auto"/>
          </w:tcPr>
          <w:p w14:paraId="5D952928" w14:textId="77777777" w:rsidR="00EC0E95" w:rsidRDefault="00EC0E95" w:rsidP="00047DBF">
            <w:pPr>
              <w:spacing w:line="360" w:lineRule="auto"/>
            </w:pPr>
            <w:r>
              <w:t>200M</w:t>
            </w:r>
          </w:p>
        </w:tc>
        <w:tc>
          <w:tcPr>
            <w:tcW w:w="0" w:type="auto"/>
          </w:tcPr>
          <w:p w14:paraId="3E58BA00" w14:textId="77777777" w:rsidR="00EC0E95" w:rsidRDefault="00EC0E95" w:rsidP="00047DBF">
            <w:pPr>
              <w:spacing w:line="360" w:lineRule="auto"/>
            </w:pPr>
            <w:r>
              <w:t>1</w:t>
            </w:r>
          </w:p>
        </w:tc>
        <w:tc>
          <w:tcPr>
            <w:tcW w:w="0" w:type="auto"/>
          </w:tcPr>
          <w:p w14:paraId="6CE45D00" w14:textId="77777777" w:rsidR="00EC0E95" w:rsidRDefault="00EC0E95" w:rsidP="00047DBF">
            <w:pPr>
              <w:spacing w:line="360" w:lineRule="auto"/>
            </w:pPr>
            <w:r>
              <w:t>99.63</w:t>
            </w:r>
          </w:p>
        </w:tc>
      </w:tr>
      <w:tr w:rsidR="00EC0E95" w14:paraId="1254A045" w14:textId="77777777" w:rsidTr="001C52DB">
        <w:tc>
          <w:tcPr>
            <w:tcW w:w="0" w:type="auto"/>
          </w:tcPr>
          <w:p w14:paraId="56BE0D54" w14:textId="77777777" w:rsidR="00EC0E95" w:rsidRDefault="00EC0E95" w:rsidP="00047DBF">
            <w:pPr>
              <w:spacing w:line="360" w:lineRule="auto"/>
            </w:pPr>
            <w:r>
              <w:t>7</w:t>
            </w:r>
          </w:p>
        </w:tc>
        <w:tc>
          <w:tcPr>
            <w:tcW w:w="0" w:type="auto"/>
          </w:tcPr>
          <w:p w14:paraId="541246A7" w14:textId="77777777" w:rsidR="00EC0E95" w:rsidRDefault="00EC0E95" w:rsidP="00047DBF">
            <w:pPr>
              <w:spacing w:line="360" w:lineRule="auto"/>
            </w:pPr>
            <w:r>
              <w:t>VGG-Face</w:t>
            </w:r>
          </w:p>
        </w:tc>
        <w:tc>
          <w:tcPr>
            <w:tcW w:w="0" w:type="auto"/>
          </w:tcPr>
          <w:p w14:paraId="5C2D472A" w14:textId="77777777" w:rsidR="00EC0E95" w:rsidRDefault="00EC0E95" w:rsidP="00047DBF">
            <w:pPr>
              <w:spacing w:line="360" w:lineRule="auto"/>
            </w:pPr>
            <w:r>
              <w:t>2.6M</w:t>
            </w:r>
          </w:p>
        </w:tc>
        <w:tc>
          <w:tcPr>
            <w:tcW w:w="0" w:type="auto"/>
          </w:tcPr>
          <w:p w14:paraId="500FEF92" w14:textId="77777777" w:rsidR="00EC0E95" w:rsidRDefault="00EC0E95" w:rsidP="00047DBF">
            <w:pPr>
              <w:spacing w:line="360" w:lineRule="auto"/>
            </w:pPr>
            <w:r>
              <w:t>1</w:t>
            </w:r>
          </w:p>
        </w:tc>
        <w:tc>
          <w:tcPr>
            <w:tcW w:w="0" w:type="auto"/>
          </w:tcPr>
          <w:p w14:paraId="0E66A1AA" w14:textId="77777777" w:rsidR="00EC0E95" w:rsidRDefault="00EC0E95" w:rsidP="00047DBF">
            <w:pPr>
              <w:spacing w:line="360" w:lineRule="auto"/>
            </w:pPr>
            <w:r>
              <w:t>98.95</w:t>
            </w:r>
          </w:p>
        </w:tc>
      </w:tr>
    </w:tbl>
    <w:p w14:paraId="539542AB" w14:textId="77777777" w:rsidR="00EC0E95" w:rsidRDefault="00EC0E95" w:rsidP="00047DBF">
      <w:pPr>
        <w:pStyle w:val="TableFigure"/>
        <w:spacing w:line="360" w:lineRule="auto"/>
      </w:pPr>
    </w:p>
    <w:p w14:paraId="202B7E87" w14:textId="44FA97C4" w:rsidR="00EC0E95" w:rsidRPr="00590E84" w:rsidRDefault="00EC0E95" w:rsidP="00047DBF">
      <w:pPr>
        <w:pStyle w:val="Caption"/>
        <w:spacing w:line="360" w:lineRule="auto"/>
        <w:rPr>
          <w:vertAlign w:val="superscript"/>
        </w:rPr>
      </w:pPr>
      <w:bookmarkStart w:id="40" w:name="_Toc113217070"/>
      <w:r>
        <w:t xml:space="preserve">Table </w:t>
      </w:r>
      <w:fldSimple w:instr=" SEQ Table \* ARABIC ">
        <w:r w:rsidR="00EE6D52">
          <w:rPr>
            <w:noProof/>
          </w:rPr>
          <w:t>5</w:t>
        </w:r>
      </w:fldSimple>
      <w:r>
        <w:t xml:space="preserve">. </w:t>
      </w:r>
      <w:r w:rsidRPr="00D14D5E">
        <w:t>YFD unrestricted settings. K indicates the number of faces used to represent each video.</w:t>
      </w:r>
      <w:r>
        <w:rPr>
          <w:rStyle w:val="FootnoteReference"/>
        </w:rPr>
        <w:footnoteReference w:id="2"/>
      </w:r>
      <w:bookmarkEnd w:id="40"/>
    </w:p>
    <w:tbl>
      <w:tblPr>
        <w:tblStyle w:val="APAReport"/>
        <w:tblW w:w="0" w:type="auto"/>
        <w:tblInd w:w="284" w:type="dxa"/>
        <w:tblLook w:val="04A0" w:firstRow="1" w:lastRow="0" w:firstColumn="1" w:lastColumn="0" w:noHBand="0" w:noVBand="1"/>
      </w:tblPr>
      <w:tblGrid>
        <w:gridCol w:w="485"/>
        <w:gridCol w:w="4020"/>
        <w:gridCol w:w="2141"/>
        <w:gridCol w:w="1072"/>
        <w:gridCol w:w="222"/>
        <w:gridCol w:w="1059"/>
      </w:tblGrid>
      <w:tr w:rsidR="00EC0E95" w14:paraId="1EEBD8BF" w14:textId="77777777" w:rsidTr="001C52DB">
        <w:trPr>
          <w:cnfStyle w:val="100000000000" w:firstRow="1" w:lastRow="0" w:firstColumn="0" w:lastColumn="0" w:oddVBand="0" w:evenVBand="0" w:oddHBand="0" w:evenHBand="0" w:firstRowFirstColumn="0" w:firstRowLastColumn="0" w:lastRowFirstColumn="0" w:lastRowLastColumn="0"/>
        </w:trPr>
        <w:tc>
          <w:tcPr>
            <w:tcW w:w="0" w:type="auto"/>
          </w:tcPr>
          <w:p w14:paraId="3FA1C3CE" w14:textId="77777777" w:rsidR="00EC0E95" w:rsidRDefault="00EC0E95" w:rsidP="00047DBF">
            <w:pPr>
              <w:spacing w:line="360" w:lineRule="auto"/>
            </w:pPr>
            <w:r>
              <w:t>No</w:t>
            </w:r>
          </w:p>
        </w:tc>
        <w:tc>
          <w:tcPr>
            <w:tcW w:w="0" w:type="auto"/>
          </w:tcPr>
          <w:p w14:paraId="3BE1899B" w14:textId="77777777" w:rsidR="00EC0E95" w:rsidRDefault="00EC0E95" w:rsidP="00047DBF">
            <w:pPr>
              <w:spacing w:line="360" w:lineRule="auto"/>
            </w:pPr>
            <w:r>
              <w:t>Method</w:t>
            </w:r>
          </w:p>
        </w:tc>
        <w:tc>
          <w:tcPr>
            <w:tcW w:w="0" w:type="auto"/>
          </w:tcPr>
          <w:p w14:paraId="5668DBFE" w14:textId="15494046" w:rsidR="00EC0E95" w:rsidRDefault="006308B8" w:rsidP="00047DBF">
            <w:pPr>
              <w:spacing w:line="360" w:lineRule="auto"/>
            </w:pPr>
            <w:r>
              <w:t># Images for Training</w:t>
            </w:r>
          </w:p>
        </w:tc>
        <w:tc>
          <w:tcPr>
            <w:tcW w:w="0" w:type="auto"/>
          </w:tcPr>
          <w:p w14:paraId="0FCC9391" w14:textId="77777777" w:rsidR="00EC0E95" w:rsidRDefault="00EC0E95" w:rsidP="00047DBF">
            <w:pPr>
              <w:spacing w:line="360" w:lineRule="auto"/>
            </w:pPr>
            <w:r>
              <w:t>Networks</w:t>
            </w:r>
          </w:p>
        </w:tc>
        <w:tc>
          <w:tcPr>
            <w:tcW w:w="0" w:type="auto"/>
          </w:tcPr>
          <w:p w14:paraId="3645D18E" w14:textId="77777777" w:rsidR="00EC0E95" w:rsidRDefault="00EC0E95" w:rsidP="00047DBF">
            <w:pPr>
              <w:spacing w:line="360" w:lineRule="auto"/>
            </w:pPr>
          </w:p>
        </w:tc>
        <w:tc>
          <w:tcPr>
            <w:tcW w:w="0" w:type="auto"/>
          </w:tcPr>
          <w:p w14:paraId="2F85110C" w14:textId="77777777" w:rsidR="00EC0E95" w:rsidRDefault="00EC0E95" w:rsidP="00047DBF">
            <w:pPr>
              <w:spacing w:line="360" w:lineRule="auto"/>
            </w:pPr>
            <w:r>
              <w:t>Accuracy</w:t>
            </w:r>
          </w:p>
        </w:tc>
      </w:tr>
      <w:tr w:rsidR="00EC0E95" w14:paraId="207D39E7" w14:textId="77777777" w:rsidTr="001C52DB">
        <w:tc>
          <w:tcPr>
            <w:tcW w:w="0" w:type="auto"/>
          </w:tcPr>
          <w:p w14:paraId="58E6D3A1" w14:textId="77777777" w:rsidR="00EC0E95" w:rsidRDefault="00EC0E95" w:rsidP="00047DBF">
            <w:pPr>
              <w:spacing w:line="360" w:lineRule="auto"/>
            </w:pPr>
            <w:r>
              <w:t>1</w:t>
            </w:r>
          </w:p>
        </w:tc>
        <w:tc>
          <w:tcPr>
            <w:tcW w:w="0" w:type="auto"/>
          </w:tcPr>
          <w:p w14:paraId="2A51A2D4" w14:textId="77777777" w:rsidR="00EC0E95" w:rsidRDefault="00EC0E95" w:rsidP="00047DBF">
            <w:pPr>
              <w:spacing w:line="360" w:lineRule="auto"/>
            </w:pPr>
            <w:r>
              <w:t>Video Fisher Vector Faces</w:t>
            </w:r>
          </w:p>
        </w:tc>
        <w:tc>
          <w:tcPr>
            <w:tcW w:w="0" w:type="auto"/>
          </w:tcPr>
          <w:p w14:paraId="18E0629B" w14:textId="77777777" w:rsidR="00EC0E95" w:rsidRDefault="00EC0E95" w:rsidP="00047DBF">
            <w:pPr>
              <w:spacing w:line="360" w:lineRule="auto"/>
            </w:pPr>
            <w:r>
              <w:t>-</w:t>
            </w:r>
          </w:p>
        </w:tc>
        <w:tc>
          <w:tcPr>
            <w:tcW w:w="0" w:type="auto"/>
          </w:tcPr>
          <w:p w14:paraId="733381A3" w14:textId="77777777" w:rsidR="00EC0E95" w:rsidRDefault="00EC0E95" w:rsidP="00047DBF">
            <w:pPr>
              <w:spacing w:line="360" w:lineRule="auto"/>
            </w:pPr>
            <w:r>
              <w:t>-</w:t>
            </w:r>
          </w:p>
        </w:tc>
        <w:tc>
          <w:tcPr>
            <w:tcW w:w="0" w:type="auto"/>
          </w:tcPr>
          <w:p w14:paraId="1A01464C" w14:textId="77777777" w:rsidR="00EC0E95" w:rsidRDefault="00EC0E95" w:rsidP="00047DBF">
            <w:pPr>
              <w:spacing w:line="360" w:lineRule="auto"/>
            </w:pPr>
          </w:p>
        </w:tc>
        <w:tc>
          <w:tcPr>
            <w:tcW w:w="0" w:type="auto"/>
          </w:tcPr>
          <w:p w14:paraId="3DF2A3A8" w14:textId="77777777" w:rsidR="00EC0E95" w:rsidRDefault="00EC0E95" w:rsidP="00047DBF">
            <w:pPr>
              <w:spacing w:line="360" w:lineRule="auto"/>
            </w:pPr>
            <w:r>
              <w:t>83.8</w:t>
            </w:r>
          </w:p>
        </w:tc>
      </w:tr>
      <w:tr w:rsidR="00EC0E95" w14:paraId="49DB94FA" w14:textId="77777777" w:rsidTr="001C52DB">
        <w:tc>
          <w:tcPr>
            <w:tcW w:w="0" w:type="auto"/>
          </w:tcPr>
          <w:p w14:paraId="7F230C89" w14:textId="77777777" w:rsidR="00EC0E95" w:rsidRDefault="00EC0E95" w:rsidP="00047DBF">
            <w:pPr>
              <w:spacing w:line="360" w:lineRule="auto"/>
            </w:pPr>
            <w:r>
              <w:t>2</w:t>
            </w:r>
          </w:p>
        </w:tc>
        <w:tc>
          <w:tcPr>
            <w:tcW w:w="0" w:type="auto"/>
          </w:tcPr>
          <w:p w14:paraId="7EA4D7C1" w14:textId="77777777" w:rsidR="00EC0E95" w:rsidRDefault="00EC0E95" w:rsidP="00047DBF">
            <w:pPr>
              <w:spacing w:line="360" w:lineRule="auto"/>
            </w:pPr>
            <w:proofErr w:type="spellStart"/>
            <w:r>
              <w:t>DeepFace</w:t>
            </w:r>
            <w:proofErr w:type="spellEnd"/>
          </w:p>
        </w:tc>
        <w:tc>
          <w:tcPr>
            <w:tcW w:w="0" w:type="auto"/>
          </w:tcPr>
          <w:p w14:paraId="14F60E36" w14:textId="77777777" w:rsidR="00EC0E95" w:rsidRDefault="00EC0E95" w:rsidP="00047DBF">
            <w:pPr>
              <w:spacing w:line="360" w:lineRule="auto"/>
            </w:pPr>
            <w:r>
              <w:t>4M</w:t>
            </w:r>
          </w:p>
        </w:tc>
        <w:tc>
          <w:tcPr>
            <w:tcW w:w="0" w:type="auto"/>
          </w:tcPr>
          <w:p w14:paraId="3E8BF446" w14:textId="77777777" w:rsidR="00EC0E95" w:rsidRDefault="00EC0E95" w:rsidP="00047DBF">
            <w:pPr>
              <w:spacing w:line="360" w:lineRule="auto"/>
            </w:pPr>
            <w:r>
              <w:t>1</w:t>
            </w:r>
          </w:p>
        </w:tc>
        <w:tc>
          <w:tcPr>
            <w:tcW w:w="0" w:type="auto"/>
          </w:tcPr>
          <w:p w14:paraId="1A270649" w14:textId="77777777" w:rsidR="00EC0E95" w:rsidRDefault="00EC0E95" w:rsidP="00047DBF">
            <w:pPr>
              <w:spacing w:line="360" w:lineRule="auto"/>
            </w:pPr>
          </w:p>
        </w:tc>
        <w:tc>
          <w:tcPr>
            <w:tcW w:w="0" w:type="auto"/>
          </w:tcPr>
          <w:p w14:paraId="6628E4BA" w14:textId="77777777" w:rsidR="00EC0E95" w:rsidRDefault="00EC0E95" w:rsidP="00047DBF">
            <w:pPr>
              <w:spacing w:line="360" w:lineRule="auto"/>
            </w:pPr>
            <w:r>
              <w:t>91.4</w:t>
            </w:r>
          </w:p>
        </w:tc>
      </w:tr>
      <w:tr w:rsidR="00EC0E95" w14:paraId="4F91B774" w14:textId="77777777" w:rsidTr="001C52DB">
        <w:tc>
          <w:tcPr>
            <w:tcW w:w="0" w:type="auto"/>
          </w:tcPr>
          <w:p w14:paraId="07EF19C2" w14:textId="77777777" w:rsidR="00EC0E95" w:rsidRDefault="00EC0E95" w:rsidP="00047DBF">
            <w:pPr>
              <w:spacing w:line="360" w:lineRule="auto"/>
            </w:pPr>
            <w:r>
              <w:t>3</w:t>
            </w:r>
          </w:p>
        </w:tc>
        <w:tc>
          <w:tcPr>
            <w:tcW w:w="0" w:type="auto"/>
          </w:tcPr>
          <w:p w14:paraId="7ABBE045" w14:textId="77777777" w:rsidR="00EC0E95" w:rsidRDefault="00EC0E95" w:rsidP="00047DBF">
            <w:pPr>
              <w:spacing w:line="360" w:lineRule="auto"/>
            </w:pPr>
            <w:r>
              <w:t>DeepID-2,2+,3</w:t>
            </w:r>
          </w:p>
        </w:tc>
        <w:tc>
          <w:tcPr>
            <w:tcW w:w="0" w:type="auto"/>
          </w:tcPr>
          <w:p w14:paraId="1497AB22" w14:textId="77777777" w:rsidR="00EC0E95" w:rsidRDefault="00EC0E95" w:rsidP="00047DBF">
            <w:pPr>
              <w:spacing w:line="360" w:lineRule="auto"/>
            </w:pPr>
            <w:r>
              <w:t>-</w:t>
            </w:r>
          </w:p>
        </w:tc>
        <w:tc>
          <w:tcPr>
            <w:tcW w:w="0" w:type="auto"/>
          </w:tcPr>
          <w:p w14:paraId="198CF8C4" w14:textId="77777777" w:rsidR="00EC0E95" w:rsidRDefault="00EC0E95" w:rsidP="00047DBF">
            <w:pPr>
              <w:spacing w:line="360" w:lineRule="auto"/>
            </w:pPr>
            <w:r>
              <w:t>200</w:t>
            </w:r>
          </w:p>
        </w:tc>
        <w:tc>
          <w:tcPr>
            <w:tcW w:w="0" w:type="auto"/>
          </w:tcPr>
          <w:p w14:paraId="503040A2" w14:textId="77777777" w:rsidR="00EC0E95" w:rsidRDefault="00EC0E95" w:rsidP="00047DBF">
            <w:pPr>
              <w:spacing w:line="360" w:lineRule="auto"/>
            </w:pPr>
          </w:p>
        </w:tc>
        <w:tc>
          <w:tcPr>
            <w:tcW w:w="0" w:type="auto"/>
          </w:tcPr>
          <w:p w14:paraId="662C60FD" w14:textId="77777777" w:rsidR="00EC0E95" w:rsidRDefault="00EC0E95" w:rsidP="00047DBF">
            <w:pPr>
              <w:spacing w:line="360" w:lineRule="auto"/>
            </w:pPr>
            <w:r>
              <w:t>93.2</w:t>
            </w:r>
          </w:p>
        </w:tc>
      </w:tr>
      <w:tr w:rsidR="00EC0E95" w14:paraId="0F8582EF" w14:textId="77777777" w:rsidTr="001C52DB">
        <w:tc>
          <w:tcPr>
            <w:tcW w:w="0" w:type="auto"/>
          </w:tcPr>
          <w:p w14:paraId="2437CC69" w14:textId="77777777" w:rsidR="00EC0E95" w:rsidRDefault="00EC0E95" w:rsidP="00047DBF">
            <w:pPr>
              <w:spacing w:line="360" w:lineRule="auto"/>
            </w:pPr>
            <w:r>
              <w:t>4</w:t>
            </w:r>
          </w:p>
        </w:tc>
        <w:tc>
          <w:tcPr>
            <w:tcW w:w="0" w:type="auto"/>
          </w:tcPr>
          <w:p w14:paraId="0BA9A7DF" w14:textId="77777777" w:rsidR="00EC0E95" w:rsidRDefault="00EC0E95" w:rsidP="00047DBF">
            <w:pPr>
              <w:spacing w:line="360" w:lineRule="auto"/>
            </w:pPr>
            <w:proofErr w:type="spellStart"/>
            <w:r>
              <w:t>FaceNet</w:t>
            </w:r>
            <w:proofErr w:type="spellEnd"/>
            <w:r>
              <w:t xml:space="preserve"> + Alignment</w:t>
            </w:r>
          </w:p>
        </w:tc>
        <w:tc>
          <w:tcPr>
            <w:tcW w:w="0" w:type="auto"/>
          </w:tcPr>
          <w:p w14:paraId="0699D3AE" w14:textId="77777777" w:rsidR="00EC0E95" w:rsidRDefault="00EC0E95" w:rsidP="00047DBF">
            <w:pPr>
              <w:spacing w:line="360" w:lineRule="auto"/>
            </w:pPr>
            <w:r>
              <w:t>200M</w:t>
            </w:r>
          </w:p>
        </w:tc>
        <w:tc>
          <w:tcPr>
            <w:tcW w:w="0" w:type="auto"/>
          </w:tcPr>
          <w:p w14:paraId="565A807E" w14:textId="77777777" w:rsidR="00EC0E95" w:rsidRDefault="00EC0E95" w:rsidP="00047DBF">
            <w:pPr>
              <w:spacing w:line="360" w:lineRule="auto"/>
            </w:pPr>
            <w:r>
              <w:t>1</w:t>
            </w:r>
          </w:p>
        </w:tc>
        <w:tc>
          <w:tcPr>
            <w:tcW w:w="0" w:type="auto"/>
          </w:tcPr>
          <w:p w14:paraId="69004A25" w14:textId="77777777" w:rsidR="00EC0E95" w:rsidRDefault="00EC0E95" w:rsidP="00047DBF">
            <w:pPr>
              <w:spacing w:line="360" w:lineRule="auto"/>
            </w:pPr>
          </w:p>
        </w:tc>
        <w:tc>
          <w:tcPr>
            <w:tcW w:w="0" w:type="auto"/>
          </w:tcPr>
          <w:p w14:paraId="4B296E9E" w14:textId="77777777" w:rsidR="00EC0E95" w:rsidRDefault="00EC0E95" w:rsidP="00047DBF">
            <w:pPr>
              <w:spacing w:line="360" w:lineRule="auto"/>
            </w:pPr>
            <w:r>
              <w:t>95.1</w:t>
            </w:r>
          </w:p>
        </w:tc>
      </w:tr>
      <w:tr w:rsidR="00EC0E95" w14:paraId="6BF9E653" w14:textId="77777777" w:rsidTr="001C52DB">
        <w:tc>
          <w:tcPr>
            <w:tcW w:w="0" w:type="auto"/>
          </w:tcPr>
          <w:p w14:paraId="0FFCD502" w14:textId="77777777" w:rsidR="00EC0E95" w:rsidRDefault="00EC0E95" w:rsidP="00047DBF">
            <w:pPr>
              <w:spacing w:line="360" w:lineRule="auto"/>
            </w:pPr>
            <w:r>
              <w:t>5</w:t>
            </w:r>
          </w:p>
        </w:tc>
        <w:tc>
          <w:tcPr>
            <w:tcW w:w="0" w:type="auto"/>
          </w:tcPr>
          <w:p w14:paraId="71845A75" w14:textId="77777777" w:rsidR="00EC0E95" w:rsidRDefault="00EC0E95" w:rsidP="00047DBF">
            <w:pPr>
              <w:spacing w:line="360" w:lineRule="auto"/>
            </w:pPr>
            <w:r>
              <w:t>VGG-Face (K=100)</w:t>
            </w:r>
          </w:p>
        </w:tc>
        <w:tc>
          <w:tcPr>
            <w:tcW w:w="0" w:type="auto"/>
          </w:tcPr>
          <w:p w14:paraId="7D8F2533" w14:textId="77777777" w:rsidR="00EC0E95" w:rsidRDefault="00EC0E95" w:rsidP="00047DBF">
            <w:pPr>
              <w:spacing w:line="360" w:lineRule="auto"/>
            </w:pPr>
            <w:r>
              <w:t>2.6M</w:t>
            </w:r>
          </w:p>
        </w:tc>
        <w:tc>
          <w:tcPr>
            <w:tcW w:w="0" w:type="auto"/>
          </w:tcPr>
          <w:p w14:paraId="7793088A" w14:textId="77777777" w:rsidR="00EC0E95" w:rsidRDefault="00EC0E95" w:rsidP="00047DBF">
            <w:pPr>
              <w:spacing w:line="360" w:lineRule="auto"/>
            </w:pPr>
            <w:r>
              <w:t>1</w:t>
            </w:r>
          </w:p>
        </w:tc>
        <w:tc>
          <w:tcPr>
            <w:tcW w:w="0" w:type="auto"/>
          </w:tcPr>
          <w:p w14:paraId="5EBB8F71" w14:textId="77777777" w:rsidR="00EC0E95" w:rsidRDefault="00EC0E95" w:rsidP="00047DBF">
            <w:pPr>
              <w:spacing w:line="360" w:lineRule="auto"/>
            </w:pPr>
          </w:p>
        </w:tc>
        <w:tc>
          <w:tcPr>
            <w:tcW w:w="0" w:type="auto"/>
          </w:tcPr>
          <w:p w14:paraId="5C7ABEE3" w14:textId="77777777" w:rsidR="00EC0E95" w:rsidRDefault="00EC0E95" w:rsidP="00047DBF">
            <w:pPr>
              <w:spacing w:line="360" w:lineRule="auto"/>
            </w:pPr>
            <w:r>
              <w:t>91.6</w:t>
            </w:r>
          </w:p>
        </w:tc>
      </w:tr>
      <w:tr w:rsidR="00EC0E95" w14:paraId="319530E0" w14:textId="77777777" w:rsidTr="001C52DB">
        <w:tc>
          <w:tcPr>
            <w:tcW w:w="0" w:type="auto"/>
          </w:tcPr>
          <w:p w14:paraId="6D05F283" w14:textId="77777777" w:rsidR="00EC0E95" w:rsidRDefault="00EC0E95" w:rsidP="00047DBF">
            <w:pPr>
              <w:spacing w:line="360" w:lineRule="auto"/>
            </w:pPr>
            <w:r>
              <w:t>6</w:t>
            </w:r>
          </w:p>
        </w:tc>
        <w:tc>
          <w:tcPr>
            <w:tcW w:w="0" w:type="auto"/>
          </w:tcPr>
          <w:p w14:paraId="18358F3E" w14:textId="77777777" w:rsidR="00EC0E95" w:rsidRDefault="00EC0E95" w:rsidP="00047DBF">
            <w:pPr>
              <w:spacing w:line="360" w:lineRule="auto"/>
            </w:pPr>
            <w:r>
              <w:t>VGG-Face (K=100) + Embedding learning</w:t>
            </w:r>
          </w:p>
        </w:tc>
        <w:tc>
          <w:tcPr>
            <w:tcW w:w="0" w:type="auto"/>
          </w:tcPr>
          <w:p w14:paraId="59C4F68B" w14:textId="77777777" w:rsidR="00EC0E95" w:rsidRDefault="00EC0E95" w:rsidP="00047DBF">
            <w:pPr>
              <w:spacing w:line="360" w:lineRule="auto"/>
            </w:pPr>
            <w:r>
              <w:t>2.6</w:t>
            </w:r>
          </w:p>
        </w:tc>
        <w:tc>
          <w:tcPr>
            <w:tcW w:w="0" w:type="auto"/>
          </w:tcPr>
          <w:p w14:paraId="74331519" w14:textId="77777777" w:rsidR="00EC0E95" w:rsidRDefault="00EC0E95" w:rsidP="00047DBF">
            <w:pPr>
              <w:spacing w:line="360" w:lineRule="auto"/>
            </w:pPr>
            <w:r>
              <w:t>1</w:t>
            </w:r>
          </w:p>
        </w:tc>
        <w:tc>
          <w:tcPr>
            <w:tcW w:w="0" w:type="auto"/>
          </w:tcPr>
          <w:p w14:paraId="66BD61C8" w14:textId="77777777" w:rsidR="00EC0E95" w:rsidRDefault="00EC0E95" w:rsidP="00047DBF">
            <w:pPr>
              <w:spacing w:line="360" w:lineRule="auto"/>
            </w:pPr>
          </w:p>
        </w:tc>
        <w:tc>
          <w:tcPr>
            <w:tcW w:w="0" w:type="auto"/>
          </w:tcPr>
          <w:p w14:paraId="0A5D1FAF" w14:textId="77777777" w:rsidR="00EC0E95" w:rsidRDefault="00EC0E95" w:rsidP="00047DBF">
            <w:pPr>
              <w:spacing w:line="360" w:lineRule="auto"/>
            </w:pPr>
            <w:r>
              <w:t>97.3</w:t>
            </w:r>
          </w:p>
        </w:tc>
      </w:tr>
    </w:tbl>
    <w:p w14:paraId="2F7F2305" w14:textId="01BF7C25" w:rsidR="00EC0E95" w:rsidRPr="009535AF" w:rsidRDefault="00EC0E95" w:rsidP="00047DBF">
      <w:pPr>
        <w:pStyle w:val="Heading20"/>
        <w:spacing w:line="360" w:lineRule="auto"/>
      </w:pPr>
      <w:r>
        <w:br w:type="column"/>
      </w:r>
      <w:bookmarkStart w:id="41" w:name="_Toc113797679"/>
      <w:r w:rsidR="00F901A2">
        <w:lastRenderedPageBreak/>
        <w:t>2.4</w:t>
      </w:r>
      <w:r>
        <w:t>. Face verification</w:t>
      </w:r>
      <w:bookmarkEnd w:id="41"/>
    </w:p>
    <w:p w14:paraId="3B6F462B" w14:textId="77777777" w:rsidR="00EC0E95" w:rsidRDefault="00EC0E95" w:rsidP="00047DBF">
      <w:pPr>
        <w:spacing w:line="360" w:lineRule="auto"/>
      </w:pPr>
      <w:r>
        <w:t>Once a vector representation of two images is obtained, it is possible to compare the two. The assumption is that images of the face belonging to the same person will have similar vector representations, within a set margin of error. There are two ways to find how similar the vector representations are considered for this purpose.</w:t>
      </w:r>
    </w:p>
    <w:p w14:paraId="36E3A0CF" w14:textId="77777777" w:rsidR="00EC0E95" w:rsidRPr="00C43C11" w:rsidRDefault="00EC0E95" w:rsidP="00047DBF">
      <w:pPr>
        <w:pStyle w:val="Heading4"/>
        <w:spacing w:line="360" w:lineRule="auto"/>
      </w:pPr>
      <w:r>
        <w:t>Euclidean Distance</w:t>
      </w:r>
    </w:p>
    <w:p w14:paraId="559D0016" w14:textId="129736F3" w:rsidR="00EC0E95" w:rsidRDefault="00EC0E95" w:rsidP="00047DBF">
      <w:pPr>
        <w:spacing w:line="360" w:lineRule="auto"/>
      </w:pPr>
      <w:r>
        <w:t xml:space="preserve">The Euclidean distance between two vectors </w:t>
      </w:r>
      <w:r w:rsidR="00F41FB4">
        <w:t>is</w:t>
      </w:r>
      <w:r>
        <w:t xml:space="preserve"> represented by the following formula:</w:t>
      </w:r>
    </w:p>
    <w:p w14:paraId="78B2F831" w14:textId="77777777" w:rsidR="00EC0E95" w:rsidRDefault="00EC0E95" w:rsidP="00047DBF">
      <w:pPr>
        <w:spacing w:line="360" w:lineRule="auto"/>
        <w:jc w:val="center"/>
      </w:pPr>
      <m:oMath>
        <m:r>
          <w:rPr>
            <w:rFonts w:ascii="Cambria Math" w:hAnsi="Cambria Math"/>
          </w:rPr>
          <m:t xml:space="preserve">ED=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e>
        </m:nary>
      </m:oMath>
      <w:r>
        <w:t>,</w:t>
      </w:r>
      <w:r>
        <w:tab/>
      </w:r>
      <w:r>
        <w:tab/>
        <w:t>(1)</w:t>
      </w:r>
    </w:p>
    <w:p w14:paraId="63296A1B" w14:textId="77777777" w:rsidR="00EC0E95" w:rsidRPr="000D2651" w:rsidRDefault="00EC0E95" w:rsidP="003673A7">
      <w:pPr>
        <w:spacing w:line="360" w:lineRule="auto"/>
        <w:jc w:val="left"/>
      </w:pPr>
      <w:r>
        <w:t xml:space="preserve">where </w:t>
      </w:r>
      <m:oMath>
        <m:r>
          <w:rPr>
            <w:rFonts w:ascii="Cambria Math" w:hAnsi="Cambria Math"/>
          </w:rPr>
          <m:t>n</m:t>
        </m:r>
      </m:oMath>
      <w:r>
        <w:t xml:space="preserve"> represents the le</w:t>
      </w:r>
      <w:proofErr w:type="spellStart"/>
      <w:r>
        <w:t>ngth</w:t>
      </w:r>
      <w:proofErr w:type="spellEnd"/>
      <w:r>
        <w:t xml:space="preserve"> of the vector representation of an image.</w:t>
      </w:r>
    </w:p>
    <w:p w14:paraId="46D86A1F" w14:textId="77777777" w:rsidR="00EC0E95" w:rsidRDefault="00EC0E95" w:rsidP="00047DBF">
      <w:pPr>
        <w:spacing w:line="360" w:lineRule="auto"/>
      </w:pPr>
      <w:r>
        <w:t>The verdict on whether the face shown on the first image is the same face shown in the second, may be determined by comparing the obtained in (1) Euclidean Distance to a set threshold value:</w:t>
      </w:r>
    </w:p>
    <w:p w14:paraId="0431229B" w14:textId="77777777" w:rsidR="00EC0E95" w:rsidRPr="00385DFB" w:rsidRDefault="00EC0E95" w:rsidP="00047DBF">
      <w:pPr>
        <w:spacing w:line="360" w:lineRule="auto"/>
      </w:pPr>
      <m:oMathPara>
        <m:oMath>
          <m:r>
            <w:rPr>
              <w:rFonts w:ascii="Cambria Math" w:hAnsi="Cambria Math"/>
            </w:rPr>
            <m:t>Verdict=ED&lt;threshold</m:t>
          </m:r>
        </m:oMath>
      </m:oMathPara>
    </w:p>
    <w:p w14:paraId="6C0948AE" w14:textId="77777777" w:rsidR="00EC0E95" w:rsidRPr="00FB2F1C" w:rsidRDefault="00EC0E95" w:rsidP="00047DBF">
      <w:pPr>
        <w:spacing w:line="360" w:lineRule="auto"/>
      </w:pPr>
      <w:r>
        <w:t xml:space="preserve">In the prototype, Euclidean distance is the verification method of choice, and the threshold is set to 0.55 as recommended by the authors of the model. It is completely customizable, and for stricter results one may want to decrease it. </w:t>
      </w:r>
    </w:p>
    <w:p w14:paraId="3B363A24" w14:textId="77777777" w:rsidR="00EC0E95" w:rsidRDefault="00EC0E95" w:rsidP="00047DBF">
      <w:pPr>
        <w:pStyle w:val="Heading4"/>
        <w:spacing w:line="360" w:lineRule="auto"/>
      </w:pPr>
      <w:r>
        <w:t>Cosine Distance</w:t>
      </w:r>
    </w:p>
    <w:p w14:paraId="2A614588" w14:textId="77777777" w:rsidR="00EC0E95" w:rsidRDefault="00EC0E95" w:rsidP="00047DBF">
      <w:pPr>
        <w:spacing w:line="360" w:lineRule="auto"/>
      </w:pPr>
      <w:r>
        <w:t xml:space="preserve">Let </w:t>
      </w:r>
      <m:oMath>
        <m:r>
          <w:rPr>
            <w:rFonts w:ascii="Cambria Math" w:hAnsi="Cambria Math"/>
          </w:rPr>
          <m:t>a</m:t>
        </m:r>
      </m:oMath>
      <w:r>
        <w:t xml:space="preserve"> and </w:t>
      </w:r>
      <m:oMath>
        <m:r>
          <w:rPr>
            <w:rFonts w:ascii="Cambria Math" w:hAnsi="Cambria Math"/>
          </w:rPr>
          <m:t>b</m:t>
        </m:r>
      </m:oMath>
      <w:r>
        <w:t xml:space="preserve"> be vectors, and </w:t>
      </w:r>
      <m:oMath>
        <m:r>
          <w:rPr>
            <w:rFonts w:ascii="Cambria Math" w:hAnsi="Cambria Math"/>
          </w:rPr>
          <m:t>θ</m:t>
        </m:r>
      </m:oMath>
      <w:r>
        <w:t xml:space="preserve"> be the angle between them.</w:t>
      </w:r>
    </w:p>
    <w:p w14:paraId="70B52CB3" w14:textId="77777777" w:rsidR="00EC0E95" w:rsidRPr="00AF7210" w:rsidRDefault="00EC0E95" w:rsidP="00047DBF">
      <w:pPr>
        <w:pStyle w:val="TableFigure"/>
        <w:spacing w:line="360" w:lineRule="auto"/>
        <w:jc w:val="center"/>
      </w:pPr>
      <w:r w:rsidRPr="00AF7210">
        <w:rPr>
          <w:noProof/>
        </w:rPr>
        <w:drawing>
          <wp:inline distT="0" distB="0" distL="0" distR="0" wp14:anchorId="029C4C48" wp14:editId="41270D7E">
            <wp:extent cx="3025058" cy="1652021"/>
            <wp:effectExtent l="0" t="0" r="4445" b="5715"/>
            <wp:docPr id="8" name="Picture 8"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036743" cy="1658402"/>
                    </a:xfrm>
                    <a:prstGeom prst="rect">
                      <a:avLst/>
                    </a:prstGeom>
                  </pic:spPr>
                </pic:pic>
              </a:graphicData>
            </a:graphic>
          </wp:inline>
        </w:drawing>
      </w:r>
    </w:p>
    <w:p w14:paraId="7180B501" w14:textId="08B68D32" w:rsidR="00EC0E95" w:rsidRDefault="00EC0E95" w:rsidP="00047DBF">
      <w:pPr>
        <w:pStyle w:val="Caption"/>
        <w:spacing w:line="360" w:lineRule="auto"/>
      </w:pPr>
      <w:bookmarkStart w:id="42" w:name="_Toc112606808"/>
      <w:bookmarkStart w:id="43" w:name="_Toc113217076"/>
      <w:r>
        <w:t xml:space="preserve">Figure </w:t>
      </w:r>
      <w:fldSimple w:instr=" SEQ Figure \* ARABIC ">
        <w:r w:rsidR="00EE6D52">
          <w:rPr>
            <w:noProof/>
          </w:rPr>
          <w:t>3</w:t>
        </w:r>
      </w:fldSimple>
      <w:r>
        <w:t xml:space="preserve">. </w:t>
      </w:r>
      <w:r w:rsidRPr="006E458A">
        <w:t xml:space="preserve">Vectors </w:t>
      </w:r>
      <w:proofErr w:type="gramStart"/>
      <w:r w:rsidRPr="006E458A">
        <w:t>a and</w:t>
      </w:r>
      <w:proofErr w:type="gramEnd"/>
      <w:r w:rsidRPr="006E458A">
        <w:t xml:space="preserve"> b.</w:t>
      </w:r>
      <w:bookmarkEnd w:id="42"/>
      <w:bookmarkEnd w:id="43"/>
    </w:p>
    <w:p w14:paraId="71ACC971" w14:textId="77777777" w:rsidR="00EC0E95" w:rsidRDefault="00EC0E95" w:rsidP="00047DBF">
      <w:pPr>
        <w:spacing w:line="360" w:lineRule="auto"/>
      </w:pPr>
      <w:r>
        <w:t xml:space="preserve">Let vector </w:t>
      </w:r>
      <m:oMath>
        <m:r>
          <w:rPr>
            <w:rFonts w:ascii="Cambria Math" w:hAnsi="Cambria Math"/>
          </w:rPr>
          <m:t>c</m:t>
        </m:r>
      </m:oMath>
      <w:r>
        <w:t xml:space="preserve"> be equal to </w:t>
      </w:r>
      <m:oMath>
        <m:r>
          <w:rPr>
            <w:rFonts w:ascii="Cambria Math" w:hAnsi="Cambria Math"/>
          </w:rPr>
          <m:t>a-b</m:t>
        </m:r>
      </m:oMath>
      <w:r>
        <w:t xml:space="preserve">. Vectors </w:t>
      </w:r>
      <m:oMath>
        <m:r>
          <w:rPr>
            <w:rFonts w:ascii="Cambria Math" w:hAnsi="Cambria Math"/>
          </w:rPr>
          <m:t>a, b</m:t>
        </m:r>
      </m:oMath>
      <w:r>
        <w:t xml:space="preserve"> and </w:t>
      </w:r>
      <m:oMath>
        <m:r>
          <w:rPr>
            <w:rFonts w:ascii="Cambria Math" w:hAnsi="Cambria Math"/>
          </w:rPr>
          <m:t>c</m:t>
        </m:r>
      </m:oMath>
      <w:r>
        <w:t xml:space="preserve"> create a valid triangle.</w:t>
      </w:r>
    </w:p>
    <w:p w14:paraId="0CB8EB6A" w14:textId="77777777" w:rsidR="00EC0E95" w:rsidRPr="00AF7210" w:rsidRDefault="00EC0E95" w:rsidP="00047DBF">
      <w:pPr>
        <w:pStyle w:val="TableFigure"/>
        <w:spacing w:line="360" w:lineRule="auto"/>
        <w:jc w:val="center"/>
      </w:pPr>
      <w:r>
        <w:rPr>
          <w:noProof/>
        </w:rPr>
        <w:lastRenderedPageBreak/>
        <w:drawing>
          <wp:inline distT="0" distB="0" distL="0" distR="0" wp14:anchorId="123D827B" wp14:editId="5CC35BC9">
            <wp:extent cx="3027377" cy="2289863"/>
            <wp:effectExtent l="0" t="0" r="190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34047" cy="2294908"/>
                    </a:xfrm>
                    <a:prstGeom prst="rect">
                      <a:avLst/>
                    </a:prstGeom>
                  </pic:spPr>
                </pic:pic>
              </a:graphicData>
            </a:graphic>
          </wp:inline>
        </w:drawing>
      </w:r>
    </w:p>
    <w:p w14:paraId="2D2C029F" w14:textId="70896ECE" w:rsidR="00EC0E95" w:rsidRDefault="00EC0E95" w:rsidP="00047DBF">
      <w:pPr>
        <w:pStyle w:val="Caption"/>
        <w:spacing w:line="360" w:lineRule="auto"/>
        <w:rPr>
          <w:rFonts w:cstheme="minorHAnsi"/>
          <w:szCs w:val="22"/>
        </w:rPr>
      </w:pPr>
      <w:bookmarkStart w:id="44" w:name="_Toc112606809"/>
      <w:bookmarkStart w:id="45" w:name="_Toc113217077"/>
      <w:r>
        <w:t xml:space="preserve">Figure </w:t>
      </w:r>
      <w:fldSimple w:instr=" SEQ Figure \* ARABIC ">
        <w:r w:rsidR="00EE6D52">
          <w:rPr>
            <w:noProof/>
          </w:rPr>
          <w:t>4</w:t>
        </w:r>
      </w:fldSimple>
      <w:r>
        <w:t xml:space="preserve">. </w:t>
      </w:r>
      <w:r w:rsidRPr="00F804AF">
        <w:t>Vectors a, b, and c.</w:t>
      </w:r>
      <w:bookmarkEnd w:id="44"/>
      <w:bookmarkEnd w:id="45"/>
    </w:p>
    <w:p w14:paraId="0C6D61AF" w14:textId="77777777" w:rsidR="00EC0E95" w:rsidRPr="00E82983" w:rsidRDefault="00EC0E95" w:rsidP="00047DBF">
      <w:pPr>
        <w:spacing w:line="360" w:lineRule="auto"/>
        <w:rPr>
          <w:rFonts w:cstheme="minorHAnsi"/>
        </w:rPr>
      </w:pPr>
      <w:r w:rsidRPr="00E82983">
        <w:rPr>
          <w:rFonts w:cstheme="minorHAnsi"/>
        </w:rPr>
        <w:t>Therefore, the law of cosines states that:</w:t>
      </w:r>
    </w:p>
    <w:p w14:paraId="2362E96D" w14:textId="77777777" w:rsidR="00EC0E95" w:rsidRDefault="00000000" w:rsidP="00047DBF">
      <w:pPr>
        <w:spacing w:line="360" w:lineRule="auto"/>
        <w:jc w:val="cente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oMath>
      <w:r w:rsidR="00EC0E95">
        <w:t>,</w:t>
      </w:r>
    </w:p>
    <w:p w14:paraId="24A1D197" w14:textId="77777777" w:rsidR="00EC0E95" w:rsidRDefault="00EC0E95" w:rsidP="003673A7">
      <w:pPr>
        <w:spacing w:line="360" w:lineRule="auto"/>
        <w:jc w:val="left"/>
      </w:pPr>
      <w:r>
        <w:t xml:space="preserve">where </w:t>
      </w:r>
      <m:oMath>
        <m:d>
          <m:dPr>
            <m:begChr m:val="‖"/>
            <m:endChr m:val="‖"/>
            <m:ctrlPr>
              <w:rPr>
                <w:rFonts w:ascii="Cambria Math" w:hAnsi="Cambria Math"/>
                <w:i/>
              </w:rPr>
            </m:ctrlPr>
          </m:dPr>
          <m:e>
            <m:r>
              <w:rPr>
                <w:rFonts w:ascii="Cambria Math" w:hAnsi="Cambria Math"/>
              </w:rPr>
              <m:t>a</m:t>
            </m:r>
          </m:e>
        </m:d>
      </m:oMath>
      <w:r>
        <w:t xml:space="preserve">, </w:t>
      </w:r>
      <m:oMath>
        <m:d>
          <m:dPr>
            <m:begChr m:val="‖"/>
            <m:endChr m:val="‖"/>
            <m:ctrlPr>
              <w:rPr>
                <w:rFonts w:ascii="Cambria Math" w:hAnsi="Cambria Math"/>
                <w:i/>
              </w:rPr>
            </m:ctrlPr>
          </m:dPr>
          <m:e>
            <m:r>
              <w:rPr>
                <w:rFonts w:ascii="Cambria Math" w:hAnsi="Cambria Math"/>
              </w:rPr>
              <m:t>b</m:t>
            </m:r>
          </m:e>
        </m:d>
      </m:oMath>
      <w:r>
        <w:t xml:space="preserve"> and </w:t>
      </w:r>
      <m:oMath>
        <m:d>
          <m:dPr>
            <m:begChr m:val="‖"/>
            <m:endChr m:val="‖"/>
            <m:ctrlPr>
              <w:rPr>
                <w:rFonts w:ascii="Cambria Math" w:hAnsi="Cambria Math"/>
                <w:i/>
              </w:rPr>
            </m:ctrlPr>
          </m:dPr>
          <m:e>
            <m:r>
              <w:rPr>
                <w:rFonts w:ascii="Cambria Math" w:hAnsi="Cambria Math"/>
              </w:rPr>
              <m:t>c</m:t>
            </m:r>
          </m:e>
        </m:d>
      </m:oMath>
      <w:r>
        <w:t xml:space="preserve"> are the vector lengths of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respectively.</w:t>
      </w:r>
    </w:p>
    <w:p w14:paraId="63D750F7" w14:textId="77777777" w:rsidR="00EC0E95" w:rsidRDefault="00EC0E95" w:rsidP="00047DBF">
      <w:pPr>
        <w:spacing w:line="360" w:lineRule="auto"/>
      </w:pPr>
      <w:r>
        <w:t>Then,</w:t>
      </w:r>
    </w:p>
    <w:p w14:paraId="6F0EB5FB" w14:textId="77777777" w:rsidR="00EC0E95" w:rsidRDefault="00000000" w:rsidP="00047DBF">
      <w:pPr>
        <w:spacing w:line="360" w:lineRule="auto"/>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=c∙c=</m:t>
        </m:r>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a-b</m:t>
            </m:r>
          </m:e>
        </m:d>
        <m:r>
          <w:rPr>
            <w:rFonts w:ascii="Cambria Math" w:hAnsi="Cambria Math"/>
          </w:rPr>
          <m:t>=a∙a-a∙b-b∙a+b∙b=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-a∙b-b∙a</m:t>
        </m:r>
      </m:oMath>
      <w:r w:rsidR="00EC0E95">
        <w:tab/>
      </w:r>
    </w:p>
    <w:p w14:paraId="22685C24" w14:textId="77777777" w:rsidR="00EC0E95" w:rsidRPr="009C1055" w:rsidRDefault="00EC0E95" w:rsidP="00047DBF">
      <w:pPr>
        <w:spacing w:line="360" w:lineRule="auto"/>
      </w:pPr>
      <w:r>
        <w:tab/>
      </w:r>
      <w:r>
        <w:tab/>
      </w:r>
      <w:r>
        <w:tab/>
      </w:r>
      <w:r>
        <w:tab/>
      </w:r>
      <w:r>
        <w:tab/>
      </w:r>
      <w:r>
        <w:tab/>
      </w:r>
      <w:r>
        <w:tab/>
      </w:r>
      <w:r>
        <w:tab/>
      </w:r>
      <w:r>
        <w:tab/>
      </w:r>
      <w:r>
        <w:tab/>
        <w:t>(1)</w:t>
      </w:r>
    </w:p>
    <w:p w14:paraId="18A39198" w14:textId="77777777" w:rsidR="00EC0E95" w:rsidRDefault="00000000" w:rsidP="00047DBF">
      <w:pPr>
        <w:spacing w:line="360" w:lineRule="auto"/>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-2a∙b</m:t>
        </m:r>
      </m:oMath>
      <w:r w:rsidR="00EC0E95">
        <w:tab/>
        <w:t xml:space="preserve">         </w:t>
      </w:r>
      <w:r w:rsidR="00EC0E95">
        <w:tab/>
      </w:r>
      <w:r w:rsidR="00EC0E95">
        <w:tab/>
      </w:r>
      <w:r w:rsidR="00EC0E95">
        <w:tab/>
      </w:r>
      <w:r w:rsidR="00EC0E95">
        <w:tab/>
      </w:r>
      <w:r w:rsidR="00EC0E95">
        <w:tab/>
      </w:r>
      <w:r w:rsidR="00EC0E95">
        <w:tab/>
        <w:t>(2)</w:t>
      </w:r>
    </w:p>
    <w:p w14:paraId="06E26F58" w14:textId="77777777" w:rsidR="00EC0E95" w:rsidRDefault="00000000" w:rsidP="00047DBF">
      <w:pPr>
        <w:spacing w:line="360" w:lineRule="auto"/>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 xml:space="preserve">cosθ=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-2a∙b</m:t>
        </m:r>
      </m:oMath>
      <w:r w:rsidR="00EC0E95">
        <w:t xml:space="preserve"> </w:t>
      </w:r>
      <w:r w:rsidR="00EC0E95">
        <w:tab/>
      </w:r>
      <w:r w:rsidR="00EC0E95">
        <w:tab/>
        <w:t>(3)</w:t>
      </w:r>
    </w:p>
    <w:p w14:paraId="37D645A8" w14:textId="77777777" w:rsidR="00EC0E95" w:rsidRPr="00FA30DD" w:rsidRDefault="00EC0E95" w:rsidP="00047DBF">
      <w:pPr>
        <w:spacing w:line="360" w:lineRule="auto"/>
      </w:pPr>
    </w:p>
    <w:p w14:paraId="323B0AD5" w14:textId="77777777" w:rsidR="00EC0E95" w:rsidRDefault="00000000" w:rsidP="00047DBF">
      <w:pPr>
        <w:spacing w:line="360" w:lineRule="auto"/>
      </w:pPr>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cosθ=a∙b</m:t>
        </m:r>
      </m:oMath>
      <w:r w:rsidR="00EC0E95">
        <w:t xml:space="preserve"> </w:t>
      </w:r>
      <w:r w:rsidR="00EC0E95">
        <w:tab/>
      </w:r>
      <w:r w:rsidR="00EC0E95">
        <w:tab/>
      </w:r>
      <w:r w:rsidR="00EC0E95">
        <w:tab/>
      </w:r>
      <w:r w:rsidR="00EC0E95">
        <w:tab/>
      </w:r>
      <w:r w:rsidR="00EC0E95">
        <w:tab/>
      </w:r>
      <w:r w:rsidR="00EC0E95">
        <w:tab/>
      </w:r>
      <w:r w:rsidR="00EC0E95">
        <w:tab/>
      </w:r>
      <w:r w:rsidR="00EC0E95">
        <w:tab/>
        <w:t>(4)</w:t>
      </w:r>
    </w:p>
    <w:p w14:paraId="1D5EF4FE" w14:textId="77777777" w:rsidR="00EC0E95" w:rsidRDefault="00000000" w:rsidP="00047DBF">
      <w:pPr>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oMath>
      <w:r w:rsidR="00EC0E95">
        <w:t xml:space="preserve"> </w:t>
      </w:r>
      <w:r w:rsidR="00EC0E95">
        <w:tab/>
      </w:r>
      <w:r w:rsidR="00EC0E95">
        <w:tab/>
      </w:r>
      <w:r w:rsidR="00EC0E95">
        <w:tab/>
      </w:r>
      <w:r w:rsidR="00EC0E95">
        <w:tab/>
      </w:r>
      <w:r w:rsidR="00EC0E95">
        <w:tab/>
        <w:t>(5)</w:t>
      </w:r>
    </w:p>
    <w:p w14:paraId="3B3B228D" w14:textId="77777777" w:rsidR="00EC0E95" w:rsidRDefault="00EC0E95" w:rsidP="00047DBF">
      <w:pPr>
        <w:spacing w:line="360" w:lineRule="auto"/>
        <w:ind w:left="284" w:firstLine="720"/>
      </w:pPr>
      <m:oMath>
        <m:r>
          <w:rPr>
            <w:rFonts w:ascii="Cambria Math" w:hAnsi="Cambria Math"/>
          </w:rPr>
          <m:t>cosθ=</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w:r>
        <w:t xml:space="preserve"> </w:t>
      </w:r>
      <w:r>
        <w:tab/>
      </w:r>
      <w:r>
        <w:tab/>
      </w:r>
      <w:r>
        <w:tab/>
      </w:r>
      <w:r>
        <w:tab/>
      </w:r>
      <w:r>
        <w:tab/>
      </w:r>
      <w:r>
        <w:tab/>
        <w:t>(6)</w:t>
      </w:r>
    </w:p>
    <w:p w14:paraId="09BDF227" w14:textId="77777777" w:rsidR="00EC0E95" w:rsidRDefault="00EC0E95" w:rsidP="00047DBF">
      <w:pPr>
        <w:spacing w:line="360" w:lineRule="auto"/>
      </w:pPr>
      <w:r>
        <w:t>And, from Pythagorean theorem, the length of a vector is:</w:t>
      </w:r>
    </w:p>
    <w:p w14:paraId="1FBBBEDA" w14:textId="77777777" w:rsidR="00EC0E95" w:rsidRDefault="00000000" w:rsidP="00047DBF">
      <w:pPr>
        <w:spacing w:line="360" w:lineRule="auto"/>
      </w:pPr>
      <m:oMath>
        <m:d>
          <m:dPr>
            <m:begChr m:val="‖"/>
            <m:endChr m:val="‖"/>
            <m:ctrlPr>
              <w:rPr>
                <w:rFonts w:ascii="Cambria Math" w:hAnsi="Cambria Math"/>
                <w:i/>
              </w:rPr>
            </m:ctrlPr>
          </m:dPr>
          <m:e>
            <m:r>
              <w:rPr>
                <w:rFonts w:ascii="Cambria Math" w:hAnsi="Cambria Math"/>
              </w:rPr>
              <m:t>V</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e>
                  <m:sup>
                    <m:r>
                      <w:rPr>
                        <w:rFonts w:ascii="Cambria Math" w:hAnsi="Cambria Math"/>
                      </w:rPr>
                      <m:t>2</m:t>
                    </m:r>
                  </m:sup>
                </m:sSup>
              </m:e>
            </m:rad>
          </m:e>
        </m:nary>
      </m:oMath>
      <w:r w:rsidR="00EC0E95">
        <w:tab/>
      </w:r>
      <w:r w:rsidR="00EC0E95">
        <w:tab/>
      </w:r>
      <w:r w:rsidR="00EC0E95">
        <w:tab/>
      </w:r>
      <w:r w:rsidR="00EC0E95">
        <w:tab/>
      </w:r>
      <w:r w:rsidR="00EC0E95">
        <w:tab/>
      </w:r>
      <w:r w:rsidR="00EC0E95">
        <w:tab/>
      </w:r>
      <w:r w:rsidR="00EC0E95">
        <w:tab/>
      </w:r>
      <w:r w:rsidR="00EC0E95">
        <w:tab/>
        <w:t>(7)</w:t>
      </w:r>
    </w:p>
    <w:p w14:paraId="7F0A433B" w14:textId="77777777" w:rsidR="00EC0E95" w:rsidRPr="009C1055" w:rsidRDefault="00EC0E95" w:rsidP="00047DBF">
      <w:pPr>
        <w:spacing w:line="360" w:lineRule="auto"/>
      </w:pPr>
    </w:p>
    <w:p w14:paraId="47C21E61" w14:textId="77777777" w:rsidR="00EC0E95" w:rsidRDefault="00EC0E95" w:rsidP="00047DBF">
      <w:pPr>
        <w:spacing w:line="360" w:lineRule="auto"/>
      </w:pPr>
      <w:r>
        <w:t>Then, by combining (6) and (7), cosine similarity can be defined as:</w:t>
      </w:r>
    </w:p>
    <w:p w14:paraId="0C616BAB" w14:textId="77777777" w:rsidR="00EC0E95" w:rsidRPr="00C43C11" w:rsidRDefault="00EC0E95" w:rsidP="00047DBF">
      <w:pPr>
        <w:spacing w:line="360" w:lineRule="auto"/>
        <w:jc w:val="center"/>
      </w:pPr>
      <m:oMathPara>
        <m:oMath>
          <m:r>
            <w:rPr>
              <w:rFonts w:ascii="Cambria Math" w:hAnsi="Cambria Math"/>
            </w:rPr>
            <w:lastRenderedPageBreak/>
            <m:t xml:space="preserve">cosine similarity=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e>
                        <m:sup>
                          <m:r>
                            <w:rPr>
                              <w:rFonts w:ascii="Cambria Math" w:hAnsi="Cambria Math"/>
                            </w:rPr>
                            <m:t>2</m:t>
                          </m:r>
                        </m:sup>
                      </m:sSup>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e>
                            <m:sup>
                              <m:r>
                                <w:rPr>
                                  <w:rFonts w:ascii="Cambria Math" w:hAnsi="Cambria Math"/>
                                </w:rPr>
                                <m:t>2</m:t>
                              </m:r>
                            </m:sup>
                          </m:sSup>
                        </m:e>
                      </m:rad>
                    </m:e>
                  </m:nary>
                </m:e>
              </m:nary>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b</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e>
              </m:rad>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b</m:t>
                  </m:r>
                </m:e>
              </m:rad>
            </m:den>
          </m:f>
        </m:oMath>
      </m:oMathPara>
    </w:p>
    <w:p w14:paraId="106C3419" w14:textId="77777777" w:rsidR="00EC0E95" w:rsidRPr="00AA5F0C" w:rsidRDefault="00EC0E95" w:rsidP="00047DBF">
      <w:pPr>
        <w:spacing w:line="360" w:lineRule="auto"/>
        <w:jc w:val="center"/>
      </w:pPr>
    </w:p>
    <w:p w14:paraId="221766AB" w14:textId="77777777" w:rsidR="00EC0E95" w:rsidRDefault="00EC0E95" w:rsidP="00047DBF">
      <w:pPr>
        <w:spacing w:line="360" w:lineRule="auto"/>
      </w:pPr>
      <w:r>
        <w:t>In this way, similar vectors will produce comparable results. Cosine distance is then defined by:</w:t>
      </w:r>
    </w:p>
    <w:p w14:paraId="76CA81D0" w14:textId="77777777" w:rsidR="00EC0E95" w:rsidRPr="00AA5F0C" w:rsidRDefault="00EC0E95" w:rsidP="00047DBF">
      <w:pPr>
        <w:spacing w:line="360" w:lineRule="auto"/>
      </w:pPr>
      <m:oMathPara>
        <m:oMath>
          <m:r>
            <w:rPr>
              <w:rFonts w:ascii="Cambria Math" w:hAnsi="Cambria Math"/>
            </w:rPr>
            <m:t>cosine distance=1-cosine similarity</m:t>
          </m:r>
        </m:oMath>
      </m:oMathPara>
    </w:p>
    <w:p w14:paraId="51E304A5" w14:textId="77777777" w:rsidR="00EC0E95" w:rsidRDefault="00EC0E95" w:rsidP="00047DBF">
      <w:pPr>
        <w:spacing w:line="360" w:lineRule="auto"/>
      </w:pPr>
      <w:r>
        <w:t>Like in the case of Euclidean distance, the verdict of whether the face in the first image is the same as the same in the second image is determined by comparing the calculated distance to a set threshold:</w:t>
      </w:r>
    </w:p>
    <w:p w14:paraId="0D35FFFE" w14:textId="77777777" w:rsidR="00EC0E95" w:rsidRPr="00C43C11" w:rsidRDefault="00EC0E95" w:rsidP="00047DBF">
      <w:pPr>
        <w:spacing w:line="360" w:lineRule="auto"/>
      </w:pPr>
      <m:oMathPara>
        <m:oMath>
          <m:r>
            <w:rPr>
              <w:rFonts w:ascii="Cambria Math" w:hAnsi="Cambria Math"/>
            </w:rPr>
            <m:t>verdict=cosine distance&lt;threshold</m:t>
          </m:r>
        </m:oMath>
      </m:oMathPara>
    </w:p>
    <w:p w14:paraId="00545610" w14:textId="1AB2EEAD" w:rsidR="00EC0E95" w:rsidRDefault="00AB14C6" w:rsidP="00047DBF">
      <w:pPr>
        <w:pStyle w:val="Heading10"/>
        <w:spacing w:line="360" w:lineRule="auto"/>
      </w:pPr>
      <w:r>
        <w:br w:type="column"/>
      </w:r>
      <w:bookmarkStart w:id="46" w:name="_Toc113797680"/>
      <w:r w:rsidRPr="00AB14C6">
        <w:lastRenderedPageBreak/>
        <w:t xml:space="preserve">Chapter </w:t>
      </w:r>
      <w:r w:rsidR="00F901A2">
        <w:t>3</w:t>
      </w:r>
      <w:r w:rsidRPr="00AB14C6">
        <w:t>. System Architecture</w:t>
      </w:r>
      <w:bookmarkEnd w:id="46"/>
    </w:p>
    <w:p w14:paraId="3E7659D6" w14:textId="77777777" w:rsidR="00EC0E95" w:rsidRDefault="00EC0E95" w:rsidP="00047DBF">
      <w:pPr>
        <w:spacing w:line="360" w:lineRule="auto"/>
      </w:pPr>
      <w:r w:rsidRPr="00AB14C6">
        <w:t>The system consists of three modules: client-side face detection, server-side face verification, and exam supervisor’s dashboard. The pipeline stages are spread across the three modules to optimally distribute the stress and utilization of computational resources required of each stage.</w:t>
      </w:r>
      <w:r>
        <w:t xml:space="preserve"> Figure 1 shows the spread of the face recognition pipeline. </w:t>
      </w:r>
    </w:p>
    <w:p w14:paraId="5D613F28" w14:textId="50D9CAE7" w:rsidR="00EC0E95" w:rsidRDefault="00EC0E95" w:rsidP="00047DBF">
      <w:pPr>
        <w:spacing w:line="360" w:lineRule="auto"/>
      </w:pPr>
      <w:r>
        <w:t xml:space="preserve">By adding an authoritative server that </w:t>
      </w:r>
      <w:r w:rsidR="00CF22D0">
        <w:t>manages</w:t>
      </w:r>
      <w:r>
        <w:t xml:space="preserve"> representation and verification, the system </w:t>
      </w:r>
      <w:r w:rsidR="00CF22D0">
        <w:t>eliminates</w:t>
      </w:r>
      <w:r>
        <w:t xml:space="preserve"> possible false reporting: if the client </w:t>
      </w:r>
      <w:r w:rsidR="00CF22D0">
        <w:t>managed</w:t>
      </w:r>
      <w:r>
        <w:t xml:space="preserve"> of all for stages, it would be possible to report positive results even if the verification failed or returned negative results. </w:t>
      </w:r>
    </w:p>
    <w:p w14:paraId="5EF74E1B" w14:textId="69017B47" w:rsidR="00EC0E95" w:rsidRDefault="00EC0E95" w:rsidP="00047DBF">
      <w:pPr>
        <w:spacing w:line="360" w:lineRule="auto"/>
      </w:pPr>
      <w:r>
        <w:t xml:space="preserve">An alternative approach would be to have the clients send the images to the verification server, and the verification server to additionally perform detection and alignment, </w:t>
      </w:r>
      <w:commentRangeStart w:id="47"/>
      <w:r>
        <w:t>however that would consume more resources and consequently bring additional costs</w:t>
      </w:r>
      <w:commentRangeEnd w:id="47"/>
      <w:r w:rsidR="00FE1907">
        <w:rPr>
          <w:rStyle w:val="CommentReference"/>
        </w:rPr>
        <w:commentReference w:id="47"/>
      </w:r>
      <w:r w:rsidR="00CF22D0">
        <w:t>, and the client will do nothing but send uncropped images</w:t>
      </w:r>
      <w:r>
        <w:t xml:space="preserve">. It would also not be optimal in terms of stress distribution as more examinees are added. </w:t>
      </w:r>
    </w:p>
    <w:p w14:paraId="05BA508B" w14:textId="77777777" w:rsidR="00CF22D0" w:rsidRDefault="00EC0E95" w:rsidP="003673A7">
      <w:pPr>
        <w:pStyle w:val="TableFigure"/>
        <w:spacing w:line="360" w:lineRule="auto"/>
        <w:jc w:val="center"/>
      </w:pPr>
      <w:r w:rsidRPr="00243460">
        <w:rPr>
          <w:noProof/>
        </w:rPr>
        <w:drawing>
          <wp:inline distT="0" distB="0" distL="0" distR="0" wp14:anchorId="6BAF8E5A" wp14:editId="4219B30D">
            <wp:extent cx="2832132" cy="4400550"/>
            <wp:effectExtent l="0" t="0" r="635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43347" cy="4417976"/>
                    </a:xfrm>
                    <a:prstGeom prst="rect">
                      <a:avLst/>
                    </a:prstGeom>
                  </pic:spPr>
                </pic:pic>
              </a:graphicData>
            </a:graphic>
          </wp:inline>
        </w:drawing>
      </w:r>
      <w:bookmarkStart w:id="48" w:name="_Toc112606802"/>
      <w:bookmarkStart w:id="49" w:name="_Toc113217078"/>
    </w:p>
    <w:p w14:paraId="4E27E601" w14:textId="4E49F149" w:rsidR="00EC0E95" w:rsidRDefault="00EC0E95" w:rsidP="003673A7">
      <w:pPr>
        <w:pStyle w:val="TableFigure"/>
        <w:spacing w:line="360" w:lineRule="auto"/>
        <w:jc w:val="center"/>
      </w:pPr>
      <w:r>
        <w:t xml:space="preserve">Figure </w:t>
      </w:r>
      <w:fldSimple w:instr=" SEQ Figure \* ARABIC ">
        <w:r w:rsidR="00EE6D52">
          <w:rPr>
            <w:noProof/>
          </w:rPr>
          <w:t>5</w:t>
        </w:r>
      </w:fldSimple>
      <w:r>
        <w:t xml:space="preserve">. </w:t>
      </w:r>
      <w:r w:rsidRPr="00D41CF7">
        <w:t>Request flow diagram and the spread of the face recognition pipeline. The red rectangles are the stages of the face recognition pipeline.</w:t>
      </w:r>
      <w:bookmarkEnd w:id="48"/>
      <w:bookmarkEnd w:id="49"/>
    </w:p>
    <w:p w14:paraId="4B391BF5" w14:textId="3F662B88" w:rsidR="00425B64" w:rsidRDefault="00A10148" w:rsidP="00047DBF">
      <w:pPr>
        <w:pStyle w:val="Heading20"/>
        <w:spacing w:line="360" w:lineRule="auto"/>
      </w:pPr>
      <w:r>
        <w:br w:type="column"/>
      </w:r>
      <w:bookmarkStart w:id="50" w:name="_Toc113797681"/>
      <w:r w:rsidR="003D7BCE">
        <w:lastRenderedPageBreak/>
        <w:t xml:space="preserve">3.1 </w:t>
      </w:r>
      <w:r w:rsidR="00425B64">
        <w:t>Exam Supervisor’s Dashboard</w:t>
      </w:r>
      <w:bookmarkEnd w:id="50"/>
    </w:p>
    <w:p w14:paraId="630E2FA9" w14:textId="77777777" w:rsidR="00A10148" w:rsidRPr="00A10148" w:rsidRDefault="00A10148" w:rsidP="00047DBF">
      <w:pPr>
        <w:spacing w:line="360" w:lineRule="auto"/>
      </w:pPr>
    </w:p>
    <w:p w14:paraId="7297AE0B" w14:textId="5CB0FAAA" w:rsidR="00A10148" w:rsidRDefault="00425B64" w:rsidP="00047DBF">
      <w:pPr>
        <w:spacing w:line="360" w:lineRule="auto"/>
      </w:pPr>
      <w:r>
        <w:t>The Dashboard module is responsible for configuration of the session, executing compilation scripts, starting the verification server, and presentation of the verification results.</w:t>
      </w:r>
      <w:r w:rsidR="0073234C">
        <w:t xml:space="preserve"> It is a web application that the examination supervisor exclusively will have access to. </w:t>
      </w:r>
      <w:r w:rsidR="006F2DE6">
        <w:t xml:space="preserve">The module consists of two components: </w:t>
      </w:r>
      <w:r w:rsidR="0093234E">
        <w:t>the frontend and the backend</w:t>
      </w:r>
      <w:r w:rsidR="006F2DE6">
        <w:t>.</w:t>
      </w:r>
    </w:p>
    <w:p w14:paraId="617BCF00" w14:textId="0C8D3D5A" w:rsidR="00A10148" w:rsidRPr="00A10148" w:rsidRDefault="0093234E" w:rsidP="002B704E">
      <w:pPr>
        <w:pStyle w:val="Heading3"/>
      </w:pPr>
      <w:bookmarkStart w:id="51" w:name="_Toc113797682"/>
      <w:r w:rsidRPr="005C6830">
        <w:t>Frontend</w:t>
      </w:r>
      <w:bookmarkEnd w:id="51"/>
    </w:p>
    <w:p w14:paraId="1A3768B5" w14:textId="7970BB29" w:rsidR="0093234E" w:rsidRDefault="0093234E" w:rsidP="00047DBF">
      <w:pPr>
        <w:spacing w:line="360" w:lineRule="auto"/>
      </w:pPr>
      <w:r>
        <w:t>This component is responsible for the visual representation of the data and allowing the supervisor to utilize all the tools provided efficiently and with ease.</w:t>
      </w:r>
      <w:r w:rsidRPr="0093234E">
        <w:t xml:space="preserve"> The User Interface (UI) is designed to be as minimalistic and intuitive as possible to minimize the training required to become acclimated to the system.</w:t>
      </w:r>
      <w:r>
        <w:t xml:space="preserve"> It is built with React JS, which is a JavaScript framework. </w:t>
      </w:r>
      <w:r w:rsidR="00172C2C">
        <w:t>Due to</w:t>
      </w:r>
      <w:r w:rsidR="000C118F">
        <w:t xml:space="preserve"> the limitation imposed by the </w:t>
      </w:r>
      <w:proofErr w:type="spellStart"/>
      <w:r w:rsidR="000C118F">
        <w:rPr>
          <w:rStyle w:val="Emphasis"/>
        </w:rPr>
        <w:t>useEffect</w:t>
      </w:r>
      <w:proofErr w:type="spellEnd"/>
      <w:r w:rsidR="000C118F">
        <w:rPr>
          <w:rStyle w:val="Emphasis"/>
        </w:rPr>
        <w:t xml:space="preserve"> </w:t>
      </w:r>
      <w:r w:rsidR="000C118F" w:rsidRPr="000C118F">
        <w:t>hook in React JS</w:t>
      </w:r>
      <w:r w:rsidR="00172C2C">
        <w:t xml:space="preserve">, it is impossible to </w:t>
      </w:r>
      <w:r w:rsidR="000C118F">
        <w:t>use it to automatically refresh the contents of the page whenever there is a change in data</w:t>
      </w:r>
      <w:r w:rsidR="00172C2C">
        <w:t>. Instead</w:t>
      </w:r>
      <w:r w:rsidR="006D188C">
        <w:t xml:space="preserve">, </w:t>
      </w:r>
      <w:r w:rsidR="00172C2C">
        <w:t xml:space="preserve">the contents are refreshed with </w:t>
      </w:r>
      <w:r w:rsidR="006D188C">
        <w:t>a set</w:t>
      </w:r>
      <w:r w:rsidR="00172C2C">
        <w:t xml:space="preserve"> frequency. This results in a consistent amount of GET requests to the backend</w:t>
      </w:r>
      <w:r w:rsidR="00973C0C">
        <w:t xml:space="preserve">, which is more stable when there is </w:t>
      </w:r>
      <w:proofErr w:type="gramStart"/>
      <w:r w:rsidR="00973C0C">
        <w:t xml:space="preserve">a </w:t>
      </w:r>
      <w:r w:rsidR="006D188C">
        <w:t>large number</w:t>
      </w:r>
      <w:r w:rsidR="00973C0C">
        <w:t xml:space="preserve"> of</w:t>
      </w:r>
      <w:proofErr w:type="gramEnd"/>
      <w:r w:rsidR="00973C0C">
        <w:t xml:space="preserve"> clients connected to the session. </w:t>
      </w:r>
    </w:p>
    <w:p w14:paraId="7B9990BD" w14:textId="77777777" w:rsidR="00172C2C" w:rsidRDefault="00172C2C" w:rsidP="00047DBF">
      <w:pPr>
        <w:spacing w:line="360" w:lineRule="auto"/>
        <w:ind w:left="720"/>
      </w:pPr>
    </w:p>
    <w:p w14:paraId="21B50360" w14:textId="0FE3D943" w:rsidR="00433F80" w:rsidRDefault="00433F80" w:rsidP="00047DBF">
      <w:pPr>
        <w:pStyle w:val="TableFigure"/>
        <w:spacing w:line="360" w:lineRule="auto"/>
      </w:pPr>
      <w:r>
        <w:rPr>
          <w:noProof/>
        </w:rPr>
        <w:drawing>
          <wp:inline distT="0" distB="0" distL="0" distR="0" wp14:anchorId="3312A3C0" wp14:editId="71BC45ED">
            <wp:extent cx="5943600" cy="1064895"/>
            <wp:effectExtent l="0" t="0" r="0" b="190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1064895"/>
                    </a:xfrm>
                    <a:prstGeom prst="rect">
                      <a:avLst/>
                    </a:prstGeom>
                  </pic:spPr>
                </pic:pic>
              </a:graphicData>
            </a:graphic>
          </wp:inline>
        </w:drawing>
      </w:r>
    </w:p>
    <w:p w14:paraId="3A896077" w14:textId="404FE2EF" w:rsidR="00FB1984" w:rsidRDefault="007273C2" w:rsidP="00047DBF">
      <w:pPr>
        <w:pStyle w:val="Caption"/>
        <w:spacing w:line="360" w:lineRule="auto"/>
      </w:pPr>
      <w:bookmarkStart w:id="52" w:name="_Toc112606803"/>
      <w:bookmarkStart w:id="53" w:name="_Toc113217079"/>
      <w:r>
        <w:t xml:space="preserve">Figure </w:t>
      </w:r>
      <w:fldSimple w:instr=" SEQ Figure \* ARABIC ">
        <w:r w:rsidR="00EE6D52">
          <w:rPr>
            <w:noProof/>
          </w:rPr>
          <w:t>6</w:t>
        </w:r>
      </w:fldSimple>
      <w:r>
        <w:t xml:space="preserve">. </w:t>
      </w:r>
      <w:r w:rsidRPr="00027ED0">
        <w:t>Default UI of the Dashboard</w:t>
      </w:r>
      <w:bookmarkEnd w:id="52"/>
      <w:bookmarkEnd w:id="53"/>
    </w:p>
    <w:p w14:paraId="3DAB5C86" w14:textId="50C54232" w:rsidR="00A10148" w:rsidRPr="00A10148" w:rsidRDefault="00D3294B" w:rsidP="00047DBF">
      <w:pPr>
        <w:pStyle w:val="Heading4"/>
        <w:spacing w:line="360" w:lineRule="auto"/>
      </w:pPr>
      <w:r>
        <w:t>Add Student</w:t>
      </w:r>
    </w:p>
    <w:p w14:paraId="32D75132" w14:textId="4DE5DDD4" w:rsidR="0089319D" w:rsidRDefault="00D3294B" w:rsidP="00047DBF">
      <w:pPr>
        <w:spacing w:line="360" w:lineRule="auto"/>
      </w:pPr>
      <w:r>
        <w:t xml:space="preserve">This button redirects the user to a separate </w:t>
      </w:r>
      <w:r w:rsidR="00072113">
        <w:t xml:space="preserve">page that contains a </w:t>
      </w:r>
      <w:r w:rsidR="00541853">
        <w:t xml:space="preserve">form that allows for addition of new students to the database. The required components are the first and last names, and the student identifier. There is also an optional field to add a base image of the student. This base image is uploaded to the </w:t>
      </w:r>
      <w:r w:rsidR="0089319D">
        <w:t xml:space="preserve">backend </w:t>
      </w:r>
      <w:r w:rsidR="00541853">
        <w:t>ser</w:t>
      </w:r>
      <w:r w:rsidR="0089319D">
        <w:t>ver and saved locally for the verification purposes. The ‘Cancel’ button redirects the user back to the previous page.</w:t>
      </w:r>
    </w:p>
    <w:p w14:paraId="1C298338" w14:textId="3C402A96" w:rsidR="00D3294B" w:rsidRDefault="0089319D" w:rsidP="00047DBF">
      <w:pPr>
        <w:pStyle w:val="TableFigure"/>
        <w:spacing w:line="360" w:lineRule="auto"/>
        <w:jc w:val="center"/>
      </w:pPr>
      <w:r>
        <w:rPr>
          <w:noProof/>
        </w:rPr>
        <w:lastRenderedPageBreak/>
        <w:drawing>
          <wp:inline distT="0" distB="0" distL="0" distR="0" wp14:anchorId="5F756A26" wp14:editId="6AD566EB">
            <wp:extent cx="2857500" cy="2177142"/>
            <wp:effectExtent l="0" t="0" r="0" b="0"/>
            <wp:docPr id="4" name="Picture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0;"/>
                    <pic:cNvPicPr/>
                  </pic:nvPicPr>
                  <pic:blipFill>
                    <a:blip r:embed="rId24">
                      <a:extLst>
                        <a:ext uri="{28A0092B-C50C-407E-A947-70E740481C1C}">
                          <a14:useLocalDpi xmlns:a14="http://schemas.microsoft.com/office/drawing/2010/main" val="0"/>
                        </a:ext>
                      </a:extLst>
                    </a:blip>
                    <a:stretch>
                      <a:fillRect/>
                    </a:stretch>
                  </pic:blipFill>
                  <pic:spPr>
                    <a:xfrm>
                      <a:off x="0" y="0"/>
                      <a:ext cx="2895775" cy="2206304"/>
                    </a:xfrm>
                    <a:prstGeom prst="rect">
                      <a:avLst/>
                    </a:prstGeom>
                  </pic:spPr>
                </pic:pic>
              </a:graphicData>
            </a:graphic>
          </wp:inline>
        </w:drawing>
      </w:r>
    </w:p>
    <w:p w14:paraId="282278CB" w14:textId="27086C23" w:rsidR="007519C5" w:rsidRDefault="007273C2" w:rsidP="00047DBF">
      <w:pPr>
        <w:pStyle w:val="Caption"/>
        <w:spacing w:line="360" w:lineRule="auto"/>
      </w:pPr>
      <w:bookmarkStart w:id="54" w:name="_Toc112606804"/>
      <w:bookmarkStart w:id="55" w:name="_Toc113217080"/>
      <w:r>
        <w:t xml:space="preserve">Figure </w:t>
      </w:r>
      <w:fldSimple w:instr=" SEQ Figure \* ARABIC ">
        <w:r w:rsidR="00EE6D52">
          <w:rPr>
            <w:noProof/>
          </w:rPr>
          <w:t>7</w:t>
        </w:r>
      </w:fldSimple>
      <w:r>
        <w:t xml:space="preserve">. </w:t>
      </w:r>
      <w:r w:rsidRPr="00A51A9A">
        <w:t>Add Student Form</w:t>
      </w:r>
      <w:bookmarkEnd w:id="54"/>
      <w:bookmarkEnd w:id="55"/>
    </w:p>
    <w:p w14:paraId="0CB9E005" w14:textId="18994A32" w:rsidR="0089319D" w:rsidRDefault="0089319D" w:rsidP="00047DBF">
      <w:pPr>
        <w:spacing w:line="360" w:lineRule="auto"/>
      </w:pPr>
      <w:r>
        <w:t xml:space="preserve">When the form is submitted, the contents are sent to the backend via a POST request, where it is processed </w:t>
      </w:r>
      <w:r w:rsidR="005457E6">
        <w:t>further.</w:t>
      </w:r>
      <w:r w:rsidR="00687C2C">
        <w:t xml:space="preserve"> After this step, the student is added to the table on the previous page and to the database. </w:t>
      </w:r>
    </w:p>
    <w:p w14:paraId="4BC0100B" w14:textId="7A40169C" w:rsidR="00687C2C" w:rsidRDefault="00687C2C" w:rsidP="00047DBF">
      <w:pPr>
        <w:pStyle w:val="TableFigure"/>
        <w:spacing w:line="360" w:lineRule="auto"/>
        <w:jc w:val="center"/>
      </w:pPr>
      <w:r>
        <w:rPr>
          <w:noProof/>
        </w:rPr>
        <w:drawing>
          <wp:inline distT="0" distB="0" distL="0" distR="0" wp14:anchorId="2222B413" wp14:editId="7C945341">
            <wp:extent cx="594360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3600" cy="1428750"/>
                    </a:xfrm>
                    <a:prstGeom prst="rect">
                      <a:avLst/>
                    </a:prstGeom>
                  </pic:spPr>
                </pic:pic>
              </a:graphicData>
            </a:graphic>
          </wp:inline>
        </w:drawing>
      </w:r>
    </w:p>
    <w:p w14:paraId="07B04600" w14:textId="69332ABC" w:rsidR="00687C2C" w:rsidRDefault="007273C2" w:rsidP="00047DBF">
      <w:pPr>
        <w:pStyle w:val="Caption"/>
        <w:spacing w:line="360" w:lineRule="auto"/>
      </w:pPr>
      <w:bookmarkStart w:id="56" w:name="_Toc112606805"/>
      <w:bookmarkStart w:id="57" w:name="_Toc113217081"/>
      <w:r>
        <w:t xml:space="preserve">Figure </w:t>
      </w:r>
      <w:fldSimple w:instr=" SEQ Figure \* ARABIC ">
        <w:r w:rsidR="00EE6D52">
          <w:rPr>
            <w:noProof/>
          </w:rPr>
          <w:t>8</w:t>
        </w:r>
      </w:fldSimple>
      <w:r>
        <w:t xml:space="preserve">. </w:t>
      </w:r>
      <w:r w:rsidRPr="00FE6710">
        <w:t>Table after a new examinee has been added.</w:t>
      </w:r>
      <w:bookmarkEnd w:id="56"/>
      <w:bookmarkEnd w:id="57"/>
    </w:p>
    <w:p w14:paraId="6137F7BC" w14:textId="77777777" w:rsidR="007519C5" w:rsidRDefault="007519C5" w:rsidP="00047DBF">
      <w:pPr>
        <w:spacing w:line="360" w:lineRule="auto"/>
      </w:pPr>
    </w:p>
    <w:p w14:paraId="5F14FB12" w14:textId="2706B828" w:rsidR="00A10148" w:rsidRDefault="000E09E4" w:rsidP="00047DBF">
      <w:pPr>
        <w:spacing w:line="360" w:lineRule="auto"/>
      </w:pPr>
      <w:r>
        <w:t>The ‘Delete’ button deletes the given student from the database.</w:t>
      </w:r>
    </w:p>
    <w:p w14:paraId="2C115EB8" w14:textId="797C0CDF" w:rsidR="00A10148" w:rsidRPr="00A10148" w:rsidRDefault="000E09E4" w:rsidP="00047DBF">
      <w:pPr>
        <w:pStyle w:val="Heading4"/>
        <w:spacing w:line="360" w:lineRule="auto"/>
      </w:pPr>
      <w:r>
        <w:t>Save</w:t>
      </w:r>
    </w:p>
    <w:p w14:paraId="3F8CD9EC" w14:textId="316B7084" w:rsidR="000E09E4" w:rsidRDefault="000E09E4" w:rsidP="00047DBF">
      <w:pPr>
        <w:spacing w:line="360" w:lineRule="auto"/>
      </w:pPr>
      <w:r>
        <w:t xml:space="preserve">The ‘Save’ button saves the current state of the database, serializes it </w:t>
      </w:r>
      <w:proofErr w:type="gramStart"/>
      <w:r>
        <w:t>into .</w:t>
      </w:r>
      <w:proofErr w:type="spellStart"/>
      <w:r>
        <w:t>json</w:t>
      </w:r>
      <w:proofErr w:type="spellEnd"/>
      <w:proofErr w:type="gramEnd"/>
      <w:r>
        <w:t xml:space="preserve"> format and the supervisor can download it to their computer.</w:t>
      </w:r>
    </w:p>
    <w:p w14:paraId="01C85039" w14:textId="1D597CDF" w:rsidR="00A10148" w:rsidRDefault="00D11D1D" w:rsidP="00047DBF">
      <w:pPr>
        <w:spacing w:line="360" w:lineRule="auto"/>
      </w:pPr>
      <w:r>
        <w:br w:type="column"/>
      </w:r>
    </w:p>
    <w:p w14:paraId="122DF490" w14:textId="43468913" w:rsidR="00A10148" w:rsidRPr="00A10148" w:rsidRDefault="000E09E4" w:rsidP="00047DBF">
      <w:pPr>
        <w:pStyle w:val="Heading4"/>
        <w:spacing w:line="360" w:lineRule="auto"/>
      </w:pPr>
      <w:r>
        <w:t>Compile Client Executables</w:t>
      </w:r>
    </w:p>
    <w:p w14:paraId="6DE0B88D" w14:textId="6EE0000E" w:rsidR="000E09E4" w:rsidRDefault="000E09E4" w:rsidP="00047DBF">
      <w:pPr>
        <w:spacing w:line="360" w:lineRule="auto"/>
      </w:pPr>
      <w:r>
        <w:t xml:space="preserve">This button starts the compilation </w:t>
      </w:r>
      <w:r w:rsidR="00166E43">
        <w:t xml:space="preserve">of the executables used by clients (examinees) to send the detected faces to the verification server. </w:t>
      </w:r>
      <w:r w:rsidR="006D188C">
        <w:t xml:space="preserve">In case the supervisor does not have the executables, or the configuration of the component, or the component itself, has changed between sessions, it is required to compile new client executables. </w:t>
      </w:r>
      <w:r w:rsidR="00A35E0A">
        <w:t>In the prototype application, t</w:t>
      </w:r>
      <w:r w:rsidR="00166E43">
        <w:t>his process can take up to approximately 2 hours to finish, and on</w:t>
      </w:r>
      <w:r w:rsidR="00A35E0A">
        <w:t>c</w:t>
      </w:r>
      <w:r w:rsidR="00166E43">
        <w:t>e started the supervisor is asked not to close or refresh the page until the process is finished.</w:t>
      </w:r>
    </w:p>
    <w:p w14:paraId="4CEB6FD9" w14:textId="04058190" w:rsidR="00A10148" w:rsidRPr="00A10148" w:rsidRDefault="00166E43" w:rsidP="00047DBF">
      <w:pPr>
        <w:pStyle w:val="Heading4"/>
        <w:spacing w:line="360" w:lineRule="auto"/>
      </w:pPr>
      <w:r>
        <w:t>Start Session</w:t>
      </w:r>
    </w:p>
    <w:p w14:paraId="3C6BB047" w14:textId="624814C0" w:rsidR="00A10148" w:rsidRDefault="00166E43" w:rsidP="00047DBF">
      <w:pPr>
        <w:spacing w:line="360" w:lineRule="auto"/>
      </w:pPr>
      <w:r>
        <w:t>This b</w:t>
      </w:r>
      <w:r w:rsidR="0089249F">
        <w:t>utton starts the verification server effectively starting the session. Shortly after this step, the supervisor can alert the examinees that the session has begun and ask them to run the distributed executables.</w:t>
      </w:r>
    </w:p>
    <w:p w14:paraId="32062286" w14:textId="025106BC" w:rsidR="00A10148" w:rsidRPr="00A10148" w:rsidRDefault="0089249F" w:rsidP="00047DBF">
      <w:pPr>
        <w:pStyle w:val="Heading4"/>
        <w:spacing w:line="360" w:lineRule="auto"/>
      </w:pPr>
      <w:commentRangeStart w:id="58"/>
      <w:commentRangeStart w:id="59"/>
      <w:r>
        <w:t>Load Save</w:t>
      </w:r>
      <w:commentRangeEnd w:id="58"/>
      <w:r w:rsidR="00E73F63">
        <w:rPr>
          <w:rStyle w:val="CommentReference"/>
          <w:rFonts w:asciiTheme="minorHAnsi" w:eastAsiaTheme="minorEastAsia" w:hAnsiTheme="minorHAnsi" w:cstheme="minorBidi"/>
          <w:b w:val="0"/>
          <w:i w:val="0"/>
          <w:iCs w:val="0"/>
        </w:rPr>
        <w:commentReference w:id="58"/>
      </w:r>
      <w:commentRangeEnd w:id="59"/>
      <w:r w:rsidR="00CF22D0">
        <w:rPr>
          <w:rStyle w:val="CommentReference"/>
          <w:rFonts w:asciiTheme="minorHAnsi" w:eastAsiaTheme="minorEastAsia" w:hAnsiTheme="minorHAnsi" w:cstheme="minorBidi"/>
          <w:b w:val="0"/>
          <w:i w:val="0"/>
          <w:iCs w:val="0"/>
        </w:rPr>
        <w:commentReference w:id="59"/>
      </w:r>
    </w:p>
    <w:p w14:paraId="5C444BBC" w14:textId="0015CEA0" w:rsidR="0089249F" w:rsidRPr="0089249F" w:rsidRDefault="0089249F" w:rsidP="00047DBF">
      <w:pPr>
        <w:spacing w:line="360" w:lineRule="auto"/>
      </w:pPr>
      <w:r>
        <w:t>The ‘Load Save’ is the counterpart to the ‘Save’ button. The supervisor can use this button to upload a previously saved session instead of starting a new one.</w:t>
      </w:r>
    </w:p>
    <w:p w14:paraId="029E474A" w14:textId="18BA9AE4" w:rsidR="00A10148" w:rsidRPr="00A10148" w:rsidRDefault="006F2DE6" w:rsidP="002B704E">
      <w:pPr>
        <w:pStyle w:val="Heading3"/>
      </w:pPr>
      <w:bookmarkStart w:id="60" w:name="_Toc113797683"/>
      <w:r w:rsidRPr="002B704E">
        <w:t>Backend</w:t>
      </w:r>
      <w:bookmarkEnd w:id="60"/>
    </w:p>
    <w:p w14:paraId="2868A110" w14:textId="1E6FC634" w:rsidR="00A10148" w:rsidRDefault="006F2DE6" w:rsidP="00047DBF">
      <w:pPr>
        <w:spacing w:line="360" w:lineRule="auto"/>
      </w:pPr>
      <w:r>
        <w:t>This component is responsible for all the data management, script execution and operation of the dashboard. It is a</w:t>
      </w:r>
      <w:r w:rsidR="00801448">
        <w:t xml:space="preserve"> REST API built with C# and ASP.NET Core. </w:t>
      </w:r>
    </w:p>
    <w:p w14:paraId="5C54BD21" w14:textId="4113853E" w:rsidR="00A10148" w:rsidRPr="00A10148" w:rsidRDefault="00271C95" w:rsidP="00047DBF">
      <w:pPr>
        <w:pStyle w:val="Heading4"/>
        <w:spacing w:line="360" w:lineRule="auto"/>
      </w:pPr>
      <w:r>
        <w:t>Database</w:t>
      </w:r>
    </w:p>
    <w:p w14:paraId="4738F071" w14:textId="24EB78E3" w:rsidR="00A10148" w:rsidRDefault="00271C95" w:rsidP="00047DBF">
      <w:pPr>
        <w:spacing w:line="360" w:lineRule="auto"/>
      </w:pPr>
      <w:r>
        <w:t>The module</w:t>
      </w:r>
      <w:r w:rsidR="0093234E">
        <w:t xml:space="preserve"> is</w:t>
      </w:r>
      <w:r w:rsidR="00801448">
        <w:t xml:space="preserve"> </w:t>
      </w:r>
      <w:r w:rsidR="007B549E">
        <w:t>implemented in a way</w:t>
      </w:r>
      <w:r w:rsidR="00801448">
        <w:t xml:space="preserve"> </w:t>
      </w:r>
      <w:r w:rsidR="007B549E">
        <w:t>that</w:t>
      </w:r>
      <w:r w:rsidR="00801448">
        <w:t xml:space="preserve"> omit</w:t>
      </w:r>
      <w:r w:rsidR="007B549E">
        <w:t>s</w:t>
      </w:r>
      <w:r w:rsidR="00801448">
        <w:t xml:space="preserve"> configuration and </w:t>
      </w:r>
      <w:r w:rsidR="007B549E">
        <w:t>maintenance</w:t>
      </w:r>
      <w:r w:rsidR="00801448">
        <w:t xml:space="preserve"> of dedicated databases and instead utilizes </w:t>
      </w:r>
      <w:r w:rsidR="002E6033">
        <w:t>an in-memory database built in runtime. This solution reduces the cost of maintenance in the long-term</w:t>
      </w:r>
      <w:r w:rsidR="007B549E">
        <w:t xml:space="preserve"> at the cost of building the database every session (which is compensated by the ability of the user to export the session data and load sessions from a .</w:t>
      </w:r>
      <w:proofErr w:type="spellStart"/>
      <w:r w:rsidR="007B549E">
        <w:t>json</w:t>
      </w:r>
      <w:proofErr w:type="spellEnd"/>
      <w:r w:rsidR="007B549E">
        <w:t xml:space="preserve"> file)</w:t>
      </w:r>
      <w:r>
        <w:t>. The solution also</w:t>
      </w:r>
      <w:r w:rsidR="007B549E">
        <w:t xml:space="preserve"> </w:t>
      </w:r>
      <w:r>
        <w:t>decreases</w:t>
      </w:r>
      <w:r w:rsidR="007B549E">
        <w:t xml:space="preserve"> the </w:t>
      </w:r>
      <w:r>
        <w:t xml:space="preserve">amount of time required for </w:t>
      </w:r>
      <w:r w:rsidR="007B549E">
        <w:t xml:space="preserve">the changes </w:t>
      </w:r>
      <w:r>
        <w:t xml:space="preserve">to occur </w:t>
      </w:r>
      <w:r w:rsidR="007B549E">
        <w:t xml:space="preserve">due to </w:t>
      </w:r>
      <w:r>
        <w:t>the lack of the need to send and receive data from a dedicated database.</w:t>
      </w:r>
      <w:r w:rsidR="00AC6C7E">
        <w:t xml:space="preserve"> However, it is configured in a way that would not take a significant amount of development time to implement support of a dedicated solution due to utilization of .NET’s Entity Framework. </w:t>
      </w:r>
    </w:p>
    <w:p w14:paraId="63648DB7" w14:textId="228430B5" w:rsidR="00A10148" w:rsidRPr="00A10148" w:rsidRDefault="001B037A" w:rsidP="00047DBF">
      <w:pPr>
        <w:pStyle w:val="Heading4"/>
        <w:spacing w:line="360" w:lineRule="auto"/>
      </w:pPr>
      <w:r>
        <w:t>Add Student</w:t>
      </w:r>
    </w:p>
    <w:p w14:paraId="718E0062" w14:textId="308E63F5" w:rsidR="00A10148" w:rsidRDefault="001B037A" w:rsidP="00047DBF">
      <w:pPr>
        <w:spacing w:line="360" w:lineRule="auto"/>
      </w:pPr>
      <w:r>
        <w:t xml:space="preserve">Entity Framework and ASP.NET provide a simple and well-documented framework for database operations such as adding, </w:t>
      </w:r>
      <w:r w:rsidR="00ED4AEC">
        <w:t>editing,</w:t>
      </w:r>
      <w:r>
        <w:t xml:space="preserve"> and deleting new entries</w:t>
      </w:r>
      <w:r w:rsidR="00D56147">
        <w:t xml:space="preserve"> (POST, PUT and DELETE requests, respectively</w:t>
      </w:r>
      <w:r>
        <w:t>.</w:t>
      </w:r>
      <w:r w:rsidR="00D56147">
        <w:t xml:space="preserve">) The form sent along with the POST request contains serialized text information regarding the name, </w:t>
      </w:r>
      <w:r w:rsidR="00ED4AEC">
        <w:t>surname,</w:t>
      </w:r>
      <w:r w:rsidR="00D56147">
        <w:t xml:space="preserve"> and student identifier. The latter is the primary key.</w:t>
      </w:r>
    </w:p>
    <w:p w14:paraId="0B65299C" w14:textId="444D5596" w:rsidR="00A10148" w:rsidRPr="001B037A" w:rsidRDefault="00D56147" w:rsidP="00047DBF">
      <w:pPr>
        <w:spacing w:line="360" w:lineRule="auto"/>
      </w:pPr>
      <w:r>
        <w:t xml:space="preserve">The form may optionally contain an image. If there is an image attached, the </w:t>
      </w:r>
      <w:r w:rsidR="0035405B">
        <w:t xml:space="preserve">server will rename the image to the student identifier the image belongs to postfixed with the extension of the image file and save it locally. </w:t>
      </w:r>
      <w:r w:rsidR="0035405B">
        <w:lastRenderedPageBreak/>
        <w:t>The location of the saved image is also recorded in the database to avoid iterating through the directory to delete the image when deleting a student, as well as to supplement session save-load system.</w:t>
      </w:r>
    </w:p>
    <w:p w14:paraId="096DC8C6" w14:textId="65D9406B" w:rsidR="00A10148" w:rsidRPr="00A10148" w:rsidRDefault="00B82A2B" w:rsidP="00047DBF">
      <w:pPr>
        <w:pStyle w:val="Heading4"/>
        <w:spacing w:line="360" w:lineRule="auto"/>
      </w:pPr>
      <w:r>
        <w:t>Saving</w:t>
      </w:r>
    </w:p>
    <w:p w14:paraId="2AA9AFDE" w14:textId="5A299E90" w:rsidR="00F90E05" w:rsidRDefault="00B82A2B" w:rsidP="00047DBF">
      <w:pPr>
        <w:spacing w:line="360" w:lineRule="auto"/>
      </w:pPr>
      <w:r>
        <w:t>When the server receives a request to save the current session, it serializes the list of students currently in the database into a .</w:t>
      </w:r>
      <w:proofErr w:type="spellStart"/>
      <w:r>
        <w:t>json</w:t>
      </w:r>
      <w:proofErr w:type="spellEnd"/>
      <w:r>
        <w:t xml:space="preserve"> file (name, surname, student identifier, </w:t>
      </w:r>
      <w:r w:rsidR="00A03158">
        <w:t>status</w:t>
      </w:r>
      <w:r w:rsidR="00521563">
        <w:t xml:space="preserve">, </w:t>
      </w:r>
      <w:r w:rsidR="00A03158">
        <w:t>last status update</w:t>
      </w:r>
      <w:r w:rsidR="00521563">
        <w:t xml:space="preserve"> and path to the base image</w:t>
      </w:r>
      <w:r w:rsidR="00A03158">
        <w:t xml:space="preserve">). The file is saved locally to the dashboard’s host machine to provide </w:t>
      </w:r>
      <w:r w:rsidR="00F267D2">
        <w:t>an additional fail-safe</w:t>
      </w:r>
      <w:r w:rsidR="00A03158">
        <w:t xml:space="preserve"> </w:t>
      </w:r>
      <w:r w:rsidR="00F267D2">
        <w:t xml:space="preserve">to user errors. Then the resulting file is read as an array of bytes. </w:t>
      </w:r>
      <w:r w:rsidR="00082FD8">
        <w:t>After that,</w:t>
      </w:r>
      <w:r w:rsidR="00F267D2">
        <w:t xml:space="preserve"> the server </w:t>
      </w:r>
      <w:r w:rsidR="00F267D2" w:rsidRPr="00F267D2">
        <w:t>returns a file with the</w:t>
      </w:r>
      <w:r w:rsidR="00082FD8">
        <w:t xml:space="preserve"> </w:t>
      </w:r>
      <w:r w:rsidR="00F267D2" w:rsidRPr="00F267D2">
        <w:t>specified</w:t>
      </w:r>
      <w:r w:rsidR="00F267D2">
        <w:t xml:space="preserve"> serialized session </w:t>
      </w:r>
      <w:r w:rsidR="00F267D2" w:rsidRPr="00F267D2">
        <w:t xml:space="preserve">(Status200OK), the Content-Type </w:t>
      </w:r>
      <w:r w:rsidR="00F90E05">
        <w:t xml:space="preserve">of ‘application/octet-stream’, </w:t>
      </w:r>
      <w:r w:rsidR="00F267D2" w:rsidRPr="00F267D2">
        <w:t xml:space="preserve">and </w:t>
      </w:r>
      <w:r w:rsidR="00F90E05">
        <w:t>‘</w:t>
      </w:r>
      <w:proofErr w:type="spellStart"/>
      <w:r w:rsidR="00F90E05">
        <w:t>SaveData.json</w:t>
      </w:r>
      <w:proofErr w:type="spellEnd"/>
      <w:r w:rsidR="00F90E05">
        <w:t>’ as the name of the file</w:t>
      </w:r>
      <w:r w:rsidR="00F267D2" w:rsidRPr="00F267D2">
        <w:t>.</w:t>
      </w:r>
      <w:r w:rsidR="00F90E05">
        <w:t xml:space="preserve"> This file is then sent to the user and is downloaded. </w:t>
      </w:r>
    </w:p>
    <w:p w14:paraId="4D3E970C" w14:textId="5A816ED9" w:rsidR="00A10148" w:rsidRPr="00A10148" w:rsidRDefault="00F90E05" w:rsidP="00047DBF">
      <w:pPr>
        <w:pStyle w:val="Heading4"/>
        <w:spacing w:line="360" w:lineRule="auto"/>
      </w:pPr>
      <w:r>
        <w:t>Loading</w:t>
      </w:r>
    </w:p>
    <w:p w14:paraId="2DBD5D18" w14:textId="726BE71E" w:rsidR="00C43C11" w:rsidRDefault="002B1DFD" w:rsidP="00047DBF">
      <w:pPr>
        <w:spacing w:line="360" w:lineRule="auto"/>
      </w:pPr>
      <w:r>
        <w:t xml:space="preserve">Upon receiving a given POST request to load the session, the server assumes an attached session data file previously generated with the ‘Save’ button. </w:t>
      </w:r>
      <w:r w:rsidR="008C0728">
        <w:t xml:space="preserve">The file is then saved locally on the server’s host machine </w:t>
      </w:r>
      <w:r w:rsidR="00903023">
        <w:t>to allow for</w:t>
      </w:r>
      <w:r w:rsidR="008C0728">
        <w:t xml:space="preserve"> </w:t>
      </w:r>
      <w:r w:rsidR="00903023">
        <w:t xml:space="preserve">diagnostics in case an error occurs. The contents of the file are then deserialized and the list of examinees is added to the existing database. </w:t>
      </w:r>
    </w:p>
    <w:p w14:paraId="012D6B1C" w14:textId="54A92EAB" w:rsidR="00B82A2B" w:rsidRDefault="00C101C1" w:rsidP="00047DBF">
      <w:pPr>
        <w:spacing w:line="360" w:lineRule="auto"/>
      </w:pPr>
      <w:r>
        <w:t>All</w:t>
      </w:r>
      <w:r w:rsidR="00903023">
        <w:t xml:space="preserve"> the steps are performed inside try-catch blocks to avoid</w:t>
      </w:r>
      <w:r>
        <w:t xml:space="preserve"> fatal errors due to dealing with file systems. In addition to the assumption stated above, there are null checks at the deserialization step to handle the case where the submitted .</w:t>
      </w:r>
      <w:proofErr w:type="spellStart"/>
      <w:r>
        <w:t>json</w:t>
      </w:r>
      <w:proofErr w:type="spellEnd"/>
      <w:r>
        <w:t xml:space="preserve"> file would contain serialization errors. </w:t>
      </w:r>
      <w:r w:rsidR="002B1DFD">
        <w:t xml:space="preserve">If the file submitted is empty, the user will receive a Status-400 Bad Request response. </w:t>
      </w:r>
    </w:p>
    <w:p w14:paraId="797044DD" w14:textId="77777777" w:rsidR="00C43C11" w:rsidRDefault="00C43C11" w:rsidP="00047DBF">
      <w:pPr>
        <w:spacing w:line="360" w:lineRule="auto"/>
      </w:pPr>
    </w:p>
    <w:p w14:paraId="479A3A98" w14:textId="32866468" w:rsidR="00C43C11" w:rsidRDefault="00C101C1" w:rsidP="00047DBF">
      <w:pPr>
        <w:spacing w:line="360" w:lineRule="auto"/>
      </w:pPr>
      <w:r>
        <w:t xml:space="preserve">Upon successfully adding </w:t>
      </w:r>
      <w:r w:rsidR="005C4E05">
        <w:t>all</w:t>
      </w:r>
      <w:r>
        <w:t xml:space="preserve"> the examinees to the database, the server returns a Status-200 OK response.</w:t>
      </w:r>
    </w:p>
    <w:p w14:paraId="19889260" w14:textId="5DDF656E" w:rsidR="00C43C11" w:rsidRPr="00C43C11" w:rsidRDefault="005C4E05" w:rsidP="00047DBF">
      <w:pPr>
        <w:pStyle w:val="Heading4"/>
        <w:spacing w:line="360" w:lineRule="auto"/>
      </w:pPr>
      <w:r>
        <w:t>Compilation Script Execution</w:t>
      </w:r>
    </w:p>
    <w:p w14:paraId="4BCBF0BC" w14:textId="73BC65D0" w:rsidR="00C43C11" w:rsidRDefault="00CF22D0" w:rsidP="00047DBF">
      <w:pPr>
        <w:spacing w:line="360" w:lineRule="auto"/>
      </w:pPr>
      <w:r>
        <w:t>In case the supervisor does not have previously compiled client executables ready for distribution,</w:t>
      </w:r>
      <w:r w:rsidR="00D40BCF">
        <w:t xml:space="preserve"> there is a possibility to obtain a copy. Due to the system being in experimental phase and all the parameters being tested, instead of always keeping a compiled executable on the server machine, it is recompiled to ensure that the clients have the most up to date version. </w:t>
      </w:r>
      <w:r w:rsidR="005C4E05">
        <w:t xml:space="preserve">To maintain modularity and customizability of the </w:t>
      </w:r>
      <w:r w:rsidR="00A35E0A">
        <w:t xml:space="preserve">system, the Dashboard relies on Windows Shell or Bash (depending on the host OS) </w:t>
      </w:r>
      <w:commentRangeStart w:id="61"/>
      <w:r w:rsidR="00A35E0A">
        <w:t>to execute the compilation process</w:t>
      </w:r>
      <w:commentRangeEnd w:id="61"/>
      <w:r w:rsidR="00B236AD">
        <w:rPr>
          <w:rStyle w:val="CommentReference"/>
        </w:rPr>
        <w:commentReference w:id="61"/>
      </w:r>
      <w:r w:rsidR="00A35E0A">
        <w:t xml:space="preserve">. The API itself only starts said scripts. For the prototype, the script first </w:t>
      </w:r>
      <w:r w:rsidR="001E56C2">
        <w:t xml:space="preserve">attempts to </w:t>
      </w:r>
      <w:r w:rsidR="00A35E0A">
        <w:t xml:space="preserve">install </w:t>
      </w:r>
      <w:r w:rsidR="001E56C2">
        <w:t xml:space="preserve">all the Python dependencies required by the client. It then attempts to install </w:t>
      </w:r>
      <w:proofErr w:type="spellStart"/>
      <w:r w:rsidR="001E56C2">
        <w:t>PyIntsaller</w:t>
      </w:r>
      <w:proofErr w:type="spellEnd"/>
      <w:r w:rsidR="001E56C2">
        <w:t xml:space="preserve"> – a Python package that allows to bundle the client application and all its dependencies into a single package.</w:t>
      </w:r>
      <w:r w:rsidR="0002461B">
        <w:t xml:space="preserve"> The packages that are already present are skipped to avoid redundancies.</w:t>
      </w:r>
      <w:r w:rsidR="001E56C2">
        <w:t xml:space="preserve"> Once dependency installation has been concluded, the client application is compiled </w:t>
      </w:r>
      <w:r w:rsidR="0002461B">
        <w:t xml:space="preserve">using </w:t>
      </w:r>
      <w:proofErr w:type="spellStart"/>
      <w:r w:rsidR="0002461B">
        <w:t>PyInstaller</w:t>
      </w:r>
      <w:proofErr w:type="spellEnd"/>
      <w:r w:rsidR="0002461B">
        <w:t xml:space="preserve">. The compilation time depends on the technical </w:t>
      </w:r>
      <w:r w:rsidR="0002461B">
        <w:lastRenderedPageBreak/>
        <w:t>specifications of the machine is it executed on</w:t>
      </w:r>
      <w:r w:rsidR="001E56C2">
        <w:t>.</w:t>
      </w:r>
      <w:r w:rsidR="0002461B">
        <w:t xml:space="preserve"> However, the first time this process is executed on a machine, it takes a significant amount of time to finish. After the process is finished, </w:t>
      </w:r>
      <w:proofErr w:type="spellStart"/>
      <w:r w:rsidR="0002461B">
        <w:t>PyInstaller</w:t>
      </w:r>
      <w:proofErr w:type="spellEnd"/>
      <w:r w:rsidR="0002461B">
        <w:t xml:space="preserve"> does not remove the intermediate files, so further compilation times will take significantly less </w:t>
      </w:r>
      <w:r w:rsidR="005F4E7E">
        <w:t>time.</w:t>
      </w:r>
      <w:r w:rsidR="001E56C2">
        <w:t xml:space="preserve"> </w:t>
      </w:r>
      <w:r w:rsidR="005A3522">
        <w:t>Once the compilation has finished, the resulting files are zipped and sent to the requester.</w:t>
      </w:r>
    </w:p>
    <w:p w14:paraId="335AAC52" w14:textId="4D3A8EB4" w:rsidR="00C43C11" w:rsidRPr="00C43C11" w:rsidRDefault="005A3522" w:rsidP="00047DBF">
      <w:pPr>
        <w:pStyle w:val="Heading4"/>
        <w:spacing w:line="360" w:lineRule="auto"/>
      </w:pPr>
      <w:r>
        <w:t>Start Session</w:t>
      </w:r>
    </w:p>
    <w:p w14:paraId="4172A587" w14:textId="619D83CC" w:rsidR="00C43C11" w:rsidRDefault="004E4F10" w:rsidP="00047DBF">
      <w:pPr>
        <w:spacing w:line="360" w:lineRule="auto"/>
      </w:pPr>
      <w:r>
        <w:t>The system design expects the verification server and the dashboard to be launched from the same machine. The main reason is session</w:t>
      </w:r>
      <w:r w:rsidR="006211DF">
        <w:t xml:space="preserve"> directory preparation. The verification server verifies the incoming faces against their respective base images that are prepared in this step.</w:t>
      </w:r>
    </w:p>
    <w:p w14:paraId="01F0F5EA" w14:textId="72D6021F" w:rsidR="00C43C11" w:rsidRDefault="006211DF" w:rsidP="00047DBF">
      <w:pPr>
        <w:spacing w:line="360" w:lineRule="auto"/>
      </w:pPr>
      <w:r>
        <w:t xml:space="preserve">Once the dashboard’s server receives a request to start a session, </w:t>
      </w:r>
      <w:r w:rsidR="006F7DDE">
        <w:t>before running any scripts, it starts preparing the directories and file system hierarchy expected by the verification server. First, it deletes the remainder directories from the previous session. Then, it creates a directory for each examinee with the student identifier as the name.</w:t>
      </w:r>
    </w:p>
    <w:p w14:paraId="0ACC6B7F" w14:textId="36B2E7AA" w:rsidR="00082FD8" w:rsidRDefault="00342864" w:rsidP="00047DBF">
      <w:pPr>
        <w:spacing w:line="360" w:lineRule="auto"/>
      </w:pPr>
      <w:r>
        <w:t xml:space="preserve">Like the ‘Compilation Script Execution’ section, this procedure uses custom Windows Shell or Bash scripts to allow for customizability and expandability. In the prototype, the script iterates through the base images </w:t>
      </w:r>
      <w:r w:rsidR="001B037A">
        <w:t>uploaded through the ‘Add Student’ step, puts them into their respective director</w:t>
      </w:r>
      <w:r w:rsidR="00037F48">
        <w:t>ies</w:t>
      </w:r>
      <w:r w:rsidR="001B037A">
        <w:t xml:space="preserve"> and renames them to ‘base’ followed by the extension of the file. Then the script installs the Python dependencies required by the verification </w:t>
      </w:r>
      <w:r w:rsidR="00521563">
        <w:t>server and</w:t>
      </w:r>
      <w:r w:rsidR="001B037A">
        <w:t xml:space="preserve"> starts the server.</w:t>
      </w:r>
    </w:p>
    <w:p w14:paraId="57A301BA" w14:textId="77777777" w:rsidR="00342864" w:rsidRPr="005958C5" w:rsidRDefault="00082FD8" w:rsidP="00047DBF">
      <w:pPr>
        <w:spacing w:line="360" w:lineRule="auto"/>
      </w:pPr>
      <w:r>
        <w:br w:type="column"/>
      </w:r>
    </w:p>
    <w:p w14:paraId="486F3A0C" w14:textId="6F1E5CC5" w:rsidR="00C43C11" w:rsidRPr="00523426" w:rsidRDefault="00117C57" w:rsidP="00047DBF">
      <w:pPr>
        <w:pStyle w:val="Heading20"/>
        <w:numPr>
          <w:ilvl w:val="1"/>
          <w:numId w:val="34"/>
        </w:numPr>
        <w:spacing w:line="360" w:lineRule="auto"/>
        <w:rPr>
          <w:b w:val="0"/>
          <w:bCs w:val="0"/>
          <w:caps/>
          <w:shd w:val="clear" w:color="auto" w:fill="F8F8F8" w:themeFill="accent1" w:themeFillTint="33"/>
        </w:rPr>
      </w:pPr>
      <w:r>
        <w:rPr>
          <w:rStyle w:val="Heading2Char"/>
          <w:b/>
          <w:bCs/>
        </w:rPr>
        <w:t xml:space="preserve"> </w:t>
      </w:r>
      <w:bookmarkStart w:id="62" w:name="_Toc113797684"/>
      <w:r w:rsidR="00586ADA">
        <w:rPr>
          <w:rStyle w:val="Heading2Char"/>
          <w:b/>
          <w:bCs/>
        </w:rPr>
        <w:t>Client-side Face Detection</w:t>
      </w:r>
      <w:bookmarkEnd w:id="62"/>
    </w:p>
    <w:p w14:paraId="6230CBAB" w14:textId="15F3598E" w:rsidR="00C43C11" w:rsidRDefault="0008094C" w:rsidP="00047DBF">
      <w:pPr>
        <w:spacing w:line="360" w:lineRule="auto"/>
      </w:pPr>
      <w:r>
        <w:t>Once the compilation of client executables is done, the supervisor may distribute them to the examinees. Each examinee gets one executable file for their operating system (.</w:t>
      </w:r>
      <w:proofErr w:type="spellStart"/>
      <w:r>
        <w:t>exe</w:t>
      </w:r>
      <w:proofErr w:type="spellEnd"/>
      <w:r>
        <w:t xml:space="preserve"> for Windows</w:t>
      </w:r>
      <w:r w:rsidR="00402BF3">
        <w:t xml:space="preserve"> (Windows 8 or newer)</w:t>
      </w:r>
      <w:r w:rsidR="004F0950">
        <w:t xml:space="preserve"> – both x64 and x86 versions</w:t>
      </w:r>
      <w:r>
        <w:t>, .app for Mac OS</w:t>
      </w:r>
      <w:r w:rsidR="00402BF3">
        <w:t xml:space="preserve"> (10.15 or newer)</w:t>
      </w:r>
      <w:proofErr w:type="gramStart"/>
      <w:r w:rsidR="00402BF3">
        <w:t>, .exec</w:t>
      </w:r>
      <w:proofErr w:type="gramEnd"/>
      <w:r w:rsidR="004F0950">
        <w:t xml:space="preserve"> for Linux</w:t>
      </w:r>
      <w:r w:rsidR="00402BF3">
        <w:t xml:space="preserve"> (any version with </w:t>
      </w:r>
      <w:proofErr w:type="spellStart"/>
      <w:r w:rsidR="00402BF3" w:rsidRPr="00600064">
        <w:rPr>
          <w:i/>
          <w:iCs/>
        </w:rPr>
        <w:t>glibc</w:t>
      </w:r>
      <w:proofErr w:type="spellEnd"/>
      <w:r w:rsidR="00402BF3">
        <w:t xml:space="preserve"> or</w:t>
      </w:r>
      <w:r w:rsidR="00600064">
        <w:t xml:space="preserve"> </w:t>
      </w:r>
      <w:proofErr w:type="spellStart"/>
      <w:r w:rsidR="00600064" w:rsidRPr="00600064">
        <w:rPr>
          <w:i/>
          <w:iCs/>
        </w:rPr>
        <w:t>libc</w:t>
      </w:r>
      <w:proofErr w:type="spellEnd"/>
      <w:r w:rsidR="00600064" w:rsidRPr="00600064">
        <w:rPr>
          <w:i/>
          <w:iCs/>
        </w:rPr>
        <w:t>-bin</w:t>
      </w:r>
      <w:r w:rsidR="00600064">
        <w:t xml:space="preserve">, as well as </w:t>
      </w:r>
      <w:proofErr w:type="spellStart"/>
      <w:r w:rsidR="00600064" w:rsidRPr="00600064">
        <w:rPr>
          <w:i/>
          <w:iCs/>
        </w:rPr>
        <w:t>binutils</w:t>
      </w:r>
      <w:proofErr w:type="spellEnd"/>
      <w:r w:rsidR="00600064">
        <w:t xml:space="preserve"> distribution-packages</w:t>
      </w:r>
      <w:r w:rsidR="00A8456E">
        <w:t>).</w:t>
      </w:r>
      <w:r w:rsidR="00A8456E">
        <w:rPr>
          <w:rStyle w:val="FootnoteReference"/>
        </w:rPr>
        <w:footnoteReference w:id="3"/>
      </w:r>
      <w:r w:rsidR="00A8456E">
        <w:t xml:space="preserve"> They will launch this executable </w:t>
      </w:r>
      <w:r w:rsidR="004340AD">
        <w:t xml:space="preserve">right before attempting the exam. The module is responsible for detecting the faces of each examinee. It also crops and aligns the face to the size required and sends the image to the verification server, where it is processed further. </w:t>
      </w:r>
      <w:r w:rsidR="006C43F3">
        <w:t>The module is written in Python.</w:t>
      </w:r>
      <w:r w:rsidR="00932273">
        <w:t xml:space="preserve"> The Module is divided into two components: the ID form and the capture window.</w:t>
      </w:r>
    </w:p>
    <w:p w14:paraId="4316329B" w14:textId="2BE6E0F6" w:rsidR="00C43C11" w:rsidRPr="00FB1984" w:rsidRDefault="00932273" w:rsidP="002B704E">
      <w:pPr>
        <w:pStyle w:val="Heading3"/>
        <w:rPr>
          <w:caps/>
        </w:rPr>
      </w:pPr>
      <w:bookmarkStart w:id="63" w:name="_Toc113797685"/>
      <w:r>
        <w:rPr>
          <w:rStyle w:val="Heading3Char"/>
          <w:b/>
          <w:bCs/>
        </w:rPr>
        <w:t>ID Form</w:t>
      </w:r>
      <w:bookmarkEnd w:id="63"/>
    </w:p>
    <w:p w14:paraId="306498F6" w14:textId="67999F2F" w:rsidR="00E91859" w:rsidRDefault="006C43F3" w:rsidP="00047DBF">
      <w:pPr>
        <w:spacing w:line="360" w:lineRule="auto"/>
      </w:pPr>
      <w:r>
        <w:t>This component is responsible for the presentation of the form the examinees must complete for the detection process to begin</w:t>
      </w:r>
      <w:r w:rsidR="00D06318">
        <w:t xml:space="preserve">. </w:t>
      </w:r>
      <w:r>
        <w:t xml:space="preserve">It consists </w:t>
      </w:r>
      <w:r w:rsidR="008056F9">
        <w:t xml:space="preserve">of only one field – the student identifier. </w:t>
      </w:r>
    </w:p>
    <w:p w14:paraId="7759660E" w14:textId="3BAD1AED" w:rsidR="00E91859" w:rsidRDefault="00E91859" w:rsidP="00047DBF">
      <w:pPr>
        <w:pStyle w:val="TableFigure"/>
        <w:spacing w:line="360" w:lineRule="auto"/>
        <w:jc w:val="center"/>
      </w:pPr>
      <w:r>
        <w:rPr>
          <w:noProof/>
        </w:rPr>
        <w:drawing>
          <wp:inline distT="0" distB="0" distL="0" distR="0" wp14:anchorId="3972F660" wp14:editId="6D4EF88D">
            <wp:extent cx="3169616" cy="173338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7572" cy="1737735"/>
                    </a:xfrm>
                    <a:prstGeom prst="rect">
                      <a:avLst/>
                    </a:prstGeom>
                  </pic:spPr>
                </pic:pic>
              </a:graphicData>
            </a:graphic>
          </wp:inline>
        </w:drawing>
      </w:r>
    </w:p>
    <w:p w14:paraId="51F37534" w14:textId="7BD1FED2" w:rsidR="007519C5" w:rsidRPr="007519C5" w:rsidRDefault="007273C2" w:rsidP="00047DBF">
      <w:pPr>
        <w:pStyle w:val="Caption"/>
        <w:spacing w:line="360" w:lineRule="auto"/>
      </w:pPr>
      <w:bookmarkStart w:id="64" w:name="_Toc112606806"/>
      <w:bookmarkStart w:id="65" w:name="_Toc113217082"/>
      <w:r>
        <w:t xml:space="preserve">Figure </w:t>
      </w:r>
      <w:fldSimple w:instr=" SEQ Figure \* ARABIC ">
        <w:r w:rsidR="00EE6D52">
          <w:rPr>
            <w:noProof/>
          </w:rPr>
          <w:t>9</w:t>
        </w:r>
      </w:fldSimple>
      <w:r>
        <w:t xml:space="preserve">. </w:t>
      </w:r>
      <w:r w:rsidRPr="00DC528F">
        <w:t>Client Form</w:t>
      </w:r>
      <w:bookmarkEnd w:id="64"/>
      <w:bookmarkEnd w:id="65"/>
    </w:p>
    <w:p w14:paraId="2F940871" w14:textId="53510D8A" w:rsidR="00C43C11" w:rsidRDefault="008056F9" w:rsidP="00047DBF">
      <w:pPr>
        <w:spacing w:line="360" w:lineRule="auto"/>
      </w:pPr>
      <w:r>
        <w:t xml:space="preserve">Once completed, the user presses the corresponding </w:t>
      </w:r>
      <w:r w:rsidR="00503789">
        <w:t xml:space="preserve">buttons, </w:t>
      </w:r>
      <w:r w:rsidR="00932273">
        <w:t xml:space="preserve">and the identifier entered is saved and is sent with every </w:t>
      </w:r>
      <w:r w:rsidR="00534922">
        <w:t xml:space="preserve">payload for the verification server to identify the sender. Once the ‘Next’ button is pressed, the form window closes, and the capture </w:t>
      </w:r>
      <w:r w:rsidR="00E91859">
        <w:t xml:space="preserve">window opens starting the face detection process. </w:t>
      </w:r>
    </w:p>
    <w:p w14:paraId="7E90A3F6" w14:textId="67814E9B" w:rsidR="00C43C11" w:rsidRPr="00C43C11" w:rsidRDefault="00534922" w:rsidP="002B704E">
      <w:pPr>
        <w:pStyle w:val="Heading3"/>
      </w:pPr>
      <w:bookmarkStart w:id="66" w:name="_Toc113797686"/>
      <w:r>
        <w:lastRenderedPageBreak/>
        <w:t>Capture Window</w:t>
      </w:r>
      <w:bookmarkEnd w:id="66"/>
    </w:p>
    <w:p w14:paraId="0498FA6C" w14:textId="2C97BE0D" w:rsidR="004340AD" w:rsidRDefault="00E91859" w:rsidP="00047DBF">
      <w:pPr>
        <w:spacing w:line="360" w:lineRule="auto"/>
      </w:pPr>
      <w:r>
        <w:t xml:space="preserve">The opened window shows the camera-feed with a rectangle around the detected face (if any) and a number in the top left corner. The number represents the </w:t>
      </w:r>
      <w:r w:rsidR="00503789">
        <w:t>time left before the detection is “unfrozen” (more on this in the backend section)</w:t>
      </w:r>
    </w:p>
    <w:p w14:paraId="5986157E" w14:textId="7B18EB37" w:rsidR="00503789" w:rsidRDefault="00503789" w:rsidP="00047DBF">
      <w:pPr>
        <w:pStyle w:val="TableFigure"/>
        <w:spacing w:line="360" w:lineRule="auto"/>
        <w:jc w:val="center"/>
      </w:pPr>
      <w:r>
        <w:rPr>
          <w:noProof/>
        </w:rPr>
        <w:drawing>
          <wp:inline distT="0" distB="0" distL="0" distR="0" wp14:anchorId="169F07E6" wp14:editId="784E2CF9">
            <wp:extent cx="5108713" cy="3156377"/>
            <wp:effectExtent l="0" t="0" r="0" b="6350"/>
            <wp:docPr id="6" name="Picture 6" descr="A picture containing text, person, person,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wal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12349" cy="3158623"/>
                    </a:xfrm>
                    <a:prstGeom prst="rect">
                      <a:avLst/>
                    </a:prstGeom>
                  </pic:spPr>
                </pic:pic>
              </a:graphicData>
            </a:graphic>
          </wp:inline>
        </w:drawing>
      </w:r>
    </w:p>
    <w:p w14:paraId="06049518" w14:textId="73E5C823" w:rsidR="00503789" w:rsidRPr="007519C5" w:rsidRDefault="007273C2" w:rsidP="00047DBF">
      <w:pPr>
        <w:pStyle w:val="Caption"/>
        <w:spacing w:line="360" w:lineRule="auto"/>
      </w:pPr>
      <w:bookmarkStart w:id="67" w:name="_Toc112606807"/>
      <w:bookmarkStart w:id="68" w:name="_Toc113217083"/>
      <w:r>
        <w:t xml:space="preserve">Figure </w:t>
      </w:r>
      <w:fldSimple w:instr=" SEQ Figure \* ARABIC ">
        <w:r w:rsidR="00EE6D52">
          <w:rPr>
            <w:noProof/>
          </w:rPr>
          <w:t>10</w:t>
        </w:r>
      </w:fldSimple>
      <w:r>
        <w:t xml:space="preserve">. </w:t>
      </w:r>
      <w:r w:rsidRPr="007A4B50">
        <w:t>Capture window.</w:t>
      </w:r>
      <w:bookmarkEnd w:id="67"/>
      <w:bookmarkEnd w:id="68"/>
    </w:p>
    <w:p w14:paraId="275F7D83" w14:textId="66B18A97" w:rsidR="00C43C11" w:rsidRDefault="00932273" w:rsidP="00047DBF">
      <w:pPr>
        <w:spacing w:line="360" w:lineRule="auto"/>
      </w:pPr>
      <w:r>
        <w:t>Th</w:t>
      </w:r>
      <w:r w:rsidR="00534922">
        <w:t xml:space="preserve">is component </w:t>
      </w:r>
      <w:r>
        <w:t>is responsible for face detection, alignment, cropping and sending the captured images to the verification server.</w:t>
      </w:r>
      <w:r w:rsidR="005B3F36">
        <w:t xml:space="preserve"> </w:t>
      </w:r>
    </w:p>
    <w:p w14:paraId="17B4E3AF" w14:textId="441EAD7A" w:rsidR="00C43C11" w:rsidRPr="00C43C11" w:rsidRDefault="00666CC2" w:rsidP="00047DBF">
      <w:pPr>
        <w:pStyle w:val="Heading4"/>
        <w:spacing w:line="360" w:lineRule="auto"/>
      </w:pPr>
      <w:r>
        <w:t>Face detection</w:t>
      </w:r>
    </w:p>
    <w:p w14:paraId="465708E0" w14:textId="2B185A98" w:rsidR="00C43C11" w:rsidRDefault="00666CC2" w:rsidP="00047DBF">
      <w:pPr>
        <w:spacing w:line="360" w:lineRule="auto"/>
      </w:pPr>
      <w:r>
        <w:t xml:space="preserve">The face detection solution uses </w:t>
      </w:r>
      <w:proofErr w:type="spellStart"/>
      <w:r>
        <w:t>ResNet</w:t>
      </w:r>
      <w:proofErr w:type="spellEnd"/>
      <w:r>
        <w:t xml:space="preserve"> SSD </w:t>
      </w:r>
      <w:r w:rsidR="00E837D7">
        <w:t xml:space="preserve">model </w:t>
      </w:r>
      <w:r>
        <w:t xml:space="preserve">(Single Shot Multi-Box Detection, </w:t>
      </w:r>
      <w:r w:rsidR="00B54103">
        <w:t>which is described in Section 2.2</w:t>
      </w:r>
      <w:proofErr w:type="gramStart"/>
      <w:r>
        <w:t>)</w:t>
      </w:r>
      <w:proofErr w:type="gramEnd"/>
      <w:r w:rsidR="00E837D7">
        <w:t xml:space="preserve"> and its pre-trained weights provide</w:t>
      </w:r>
      <w:r w:rsidR="007E2FBA">
        <w:t>d</w:t>
      </w:r>
      <w:r w:rsidR="00E837D7">
        <w:t xml:space="preserve"> by OpenCV community. However, OpenCV’s deep neural network module can load external caffe models</w:t>
      </w:r>
      <w:r w:rsidR="00B73C55">
        <w:t xml:space="preserve">, so </w:t>
      </w:r>
      <w:r w:rsidR="007E2FBA">
        <w:t xml:space="preserve">the solution is expandable, and the model chosen is interchangeable. </w:t>
      </w:r>
    </w:p>
    <w:p w14:paraId="4026D8B6" w14:textId="1762BA24" w:rsidR="00C43C11" w:rsidRDefault="00A72B82" w:rsidP="00047DBF">
      <w:pPr>
        <w:spacing w:line="360" w:lineRule="auto"/>
      </w:pPr>
      <w:r>
        <w:t xml:space="preserve">Since the model expects a certain sized input, the images taken from the camera are scaled down to that size. Most of the time models require low resolutions (300x300 in case of </w:t>
      </w:r>
      <w:proofErr w:type="spellStart"/>
      <w:r>
        <w:t>ResNet</w:t>
      </w:r>
      <w:proofErr w:type="spellEnd"/>
      <w:r>
        <w:t xml:space="preserve"> SSD)</w:t>
      </w:r>
      <w:r w:rsidR="00D66477">
        <w:t xml:space="preserve">, so </w:t>
      </w:r>
      <w:r w:rsidR="00E31E8D">
        <w:t>to</w:t>
      </w:r>
      <w:r w:rsidR="00D66477">
        <w:t xml:space="preserve"> </w:t>
      </w:r>
      <w:r w:rsidR="004E658B">
        <w:t>maintain modularity and customizability of the system, the images sent to the verification server are scaled back to the original resolution</w:t>
      </w:r>
      <w:r w:rsidR="00082FD8">
        <w:t>.</w:t>
      </w:r>
    </w:p>
    <w:p w14:paraId="48E6CBA2" w14:textId="201E4EF0" w:rsidR="00E1630D" w:rsidRDefault="004E658B" w:rsidP="00047DBF">
      <w:pPr>
        <w:spacing w:line="360" w:lineRule="auto"/>
      </w:pPr>
      <w:r>
        <w:lastRenderedPageBreak/>
        <w:t xml:space="preserve">The scaled down images are then fed forward to the caffe model. </w:t>
      </w:r>
      <w:r w:rsidR="007D665A">
        <w:t>This produces a set of coordinates that are then scaled up to the original resolution</w:t>
      </w:r>
      <w:r w:rsidR="00C90B49">
        <w:t>, and the result is a set of coordinates that define the bounding box containing the detected face.</w:t>
      </w:r>
    </w:p>
    <w:p w14:paraId="6C526E87" w14:textId="2D549C61" w:rsidR="001D1DDE" w:rsidRDefault="001D1DDE" w:rsidP="00047DBF">
      <w:pPr>
        <w:pStyle w:val="Heading4"/>
        <w:spacing w:line="360" w:lineRule="auto"/>
      </w:pPr>
      <w:r>
        <w:t>Procedure</w:t>
      </w:r>
      <w:r w:rsidR="002C3A0D">
        <w:t>s &amp; Error Prevention</w:t>
      </w:r>
    </w:p>
    <w:p w14:paraId="21FFFC0C" w14:textId="77777777" w:rsidR="00C43C11" w:rsidRPr="00C43C11" w:rsidRDefault="00C43C11" w:rsidP="00047DBF">
      <w:pPr>
        <w:spacing w:line="360" w:lineRule="auto"/>
      </w:pPr>
    </w:p>
    <w:p w14:paraId="4D111759" w14:textId="447EF2C4" w:rsidR="00C43C11" w:rsidRDefault="00E31E8D" w:rsidP="00047DBF">
      <w:pPr>
        <w:spacing w:line="360" w:lineRule="auto"/>
      </w:pPr>
      <w:r>
        <w:t>To</w:t>
      </w:r>
      <w:r w:rsidR="002C3A0D">
        <w:t xml:space="preserve"> prevent false positives</w:t>
      </w:r>
      <w:r w:rsidR="00D06318">
        <w:t xml:space="preserve"> and false negatives</w:t>
      </w:r>
      <w:r w:rsidR="002C3A0D">
        <w:t>,</w:t>
      </w:r>
      <w:r w:rsidR="00D06318">
        <w:t xml:space="preserve"> as well as a</w:t>
      </w:r>
      <w:r w:rsidR="002C3A0D">
        <w:t xml:space="preserve"> waste of verification server’s resources, the client will only send the detected face to the verification server if the face has been detected in a </w:t>
      </w:r>
      <w:r w:rsidR="00A718DC">
        <w:t>set</w:t>
      </w:r>
      <w:r w:rsidR="002C3A0D">
        <w:t xml:space="preserve"> number of consecutive frames. This amount </w:t>
      </w:r>
      <w:r w:rsidR="00AD6411">
        <w:t xml:space="preserve">is customizable, and the prototype runs at five consecutive frames. </w:t>
      </w:r>
    </w:p>
    <w:p w14:paraId="7441EBBE" w14:textId="198734F2" w:rsidR="00211CF8" w:rsidRDefault="00AE5BFA" w:rsidP="00047DBF">
      <w:pPr>
        <w:spacing w:line="360" w:lineRule="auto"/>
      </w:pPr>
      <w:r>
        <w:t>Since the</w:t>
      </w:r>
      <w:r w:rsidR="00A718DC">
        <w:t xml:space="preserve"> faces are detected </w:t>
      </w:r>
      <w:r w:rsidR="004C641E">
        <w:t xml:space="preserve">at </w:t>
      </w:r>
      <w:r w:rsidR="00A718DC">
        <w:t>each frame, which can</w:t>
      </w:r>
      <w:r w:rsidR="00C13F7E">
        <w:t xml:space="preserve"> happen more than once</w:t>
      </w:r>
      <w:r w:rsidR="00A718DC">
        <w:t xml:space="preserve"> per second, sending an image each time </w:t>
      </w:r>
      <w:r w:rsidR="0019676C">
        <w:t>requires considerable transmission bandwidth</w:t>
      </w:r>
      <w:r w:rsidR="00A718DC">
        <w:t>.</w:t>
      </w:r>
      <w:r w:rsidR="00C13F7E">
        <w:t xml:space="preserve"> In addition, the verification server might get overloaded and crash during sessions with </w:t>
      </w:r>
      <w:proofErr w:type="gramStart"/>
      <w:r w:rsidR="00A10148">
        <w:t>a large number of</w:t>
      </w:r>
      <w:proofErr w:type="gramEnd"/>
      <w:r w:rsidR="00C13F7E">
        <w:t xml:space="preserve"> students. </w:t>
      </w:r>
      <w:r w:rsidR="00E31E8D">
        <w:t>To</w:t>
      </w:r>
      <w:r>
        <w:t xml:space="preserve"> prevent both, after sending an image to the server, the client stops the detection and the process of sending a face for a set time. This time is customizable, and the prototype uses five seconds. During the ‘freeze</w:t>
      </w:r>
      <w:r w:rsidR="00ED4AEC">
        <w:t>,’</w:t>
      </w:r>
      <w:r>
        <w:t xml:space="preserve"> the </w:t>
      </w:r>
      <w:r w:rsidR="007F001C">
        <w:t xml:space="preserve">image captured in the last frame is cropped to the size of the bounding box so that it only contains the contents of the box. The resulting image is then encoded into a base-64 format and sent to the verification server along with the examinee identifier in the body of a POST request. </w:t>
      </w:r>
    </w:p>
    <w:p w14:paraId="215EDA2D" w14:textId="157ACAF0" w:rsidR="00C43C11" w:rsidRPr="00C43C11" w:rsidRDefault="00211CF8" w:rsidP="00047DBF">
      <w:pPr>
        <w:pStyle w:val="Heading20"/>
        <w:numPr>
          <w:ilvl w:val="1"/>
          <w:numId w:val="34"/>
        </w:numPr>
        <w:spacing w:line="360" w:lineRule="auto"/>
      </w:pPr>
      <w:r>
        <w:br w:type="column"/>
      </w:r>
      <w:r w:rsidR="00B12A4D">
        <w:lastRenderedPageBreak/>
        <w:t xml:space="preserve"> </w:t>
      </w:r>
      <w:bookmarkStart w:id="69" w:name="_Toc113797687"/>
      <w:r>
        <w:t>Verification Server</w:t>
      </w:r>
      <w:bookmarkEnd w:id="69"/>
    </w:p>
    <w:p w14:paraId="342E6A2C" w14:textId="5104F0A1" w:rsidR="00C43C11" w:rsidRDefault="004F3D39" w:rsidP="00047DBF">
      <w:pPr>
        <w:spacing w:line="360" w:lineRule="auto"/>
      </w:pPr>
      <w:r w:rsidRPr="004F3D39">
        <w:t xml:space="preserve">This module is responsible for representation and verification of faces. The start of the verification server </w:t>
      </w:r>
      <w:r w:rsidR="004C641E">
        <w:t>indicat</w:t>
      </w:r>
      <w:r w:rsidR="004C641E" w:rsidRPr="004F3D39">
        <w:t xml:space="preserve">es </w:t>
      </w:r>
      <w:r w:rsidRPr="004F3D39">
        <w:t>the start of the session. Once the session starts, the verification server will receive POST requests containing the cropped images of faces to verify from the clients. Upon receiving such request</w:t>
      </w:r>
      <w:r w:rsidR="007C0B6F">
        <w:t xml:space="preserve"> and handling the resulting files</w:t>
      </w:r>
      <w:r w:rsidRPr="004F3D39">
        <w:t>, the server</w:t>
      </w:r>
      <w:r w:rsidR="007C0B6F">
        <w:t xml:space="preserve"> </w:t>
      </w:r>
      <w:r w:rsidRPr="004F3D39">
        <w:t>feed</w:t>
      </w:r>
      <w:r w:rsidR="007C0B6F">
        <w:t>s</w:t>
      </w:r>
      <w:r w:rsidRPr="004F3D39">
        <w:t xml:space="preserve"> the image to the VGG-Face based CNN to receive a vector representation of the face. It then verifies it against an existing base image</w:t>
      </w:r>
      <w:r w:rsidR="006B75B8">
        <w:t xml:space="preserve"> that is</w:t>
      </w:r>
      <w:r w:rsidRPr="004F3D39">
        <w:t xml:space="preserve"> set during session configuration. The result of the comparison is then sent to the exam supervisor’s dashboard via a POST request, body of which contains the student </w:t>
      </w:r>
      <w:r w:rsidR="00FC71DA">
        <w:t xml:space="preserve">identifier </w:t>
      </w:r>
      <w:r w:rsidRPr="004F3D39">
        <w:t>and the result of verification.</w:t>
      </w:r>
      <w:r>
        <w:t xml:space="preserve"> The module contains the representation and verification units of the pipeline. It is implemented in Python with the use of Flask framework to manage receiving and sending requests. </w:t>
      </w:r>
    </w:p>
    <w:p w14:paraId="22FB6243" w14:textId="6682B5A2" w:rsidR="00C43C11" w:rsidRPr="00C43C11" w:rsidRDefault="00C87EE9" w:rsidP="002B704E">
      <w:pPr>
        <w:pStyle w:val="Heading3"/>
      </w:pPr>
      <w:bookmarkStart w:id="70" w:name="_Toc113797688"/>
      <w:r>
        <w:t>File Handling</w:t>
      </w:r>
      <w:bookmarkEnd w:id="70"/>
    </w:p>
    <w:p w14:paraId="2A6DF0E1" w14:textId="4B1D1E2E" w:rsidR="00C87EE9" w:rsidRPr="00C87EE9" w:rsidRDefault="00C87EE9" w:rsidP="00047DBF">
      <w:pPr>
        <w:spacing w:line="360" w:lineRule="auto"/>
      </w:pPr>
      <w:r>
        <w:t>Upon receiving a POST request from a client, the server notes the request number</w:t>
      </w:r>
      <w:r w:rsidR="006014AD">
        <w:t xml:space="preserve"> and the examinee identifier of the request’s author</w:t>
      </w:r>
      <w:r>
        <w:t xml:space="preserve">. </w:t>
      </w:r>
      <w:r w:rsidR="006014AD">
        <w:t xml:space="preserve">First, the server must check whether an examinee that authored the request is registered for the session. It does so by checking the existence of a directory named after the examinee identifier configured via the supervisor’s dashboard prior to the start of the session. </w:t>
      </w:r>
      <w:r w:rsidR="005054BB">
        <w:t xml:space="preserve">While inefficient, it allows for modularity and component flexibility. </w:t>
      </w:r>
      <w:r w:rsidR="006014AD">
        <w:t>If it does not, the server ignores the request, otherwise it may proceed further.</w:t>
      </w:r>
      <w:r>
        <w:t xml:space="preserve"> </w:t>
      </w:r>
      <w:r w:rsidR="006014AD">
        <w:t xml:space="preserve">The server then decodes the received image from base-64. The server </w:t>
      </w:r>
      <w:r>
        <w:t xml:space="preserve">then checks whether a base </w:t>
      </w:r>
      <w:r w:rsidR="006014AD">
        <w:t>image for the examinee</w:t>
      </w:r>
      <w:r>
        <w:t xml:space="preserve"> exists. If it does not, it uses the first image received during the session </w:t>
      </w:r>
      <w:r w:rsidR="00C81E61">
        <w:t xml:space="preserve">as a base image for that examinee. The server then saves </w:t>
      </w:r>
      <w:r w:rsidR="00182079">
        <w:t>the image locally in the directory of the base image of the examinee</w:t>
      </w:r>
      <w:r w:rsidR="007C0B6F">
        <w:t xml:space="preserve">. Then, </w:t>
      </w:r>
      <w:r w:rsidR="00182079">
        <w:t>the server cleans the directory so that up to nine last images and the base image remain.</w:t>
      </w:r>
      <w:r w:rsidR="005054BB">
        <w:t xml:space="preserve"> Saving the images to the hard drive is also a measure to handle the case of server crashing, </w:t>
      </w:r>
      <w:r w:rsidR="0068668F">
        <w:t>allowing the session to be resumed upon server restart</w:t>
      </w:r>
      <w:r w:rsidR="005054BB">
        <w:t>.</w:t>
      </w:r>
      <w:r w:rsidR="00182079">
        <w:t xml:space="preserve"> After that, the representation </w:t>
      </w:r>
      <w:r w:rsidR="007C0B6F">
        <w:t>phase of the pipeline begins.</w:t>
      </w:r>
    </w:p>
    <w:p w14:paraId="02FC9326" w14:textId="01E17243" w:rsidR="00C43C11" w:rsidRPr="00C43C11" w:rsidRDefault="00713FF6" w:rsidP="002B704E">
      <w:pPr>
        <w:pStyle w:val="Heading3"/>
      </w:pPr>
      <w:bookmarkStart w:id="71" w:name="_Toc113797689"/>
      <w:r>
        <w:t>Representation</w:t>
      </w:r>
      <w:bookmarkEnd w:id="71"/>
    </w:p>
    <w:p w14:paraId="6D64E308" w14:textId="7B17BD7E" w:rsidR="006E5538" w:rsidRDefault="007C0B6F" w:rsidP="00047DBF">
      <w:pPr>
        <w:spacing w:line="360" w:lineRule="auto"/>
      </w:pPr>
      <w:r>
        <w:t xml:space="preserve">The aim of this phase is to transform the received image to </w:t>
      </w:r>
      <w:r w:rsidR="00215F81">
        <w:t xml:space="preserve">a </w:t>
      </w:r>
      <w:r>
        <w:t xml:space="preserve">vector form, so that the verification is possible. This </w:t>
      </w:r>
      <w:r w:rsidR="00082FD8">
        <w:t xml:space="preserve">is </w:t>
      </w:r>
      <w:r>
        <w:t>done by feeding</w:t>
      </w:r>
      <w:r w:rsidRPr="004F3D39">
        <w:t xml:space="preserve"> the image to the VGG-Face based CNN</w:t>
      </w:r>
      <w:r w:rsidR="00933BC6">
        <w:t xml:space="preserve"> (</w:t>
      </w:r>
      <w:r w:rsidR="003D7BCE">
        <w:t>described in Section 2.3</w:t>
      </w:r>
      <w:r w:rsidR="00933BC6">
        <w:t>)</w:t>
      </w:r>
      <w:r w:rsidRPr="004F3D39">
        <w:t xml:space="preserve"> to receive a vector representation of the face</w:t>
      </w:r>
      <w:r>
        <w:t xml:space="preserve">. </w:t>
      </w:r>
      <w:r w:rsidR="00933BC6">
        <w:t xml:space="preserve">The model itself is state-of-the-art and produces results with 98.95% accuracy </w:t>
      </w:r>
      <w:r w:rsidR="00F22F48">
        <w:t xml:space="preserve">when </w:t>
      </w:r>
      <w:r w:rsidR="00A10148">
        <w:t>evaluated</w:t>
      </w:r>
      <w:r w:rsidR="00F22F48">
        <w:t xml:space="preserve"> on LFW (Labeled Faces in the Wild) dataset. </w:t>
      </w:r>
      <w:r w:rsidR="0082413C">
        <w:t xml:space="preserve">[13] </w:t>
      </w:r>
      <w:r w:rsidR="00F22F48">
        <w:t xml:space="preserve">The model performs better than most state-of-the-art alternatives, including Google’s </w:t>
      </w:r>
      <w:proofErr w:type="spellStart"/>
      <w:r w:rsidR="00F22F48">
        <w:t>FaceNet</w:t>
      </w:r>
      <w:proofErr w:type="spellEnd"/>
      <w:r w:rsidR="00F22F48">
        <w:t xml:space="preserve"> (without alignment 98.87% accuracy) and Facebook’s </w:t>
      </w:r>
      <w:proofErr w:type="spellStart"/>
      <w:r w:rsidR="00F22F48">
        <w:t>DeepFace</w:t>
      </w:r>
      <w:proofErr w:type="spellEnd"/>
      <w:r w:rsidR="00F22F48">
        <w:t xml:space="preserve"> (97.35% accuracy) while requiring less data and using simpler network architecture. </w:t>
      </w:r>
      <w:r w:rsidR="0082413C">
        <w:t>[13]</w:t>
      </w:r>
      <w:r w:rsidR="00F22F48">
        <w:t xml:space="preserve"> However, </w:t>
      </w:r>
      <w:r w:rsidR="0024171C">
        <w:t xml:space="preserve">the </w:t>
      </w:r>
      <w:r w:rsidR="00E6231C">
        <w:t xml:space="preserve">choice of the </w:t>
      </w:r>
      <w:r w:rsidR="0024171C">
        <w:t>model used is customizable and may also be</w:t>
      </w:r>
      <w:r w:rsidR="00210B79">
        <w:t xml:space="preserve"> changed</w:t>
      </w:r>
      <w:r w:rsidR="0024171C">
        <w:t xml:space="preserve"> </w:t>
      </w:r>
      <w:r w:rsidR="00210B79">
        <w:t xml:space="preserve">to </w:t>
      </w:r>
      <w:r w:rsidR="0024171C">
        <w:t>a different one.</w:t>
      </w:r>
    </w:p>
    <w:p w14:paraId="28FF7ED1" w14:textId="0ECB91CB" w:rsidR="00C43C11" w:rsidRDefault="0024171C" w:rsidP="00047DBF">
      <w:pPr>
        <w:spacing w:line="360" w:lineRule="auto"/>
      </w:pPr>
      <w:r>
        <w:lastRenderedPageBreak/>
        <w:t xml:space="preserve">Since the image is already aligned and cropped, there is no need for extra face detections and any other pre-processing. Upon receiving the vector representation of an image, the </w:t>
      </w:r>
      <w:commentRangeStart w:id="72"/>
      <w:r>
        <w:t xml:space="preserve">server </w:t>
      </w:r>
      <w:r w:rsidR="007C0B6F">
        <w:t>checks whether the same image already exists</w:t>
      </w:r>
      <w:commentRangeEnd w:id="72"/>
      <w:r w:rsidR="00D54D28">
        <w:rPr>
          <w:rStyle w:val="CommentReference"/>
        </w:rPr>
        <w:commentReference w:id="72"/>
      </w:r>
      <w:r w:rsidR="007C0B6F">
        <w:t>, and if it does, the verification result will return ‘false</w:t>
      </w:r>
      <w:r w:rsidR="00ED4AEC">
        <w:t>,’</w:t>
      </w:r>
      <w:r w:rsidR="007C0B6F">
        <w:t xml:space="preserve"> meaning the examinee </w:t>
      </w:r>
      <w:r w:rsidR="0068668F">
        <w:t xml:space="preserve">has sent the same static image </w:t>
      </w:r>
      <w:proofErr w:type="gramStart"/>
      <w:r w:rsidR="0068668F">
        <w:t>in an attempt to</w:t>
      </w:r>
      <w:proofErr w:type="gramEnd"/>
      <w:r w:rsidR="0068668F">
        <w:t xml:space="preserve"> cheat</w:t>
      </w:r>
      <w:r w:rsidR="007C0B6F">
        <w:t>.</w:t>
      </w:r>
      <w:r>
        <w:t xml:space="preserve"> </w:t>
      </w:r>
      <w:r w:rsidR="007463C9">
        <w:t xml:space="preserve">It does so by finding the difference between the vector representation of each image in the directory dedicated to the examinee. </w:t>
      </w:r>
      <w:commentRangeStart w:id="73"/>
      <w:r w:rsidR="007463C9">
        <w:t>If the</w:t>
      </w:r>
      <w:r w:rsidR="0068668F">
        <w:t xml:space="preserve"> </w:t>
      </w:r>
      <w:r w:rsidR="00B244F0">
        <w:t>received image is different from the previous one</w:t>
      </w:r>
      <w:r w:rsidR="007463C9">
        <w:t>,</w:t>
      </w:r>
      <w:commentRangeEnd w:id="73"/>
      <w:r w:rsidR="00D54D28">
        <w:rPr>
          <w:rStyle w:val="CommentReference"/>
        </w:rPr>
        <w:commentReference w:id="73"/>
      </w:r>
      <w:r w:rsidR="007463C9">
        <w:t xml:space="preserve"> it caches the vector representation to memory </w:t>
      </w:r>
      <w:r w:rsidR="00E31E8D">
        <w:t>to</w:t>
      </w:r>
      <w:r w:rsidR="007463C9">
        <w:t xml:space="preserve"> optimize the performance.</w:t>
      </w:r>
      <w:r w:rsidR="00EF4B17">
        <w:t xml:space="preserve"> Also, it releases the memory taken by the </w:t>
      </w:r>
      <w:r w:rsidR="00B244F0">
        <w:t>oldest vector representation</w:t>
      </w:r>
      <w:r w:rsidR="00EF4B17">
        <w:t>.</w:t>
      </w:r>
    </w:p>
    <w:p w14:paraId="1C3B7C3C" w14:textId="4031B7FC" w:rsidR="00C43C11" w:rsidRPr="00A9171F" w:rsidRDefault="005B25DF" w:rsidP="00047DBF">
      <w:pPr>
        <w:spacing w:line="360" w:lineRule="auto"/>
      </w:pPr>
      <w:r>
        <w:t xml:space="preserve">The number of allocations is customizable due to the limitations caused by the </w:t>
      </w:r>
      <w:r w:rsidR="009A629B">
        <w:t>number of difference faces,</w:t>
      </w:r>
      <w:r>
        <w:t xml:space="preserve"> so in the prototype the number of caches is set to three per examinee. </w:t>
      </w:r>
    </w:p>
    <w:p w14:paraId="473F0CE8" w14:textId="1514F4A7" w:rsidR="00C43C11" w:rsidRPr="00C43C11" w:rsidRDefault="00A9171F" w:rsidP="00047DBF">
      <w:pPr>
        <w:pStyle w:val="Heading4"/>
        <w:spacing w:line="360" w:lineRule="auto"/>
      </w:pPr>
      <w:r>
        <w:t>Verdict</w:t>
      </w:r>
    </w:p>
    <w:p w14:paraId="2E3751E4" w14:textId="187CDF09" w:rsidR="00ED4AEC" w:rsidRDefault="00A9171F" w:rsidP="00047DBF">
      <w:pPr>
        <w:spacing w:line="360" w:lineRule="auto"/>
      </w:pPr>
      <w:r>
        <w:t>Once a verdict is obtained through comparing Euclidean or Cosine distance to a set threshold</w:t>
      </w:r>
      <w:r w:rsidR="001B69CA">
        <w:t xml:space="preserve"> (discussed in the </w:t>
      </w:r>
      <w:r w:rsidR="003D7BCE">
        <w:t>Section 2.4</w:t>
      </w:r>
      <w:r w:rsidR="001B69CA">
        <w:t>)</w:t>
      </w:r>
      <w:r>
        <w:t xml:space="preserve">, it is packed into the body of a </w:t>
      </w:r>
      <w:r w:rsidR="00B30B11">
        <w:t>POST request, along with the examinee identifier. The POST request is then sent to the supervisor’s dashboard, where the status of that examinee is updates, along with the last update request time.</w:t>
      </w:r>
    </w:p>
    <w:p w14:paraId="7A18BEAA" w14:textId="39C35B02" w:rsidR="00BB691C" w:rsidRDefault="001B69CA" w:rsidP="00047DBF">
      <w:pPr>
        <w:spacing w:line="360" w:lineRule="auto"/>
      </w:pPr>
      <w:r>
        <w:t xml:space="preserve">Since the appropriate response to academic offenses may vary in different institutions, the system itself does not enforce any action but notify the supervisor who may then take appropriate action. </w:t>
      </w:r>
      <w:r w:rsidR="003D6649">
        <w:t xml:space="preserve">However, this may be expanded, and is described </w:t>
      </w:r>
      <w:r w:rsidR="003D7BCE">
        <w:t xml:space="preserve">at </w:t>
      </w:r>
      <w:r w:rsidR="003D6649">
        <w:t xml:space="preserve">the </w:t>
      </w:r>
      <w:r w:rsidR="003D7BCE">
        <w:t>end of the Summary</w:t>
      </w:r>
      <w:r w:rsidR="003D6649">
        <w:t xml:space="preserve"> </w:t>
      </w:r>
      <w:r w:rsidR="003D7BCE">
        <w:t>section</w:t>
      </w:r>
      <w:r w:rsidR="003D6649">
        <w:t>.</w:t>
      </w:r>
    </w:p>
    <w:p w14:paraId="4418EFD9" w14:textId="0C7C8833" w:rsidR="003A3876" w:rsidRDefault="003A3876" w:rsidP="00047DBF">
      <w:pPr>
        <w:pStyle w:val="Heading4"/>
        <w:spacing w:line="360" w:lineRule="auto"/>
      </w:pPr>
      <w:r>
        <w:t>Reliability</w:t>
      </w:r>
    </w:p>
    <w:p w14:paraId="43B5E6F4" w14:textId="7EAE3B49" w:rsidR="003A3876" w:rsidRPr="003A3876" w:rsidRDefault="003A3876" w:rsidP="00047DBF">
      <w:pPr>
        <w:spacing w:line="360" w:lineRule="auto"/>
      </w:pPr>
      <w:r>
        <w:t xml:space="preserve">It is </w:t>
      </w:r>
      <w:r w:rsidR="00347525">
        <w:t>important</w:t>
      </w:r>
      <w:r>
        <w:t xml:space="preserve"> for both exam supervisors and examinees to not worry about the verification server crashing under high stress. That is why, a request processing queue was introduced to the system. Upon receiving a request from a client, the </w:t>
      </w:r>
      <w:r w:rsidR="002205C6">
        <w:t xml:space="preserve">verification server does not immediately start verifying the face in the received image. Instead, it adds the request to a queue and processes it when </w:t>
      </w:r>
      <w:r w:rsidR="009B64D7">
        <w:t>all</w:t>
      </w:r>
      <w:r w:rsidR="002205C6">
        <w:t xml:space="preserve"> the requests before it </w:t>
      </w:r>
      <w:r w:rsidR="009B64D7">
        <w:t>have been</w:t>
      </w:r>
      <w:r w:rsidR="002205C6">
        <w:t xml:space="preserve"> processed. This allows for the server to maintain a low resource requirement while being extremely scalable in terms of the number of clients it can process. The cost is that the status updates are sent </w:t>
      </w:r>
      <w:r w:rsidR="009B64D7">
        <w:t>in a sequential fashion</w:t>
      </w:r>
      <w:r w:rsidR="002205C6">
        <w:t xml:space="preserve">, and at high examinee counts it </w:t>
      </w:r>
      <w:r w:rsidR="009B64D7">
        <w:t>may take longer to update all the clients in the session.</w:t>
      </w:r>
    </w:p>
    <w:p w14:paraId="7D6875B3" w14:textId="31BE1F32" w:rsidR="002E7EDC" w:rsidRDefault="00BB691C" w:rsidP="003A16E9">
      <w:pPr>
        <w:pStyle w:val="Heading10"/>
        <w:spacing w:line="360" w:lineRule="auto"/>
      </w:pPr>
      <w:r>
        <w:br w:type="column"/>
      </w:r>
      <w:bookmarkStart w:id="74" w:name="_Toc113797690"/>
      <w:r>
        <w:lastRenderedPageBreak/>
        <w:t xml:space="preserve">Chapter </w:t>
      </w:r>
      <w:r w:rsidR="003D7BCE">
        <w:t>4</w:t>
      </w:r>
      <w:r>
        <w:t xml:space="preserve">. </w:t>
      </w:r>
      <w:r w:rsidR="00867A57">
        <w:t>T</w:t>
      </w:r>
      <w:r w:rsidR="00974B12">
        <w:t xml:space="preserve">esting </w:t>
      </w:r>
      <w:r w:rsidR="00867A57">
        <w:t>T</w:t>
      </w:r>
      <w:r w:rsidR="00974B12">
        <w:t xml:space="preserve">he </w:t>
      </w:r>
      <w:r w:rsidR="00867A57">
        <w:t>S</w:t>
      </w:r>
      <w:r w:rsidR="00974B12">
        <w:t>ystem</w:t>
      </w:r>
      <w:bookmarkEnd w:id="74"/>
    </w:p>
    <w:p w14:paraId="65BF9502" w14:textId="0F23783A" w:rsidR="00716139" w:rsidRPr="00716139" w:rsidRDefault="00716139" w:rsidP="00703B7C">
      <w:pPr>
        <w:spacing w:line="360" w:lineRule="auto"/>
      </w:pPr>
      <w:r>
        <w:t xml:space="preserve">While stress testing client-server applications usually involves many people, it is possible to simulate </w:t>
      </w:r>
      <w:r w:rsidR="00703B7C">
        <w:t>the flow of the system without real clients</w:t>
      </w:r>
      <w:r>
        <w:t>. It requires additional time and effort to implement such a simulation, while the results may not accuratel</w:t>
      </w:r>
      <w:r w:rsidR="00703B7C">
        <w:t>y represent the behavior of the system in production. Depending on the setup, the simulated implementation may omit the effects of different factors (such as network latency) that would normally be a cause of concern. However, due to working alone and having limited resources, the described below</w:t>
      </w:r>
      <w:r w:rsidR="00FE5013">
        <w:t xml:space="preserve"> test was the most viable solution</w:t>
      </w:r>
      <w:r w:rsidR="00703B7C">
        <w:t>.</w:t>
      </w:r>
    </w:p>
    <w:p w14:paraId="7B21B5F9" w14:textId="32423A2A" w:rsidR="00974B12" w:rsidRDefault="00974B12" w:rsidP="00047DBF">
      <w:pPr>
        <w:pStyle w:val="Heading20"/>
        <w:spacing w:line="360" w:lineRule="auto"/>
      </w:pPr>
      <w:bookmarkStart w:id="75" w:name="_Toc113797691"/>
      <w:commentRangeStart w:id="76"/>
      <w:r>
        <w:t>Stress</w:t>
      </w:r>
      <w:commentRangeEnd w:id="76"/>
      <w:r w:rsidR="005A688C">
        <w:rPr>
          <w:rStyle w:val="CommentReference"/>
          <w:rFonts w:asciiTheme="minorHAnsi" w:eastAsiaTheme="minorEastAsia" w:hAnsiTheme="minorHAnsi" w:cstheme="minorBidi"/>
          <w:b w:val="0"/>
          <w:bCs w:val="0"/>
        </w:rPr>
        <w:commentReference w:id="76"/>
      </w:r>
      <w:r>
        <w:t xml:space="preserve"> </w:t>
      </w:r>
      <w:r w:rsidR="00716139">
        <w:t>T</w:t>
      </w:r>
      <w:r>
        <w:t>est</w:t>
      </w:r>
      <w:bookmarkEnd w:id="75"/>
    </w:p>
    <w:p w14:paraId="60A26047" w14:textId="7EDD1125" w:rsidR="00B556E2" w:rsidRDefault="00974B12" w:rsidP="00047DBF">
      <w:pPr>
        <w:spacing w:line="360" w:lineRule="auto"/>
      </w:pPr>
      <w:r>
        <w:t>One of the important requirements of the system is the ability to support examination session</w:t>
      </w:r>
      <w:r w:rsidR="00B556E2">
        <w:t>s</w:t>
      </w:r>
      <w:r>
        <w:t xml:space="preserve"> of large sizes. The following procedure is designed to test </w:t>
      </w:r>
      <w:r w:rsidR="00AF3605">
        <w:t>how the system performs under different stress conditions (the number of clients)</w:t>
      </w:r>
      <w:r w:rsidR="00B556E2">
        <w:t>, simulating exam sessions of different sizes</w:t>
      </w:r>
      <w:r w:rsidR="00AF3605">
        <w:t xml:space="preserve">. </w:t>
      </w:r>
      <w:r w:rsidR="001145B2">
        <w:t>Each test incremented the client count by ten, starting from ten clients</w:t>
      </w:r>
      <w:r w:rsidR="007D1AA2">
        <w:t xml:space="preserve"> up to 100</w:t>
      </w:r>
      <w:r w:rsidR="001145B2">
        <w:t xml:space="preserve">. </w:t>
      </w:r>
      <w:r w:rsidR="006D4921">
        <w:t>A</w:t>
      </w:r>
      <w:r w:rsidR="00F12E3B">
        <w:t xml:space="preserve">verage request processing time, number of false negative verifications, and the number of processed requests were recorded. </w:t>
      </w:r>
      <w:r w:rsidR="001145B2">
        <w:t xml:space="preserve">Each test was performed by letting the system work for 300 seconds. </w:t>
      </w:r>
      <w:r w:rsidR="00AF3605">
        <w:t xml:space="preserve">The testing environment consisted of two machines. </w:t>
      </w:r>
      <w:r w:rsidR="007D143F">
        <w:t>Each test is a separate exam session, with both machines fully rebooted between each session.</w:t>
      </w:r>
    </w:p>
    <w:p w14:paraId="7422AEDB" w14:textId="1FF53FA3" w:rsidR="00974B12" w:rsidRDefault="00AF3605" w:rsidP="00047DBF">
      <w:pPr>
        <w:spacing w:line="360" w:lineRule="auto"/>
      </w:pPr>
      <w:r>
        <w:t xml:space="preserve">One machine, further referred to as the </w:t>
      </w:r>
      <w:r w:rsidRPr="00B556E2">
        <w:rPr>
          <w:i/>
          <w:iCs/>
        </w:rPr>
        <w:t>client machine</w:t>
      </w:r>
      <w:r>
        <w:t xml:space="preserve">, </w:t>
      </w:r>
      <w:r w:rsidR="00B556E2">
        <w:t>had multiple instances of the client-detection executables running that were sending the aligned faces to the verification server, running on a separate machine.</w:t>
      </w:r>
      <w:r w:rsidR="00F12E3B">
        <w:t xml:space="preserve"> </w:t>
      </w:r>
      <w:proofErr w:type="gramStart"/>
      <w:r w:rsidR="000F61A4">
        <w:t>For the purpose of</w:t>
      </w:r>
      <w:proofErr w:type="gramEnd"/>
      <w:r w:rsidR="000F61A4">
        <w:t xml:space="preserve"> this test,</w:t>
      </w:r>
      <w:r w:rsidR="00592290">
        <w:t xml:space="preserve"> a</w:t>
      </w:r>
      <w:commentRangeStart w:id="77"/>
      <w:r w:rsidR="00F12E3B">
        <w:t>ll clients were detecting a face on the same static image</w:t>
      </w:r>
      <w:commentRangeEnd w:id="77"/>
      <w:r w:rsidR="005A688C">
        <w:rPr>
          <w:rStyle w:val="CommentReference"/>
        </w:rPr>
        <w:commentReference w:id="77"/>
      </w:r>
      <w:r w:rsidR="00592290">
        <w:t xml:space="preserve">, </w:t>
      </w:r>
      <w:r w:rsidR="000F61A4">
        <w:t xml:space="preserve">and </w:t>
      </w:r>
      <w:r w:rsidR="00592290">
        <w:t>the countermeasures</w:t>
      </w:r>
      <w:r w:rsidR="000F61A4">
        <w:t xml:space="preserve"> that normally</w:t>
      </w:r>
      <w:r w:rsidR="00592290">
        <w:t xml:space="preserve"> </w:t>
      </w:r>
      <w:r w:rsidR="000F61A4">
        <w:t>conclude such attempts as cheating, have been turned off</w:t>
      </w:r>
      <w:r w:rsidR="00F12E3B">
        <w:t>.</w:t>
      </w:r>
      <w:r w:rsidR="00592290">
        <w:t xml:space="preserve"> </w:t>
      </w:r>
      <w:r w:rsidR="001145B2">
        <w:t xml:space="preserve">The technical specifications of the client machine are: </w:t>
      </w:r>
    </w:p>
    <w:p w14:paraId="1CFF1F00" w14:textId="46553C52" w:rsidR="001145B2" w:rsidRDefault="001145B2" w:rsidP="00047DBF">
      <w:pPr>
        <w:pStyle w:val="ListParagraph"/>
        <w:numPr>
          <w:ilvl w:val="0"/>
          <w:numId w:val="31"/>
        </w:numPr>
        <w:spacing w:line="360" w:lineRule="auto"/>
        <w:rPr>
          <w:lang w:val="pl-PL"/>
        </w:rPr>
      </w:pPr>
      <w:r w:rsidRPr="001145B2">
        <w:rPr>
          <w:lang w:val="pl-PL"/>
        </w:rPr>
        <w:t>CPU: AMD Ryzen 9 5950X 16-C</w:t>
      </w:r>
      <w:r>
        <w:rPr>
          <w:lang w:val="pl-PL"/>
        </w:rPr>
        <w:t>ore.</w:t>
      </w:r>
    </w:p>
    <w:p w14:paraId="4EF7E224" w14:textId="6FE9AF49" w:rsidR="001145B2" w:rsidRDefault="001145B2" w:rsidP="00047DBF">
      <w:pPr>
        <w:pStyle w:val="ListParagraph"/>
        <w:numPr>
          <w:ilvl w:val="0"/>
          <w:numId w:val="31"/>
        </w:numPr>
        <w:spacing w:line="360" w:lineRule="auto"/>
      </w:pPr>
      <w:r w:rsidRPr="001145B2">
        <w:t>GPU: AMD Radeon RX 6900 X</w:t>
      </w:r>
      <w:r>
        <w:t>T.</w:t>
      </w:r>
    </w:p>
    <w:p w14:paraId="72F66DFD" w14:textId="4A03ED6E" w:rsidR="001145B2" w:rsidRDefault="001145B2" w:rsidP="00047DBF">
      <w:pPr>
        <w:pStyle w:val="ListParagraph"/>
        <w:numPr>
          <w:ilvl w:val="0"/>
          <w:numId w:val="31"/>
        </w:numPr>
        <w:spacing w:line="360" w:lineRule="auto"/>
      </w:pPr>
      <w:r>
        <w:t xml:space="preserve">RAM: 32 GB </w:t>
      </w:r>
      <w:r w:rsidR="007D143F">
        <w:t>3200 MHZ DDR4</w:t>
      </w:r>
      <w:r w:rsidR="006D4921">
        <w:t>.</w:t>
      </w:r>
    </w:p>
    <w:p w14:paraId="13B8710E" w14:textId="28BDF4C5" w:rsidR="006D4921" w:rsidRPr="001145B2" w:rsidRDefault="006D4921" w:rsidP="00047DBF">
      <w:pPr>
        <w:pStyle w:val="ListParagraph"/>
        <w:numPr>
          <w:ilvl w:val="0"/>
          <w:numId w:val="31"/>
        </w:numPr>
        <w:spacing w:line="360" w:lineRule="auto"/>
      </w:pPr>
      <w:r>
        <w:t>OS: Windows 11</w:t>
      </w:r>
    </w:p>
    <w:p w14:paraId="27F7D8DD" w14:textId="501621D6" w:rsidR="00B556E2" w:rsidRDefault="00B556E2" w:rsidP="00047DBF">
      <w:pPr>
        <w:spacing w:line="360" w:lineRule="auto"/>
      </w:pPr>
      <w:r>
        <w:t xml:space="preserve">The second machine, or the </w:t>
      </w:r>
      <w:r w:rsidRPr="00B556E2">
        <w:rPr>
          <w:i/>
          <w:iCs/>
        </w:rPr>
        <w:t>verification machine</w:t>
      </w:r>
      <w:r>
        <w:rPr>
          <w:i/>
          <w:iCs/>
        </w:rPr>
        <w:t xml:space="preserve">, </w:t>
      </w:r>
      <w:r>
        <w:t>was set up on a separate computer</w:t>
      </w:r>
      <w:r w:rsidR="00F12E3B">
        <w:t xml:space="preserve">, </w:t>
      </w:r>
      <w:proofErr w:type="gramStart"/>
      <w:r w:rsidR="00F12E3B">
        <w:t>in order to</w:t>
      </w:r>
      <w:proofErr w:type="gramEnd"/>
      <w:r w:rsidR="00F12E3B">
        <w:t xml:space="preserve"> simulate the normal </w:t>
      </w:r>
      <w:r w:rsidR="001145B2">
        <w:t>production environment</w:t>
      </w:r>
      <w:r w:rsidR="00E60911">
        <w:t xml:space="preserve"> (prevent resource clashing caused by multiple clients running at the same time)</w:t>
      </w:r>
      <w:r w:rsidR="001145B2">
        <w:t xml:space="preserve">. </w:t>
      </w:r>
      <w:r w:rsidR="007D143F">
        <w:t>The technical specifications of the verification machine are:</w:t>
      </w:r>
    </w:p>
    <w:p w14:paraId="058294E5" w14:textId="0A9B4299" w:rsidR="007D143F" w:rsidRDefault="006D4921" w:rsidP="00047DBF">
      <w:pPr>
        <w:pStyle w:val="ListParagraph"/>
        <w:numPr>
          <w:ilvl w:val="0"/>
          <w:numId w:val="32"/>
        </w:numPr>
        <w:spacing w:line="360" w:lineRule="auto"/>
      </w:pPr>
      <w:r>
        <w:t>CPU: Intel Core i7 6-Core 2.6 GHz.</w:t>
      </w:r>
    </w:p>
    <w:p w14:paraId="5E8A7F09" w14:textId="0156A0C2" w:rsidR="006D4921" w:rsidRDefault="006D4921" w:rsidP="00047DBF">
      <w:pPr>
        <w:pStyle w:val="ListParagraph"/>
        <w:numPr>
          <w:ilvl w:val="0"/>
          <w:numId w:val="32"/>
        </w:numPr>
        <w:spacing w:line="360" w:lineRule="auto"/>
      </w:pPr>
      <w:r>
        <w:t>GPU: Intel UHD Graphics 630.</w:t>
      </w:r>
    </w:p>
    <w:p w14:paraId="5D6A1FC0" w14:textId="1A63F373" w:rsidR="006D4921" w:rsidRDefault="006D4921" w:rsidP="00047DBF">
      <w:pPr>
        <w:pStyle w:val="ListParagraph"/>
        <w:numPr>
          <w:ilvl w:val="0"/>
          <w:numId w:val="32"/>
        </w:numPr>
        <w:spacing w:line="360" w:lineRule="auto"/>
      </w:pPr>
      <w:r>
        <w:t>RAM: 16 GB 2667 MHz DDR4.</w:t>
      </w:r>
    </w:p>
    <w:p w14:paraId="20B85DF8" w14:textId="61C21698" w:rsidR="007D1AA2" w:rsidRDefault="006D4921" w:rsidP="00047DBF">
      <w:pPr>
        <w:pStyle w:val="ListParagraph"/>
        <w:numPr>
          <w:ilvl w:val="0"/>
          <w:numId w:val="32"/>
        </w:numPr>
        <w:spacing w:line="360" w:lineRule="auto"/>
      </w:pPr>
      <w:r>
        <w:t>OS: Mac OS Monterey 12.5</w:t>
      </w:r>
    </w:p>
    <w:p w14:paraId="1E779426" w14:textId="0F945578" w:rsidR="007D1AA2" w:rsidRDefault="007D1AA2" w:rsidP="002B704E">
      <w:pPr>
        <w:pStyle w:val="Heading3"/>
      </w:pPr>
      <w:bookmarkStart w:id="78" w:name="_Toc113797692"/>
      <w:r>
        <w:lastRenderedPageBreak/>
        <w:t>Results</w:t>
      </w:r>
      <w:bookmarkEnd w:id="78"/>
    </w:p>
    <w:p w14:paraId="511A625D" w14:textId="77777777" w:rsidR="008E0F70" w:rsidRDefault="00A0423D" w:rsidP="00047DBF">
      <w:pPr>
        <w:spacing w:line="360" w:lineRule="auto"/>
      </w:pPr>
      <w:r>
        <w:t xml:space="preserve">As mentioned before, all the clients were tasked to detect and align a face in the same </w:t>
      </w:r>
      <w:commentRangeStart w:id="79"/>
      <w:r>
        <w:t>static image containing a single face</w:t>
      </w:r>
      <w:commentRangeEnd w:id="79"/>
      <w:r w:rsidR="00551D73">
        <w:rPr>
          <w:rStyle w:val="CommentReference"/>
        </w:rPr>
        <w:commentReference w:id="79"/>
      </w:r>
      <w:r w:rsidR="00E60911">
        <w:t xml:space="preserve">. Theoretically, </w:t>
      </w:r>
      <w:r w:rsidR="00786A45">
        <w:t xml:space="preserve">since all the images are the same, the system should not produce </w:t>
      </w:r>
      <w:r w:rsidR="008E0F70">
        <w:t>incorrect verdicts</w:t>
      </w:r>
      <w:r>
        <w:t>.</w:t>
      </w:r>
      <w:r w:rsidR="008E0F70">
        <w:t xml:space="preserve"> </w:t>
      </w:r>
      <w:r w:rsidR="008E0F70">
        <w:t>To test th</w:t>
      </w:r>
      <w:r w:rsidR="008E0F70">
        <w:t xml:space="preserve">is, </w:t>
      </w:r>
      <w:r w:rsidR="008E0F70">
        <w:t xml:space="preserve">a ‘False Negative’ metric was introduced. </w:t>
      </w:r>
      <w:r>
        <w:t xml:space="preserve"> </w:t>
      </w:r>
    </w:p>
    <w:p w14:paraId="3B9FA3B2" w14:textId="132A1954" w:rsidR="00A0423D" w:rsidRDefault="00A0423D" w:rsidP="00047DBF">
      <w:pPr>
        <w:spacing w:line="360" w:lineRule="auto"/>
      </w:pPr>
      <w:r>
        <w:t>In each session, every ninth examinee (the 1</w:t>
      </w:r>
      <w:r w:rsidRPr="003127E0">
        <w:rPr>
          <w:vertAlign w:val="superscript"/>
        </w:rPr>
        <w:t>st</w:t>
      </w:r>
      <w:r>
        <w:t>, the 10</w:t>
      </w:r>
      <w:r w:rsidRPr="003127E0">
        <w:rPr>
          <w:vertAlign w:val="superscript"/>
        </w:rPr>
        <w:t>th</w:t>
      </w:r>
      <w:r>
        <w:t>, the 19</w:t>
      </w:r>
      <w:r w:rsidRPr="003127E0">
        <w:rPr>
          <w:vertAlign w:val="superscript"/>
        </w:rPr>
        <w:t>th</w:t>
      </w:r>
      <w:r>
        <w:t>, etc.) was configured to have a different base image than the static image mentioned before. All the other examinees’ base images were the same static image fed to the clients. The number of false negatives is the number of negative verdicts for the non-ninth clients.</w:t>
      </w:r>
    </w:p>
    <w:p w14:paraId="7657B050" w14:textId="4C6A5D53" w:rsidR="00A0423D" w:rsidRDefault="00A0423D" w:rsidP="00047DBF">
      <w:pPr>
        <w:spacing w:line="360" w:lineRule="auto"/>
      </w:pPr>
      <w:r>
        <w:t xml:space="preserve">The ‘Average Request Processing Time’ </w:t>
      </w:r>
      <w:r w:rsidR="00A14567">
        <w:t xml:space="preserve">(ARPT) </w:t>
      </w:r>
      <w:r>
        <w:t>metric presents the time it took for the verification machine to calculate the verdict.</w:t>
      </w:r>
    </w:p>
    <w:p w14:paraId="489FA4AD" w14:textId="52E723BB" w:rsidR="009C2CCB" w:rsidRDefault="007D1AA2" w:rsidP="00047DBF">
      <w:pPr>
        <w:spacing w:line="360" w:lineRule="auto"/>
      </w:pPr>
      <w:r>
        <w:t xml:space="preserve">The data obtained during the stress test are presented in Table 8 located in Appendix A. </w:t>
      </w:r>
      <w:r w:rsidR="009C2CCB">
        <w:t>Graphical representation of the data:</w:t>
      </w:r>
    </w:p>
    <w:p w14:paraId="247086A1" w14:textId="77777777" w:rsidR="00B12A4D" w:rsidRDefault="00B12A4D" w:rsidP="00047DBF">
      <w:pPr>
        <w:keepNext/>
        <w:spacing w:line="360" w:lineRule="auto"/>
      </w:pPr>
      <w:r>
        <w:rPr>
          <w:noProof/>
        </w:rPr>
        <w:lastRenderedPageBreak/>
        <w:drawing>
          <wp:inline distT="0" distB="0" distL="0" distR="0" wp14:anchorId="4B6116FF" wp14:editId="18D94D01">
            <wp:extent cx="5528930" cy="3472707"/>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40656" cy="3480072"/>
                    </a:xfrm>
                    <a:prstGeom prst="rect">
                      <a:avLst/>
                    </a:prstGeom>
                  </pic:spPr>
                </pic:pic>
              </a:graphicData>
            </a:graphic>
          </wp:inline>
        </w:drawing>
      </w:r>
    </w:p>
    <w:p w14:paraId="0BE987D0" w14:textId="1BC5B86D" w:rsidR="00B12A4D" w:rsidRDefault="00B12A4D" w:rsidP="00B12A4D">
      <w:pPr>
        <w:pStyle w:val="Caption"/>
        <w:spacing w:line="360" w:lineRule="auto"/>
        <w:jc w:val="left"/>
      </w:pPr>
      <w:bookmarkStart w:id="80" w:name="_Toc113217084"/>
      <w:r>
        <w:t xml:space="preserve">Figure </w:t>
      </w:r>
      <w:fldSimple w:instr=" SEQ Figure \* ARABIC ">
        <w:r w:rsidR="00EE6D52">
          <w:rPr>
            <w:noProof/>
          </w:rPr>
          <w:t>11</w:t>
        </w:r>
      </w:fldSimple>
      <w:r>
        <w:t>. Average Time It Took to Process a Request vs. Client Count</w:t>
      </w:r>
      <w:bookmarkEnd w:id="80"/>
      <w:r>
        <w:rPr>
          <w:noProof/>
        </w:rPr>
        <w:drawing>
          <wp:inline distT="0" distB="0" distL="0" distR="0" wp14:anchorId="0DF3E2FD" wp14:editId="50638590">
            <wp:extent cx="5586305" cy="3508744"/>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92316" cy="3512519"/>
                    </a:xfrm>
                    <a:prstGeom prst="rect">
                      <a:avLst/>
                    </a:prstGeom>
                  </pic:spPr>
                </pic:pic>
              </a:graphicData>
            </a:graphic>
          </wp:inline>
        </w:drawing>
      </w:r>
    </w:p>
    <w:p w14:paraId="2304889E" w14:textId="77777777" w:rsidR="00B12A4D" w:rsidRDefault="00B12A4D" w:rsidP="00B12A4D">
      <w:pPr>
        <w:keepNext/>
        <w:spacing w:line="360" w:lineRule="auto"/>
      </w:pPr>
    </w:p>
    <w:p w14:paraId="7FF9EB0A" w14:textId="4F58C1B6" w:rsidR="00B12A4D" w:rsidRDefault="00B12A4D" w:rsidP="00B12A4D">
      <w:pPr>
        <w:pStyle w:val="Caption"/>
        <w:spacing w:line="360" w:lineRule="auto"/>
      </w:pPr>
      <w:bookmarkStart w:id="81" w:name="_Toc113217085"/>
      <w:r>
        <w:t xml:space="preserve">Figure </w:t>
      </w:r>
      <w:fldSimple w:instr=" SEQ Figure \* ARABIC ">
        <w:r w:rsidR="00EE6D52">
          <w:rPr>
            <w:noProof/>
          </w:rPr>
          <w:t>12</w:t>
        </w:r>
      </w:fldSimple>
      <w:r>
        <w:t>. False Negatives Count vs. Client Count</w:t>
      </w:r>
      <w:bookmarkEnd w:id="81"/>
    </w:p>
    <w:p w14:paraId="71C434FA" w14:textId="0FB669AA" w:rsidR="009C2CCB" w:rsidRDefault="009C2CCB" w:rsidP="00047DBF">
      <w:pPr>
        <w:keepNext/>
        <w:spacing w:line="360" w:lineRule="auto"/>
      </w:pPr>
      <w:r>
        <w:br w:type="column"/>
      </w:r>
    </w:p>
    <w:p w14:paraId="629A7B82" w14:textId="77533A30" w:rsidR="009C2CCB" w:rsidRDefault="009C2CCB" w:rsidP="00B12A4D">
      <w:pPr>
        <w:keepNext/>
        <w:spacing w:line="360" w:lineRule="auto"/>
        <w:jc w:val="left"/>
      </w:pPr>
      <w:r>
        <w:rPr>
          <w:noProof/>
        </w:rPr>
        <w:drawing>
          <wp:inline distT="0" distB="0" distL="0" distR="0" wp14:anchorId="7951A750" wp14:editId="4B7D2096">
            <wp:extent cx="5231219" cy="3285715"/>
            <wp:effectExtent l="0" t="0" r="762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45336" cy="3294582"/>
                    </a:xfrm>
                    <a:prstGeom prst="rect">
                      <a:avLst/>
                    </a:prstGeom>
                  </pic:spPr>
                </pic:pic>
              </a:graphicData>
            </a:graphic>
          </wp:inline>
        </w:drawing>
      </w:r>
    </w:p>
    <w:p w14:paraId="66EEB8FB" w14:textId="60722F34" w:rsidR="00097BEE" w:rsidRDefault="009C2CCB" w:rsidP="00B12A4D">
      <w:pPr>
        <w:pStyle w:val="Caption"/>
        <w:spacing w:line="360" w:lineRule="auto"/>
        <w:jc w:val="left"/>
      </w:pPr>
      <w:bookmarkStart w:id="82" w:name="_Toc113217086"/>
      <w:r>
        <w:t xml:space="preserve">Figure </w:t>
      </w:r>
      <w:fldSimple w:instr=" SEQ Figure \* ARABIC ">
        <w:r w:rsidR="00EE6D52">
          <w:rPr>
            <w:noProof/>
          </w:rPr>
          <w:t>13</w:t>
        </w:r>
      </w:fldSimple>
      <w:r>
        <w:t xml:space="preserve">. </w:t>
      </w:r>
      <w:r w:rsidR="00A0423D">
        <w:t xml:space="preserve">Processed Requests per Second </w:t>
      </w:r>
      <w:r w:rsidR="00A14567">
        <w:t xml:space="preserve">(RPPS) </w:t>
      </w:r>
      <w:r>
        <w:t>vs. Client Count</w:t>
      </w:r>
      <w:bookmarkEnd w:id="82"/>
      <w:r w:rsidR="00B12A4D">
        <w:rPr>
          <w:noProof/>
        </w:rPr>
        <w:drawing>
          <wp:inline distT="0" distB="0" distL="0" distR="0" wp14:anchorId="6393B6BA" wp14:editId="6F9EFACA">
            <wp:extent cx="5199321" cy="3265680"/>
            <wp:effectExtent l="0" t="0" r="1905"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09265" cy="3271926"/>
                    </a:xfrm>
                    <a:prstGeom prst="rect">
                      <a:avLst/>
                    </a:prstGeom>
                  </pic:spPr>
                </pic:pic>
              </a:graphicData>
            </a:graphic>
          </wp:inline>
        </w:drawing>
      </w:r>
    </w:p>
    <w:p w14:paraId="34B75C03" w14:textId="0E9AE21C" w:rsidR="008C72ED" w:rsidRPr="008C72ED" w:rsidRDefault="00097BEE" w:rsidP="00047DBF">
      <w:pPr>
        <w:pStyle w:val="Caption"/>
        <w:spacing w:line="360" w:lineRule="auto"/>
      </w:pPr>
      <w:bookmarkStart w:id="83" w:name="_Toc113217087"/>
      <w:r>
        <w:t xml:space="preserve">Figure </w:t>
      </w:r>
      <w:fldSimple w:instr=" SEQ Figure \* ARABIC ">
        <w:r w:rsidR="00EE6D52">
          <w:rPr>
            <w:noProof/>
          </w:rPr>
          <w:t>14</w:t>
        </w:r>
      </w:fldSimple>
      <w:r>
        <w:t>. False Negatives by Request Count</w:t>
      </w:r>
      <w:bookmarkEnd w:id="83"/>
    </w:p>
    <w:p w14:paraId="78075392" w14:textId="3934CD99" w:rsidR="00A0423D" w:rsidRDefault="00A0423D" w:rsidP="00047DBF">
      <w:pPr>
        <w:spacing w:line="360" w:lineRule="auto"/>
      </w:pPr>
    </w:p>
    <w:p w14:paraId="59C0F0E5" w14:textId="0F6645BA" w:rsidR="00097BEE" w:rsidRDefault="00097BEE" w:rsidP="002B704E">
      <w:pPr>
        <w:pStyle w:val="Heading3"/>
      </w:pPr>
      <w:bookmarkStart w:id="84" w:name="_Toc113797693"/>
      <w:r>
        <w:lastRenderedPageBreak/>
        <w:t>Observations</w:t>
      </w:r>
      <w:bookmarkEnd w:id="84"/>
    </w:p>
    <w:p w14:paraId="618DAEE9" w14:textId="4DAB9FD6" w:rsidR="00097BEE" w:rsidRPr="00097BEE" w:rsidRDefault="00097BEE" w:rsidP="00047DBF">
      <w:pPr>
        <w:spacing w:line="360" w:lineRule="auto"/>
      </w:pPr>
      <w:r>
        <w:t>During the stress test, the queue depth was fluctuating heavily a</w:t>
      </w:r>
      <w:r w:rsidR="008E0F70">
        <w:t>nd</w:t>
      </w:r>
      <w:r>
        <w:t xml:space="preserve"> sometimes exceeded the client count. In addition, different clients’ requests have been processed with a different frequency – some clients less often than others.</w:t>
      </w:r>
      <w:r w:rsidR="00CA73F8">
        <w:t xml:space="preserve"> The verification server maintained a consumption of 600-950 MB RAM throughout the session regardless of the client count.</w:t>
      </w:r>
    </w:p>
    <w:p w14:paraId="383B35AF" w14:textId="1D29702B" w:rsidR="00A0423D" w:rsidRPr="00A0423D" w:rsidRDefault="00A0423D" w:rsidP="002B704E">
      <w:pPr>
        <w:pStyle w:val="Heading3"/>
      </w:pPr>
      <w:bookmarkStart w:id="85" w:name="_Toc113797694"/>
      <w:r>
        <w:t>Analysis</w:t>
      </w:r>
      <w:bookmarkEnd w:id="85"/>
    </w:p>
    <w:p w14:paraId="3FC1C908" w14:textId="2A3550B7" w:rsidR="008C72ED" w:rsidRDefault="002676D3" w:rsidP="00047DBF">
      <w:pPr>
        <w:spacing w:line="360" w:lineRule="auto"/>
      </w:pPr>
      <w:r>
        <w:t xml:space="preserve">One of the key factors that affected the mentioned metrics was the depth of the request processing queue. With the low (under </w:t>
      </w:r>
      <w:r w:rsidR="00341432">
        <w:t>50</w:t>
      </w:r>
      <w:r>
        <w:t>) client counts, the queue depth is expected to be low, as the verification machine can process the requests faster than the queue is populated</w:t>
      </w:r>
      <w:r w:rsidR="00341432">
        <w:t>, and the results confirm that with lo</w:t>
      </w:r>
      <w:r w:rsidR="003A16E9">
        <w:t>w Average Request Processing Time (</w:t>
      </w:r>
      <w:commentRangeStart w:id="86"/>
      <w:r w:rsidR="00A14567">
        <w:t>ARPT</w:t>
      </w:r>
      <w:r w:rsidR="003A16E9">
        <w:t>)</w:t>
      </w:r>
      <w:r w:rsidR="00A14567">
        <w:t xml:space="preserve"> and </w:t>
      </w:r>
      <w:r w:rsidR="00341432">
        <w:t xml:space="preserve">low </w:t>
      </w:r>
      <w:r w:rsidR="003A16E9">
        <w:t xml:space="preserve">Processed Requests per Second </w:t>
      </w:r>
      <w:r w:rsidR="003A16E9">
        <w:t>(</w:t>
      </w:r>
      <w:r w:rsidR="00A14567">
        <w:t>RPPS</w:t>
      </w:r>
      <w:commentRangeEnd w:id="86"/>
      <w:r w:rsidR="00216A71">
        <w:rPr>
          <w:rStyle w:val="CommentReference"/>
        </w:rPr>
        <w:commentReference w:id="86"/>
      </w:r>
      <w:r w:rsidR="003A16E9">
        <w:t>)</w:t>
      </w:r>
      <w:r w:rsidR="00A14567">
        <w:t xml:space="preserve"> values </w:t>
      </w:r>
      <w:r w:rsidR="00341432">
        <w:t>(another factor is that there less requests sent compared to higher client counts)</w:t>
      </w:r>
      <w:r>
        <w:t>.</w:t>
      </w:r>
      <w:r w:rsidR="00341432">
        <w:t xml:space="preserve"> However, with high client counts (60 and above), </w:t>
      </w:r>
      <w:r w:rsidR="0088485B">
        <w:t xml:space="preserve">ARPT fluctuates and has a peak at 70 clients (0.97 seconds) while </w:t>
      </w:r>
      <w:r w:rsidR="00E93A30">
        <w:t xml:space="preserve">the corresponding RPPS value is approximate to its neighbors. </w:t>
      </w:r>
      <w:r w:rsidR="00013C41">
        <w:t xml:space="preserve">The lack of variety of RPPS values on the 60 to 80 range may be a caused by a non-empty queue at the end of </w:t>
      </w:r>
      <w:r w:rsidR="001F0877">
        <w:t xml:space="preserve">the session, that the verification machine </w:t>
      </w:r>
      <w:r w:rsidR="00216A71">
        <w:t xml:space="preserve">has </w:t>
      </w:r>
      <w:r w:rsidR="001F0877">
        <w:t xml:space="preserve">yet to process. The ARPT values also confirm that with an increase compared to the low client count values. </w:t>
      </w:r>
    </w:p>
    <w:p w14:paraId="0B66CE59" w14:textId="3CBFF4AF" w:rsidR="006D4921" w:rsidRDefault="008C72ED" w:rsidP="00047DBF">
      <w:pPr>
        <w:spacing w:line="360" w:lineRule="auto"/>
      </w:pPr>
      <w:r>
        <w:t>The False Negatives values</w:t>
      </w:r>
      <w:r w:rsidR="008E0F70">
        <w:t xml:space="preserve"> were unexpected</w:t>
      </w:r>
      <w:r>
        <w:t>: they increase with an increase of processed requests</w:t>
      </w:r>
      <w:r w:rsidR="00097BEE">
        <w:t>, apart from the range of 80 to 100 which has a downward trend.</w:t>
      </w:r>
      <w:r w:rsidR="008E0F70">
        <w:t xml:space="preserve"> The presence </w:t>
      </w:r>
      <w:r w:rsidR="000B2B9E">
        <w:t>o</w:t>
      </w:r>
      <w:r w:rsidR="008E0F70">
        <w:t>f these false negatives may be caused by</w:t>
      </w:r>
      <w:r w:rsidR="000B2B9E">
        <w:t xml:space="preserve"> the fact that the cropped images received from the clients were not </w:t>
      </w:r>
      <w:proofErr w:type="gramStart"/>
      <w:r w:rsidR="000B2B9E">
        <w:t>exactly the same</w:t>
      </w:r>
      <w:proofErr w:type="gramEnd"/>
      <w:r w:rsidR="000B2B9E">
        <w:t xml:space="preserve">, so the assumption that the vector representations would all be equal was flawed. </w:t>
      </w:r>
    </w:p>
    <w:p w14:paraId="59E97D8D" w14:textId="217AE623" w:rsidR="00097BEE" w:rsidRDefault="00097BEE" w:rsidP="002B704E">
      <w:pPr>
        <w:pStyle w:val="Heading3"/>
      </w:pPr>
      <w:bookmarkStart w:id="87" w:name="_Toc113797695"/>
      <w:r>
        <w:t>Conclusion</w:t>
      </w:r>
      <w:bookmarkEnd w:id="87"/>
    </w:p>
    <w:p w14:paraId="02DB910E" w14:textId="20B513C3" w:rsidR="00097BEE" w:rsidRDefault="00097BEE" w:rsidP="00047DBF">
      <w:pPr>
        <w:spacing w:line="360" w:lineRule="auto"/>
      </w:pPr>
      <w:r>
        <w:t>The system performed as expected with</w:t>
      </w:r>
      <w:r w:rsidR="0057550D">
        <w:t xml:space="preserve"> small client counts but uncovered the flaws of the test design on the high client counts range. The flaw mentioned is that the test design did not consider the request processing queue not being empty at </w:t>
      </w:r>
      <m:oMath>
        <m:r>
          <w:rPr>
            <w:rFonts w:ascii="Cambria Math" w:hAnsi="Cambria Math"/>
          </w:rPr>
          <m:t>t=300</m:t>
        </m:r>
      </m:oMath>
      <w:r w:rsidR="0057550D">
        <w:t xml:space="preserve"> seconds. This results in </w:t>
      </w:r>
      <w:r w:rsidR="00AC32B2">
        <w:t xml:space="preserve">similar RPPS values for the range of 50 to 80. </w:t>
      </w:r>
    </w:p>
    <w:p w14:paraId="5DC3E200" w14:textId="2D2A1993" w:rsidR="00AC32B2" w:rsidRDefault="00AC32B2" w:rsidP="00047DBF">
      <w:pPr>
        <w:spacing w:line="360" w:lineRule="auto"/>
      </w:pPr>
      <w:r>
        <w:t xml:space="preserve">In addition, the test uncovered a flaw in the reliability of the request processing queue concept, as some examinees’ requests were processed more often </w:t>
      </w:r>
      <w:r w:rsidR="00BC213F">
        <w:t>than</w:t>
      </w:r>
      <w:r>
        <w:t xml:space="preserve"> others. This may lead to the supervisor not getting the most up-to-date data on some examinees while getting too many updates on others. Having a queue for each examinee and iterating through these queues </w:t>
      </w:r>
      <w:r w:rsidR="00903EE5">
        <w:t xml:space="preserve">while processing requests may be a solution to that. </w:t>
      </w:r>
    </w:p>
    <w:p w14:paraId="1E2C02BE" w14:textId="3C115DEA" w:rsidR="00BC213F" w:rsidRDefault="00903EE5" w:rsidP="00047DBF">
      <w:pPr>
        <w:spacing w:line="360" w:lineRule="auto"/>
      </w:pPr>
      <w:r>
        <w:t xml:space="preserve">Other than that, the system performs reasonably well with the increase of clients. There were no instances of crashes. The ‘sweet spot’ for the client count seems to be 90 clients, with the false negatives (except for 100 clients’ values) and ARPT values being the lowest, and RPPS being the highest for client counts larger </w:t>
      </w:r>
      <w:r>
        <w:lastRenderedPageBreak/>
        <w:t>than 50.</w:t>
      </w:r>
      <w:r w:rsidR="00BC213F">
        <w:t xml:space="preserve"> Higher client counts may need to be tested to determine performance of the verification server but with the introduction of the queue. It performs reasonably well for all tested client counts, otherwise.</w:t>
      </w:r>
    </w:p>
    <w:p w14:paraId="3AE04F0C" w14:textId="40CB45D6" w:rsidR="00903EE5" w:rsidRDefault="00903EE5" w:rsidP="00047DBF">
      <w:pPr>
        <w:pStyle w:val="Heading10"/>
        <w:spacing w:line="360" w:lineRule="auto"/>
      </w:pPr>
      <w:r>
        <w:br w:type="column"/>
      </w:r>
      <w:bookmarkStart w:id="88" w:name="_Toc113797696"/>
      <w:r>
        <w:lastRenderedPageBreak/>
        <w:t>Summary</w:t>
      </w:r>
      <w:bookmarkEnd w:id="88"/>
    </w:p>
    <w:p w14:paraId="5143032D" w14:textId="28643710" w:rsidR="00903EE5" w:rsidRDefault="00AC4AE4" w:rsidP="00047DBF">
      <w:pPr>
        <w:spacing w:line="360" w:lineRule="auto"/>
      </w:pPr>
      <w:r>
        <w:t>The demand for online education has spiked during the COVID-19 pandemic. While the academic institutions offered online classes, the examination protocols were not universal, unlike the in-person alternatives. They were lacking systems to provide a secure and reliable online examination procedure</w:t>
      </w:r>
      <w:r w:rsidR="00C47CB7">
        <w:t>s</w:t>
      </w:r>
      <w:r>
        <w:t xml:space="preserve"> that prevented academic fraud. As part of this engineering thesis, I attempted to build such system. It relies on face recognition </w:t>
      </w:r>
      <w:r w:rsidR="00C47CB7">
        <w:t xml:space="preserve">to identify and verify that the person taking the exam is, in fact, supposed to take them exam. </w:t>
      </w:r>
    </w:p>
    <w:p w14:paraId="6F0220BD" w14:textId="4FCD912E" w:rsidR="00C4007D" w:rsidRDefault="00C47CB7" w:rsidP="00047DBF">
      <w:pPr>
        <w:spacing w:line="360" w:lineRule="auto"/>
      </w:pPr>
      <w:r>
        <w:t xml:space="preserve">Modern-day face recognition pipelines consist of 4 stages: face detection, alignment, </w:t>
      </w:r>
      <w:r w:rsidR="002E7EDC">
        <w:t>representation,</w:t>
      </w:r>
      <w:r>
        <w:t xml:space="preserve"> and verification. The system I built considers the limits of the existing infrastructures and is built around them. The pipeline is spread across three components: the client-side face detection, server-side </w:t>
      </w:r>
      <w:r w:rsidR="002E7EDC">
        <w:t>verification,</w:t>
      </w:r>
      <w:r>
        <w:t xml:space="preserve"> and the supervisor’s dashboard. The client-side face detection component takes care of face detection with a CNN approach, utilizing a state-of-the-art face detector </w:t>
      </w:r>
      <w:r w:rsidR="00FB0A40">
        <w:t xml:space="preserve">called SSD – Single Shot </w:t>
      </w:r>
      <w:proofErr w:type="spellStart"/>
      <w:r w:rsidR="00FB0A40">
        <w:t>MultiBox</w:t>
      </w:r>
      <w:proofErr w:type="spellEnd"/>
      <w:r w:rsidR="00FB0A40">
        <w:t xml:space="preserve"> Detector. Once the face has been detected and aligned, it is then encoded and sent to the verification server via a POST request. The server-side verification </w:t>
      </w:r>
      <w:r w:rsidR="00C4007D">
        <w:t>uses VGG-Face model to represent the received image of a face in vector form and compare it to the base image set prior to the start of the session. The results of the verification are then sent to the supervisor’s dashboard, where the verdict is presented in a table, along with the last verification time.</w:t>
      </w:r>
    </w:p>
    <w:p w14:paraId="29868A88" w14:textId="1F7B8C79" w:rsidR="001F2BAE" w:rsidRDefault="00C4007D" w:rsidP="00047DBF">
      <w:pPr>
        <w:spacing w:line="360" w:lineRule="auto"/>
      </w:pPr>
      <w:r>
        <w:t xml:space="preserve">The main bottleneck of the system </w:t>
      </w:r>
      <w:r w:rsidR="00533C17">
        <w:t xml:space="preserve">comes from the reliability enhancement of the verification server, designed to prevent the system from being overloaded with requests and crashing. Namely, the request processing queue. The queue is populated when a verification request is received and allows the server to process the requests as soon as it can, instead of on-demand. This flaw was uncovered with the conducted stress tests. The main flaw of the request processing queue is that depending on the order of received requests, some examinees’ requests are processed more frequently than others, resulting in supervisors getting </w:t>
      </w:r>
      <w:r w:rsidR="001F2BAE">
        <w:t xml:space="preserve">too many updates on some examinees and not enough updates on others. </w:t>
      </w:r>
      <w:r w:rsidR="00A04C1E">
        <w:t>The supervisor’s dashboard is used for session configuration (adding examinees, compiling client executables, starting the exam session), as well as data presentation.</w:t>
      </w:r>
    </w:p>
    <w:p w14:paraId="3CAD3BA7" w14:textId="12786ED5" w:rsidR="000B2B9E" w:rsidRDefault="001F2BAE" w:rsidP="00047DBF">
      <w:pPr>
        <w:spacing w:line="360" w:lineRule="auto"/>
      </w:pPr>
      <w:r>
        <w:t xml:space="preserve">Future improvements of the system can be done in multiple areas. First, existing data bases of examinees can be integrated into the system, instead of forcing supervisors to configure sessions from scratch every time. For example, ideally the system will fetch all the information it needs for the session from a service like USOS. This will also require authentication backends to be implemented. Second, to address the </w:t>
      </w:r>
      <w:r w:rsidR="00A04C1E">
        <w:t>flaw</w:t>
      </w:r>
      <w:r>
        <w:t xml:space="preserve"> of </w:t>
      </w:r>
      <w:r w:rsidR="00A04C1E">
        <w:t xml:space="preserve">request processing queue, it is possible to instead have a queue for each </w:t>
      </w:r>
      <w:r w:rsidR="00713624">
        <w:t>examinee</w:t>
      </w:r>
      <w:r w:rsidR="00A04C1E">
        <w:t xml:space="preserve">, and then iterate through leading requests of all the queues, processing them in sequence. This will ensure that all the </w:t>
      </w:r>
      <w:r w:rsidR="00713624">
        <w:t xml:space="preserve">examinees’ </w:t>
      </w:r>
      <w:r w:rsidR="00713624">
        <w:lastRenderedPageBreak/>
        <w:t>requests</w:t>
      </w:r>
      <w:r w:rsidR="00A04C1E">
        <w:t xml:space="preserve"> are processed more evenly. </w:t>
      </w:r>
      <w:r w:rsidR="00713624">
        <w:t>Third, to eliminate false negatives introduced by the accuracy of the VGG-Face model, the statuses should be updated only after a set number of consecutive equal verdicts.</w:t>
      </w:r>
      <w:r w:rsidR="000B2B9E">
        <w:t xml:space="preserve"> Also, </w:t>
      </w:r>
      <w:r w:rsidR="004330D9">
        <w:t>preparing a network that would be designed for detecting just a single face on the image, based on SSD, would also improve the results.</w:t>
      </w:r>
    </w:p>
    <w:p w14:paraId="10FB7264" w14:textId="22C33598" w:rsidR="00713624" w:rsidRPr="00903EE5" w:rsidRDefault="00713624" w:rsidP="00047DBF">
      <w:pPr>
        <w:spacing w:line="360" w:lineRule="auto"/>
      </w:pPr>
      <w:commentRangeStart w:id="89"/>
      <w:r>
        <w:t>Overall</w:t>
      </w:r>
      <w:commentRangeEnd w:id="89"/>
      <w:r w:rsidR="00FF7839">
        <w:rPr>
          <w:rStyle w:val="CommentReference"/>
        </w:rPr>
        <w:commentReference w:id="89"/>
      </w:r>
      <w:r>
        <w:t>, with further improvements, the system has potential to become the best available product on the market for online exam identification.</w:t>
      </w:r>
    </w:p>
    <w:bookmarkStart w:id="90" w:name="_Toc113797697" w:displacedByCustomXml="next"/>
    <w:sdt>
      <w:sdtPr>
        <w:rPr>
          <w:rFonts w:asciiTheme="minorHAnsi" w:eastAsiaTheme="minorEastAsia" w:hAnsiTheme="minorHAnsi" w:cstheme="minorBidi"/>
        </w:rPr>
        <w:id w:val="62297111"/>
        <w:docPartObj>
          <w:docPartGallery w:val="Bibliographies"/>
          <w:docPartUnique/>
        </w:docPartObj>
      </w:sdtPr>
      <w:sdtEndPr/>
      <w:sdtContent>
        <w:p w14:paraId="5ABD5A8F" w14:textId="24876ACB" w:rsidR="00E81978" w:rsidRPr="00E11867" w:rsidRDefault="005D3A03" w:rsidP="00047DBF">
          <w:pPr>
            <w:pStyle w:val="SectionTitle"/>
            <w:spacing w:line="360" w:lineRule="auto"/>
            <w:rPr>
              <w:rStyle w:val="Heading1Char"/>
            </w:rPr>
          </w:pPr>
          <w:r w:rsidRPr="00E11867">
            <w:rPr>
              <w:rStyle w:val="Heading1Char"/>
            </w:rPr>
            <w:t>References</w:t>
          </w:r>
          <w:bookmarkEnd w:id="90"/>
        </w:p>
        <w:p w14:paraId="57460E81" w14:textId="77777777" w:rsidR="00D666A9" w:rsidRDefault="00D666A9" w:rsidP="00047DBF">
          <w:pPr>
            <w:pStyle w:val="ListParagraph"/>
            <w:numPr>
              <w:ilvl w:val="0"/>
              <w:numId w:val="28"/>
            </w:numPr>
            <w:spacing w:line="360" w:lineRule="auto"/>
          </w:pPr>
          <w:r w:rsidRPr="00D666A9">
            <w:t xml:space="preserve">Liu, W., </w:t>
          </w:r>
          <w:proofErr w:type="spellStart"/>
          <w:r w:rsidRPr="00D666A9">
            <w:t>Anguelov</w:t>
          </w:r>
          <w:proofErr w:type="spellEnd"/>
          <w:r w:rsidRPr="00D666A9">
            <w:t xml:space="preserve">, D., Erhan, D., </w:t>
          </w:r>
          <w:proofErr w:type="spellStart"/>
          <w:r w:rsidRPr="00D666A9">
            <w:t>Szegedy</w:t>
          </w:r>
          <w:proofErr w:type="spellEnd"/>
          <w:r w:rsidRPr="00D666A9">
            <w:t xml:space="preserve">, C., Reed, S., Fu, C. Y., &amp; Berg, A. C. (2016, October). </w:t>
          </w:r>
          <w:proofErr w:type="spellStart"/>
          <w:r w:rsidRPr="00D666A9">
            <w:t>Ssd</w:t>
          </w:r>
          <w:proofErr w:type="spellEnd"/>
          <w:r w:rsidRPr="00D666A9">
            <w:t xml:space="preserve">: Single shot </w:t>
          </w:r>
          <w:proofErr w:type="spellStart"/>
          <w:r w:rsidRPr="00D666A9">
            <w:t>multibox</w:t>
          </w:r>
          <w:proofErr w:type="spellEnd"/>
          <w:r w:rsidRPr="00D666A9">
            <w:t xml:space="preserve"> detector. In European conference on computer vision (pp. 21-37). Springer, Cham. </w:t>
          </w:r>
        </w:p>
        <w:p w14:paraId="5E157179" w14:textId="16BFCDC7" w:rsidR="00D666A9" w:rsidRPr="00D666A9" w:rsidRDefault="00D666A9" w:rsidP="00047DBF">
          <w:pPr>
            <w:pStyle w:val="ListParagraph"/>
            <w:numPr>
              <w:ilvl w:val="0"/>
              <w:numId w:val="28"/>
            </w:numPr>
            <w:spacing w:line="360" w:lineRule="auto"/>
          </w:pPr>
          <w:r w:rsidRPr="00D666A9">
            <w:t xml:space="preserve">Zhang, K., Zhang, Z., Li, Z., &amp; </w:t>
          </w:r>
          <w:proofErr w:type="spellStart"/>
          <w:r w:rsidRPr="00D666A9">
            <w:t>Qiao</w:t>
          </w:r>
          <w:proofErr w:type="spellEnd"/>
          <w:r w:rsidRPr="00D666A9">
            <w:t>, Y. (2016). Joint face detection and alignment using multitask cascaded convolutional networks. IEEE signal processing letters, 23(10), 1499-1503.</w:t>
          </w:r>
        </w:p>
        <w:p w14:paraId="2A18E925" w14:textId="77777777" w:rsidR="00D666A9" w:rsidRDefault="00D666A9" w:rsidP="00047DBF">
          <w:pPr>
            <w:pStyle w:val="ListParagraph"/>
            <w:numPr>
              <w:ilvl w:val="0"/>
              <w:numId w:val="28"/>
            </w:numPr>
            <w:spacing w:line="360" w:lineRule="auto"/>
          </w:pPr>
          <w:r w:rsidRPr="00D666A9">
            <w:t xml:space="preserve">Ren, S., He, K., </w:t>
          </w:r>
          <w:proofErr w:type="spellStart"/>
          <w:r w:rsidRPr="00D666A9">
            <w:t>Girshick</w:t>
          </w:r>
          <w:proofErr w:type="spellEnd"/>
          <w:r w:rsidRPr="00D666A9">
            <w:t>, R., &amp; Sun, J. (2015). Faster r-</w:t>
          </w:r>
          <w:proofErr w:type="spellStart"/>
          <w:r w:rsidRPr="00D666A9">
            <w:t>cnn</w:t>
          </w:r>
          <w:proofErr w:type="spellEnd"/>
          <w:r w:rsidRPr="00D666A9">
            <w:t>: Towards real-time object detection with region proposal networks. Advances in neural information processing systems, 28.</w:t>
          </w:r>
        </w:p>
        <w:p w14:paraId="42D59D01" w14:textId="77777777" w:rsidR="00D666A9" w:rsidRDefault="00D666A9" w:rsidP="00047DBF">
          <w:pPr>
            <w:pStyle w:val="ListParagraph"/>
            <w:numPr>
              <w:ilvl w:val="0"/>
              <w:numId w:val="28"/>
            </w:numPr>
            <w:spacing w:line="360" w:lineRule="auto"/>
          </w:pPr>
          <w:r w:rsidRPr="00D666A9">
            <w:t xml:space="preserve">Gao, X., Xu, J., Luo, C., Zhou, J., Huang, P., &amp; Deng, J. (2022). Detection of Lower Body for AGV Based on SSD Algorithm with </w:t>
          </w:r>
          <w:proofErr w:type="spellStart"/>
          <w:r w:rsidRPr="00D666A9">
            <w:t>ResNet</w:t>
          </w:r>
          <w:proofErr w:type="spellEnd"/>
          <w:r w:rsidRPr="00D666A9">
            <w:t>. Sensors, 22(5), 2008.</w:t>
          </w:r>
        </w:p>
        <w:p w14:paraId="64AAE401" w14:textId="77777777" w:rsidR="00D666A9" w:rsidRDefault="00D666A9" w:rsidP="00047DBF">
          <w:pPr>
            <w:pStyle w:val="ListParagraph"/>
            <w:numPr>
              <w:ilvl w:val="0"/>
              <w:numId w:val="28"/>
            </w:numPr>
            <w:spacing w:line="360" w:lineRule="auto"/>
          </w:pPr>
          <w:proofErr w:type="spellStart"/>
          <w:r w:rsidRPr="00D666A9">
            <w:t>Serengil</w:t>
          </w:r>
          <w:proofErr w:type="spellEnd"/>
          <w:r w:rsidRPr="00D666A9">
            <w:t xml:space="preserve">, S. I., &amp; </w:t>
          </w:r>
          <w:proofErr w:type="spellStart"/>
          <w:r w:rsidRPr="00D666A9">
            <w:t>Ozpinar</w:t>
          </w:r>
          <w:proofErr w:type="spellEnd"/>
          <w:r w:rsidRPr="00D666A9">
            <w:t>, A. (2020, October). Lightface: A hybrid deep face recognition framework. In 2020 innovations in intelligent systems and applications conference (ASYU) (pp. 1-5). IEEE.</w:t>
          </w:r>
        </w:p>
        <w:p w14:paraId="77D05E2F" w14:textId="77777777" w:rsidR="00637D62" w:rsidRDefault="00D666A9" w:rsidP="00047DBF">
          <w:pPr>
            <w:pStyle w:val="ListParagraph"/>
            <w:numPr>
              <w:ilvl w:val="0"/>
              <w:numId w:val="28"/>
            </w:numPr>
            <w:spacing w:line="360" w:lineRule="auto"/>
          </w:pPr>
          <w:proofErr w:type="spellStart"/>
          <w:r w:rsidRPr="00D666A9">
            <w:t>Simonyan</w:t>
          </w:r>
          <w:proofErr w:type="spellEnd"/>
          <w:r w:rsidRPr="00D666A9">
            <w:t xml:space="preserve">, K., &amp; Zisserman, A. (2014). Very deep convolutional networks for large-scale image recognition. </w:t>
          </w:r>
          <w:proofErr w:type="spellStart"/>
          <w:r w:rsidRPr="00D666A9">
            <w:t>arXiv</w:t>
          </w:r>
          <w:proofErr w:type="spellEnd"/>
          <w:r w:rsidRPr="00D666A9">
            <w:t xml:space="preserve"> preprint arXiv:1409.1556.</w:t>
          </w:r>
        </w:p>
        <w:p w14:paraId="47F75C2B" w14:textId="77777777" w:rsidR="00D8563B" w:rsidRDefault="00637D62" w:rsidP="00047DBF">
          <w:pPr>
            <w:pStyle w:val="ListParagraph"/>
            <w:numPr>
              <w:ilvl w:val="0"/>
              <w:numId w:val="28"/>
            </w:numPr>
            <w:spacing w:line="360" w:lineRule="auto"/>
          </w:pPr>
          <w:r w:rsidRPr="00637D62">
            <w:rPr>
              <w:rFonts w:hint="eastAsia"/>
            </w:rPr>
            <w:t xml:space="preserve">Owusu, E., </w:t>
          </w:r>
          <w:proofErr w:type="spellStart"/>
          <w:r w:rsidRPr="00637D62">
            <w:rPr>
              <w:rFonts w:hint="eastAsia"/>
            </w:rPr>
            <w:t>Abdulai</w:t>
          </w:r>
          <w:proofErr w:type="spellEnd"/>
          <w:r w:rsidRPr="00637D62">
            <w:rPr>
              <w:rFonts w:hint="eastAsia"/>
            </w:rPr>
            <w:t>, J. D., &amp; Zhan, Y. (2019). Face detection based on multilayer feed</w:t>
          </w:r>
          <w:r w:rsidRPr="00637D62">
            <w:rPr>
              <w:rFonts w:hint="eastAsia"/>
            </w:rPr>
            <w:t>‐</w:t>
          </w:r>
          <w:r w:rsidRPr="00637D62">
            <w:rPr>
              <w:rFonts w:hint="eastAsia"/>
            </w:rPr>
            <w:t xml:space="preserve">forward neural network and </w:t>
          </w:r>
          <w:proofErr w:type="spellStart"/>
          <w:r w:rsidRPr="00637D62">
            <w:rPr>
              <w:rFonts w:hint="eastAsia"/>
            </w:rPr>
            <w:t>haar</w:t>
          </w:r>
          <w:proofErr w:type="spellEnd"/>
          <w:r w:rsidRPr="00637D62">
            <w:rPr>
              <w:rFonts w:hint="eastAsia"/>
            </w:rPr>
            <w:t xml:space="preserve"> features. Software: Practice and Experience, 49(1), 120-129.</w:t>
          </w:r>
        </w:p>
        <w:p w14:paraId="0F60B89C" w14:textId="77777777" w:rsidR="00D8563B" w:rsidRDefault="00D8563B" w:rsidP="00047DBF">
          <w:pPr>
            <w:pStyle w:val="ListParagraph"/>
            <w:numPr>
              <w:ilvl w:val="0"/>
              <w:numId w:val="28"/>
            </w:numPr>
            <w:spacing w:line="360" w:lineRule="auto"/>
          </w:pPr>
          <w:r w:rsidRPr="00D8563B">
            <w:t xml:space="preserve">Cheney, J., Klein, B., Jain, A. K., &amp; </w:t>
          </w:r>
          <w:proofErr w:type="spellStart"/>
          <w:r w:rsidRPr="00D8563B">
            <w:t>Klare</w:t>
          </w:r>
          <w:proofErr w:type="spellEnd"/>
          <w:r w:rsidRPr="00D8563B">
            <w:t>, B. F. (2015, May). Unconstrained face detection: State of the art baseline and challenges. In 2015 International Conference on Biometrics (ICB) (pp. 229-236). IEEE.</w:t>
          </w:r>
        </w:p>
        <w:p w14:paraId="1BBD2D47" w14:textId="77777777" w:rsidR="00185ECB" w:rsidRDefault="00D8563B" w:rsidP="00047DBF">
          <w:pPr>
            <w:pStyle w:val="ListParagraph"/>
            <w:numPr>
              <w:ilvl w:val="0"/>
              <w:numId w:val="28"/>
            </w:numPr>
            <w:spacing w:line="360" w:lineRule="auto"/>
          </w:pPr>
          <w:r w:rsidRPr="00870BBA">
            <w:rPr>
              <w:lang w:val="pl-PL"/>
            </w:rPr>
            <w:t xml:space="preserve">Ma, Mei, and Jianji Wang. </w:t>
          </w:r>
          <w:r w:rsidRPr="00D8563B">
            <w:t>"Multi-view face detection and landmark localization based on MTCNN." In 2018 Chinese Automation Congress (CAC), pp. 4200-4205. IEEE, 2018.</w:t>
          </w:r>
        </w:p>
        <w:p w14:paraId="30A67FF3" w14:textId="77777777" w:rsidR="00E1630D" w:rsidRDefault="00185ECB" w:rsidP="00047DBF">
          <w:pPr>
            <w:pStyle w:val="ListParagraph"/>
            <w:numPr>
              <w:ilvl w:val="0"/>
              <w:numId w:val="28"/>
            </w:numPr>
            <w:spacing w:line="360" w:lineRule="auto"/>
          </w:pPr>
          <w:r w:rsidRPr="00185ECB">
            <w:t xml:space="preserve">Granger, E., Kiran, M., &amp; </w:t>
          </w:r>
          <w:proofErr w:type="spellStart"/>
          <w:r w:rsidRPr="00185ECB">
            <w:t>Blais</w:t>
          </w:r>
          <w:proofErr w:type="spellEnd"/>
          <w:r w:rsidRPr="00185ECB">
            <w:t xml:space="preserve">-Morin, L. A. (2017, November). A comparison of CNN-based face and head detectors for real-time video surveillance applications. In 2017 Seventh International Conference on Image Processing Theory, </w:t>
          </w:r>
          <w:proofErr w:type="gramStart"/>
          <w:r w:rsidRPr="00185ECB">
            <w:t>Tools</w:t>
          </w:r>
          <w:proofErr w:type="gramEnd"/>
          <w:r w:rsidRPr="00185ECB">
            <w:t xml:space="preserve"> and Applications (IPTA) (pp. 1-7). IEEE.</w:t>
          </w:r>
        </w:p>
        <w:p w14:paraId="10E07B78" w14:textId="77777777" w:rsidR="00E53EC0" w:rsidRDefault="00E1630D" w:rsidP="00047DBF">
          <w:pPr>
            <w:pStyle w:val="ListParagraph"/>
            <w:numPr>
              <w:ilvl w:val="0"/>
              <w:numId w:val="28"/>
            </w:numPr>
            <w:spacing w:line="360" w:lineRule="auto"/>
          </w:pPr>
          <w:proofErr w:type="spellStart"/>
          <w:r w:rsidRPr="00E1630D">
            <w:t>Pattarapongsin</w:t>
          </w:r>
          <w:proofErr w:type="spellEnd"/>
          <w:r w:rsidRPr="00E1630D">
            <w:t xml:space="preserve">, P., Neupane, B., </w:t>
          </w:r>
          <w:proofErr w:type="spellStart"/>
          <w:r w:rsidRPr="00E1630D">
            <w:t>Vorawan</w:t>
          </w:r>
          <w:proofErr w:type="spellEnd"/>
          <w:r w:rsidRPr="00E1630D">
            <w:t xml:space="preserve">, J., </w:t>
          </w:r>
          <w:proofErr w:type="spellStart"/>
          <w:r w:rsidRPr="00E1630D">
            <w:t>Sutthikulsombat</w:t>
          </w:r>
          <w:proofErr w:type="spellEnd"/>
          <w:r w:rsidRPr="00E1630D">
            <w:t xml:space="preserve">, H., &amp; </w:t>
          </w:r>
          <w:proofErr w:type="spellStart"/>
          <w:r w:rsidRPr="00E1630D">
            <w:t>Horanont</w:t>
          </w:r>
          <w:proofErr w:type="spellEnd"/>
          <w:r w:rsidRPr="00E1630D">
            <w:t>, T. (2020, July). Real-time drowsiness and distraction detection using computer vision and deep learning. In Proceedings of the 11th International Conference on Advances in Information Technology (pp. 1-6).</w:t>
          </w:r>
        </w:p>
        <w:p w14:paraId="33E43F58" w14:textId="77777777" w:rsidR="002274BE" w:rsidRDefault="00E53EC0" w:rsidP="00047DBF">
          <w:pPr>
            <w:pStyle w:val="ListParagraph"/>
            <w:numPr>
              <w:ilvl w:val="0"/>
              <w:numId w:val="28"/>
            </w:numPr>
            <w:spacing w:line="360" w:lineRule="auto"/>
          </w:pPr>
          <w:r w:rsidRPr="00E53EC0">
            <w:t xml:space="preserve">Jain, V., &amp; Learned-Miller, E. (2010). </w:t>
          </w:r>
          <w:proofErr w:type="spellStart"/>
          <w:r w:rsidRPr="00E53EC0">
            <w:t>Fddb</w:t>
          </w:r>
          <w:proofErr w:type="spellEnd"/>
          <w:r w:rsidRPr="00E53EC0">
            <w:t>: A benchmark for face detection in unconstrained settings (Vol. 2, No. 6). UMass Amherst technical report.</w:t>
          </w:r>
        </w:p>
        <w:p w14:paraId="4DD7D89F" w14:textId="77777777" w:rsidR="004E6C0E" w:rsidRDefault="002274BE" w:rsidP="00047DBF">
          <w:pPr>
            <w:pStyle w:val="ListParagraph"/>
            <w:numPr>
              <w:ilvl w:val="0"/>
              <w:numId w:val="28"/>
            </w:numPr>
            <w:spacing w:line="360" w:lineRule="auto"/>
          </w:pPr>
          <w:proofErr w:type="spellStart"/>
          <w:r w:rsidRPr="002274BE">
            <w:t>Parkhi</w:t>
          </w:r>
          <w:proofErr w:type="spellEnd"/>
          <w:r w:rsidRPr="002274BE">
            <w:t xml:space="preserve">, O. M., </w:t>
          </w:r>
          <w:proofErr w:type="spellStart"/>
          <w:r w:rsidRPr="002274BE">
            <w:t>Vedaldi</w:t>
          </w:r>
          <w:proofErr w:type="spellEnd"/>
          <w:r w:rsidRPr="002274BE">
            <w:t>, A., &amp; Zisserman, A. (2015). Deep Face Recognition. British Machine Vision Conference.</w:t>
          </w:r>
        </w:p>
        <w:p w14:paraId="7D6727A7" w14:textId="77777777" w:rsidR="003673A7" w:rsidRDefault="004E6C0E" w:rsidP="00047DBF">
          <w:pPr>
            <w:pStyle w:val="ListParagraph"/>
            <w:numPr>
              <w:ilvl w:val="0"/>
              <w:numId w:val="28"/>
            </w:numPr>
            <w:spacing w:line="360" w:lineRule="auto"/>
          </w:pPr>
          <w:proofErr w:type="spellStart"/>
          <w:r w:rsidRPr="004E6C0E">
            <w:lastRenderedPageBreak/>
            <w:t>Krizhevsky</w:t>
          </w:r>
          <w:proofErr w:type="spellEnd"/>
          <w:r w:rsidRPr="004E6C0E">
            <w:t xml:space="preserve">, A., </w:t>
          </w:r>
          <w:proofErr w:type="spellStart"/>
          <w:r w:rsidRPr="004E6C0E">
            <w:t>Sutskever</w:t>
          </w:r>
          <w:proofErr w:type="spellEnd"/>
          <w:r w:rsidRPr="004E6C0E">
            <w:t xml:space="preserve">, I., &amp; Hinton, G. E. (2012). </w:t>
          </w:r>
          <w:proofErr w:type="spellStart"/>
          <w:r w:rsidRPr="004E6C0E">
            <w:t>Imagenet</w:t>
          </w:r>
          <w:proofErr w:type="spellEnd"/>
          <w:r w:rsidRPr="004E6C0E">
            <w:t xml:space="preserve"> classification with deep convolutional neural networks. Advances in neural information processing systems, 25.</w:t>
          </w:r>
        </w:p>
        <w:p w14:paraId="33A2E8B6" w14:textId="3308D94D" w:rsidR="00051500" w:rsidRDefault="003673A7" w:rsidP="003673A7">
          <w:pPr>
            <w:pStyle w:val="ListParagraph"/>
            <w:numPr>
              <w:ilvl w:val="0"/>
              <w:numId w:val="28"/>
            </w:numPr>
            <w:spacing w:line="360" w:lineRule="auto"/>
          </w:pPr>
          <w:r w:rsidRPr="003673A7">
            <w:t>Classification: Roc Curve and AUC</w:t>
          </w:r>
          <w:r>
            <w:t xml:space="preserve"> | </w:t>
          </w:r>
          <w:r w:rsidRPr="003673A7">
            <w:t>Machine Learning</w:t>
          </w:r>
          <w:r>
            <w:t xml:space="preserve"> </w:t>
          </w:r>
          <w:r w:rsidRPr="003673A7">
            <w:t>|</w:t>
          </w:r>
          <w:r>
            <w:t xml:space="preserve"> </w:t>
          </w:r>
          <w:r w:rsidRPr="003673A7">
            <w:t>Google Developers.</w:t>
          </w:r>
          <w:r>
            <w:t xml:space="preserve"> </w:t>
          </w:r>
          <w:r w:rsidRPr="003673A7">
            <w:t xml:space="preserve">Google, Google, </w:t>
          </w:r>
          <w:hyperlink r:id="rId32" w:history="1">
            <w:r w:rsidR="00051500" w:rsidRPr="00F14891">
              <w:rPr>
                <w:rStyle w:val="Hyperlink"/>
              </w:rPr>
              <w:t>https://developers.google.com/machine-learning/crash-course/classification/roc-and-auc</w:t>
            </w:r>
          </w:hyperlink>
          <w:r w:rsidRPr="003673A7">
            <w:t>.</w:t>
          </w:r>
        </w:p>
        <w:p w14:paraId="18F49BA2" w14:textId="0034F0F5" w:rsidR="00E81978" w:rsidRDefault="00051500" w:rsidP="003673A7">
          <w:pPr>
            <w:pStyle w:val="ListParagraph"/>
            <w:numPr>
              <w:ilvl w:val="0"/>
              <w:numId w:val="28"/>
            </w:numPr>
            <w:spacing w:line="360" w:lineRule="auto"/>
          </w:pPr>
          <w:proofErr w:type="spellStart"/>
          <w:r w:rsidRPr="00051500">
            <w:t>Belver</w:t>
          </w:r>
          <w:proofErr w:type="spellEnd"/>
          <w:r w:rsidRPr="00051500">
            <w:t xml:space="preserve">, C., </w:t>
          </w:r>
          <w:proofErr w:type="spellStart"/>
          <w:r w:rsidRPr="00051500">
            <w:t>Arganda</w:t>
          </w:r>
          <w:proofErr w:type="spellEnd"/>
          <w:r w:rsidRPr="00051500">
            <w:t xml:space="preserve">-Carreras, I. and </w:t>
          </w:r>
          <w:proofErr w:type="spellStart"/>
          <w:r w:rsidRPr="00051500">
            <w:t>Dornaika</w:t>
          </w:r>
          <w:proofErr w:type="spellEnd"/>
          <w:r w:rsidRPr="00051500">
            <w:t>, F., 2016. Comparative study of human age estimation based on hand-crafted and deep face features. In Video Analytics. Face and Facial Expression Recognition and Audience Measurement (pp. 98-112). Springer, Cham.</w:t>
          </w:r>
        </w:p>
      </w:sdtContent>
    </w:sdt>
    <w:p w14:paraId="303DCB7C" w14:textId="66EBAEF0" w:rsidR="00D50C73" w:rsidRDefault="00E11867" w:rsidP="00047DBF">
      <w:pPr>
        <w:pStyle w:val="Heading10"/>
        <w:spacing w:line="360" w:lineRule="auto"/>
        <w:rPr>
          <w:rStyle w:val="Heading1Char"/>
        </w:rPr>
      </w:pPr>
      <w:r>
        <w:rPr>
          <w:rStyle w:val="Heading1Char"/>
        </w:rPr>
        <w:br w:type="column"/>
      </w:r>
      <w:bookmarkStart w:id="91" w:name="_Toc113797698"/>
      <w:r w:rsidR="00D50C73" w:rsidRPr="00D50C73">
        <w:rPr>
          <w:rStyle w:val="Heading1Char"/>
        </w:rPr>
        <w:lastRenderedPageBreak/>
        <w:t>List of Tables</w:t>
      </w:r>
      <w:bookmarkEnd w:id="91"/>
    </w:p>
    <w:p w14:paraId="76515406" w14:textId="76BF7BDE" w:rsidR="006B7F5A" w:rsidRDefault="00063505" w:rsidP="00047DBF">
      <w:pPr>
        <w:pStyle w:val="TableofFigures"/>
        <w:tabs>
          <w:tab w:val="right" w:leader="dot" w:pos="9393"/>
        </w:tabs>
        <w:spacing w:line="360" w:lineRule="auto"/>
        <w:rPr>
          <w:noProof/>
          <w:lang w:eastAsia="en-US"/>
        </w:rPr>
      </w:pPr>
      <w:r>
        <w:rPr>
          <w:rStyle w:val="Heading1Char"/>
        </w:rPr>
        <w:fldChar w:fldCharType="begin"/>
      </w:r>
      <w:r>
        <w:rPr>
          <w:rStyle w:val="Heading1Char"/>
        </w:rPr>
        <w:instrText xml:space="preserve"> TOC \h \z \c "Table" </w:instrText>
      </w:r>
      <w:r>
        <w:rPr>
          <w:rStyle w:val="Heading1Char"/>
        </w:rPr>
        <w:fldChar w:fldCharType="separate"/>
      </w:r>
      <w:hyperlink w:anchor="_Toc113217066" w:history="1">
        <w:r w:rsidR="006B7F5A" w:rsidRPr="0022220B">
          <w:rPr>
            <w:rStyle w:val="Hyperlink"/>
            <w:noProof/>
          </w:rPr>
          <w:t>Table 1. Detector Speed Comparison</w:t>
        </w:r>
        <w:r w:rsidR="006B7F5A">
          <w:rPr>
            <w:noProof/>
            <w:webHidden/>
          </w:rPr>
          <w:tab/>
        </w:r>
        <w:r w:rsidR="006B7F5A">
          <w:rPr>
            <w:noProof/>
            <w:webHidden/>
          </w:rPr>
          <w:fldChar w:fldCharType="begin"/>
        </w:r>
        <w:r w:rsidR="006B7F5A">
          <w:rPr>
            <w:noProof/>
            <w:webHidden/>
          </w:rPr>
          <w:instrText xml:space="preserve"> PAGEREF _Toc113217066 \h </w:instrText>
        </w:r>
        <w:r w:rsidR="006B7F5A">
          <w:rPr>
            <w:noProof/>
            <w:webHidden/>
          </w:rPr>
        </w:r>
        <w:r w:rsidR="006B7F5A">
          <w:rPr>
            <w:noProof/>
            <w:webHidden/>
          </w:rPr>
          <w:fldChar w:fldCharType="separate"/>
        </w:r>
        <w:r w:rsidR="00EE6D52">
          <w:rPr>
            <w:noProof/>
            <w:webHidden/>
          </w:rPr>
          <w:t>10</w:t>
        </w:r>
        <w:r w:rsidR="006B7F5A">
          <w:rPr>
            <w:noProof/>
            <w:webHidden/>
          </w:rPr>
          <w:fldChar w:fldCharType="end"/>
        </w:r>
      </w:hyperlink>
    </w:p>
    <w:p w14:paraId="29115E3F" w14:textId="344CB135" w:rsidR="006B7F5A" w:rsidRDefault="00000000" w:rsidP="00047DBF">
      <w:pPr>
        <w:pStyle w:val="TableofFigures"/>
        <w:tabs>
          <w:tab w:val="right" w:leader="dot" w:pos="9393"/>
        </w:tabs>
        <w:spacing w:line="360" w:lineRule="auto"/>
        <w:rPr>
          <w:noProof/>
          <w:lang w:eastAsia="en-US"/>
        </w:rPr>
      </w:pPr>
      <w:hyperlink w:anchor="_Toc113217067" w:history="1">
        <w:r w:rsidR="006B7F5A" w:rsidRPr="0022220B">
          <w:rPr>
            <w:rStyle w:val="Hyperlink"/>
            <w:noProof/>
          </w:rPr>
          <w:t>Table 2. CPU Load Comparison by Detectors</w:t>
        </w:r>
        <w:r w:rsidR="006B7F5A">
          <w:rPr>
            <w:noProof/>
            <w:webHidden/>
          </w:rPr>
          <w:tab/>
        </w:r>
        <w:r w:rsidR="006B7F5A">
          <w:rPr>
            <w:noProof/>
            <w:webHidden/>
          </w:rPr>
          <w:fldChar w:fldCharType="begin"/>
        </w:r>
        <w:r w:rsidR="006B7F5A">
          <w:rPr>
            <w:noProof/>
            <w:webHidden/>
          </w:rPr>
          <w:instrText xml:space="preserve"> PAGEREF _Toc113217067 \h </w:instrText>
        </w:r>
        <w:r w:rsidR="006B7F5A">
          <w:rPr>
            <w:noProof/>
            <w:webHidden/>
          </w:rPr>
        </w:r>
        <w:r w:rsidR="006B7F5A">
          <w:rPr>
            <w:noProof/>
            <w:webHidden/>
          </w:rPr>
          <w:fldChar w:fldCharType="separate"/>
        </w:r>
        <w:r w:rsidR="00EE6D52">
          <w:rPr>
            <w:noProof/>
            <w:webHidden/>
          </w:rPr>
          <w:t>12</w:t>
        </w:r>
        <w:r w:rsidR="006B7F5A">
          <w:rPr>
            <w:noProof/>
            <w:webHidden/>
          </w:rPr>
          <w:fldChar w:fldCharType="end"/>
        </w:r>
      </w:hyperlink>
    </w:p>
    <w:p w14:paraId="1A59584D" w14:textId="444E11C8" w:rsidR="006B7F5A" w:rsidRDefault="00000000" w:rsidP="00047DBF">
      <w:pPr>
        <w:pStyle w:val="TableofFigures"/>
        <w:tabs>
          <w:tab w:val="right" w:leader="dot" w:pos="9393"/>
        </w:tabs>
        <w:spacing w:line="360" w:lineRule="auto"/>
        <w:rPr>
          <w:noProof/>
          <w:lang w:eastAsia="en-US"/>
        </w:rPr>
      </w:pPr>
      <w:hyperlink w:anchor="_Toc113217068" w:history="1">
        <w:r w:rsidR="006B7F5A" w:rsidRPr="0022220B">
          <w:rPr>
            <w:rStyle w:val="Hyperlink"/>
            <w:noProof/>
          </w:rPr>
          <w:t>Table 3. RAM Use Comparison by Detector</w:t>
        </w:r>
        <w:r w:rsidR="006B7F5A">
          <w:rPr>
            <w:noProof/>
            <w:webHidden/>
          </w:rPr>
          <w:tab/>
        </w:r>
        <w:r w:rsidR="006B7F5A">
          <w:rPr>
            <w:noProof/>
            <w:webHidden/>
          </w:rPr>
          <w:fldChar w:fldCharType="begin"/>
        </w:r>
        <w:r w:rsidR="006B7F5A">
          <w:rPr>
            <w:noProof/>
            <w:webHidden/>
          </w:rPr>
          <w:instrText xml:space="preserve"> PAGEREF _Toc113217068 \h </w:instrText>
        </w:r>
        <w:r w:rsidR="006B7F5A">
          <w:rPr>
            <w:noProof/>
            <w:webHidden/>
          </w:rPr>
        </w:r>
        <w:r w:rsidR="006B7F5A">
          <w:rPr>
            <w:noProof/>
            <w:webHidden/>
          </w:rPr>
          <w:fldChar w:fldCharType="separate"/>
        </w:r>
        <w:r w:rsidR="00EE6D52">
          <w:rPr>
            <w:noProof/>
            <w:webHidden/>
          </w:rPr>
          <w:t>12</w:t>
        </w:r>
        <w:r w:rsidR="006B7F5A">
          <w:rPr>
            <w:noProof/>
            <w:webHidden/>
          </w:rPr>
          <w:fldChar w:fldCharType="end"/>
        </w:r>
      </w:hyperlink>
    </w:p>
    <w:p w14:paraId="709D4B66" w14:textId="46650BCF" w:rsidR="006B7F5A" w:rsidRDefault="00000000" w:rsidP="00047DBF">
      <w:pPr>
        <w:pStyle w:val="TableofFigures"/>
        <w:tabs>
          <w:tab w:val="right" w:leader="dot" w:pos="9393"/>
        </w:tabs>
        <w:spacing w:line="360" w:lineRule="auto"/>
        <w:rPr>
          <w:noProof/>
          <w:lang w:eastAsia="en-US"/>
        </w:rPr>
      </w:pPr>
      <w:hyperlink w:anchor="_Toc113217069" w:history="1">
        <w:r w:rsidR="006B7F5A" w:rsidRPr="0022220B">
          <w:rPr>
            <w:rStyle w:val="Hyperlink"/>
            <w:noProof/>
          </w:rPr>
          <w:t>Table 4 and Table 5 below compare the accuracy results of the VGG-Face model to other state-of-the-art models using the LFW and YFD benchmark datasets, respectively. The accuracy is calculated the same way it is described in Section 2.1. Table 4. LFW unrestricted settings.</w:t>
        </w:r>
        <w:r w:rsidR="006B7F5A">
          <w:rPr>
            <w:noProof/>
            <w:webHidden/>
          </w:rPr>
          <w:tab/>
        </w:r>
        <w:r w:rsidR="006B7F5A">
          <w:rPr>
            <w:noProof/>
            <w:webHidden/>
          </w:rPr>
          <w:fldChar w:fldCharType="begin"/>
        </w:r>
        <w:r w:rsidR="006B7F5A">
          <w:rPr>
            <w:noProof/>
            <w:webHidden/>
          </w:rPr>
          <w:instrText xml:space="preserve"> PAGEREF _Toc113217069 \h </w:instrText>
        </w:r>
        <w:r w:rsidR="006B7F5A">
          <w:rPr>
            <w:noProof/>
            <w:webHidden/>
          </w:rPr>
        </w:r>
        <w:r w:rsidR="006B7F5A">
          <w:rPr>
            <w:noProof/>
            <w:webHidden/>
          </w:rPr>
          <w:fldChar w:fldCharType="separate"/>
        </w:r>
        <w:r w:rsidR="00EE6D52">
          <w:rPr>
            <w:noProof/>
            <w:webHidden/>
          </w:rPr>
          <w:t>19</w:t>
        </w:r>
        <w:r w:rsidR="006B7F5A">
          <w:rPr>
            <w:noProof/>
            <w:webHidden/>
          </w:rPr>
          <w:fldChar w:fldCharType="end"/>
        </w:r>
      </w:hyperlink>
    </w:p>
    <w:p w14:paraId="5D62888E" w14:textId="13223091" w:rsidR="006B7F5A" w:rsidRDefault="00000000" w:rsidP="00047DBF">
      <w:pPr>
        <w:pStyle w:val="TableofFigures"/>
        <w:tabs>
          <w:tab w:val="right" w:leader="dot" w:pos="9393"/>
        </w:tabs>
        <w:spacing w:line="360" w:lineRule="auto"/>
        <w:rPr>
          <w:noProof/>
          <w:lang w:eastAsia="en-US"/>
        </w:rPr>
      </w:pPr>
      <w:hyperlink w:anchor="_Toc113217070" w:history="1">
        <w:r w:rsidR="006B7F5A" w:rsidRPr="0022220B">
          <w:rPr>
            <w:rStyle w:val="Hyperlink"/>
            <w:noProof/>
          </w:rPr>
          <w:t>Table 5. YFD unrestricted settings. K indicates the number of faces used to represent each video.</w:t>
        </w:r>
        <w:r w:rsidR="006B7F5A">
          <w:rPr>
            <w:noProof/>
            <w:webHidden/>
          </w:rPr>
          <w:tab/>
        </w:r>
        <w:r w:rsidR="006B7F5A">
          <w:rPr>
            <w:noProof/>
            <w:webHidden/>
          </w:rPr>
          <w:fldChar w:fldCharType="begin"/>
        </w:r>
        <w:r w:rsidR="006B7F5A">
          <w:rPr>
            <w:noProof/>
            <w:webHidden/>
          </w:rPr>
          <w:instrText xml:space="preserve"> PAGEREF _Toc113217070 \h </w:instrText>
        </w:r>
        <w:r w:rsidR="006B7F5A">
          <w:rPr>
            <w:noProof/>
            <w:webHidden/>
          </w:rPr>
        </w:r>
        <w:r w:rsidR="006B7F5A">
          <w:rPr>
            <w:noProof/>
            <w:webHidden/>
          </w:rPr>
          <w:fldChar w:fldCharType="separate"/>
        </w:r>
        <w:r w:rsidR="00EE6D52">
          <w:rPr>
            <w:noProof/>
            <w:webHidden/>
          </w:rPr>
          <w:t>20</w:t>
        </w:r>
        <w:r w:rsidR="006B7F5A">
          <w:rPr>
            <w:noProof/>
            <w:webHidden/>
          </w:rPr>
          <w:fldChar w:fldCharType="end"/>
        </w:r>
      </w:hyperlink>
    </w:p>
    <w:p w14:paraId="281D9D35" w14:textId="26726CDE" w:rsidR="006B7F5A" w:rsidRDefault="00000000" w:rsidP="00047DBF">
      <w:pPr>
        <w:pStyle w:val="TableofFigures"/>
        <w:tabs>
          <w:tab w:val="right" w:leader="dot" w:pos="9393"/>
        </w:tabs>
        <w:spacing w:line="360" w:lineRule="auto"/>
        <w:rPr>
          <w:noProof/>
          <w:lang w:eastAsia="en-US"/>
        </w:rPr>
      </w:pPr>
      <w:hyperlink w:anchor="_Toc113217071" w:history="1">
        <w:r w:rsidR="006B7F5A" w:rsidRPr="0022220B">
          <w:rPr>
            <w:rStyle w:val="Hyperlink"/>
            <w:noProof/>
          </w:rPr>
          <w:t>Table 6. Time It Took to Detect a Face In 100 Frames for Each Detector in The Study</w:t>
        </w:r>
        <w:r w:rsidR="006B7F5A">
          <w:rPr>
            <w:noProof/>
            <w:webHidden/>
          </w:rPr>
          <w:tab/>
        </w:r>
        <w:r w:rsidR="006B7F5A">
          <w:rPr>
            <w:noProof/>
            <w:webHidden/>
          </w:rPr>
          <w:fldChar w:fldCharType="begin"/>
        </w:r>
        <w:r w:rsidR="006B7F5A">
          <w:rPr>
            <w:noProof/>
            <w:webHidden/>
          </w:rPr>
          <w:instrText xml:space="preserve"> PAGEREF _Toc113217071 \h </w:instrText>
        </w:r>
        <w:r w:rsidR="006B7F5A">
          <w:rPr>
            <w:noProof/>
            <w:webHidden/>
          </w:rPr>
        </w:r>
        <w:r w:rsidR="006B7F5A">
          <w:rPr>
            <w:noProof/>
            <w:webHidden/>
          </w:rPr>
          <w:fldChar w:fldCharType="separate"/>
        </w:r>
        <w:r w:rsidR="00EE6D52">
          <w:rPr>
            <w:noProof/>
            <w:webHidden/>
          </w:rPr>
          <w:t>47</w:t>
        </w:r>
        <w:r w:rsidR="006B7F5A">
          <w:rPr>
            <w:noProof/>
            <w:webHidden/>
          </w:rPr>
          <w:fldChar w:fldCharType="end"/>
        </w:r>
      </w:hyperlink>
    </w:p>
    <w:p w14:paraId="1324CA21" w14:textId="0E213F07" w:rsidR="006B7F5A" w:rsidRDefault="00000000" w:rsidP="00047DBF">
      <w:pPr>
        <w:pStyle w:val="TableofFigures"/>
        <w:tabs>
          <w:tab w:val="right" w:leader="dot" w:pos="9393"/>
        </w:tabs>
        <w:spacing w:line="360" w:lineRule="auto"/>
        <w:rPr>
          <w:noProof/>
          <w:lang w:eastAsia="en-US"/>
        </w:rPr>
      </w:pPr>
      <w:hyperlink w:anchor="_Toc113217072" w:history="1">
        <w:r w:rsidR="006B7F5A" w:rsidRPr="0022220B">
          <w:rPr>
            <w:rStyle w:val="Hyperlink"/>
            <w:noProof/>
          </w:rPr>
          <w:t>Table 7. Network Configuration</w:t>
        </w:r>
        <w:r w:rsidR="006B7F5A">
          <w:rPr>
            <w:noProof/>
            <w:webHidden/>
          </w:rPr>
          <w:tab/>
        </w:r>
        <w:r w:rsidR="006B7F5A">
          <w:rPr>
            <w:noProof/>
            <w:webHidden/>
          </w:rPr>
          <w:fldChar w:fldCharType="begin"/>
        </w:r>
        <w:r w:rsidR="006B7F5A">
          <w:rPr>
            <w:noProof/>
            <w:webHidden/>
          </w:rPr>
          <w:instrText xml:space="preserve"> PAGEREF _Toc113217072 \h </w:instrText>
        </w:r>
        <w:r w:rsidR="006B7F5A">
          <w:rPr>
            <w:noProof/>
            <w:webHidden/>
          </w:rPr>
        </w:r>
        <w:r w:rsidR="006B7F5A">
          <w:rPr>
            <w:noProof/>
            <w:webHidden/>
          </w:rPr>
          <w:fldChar w:fldCharType="separate"/>
        </w:r>
        <w:r w:rsidR="00EE6D52">
          <w:rPr>
            <w:noProof/>
            <w:webHidden/>
          </w:rPr>
          <w:t>50</w:t>
        </w:r>
        <w:r w:rsidR="006B7F5A">
          <w:rPr>
            <w:noProof/>
            <w:webHidden/>
          </w:rPr>
          <w:fldChar w:fldCharType="end"/>
        </w:r>
      </w:hyperlink>
    </w:p>
    <w:p w14:paraId="056B1F98" w14:textId="212945F6" w:rsidR="006B7F5A" w:rsidRDefault="00000000" w:rsidP="00047DBF">
      <w:pPr>
        <w:pStyle w:val="TableofFigures"/>
        <w:tabs>
          <w:tab w:val="right" w:leader="dot" w:pos="9393"/>
        </w:tabs>
        <w:spacing w:line="360" w:lineRule="auto"/>
        <w:rPr>
          <w:noProof/>
          <w:lang w:eastAsia="en-US"/>
        </w:rPr>
      </w:pPr>
      <w:hyperlink w:anchor="_Toc113217073" w:history="1">
        <w:r w:rsidR="006B7F5A" w:rsidRPr="0022220B">
          <w:rPr>
            <w:rStyle w:val="Hyperlink"/>
            <w:noProof/>
          </w:rPr>
          <w:t>Table 8. Stress Test Results</w:t>
        </w:r>
        <w:r w:rsidR="006B7F5A">
          <w:rPr>
            <w:noProof/>
            <w:webHidden/>
          </w:rPr>
          <w:tab/>
        </w:r>
        <w:r w:rsidR="006B7F5A">
          <w:rPr>
            <w:noProof/>
            <w:webHidden/>
          </w:rPr>
          <w:fldChar w:fldCharType="begin"/>
        </w:r>
        <w:r w:rsidR="006B7F5A">
          <w:rPr>
            <w:noProof/>
            <w:webHidden/>
          </w:rPr>
          <w:instrText xml:space="preserve"> PAGEREF _Toc113217073 \h </w:instrText>
        </w:r>
        <w:r w:rsidR="006B7F5A">
          <w:rPr>
            <w:noProof/>
            <w:webHidden/>
          </w:rPr>
        </w:r>
        <w:r w:rsidR="006B7F5A">
          <w:rPr>
            <w:noProof/>
            <w:webHidden/>
          </w:rPr>
          <w:fldChar w:fldCharType="separate"/>
        </w:r>
        <w:r w:rsidR="00EE6D52">
          <w:rPr>
            <w:noProof/>
            <w:webHidden/>
          </w:rPr>
          <w:t>52</w:t>
        </w:r>
        <w:r w:rsidR="006B7F5A">
          <w:rPr>
            <w:noProof/>
            <w:webHidden/>
          </w:rPr>
          <w:fldChar w:fldCharType="end"/>
        </w:r>
      </w:hyperlink>
    </w:p>
    <w:p w14:paraId="00045D82" w14:textId="79A7C842" w:rsidR="00063505" w:rsidRDefault="00063505" w:rsidP="00047DBF">
      <w:pPr>
        <w:pStyle w:val="NoSpacing"/>
        <w:spacing w:line="360" w:lineRule="auto"/>
        <w:rPr>
          <w:rStyle w:val="Heading1Char"/>
        </w:rPr>
      </w:pPr>
      <w:r>
        <w:rPr>
          <w:rStyle w:val="Heading1Char"/>
        </w:rPr>
        <w:fldChar w:fldCharType="end"/>
      </w:r>
    </w:p>
    <w:p w14:paraId="6AEA85D7" w14:textId="77777777" w:rsidR="00D50C73" w:rsidRDefault="00D50C73" w:rsidP="00047DBF">
      <w:pPr>
        <w:pStyle w:val="Heading10"/>
        <w:spacing w:line="360" w:lineRule="auto"/>
        <w:rPr>
          <w:rStyle w:val="Heading1Char"/>
        </w:rPr>
      </w:pPr>
      <w:r>
        <w:rPr>
          <w:rStyle w:val="Heading1Char"/>
        </w:rPr>
        <w:br w:type="column"/>
      </w:r>
      <w:bookmarkStart w:id="92" w:name="_Toc113797699"/>
      <w:r>
        <w:rPr>
          <w:rStyle w:val="Heading1Char"/>
        </w:rPr>
        <w:lastRenderedPageBreak/>
        <w:t>List of figures</w:t>
      </w:r>
      <w:bookmarkEnd w:id="92"/>
    </w:p>
    <w:p w14:paraId="17EC23C6" w14:textId="55A9F8D6" w:rsidR="006B7F5A" w:rsidRDefault="007273C2" w:rsidP="00047DBF">
      <w:pPr>
        <w:pStyle w:val="TableofFigures"/>
        <w:tabs>
          <w:tab w:val="right" w:leader="dot" w:pos="9393"/>
        </w:tabs>
        <w:spacing w:line="360" w:lineRule="auto"/>
        <w:rPr>
          <w:noProof/>
          <w:lang w:eastAsia="en-US"/>
        </w:rPr>
      </w:pPr>
      <w:r>
        <w:rPr>
          <w:rStyle w:val="Heading1Char"/>
          <w:caps/>
        </w:rPr>
        <w:fldChar w:fldCharType="begin"/>
      </w:r>
      <w:r>
        <w:rPr>
          <w:rStyle w:val="Heading1Char"/>
        </w:rPr>
        <w:instrText xml:space="preserve"> TOC \h \z \c "Figure" </w:instrText>
      </w:r>
      <w:r>
        <w:rPr>
          <w:rStyle w:val="Heading1Char"/>
          <w:caps/>
        </w:rPr>
        <w:fldChar w:fldCharType="separate"/>
      </w:r>
      <w:hyperlink w:anchor="_Toc113217074" w:history="1">
        <w:r w:rsidR="006B7F5A" w:rsidRPr="003C3F4F">
          <w:rPr>
            <w:rStyle w:val="Hyperlink"/>
            <w:noProof/>
          </w:rPr>
          <w:t>Figure 1. Chart representing the speed of detection of different face detectors. The values are taken from Table 1.</w:t>
        </w:r>
        <w:r w:rsidR="006B7F5A">
          <w:rPr>
            <w:noProof/>
            <w:webHidden/>
          </w:rPr>
          <w:tab/>
        </w:r>
        <w:r w:rsidR="006B7F5A">
          <w:rPr>
            <w:noProof/>
            <w:webHidden/>
          </w:rPr>
          <w:fldChar w:fldCharType="begin"/>
        </w:r>
        <w:r w:rsidR="006B7F5A">
          <w:rPr>
            <w:noProof/>
            <w:webHidden/>
          </w:rPr>
          <w:instrText xml:space="preserve"> PAGEREF _Toc113217074 \h </w:instrText>
        </w:r>
        <w:r w:rsidR="006B7F5A">
          <w:rPr>
            <w:noProof/>
            <w:webHidden/>
          </w:rPr>
        </w:r>
        <w:r w:rsidR="006B7F5A">
          <w:rPr>
            <w:noProof/>
            <w:webHidden/>
          </w:rPr>
          <w:fldChar w:fldCharType="separate"/>
        </w:r>
        <w:r w:rsidR="00EE6D52">
          <w:rPr>
            <w:noProof/>
            <w:webHidden/>
          </w:rPr>
          <w:t>10</w:t>
        </w:r>
        <w:r w:rsidR="006B7F5A">
          <w:rPr>
            <w:noProof/>
            <w:webHidden/>
          </w:rPr>
          <w:fldChar w:fldCharType="end"/>
        </w:r>
      </w:hyperlink>
    </w:p>
    <w:p w14:paraId="592511AF" w14:textId="6C9754A7" w:rsidR="006B7F5A" w:rsidRDefault="00000000" w:rsidP="00047DBF">
      <w:pPr>
        <w:pStyle w:val="TableofFigures"/>
        <w:tabs>
          <w:tab w:val="right" w:leader="dot" w:pos="9393"/>
        </w:tabs>
        <w:spacing w:line="360" w:lineRule="auto"/>
        <w:rPr>
          <w:noProof/>
          <w:lang w:eastAsia="en-US"/>
        </w:rPr>
      </w:pPr>
      <w:hyperlink w:anchor="_Toc113217075" w:history="1">
        <w:r w:rsidR="006B7F5A" w:rsidRPr="003C3F4F">
          <w:rPr>
            <w:rStyle w:val="Hyperlink"/>
            <w:noProof/>
          </w:rPr>
          <w:t>Figure 2. ResNet SSD network structure.</w:t>
        </w:r>
        <w:r w:rsidR="006B7F5A">
          <w:rPr>
            <w:noProof/>
            <w:webHidden/>
          </w:rPr>
          <w:tab/>
        </w:r>
        <w:r w:rsidR="006B7F5A">
          <w:rPr>
            <w:noProof/>
            <w:webHidden/>
          </w:rPr>
          <w:fldChar w:fldCharType="begin"/>
        </w:r>
        <w:r w:rsidR="006B7F5A">
          <w:rPr>
            <w:noProof/>
            <w:webHidden/>
          </w:rPr>
          <w:instrText xml:space="preserve"> PAGEREF _Toc113217075 \h </w:instrText>
        </w:r>
        <w:r w:rsidR="006B7F5A">
          <w:rPr>
            <w:noProof/>
            <w:webHidden/>
          </w:rPr>
        </w:r>
        <w:r w:rsidR="006B7F5A">
          <w:rPr>
            <w:noProof/>
            <w:webHidden/>
          </w:rPr>
          <w:fldChar w:fldCharType="separate"/>
        </w:r>
        <w:r w:rsidR="00EE6D52">
          <w:rPr>
            <w:noProof/>
            <w:webHidden/>
          </w:rPr>
          <w:t>14</w:t>
        </w:r>
        <w:r w:rsidR="006B7F5A">
          <w:rPr>
            <w:noProof/>
            <w:webHidden/>
          </w:rPr>
          <w:fldChar w:fldCharType="end"/>
        </w:r>
      </w:hyperlink>
    </w:p>
    <w:p w14:paraId="7E244D99" w14:textId="403F523B" w:rsidR="006B7F5A" w:rsidRDefault="00000000" w:rsidP="00047DBF">
      <w:pPr>
        <w:pStyle w:val="TableofFigures"/>
        <w:tabs>
          <w:tab w:val="right" w:leader="dot" w:pos="9393"/>
        </w:tabs>
        <w:spacing w:line="360" w:lineRule="auto"/>
        <w:rPr>
          <w:noProof/>
          <w:lang w:eastAsia="en-US"/>
        </w:rPr>
      </w:pPr>
      <w:hyperlink w:anchor="_Toc113217076" w:history="1">
        <w:r w:rsidR="006B7F5A" w:rsidRPr="003C3F4F">
          <w:rPr>
            <w:rStyle w:val="Hyperlink"/>
            <w:noProof/>
          </w:rPr>
          <w:t>Figure 3. Vectors a and b.</w:t>
        </w:r>
        <w:r w:rsidR="006B7F5A">
          <w:rPr>
            <w:noProof/>
            <w:webHidden/>
          </w:rPr>
          <w:tab/>
        </w:r>
        <w:r w:rsidR="006B7F5A">
          <w:rPr>
            <w:noProof/>
            <w:webHidden/>
          </w:rPr>
          <w:fldChar w:fldCharType="begin"/>
        </w:r>
        <w:r w:rsidR="006B7F5A">
          <w:rPr>
            <w:noProof/>
            <w:webHidden/>
          </w:rPr>
          <w:instrText xml:space="preserve"> PAGEREF _Toc113217076 \h </w:instrText>
        </w:r>
        <w:r w:rsidR="006B7F5A">
          <w:rPr>
            <w:noProof/>
            <w:webHidden/>
          </w:rPr>
        </w:r>
        <w:r w:rsidR="006B7F5A">
          <w:rPr>
            <w:noProof/>
            <w:webHidden/>
          </w:rPr>
          <w:fldChar w:fldCharType="separate"/>
        </w:r>
        <w:r w:rsidR="00EE6D52">
          <w:rPr>
            <w:noProof/>
            <w:webHidden/>
          </w:rPr>
          <w:t>21</w:t>
        </w:r>
        <w:r w:rsidR="006B7F5A">
          <w:rPr>
            <w:noProof/>
            <w:webHidden/>
          </w:rPr>
          <w:fldChar w:fldCharType="end"/>
        </w:r>
      </w:hyperlink>
    </w:p>
    <w:p w14:paraId="51C1DD6B" w14:textId="090FE326" w:rsidR="006B7F5A" w:rsidRDefault="00000000" w:rsidP="00047DBF">
      <w:pPr>
        <w:pStyle w:val="TableofFigures"/>
        <w:tabs>
          <w:tab w:val="right" w:leader="dot" w:pos="9393"/>
        </w:tabs>
        <w:spacing w:line="360" w:lineRule="auto"/>
        <w:rPr>
          <w:noProof/>
          <w:lang w:eastAsia="en-US"/>
        </w:rPr>
      </w:pPr>
      <w:hyperlink w:anchor="_Toc113217077" w:history="1">
        <w:r w:rsidR="006B7F5A" w:rsidRPr="003C3F4F">
          <w:rPr>
            <w:rStyle w:val="Hyperlink"/>
            <w:noProof/>
          </w:rPr>
          <w:t>Figure 4. Vectors a, b, and c.</w:t>
        </w:r>
        <w:r w:rsidR="006B7F5A">
          <w:rPr>
            <w:noProof/>
            <w:webHidden/>
          </w:rPr>
          <w:tab/>
        </w:r>
        <w:r w:rsidR="006B7F5A">
          <w:rPr>
            <w:noProof/>
            <w:webHidden/>
          </w:rPr>
          <w:fldChar w:fldCharType="begin"/>
        </w:r>
        <w:r w:rsidR="006B7F5A">
          <w:rPr>
            <w:noProof/>
            <w:webHidden/>
          </w:rPr>
          <w:instrText xml:space="preserve"> PAGEREF _Toc113217077 \h </w:instrText>
        </w:r>
        <w:r w:rsidR="006B7F5A">
          <w:rPr>
            <w:noProof/>
            <w:webHidden/>
          </w:rPr>
        </w:r>
        <w:r w:rsidR="006B7F5A">
          <w:rPr>
            <w:noProof/>
            <w:webHidden/>
          </w:rPr>
          <w:fldChar w:fldCharType="separate"/>
        </w:r>
        <w:r w:rsidR="00EE6D52">
          <w:rPr>
            <w:noProof/>
            <w:webHidden/>
          </w:rPr>
          <w:t>22</w:t>
        </w:r>
        <w:r w:rsidR="006B7F5A">
          <w:rPr>
            <w:noProof/>
            <w:webHidden/>
          </w:rPr>
          <w:fldChar w:fldCharType="end"/>
        </w:r>
      </w:hyperlink>
    </w:p>
    <w:p w14:paraId="15582F03" w14:textId="61DA1C0F" w:rsidR="006B7F5A" w:rsidRDefault="00000000" w:rsidP="00047DBF">
      <w:pPr>
        <w:pStyle w:val="TableofFigures"/>
        <w:tabs>
          <w:tab w:val="right" w:leader="dot" w:pos="9393"/>
        </w:tabs>
        <w:spacing w:line="360" w:lineRule="auto"/>
        <w:rPr>
          <w:noProof/>
          <w:lang w:eastAsia="en-US"/>
        </w:rPr>
      </w:pPr>
      <w:hyperlink w:anchor="_Toc113217078" w:history="1">
        <w:r w:rsidR="006B7F5A" w:rsidRPr="003C3F4F">
          <w:rPr>
            <w:rStyle w:val="Hyperlink"/>
            <w:noProof/>
          </w:rPr>
          <w:t>Figure 5. Request flow diagram and the spread of the face recognition pipeline. The red rectangles are the stages of the face recognition pipeline.</w:t>
        </w:r>
        <w:r w:rsidR="006B7F5A">
          <w:rPr>
            <w:noProof/>
            <w:webHidden/>
          </w:rPr>
          <w:tab/>
        </w:r>
        <w:r w:rsidR="006B7F5A">
          <w:rPr>
            <w:noProof/>
            <w:webHidden/>
          </w:rPr>
          <w:fldChar w:fldCharType="begin"/>
        </w:r>
        <w:r w:rsidR="006B7F5A">
          <w:rPr>
            <w:noProof/>
            <w:webHidden/>
          </w:rPr>
          <w:instrText xml:space="preserve"> PAGEREF _Toc113217078 \h </w:instrText>
        </w:r>
        <w:r w:rsidR="006B7F5A">
          <w:rPr>
            <w:noProof/>
            <w:webHidden/>
          </w:rPr>
        </w:r>
        <w:r w:rsidR="006B7F5A">
          <w:rPr>
            <w:noProof/>
            <w:webHidden/>
          </w:rPr>
          <w:fldChar w:fldCharType="separate"/>
        </w:r>
        <w:r w:rsidR="00EE6D52">
          <w:rPr>
            <w:noProof/>
            <w:webHidden/>
          </w:rPr>
          <w:t>24</w:t>
        </w:r>
        <w:r w:rsidR="006B7F5A">
          <w:rPr>
            <w:noProof/>
            <w:webHidden/>
          </w:rPr>
          <w:fldChar w:fldCharType="end"/>
        </w:r>
      </w:hyperlink>
    </w:p>
    <w:p w14:paraId="73103119" w14:textId="6D6F4B75" w:rsidR="006B7F5A" w:rsidRDefault="00000000" w:rsidP="00047DBF">
      <w:pPr>
        <w:pStyle w:val="TableofFigures"/>
        <w:tabs>
          <w:tab w:val="right" w:leader="dot" w:pos="9393"/>
        </w:tabs>
        <w:spacing w:line="360" w:lineRule="auto"/>
        <w:rPr>
          <w:noProof/>
          <w:lang w:eastAsia="en-US"/>
        </w:rPr>
      </w:pPr>
      <w:hyperlink w:anchor="_Toc113217079" w:history="1">
        <w:r w:rsidR="006B7F5A" w:rsidRPr="003C3F4F">
          <w:rPr>
            <w:rStyle w:val="Hyperlink"/>
            <w:noProof/>
          </w:rPr>
          <w:t>Figure 6. Default UI of the Dashboard</w:t>
        </w:r>
        <w:r w:rsidR="006B7F5A">
          <w:rPr>
            <w:noProof/>
            <w:webHidden/>
          </w:rPr>
          <w:tab/>
        </w:r>
        <w:r w:rsidR="006B7F5A">
          <w:rPr>
            <w:noProof/>
            <w:webHidden/>
          </w:rPr>
          <w:fldChar w:fldCharType="begin"/>
        </w:r>
        <w:r w:rsidR="006B7F5A">
          <w:rPr>
            <w:noProof/>
            <w:webHidden/>
          </w:rPr>
          <w:instrText xml:space="preserve"> PAGEREF _Toc113217079 \h </w:instrText>
        </w:r>
        <w:r w:rsidR="006B7F5A">
          <w:rPr>
            <w:noProof/>
            <w:webHidden/>
          </w:rPr>
        </w:r>
        <w:r w:rsidR="006B7F5A">
          <w:rPr>
            <w:noProof/>
            <w:webHidden/>
          </w:rPr>
          <w:fldChar w:fldCharType="separate"/>
        </w:r>
        <w:r w:rsidR="00EE6D52">
          <w:rPr>
            <w:noProof/>
            <w:webHidden/>
          </w:rPr>
          <w:t>25</w:t>
        </w:r>
        <w:r w:rsidR="006B7F5A">
          <w:rPr>
            <w:noProof/>
            <w:webHidden/>
          </w:rPr>
          <w:fldChar w:fldCharType="end"/>
        </w:r>
      </w:hyperlink>
    </w:p>
    <w:p w14:paraId="4F386FF6" w14:textId="050B8C4D" w:rsidR="006B7F5A" w:rsidRDefault="00000000" w:rsidP="00047DBF">
      <w:pPr>
        <w:pStyle w:val="TableofFigures"/>
        <w:tabs>
          <w:tab w:val="right" w:leader="dot" w:pos="9393"/>
        </w:tabs>
        <w:spacing w:line="360" w:lineRule="auto"/>
        <w:rPr>
          <w:noProof/>
          <w:lang w:eastAsia="en-US"/>
        </w:rPr>
      </w:pPr>
      <w:hyperlink w:anchor="_Toc113217080" w:history="1">
        <w:r w:rsidR="006B7F5A" w:rsidRPr="003C3F4F">
          <w:rPr>
            <w:rStyle w:val="Hyperlink"/>
            <w:noProof/>
          </w:rPr>
          <w:t>Figure 7. Add Student Form</w:t>
        </w:r>
        <w:r w:rsidR="006B7F5A">
          <w:rPr>
            <w:noProof/>
            <w:webHidden/>
          </w:rPr>
          <w:tab/>
        </w:r>
        <w:r w:rsidR="006B7F5A">
          <w:rPr>
            <w:noProof/>
            <w:webHidden/>
          </w:rPr>
          <w:fldChar w:fldCharType="begin"/>
        </w:r>
        <w:r w:rsidR="006B7F5A">
          <w:rPr>
            <w:noProof/>
            <w:webHidden/>
          </w:rPr>
          <w:instrText xml:space="preserve"> PAGEREF _Toc113217080 \h </w:instrText>
        </w:r>
        <w:r w:rsidR="006B7F5A">
          <w:rPr>
            <w:noProof/>
            <w:webHidden/>
          </w:rPr>
        </w:r>
        <w:r w:rsidR="006B7F5A">
          <w:rPr>
            <w:noProof/>
            <w:webHidden/>
          </w:rPr>
          <w:fldChar w:fldCharType="separate"/>
        </w:r>
        <w:r w:rsidR="00EE6D52">
          <w:rPr>
            <w:noProof/>
            <w:webHidden/>
          </w:rPr>
          <w:t>26</w:t>
        </w:r>
        <w:r w:rsidR="006B7F5A">
          <w:rPr>
            <w:noProof/>
            <w:webHidden/>
          </w:rPr>
          <w:fldChar w:fldCharType="end"/>
        </w:r>
      </w:hyperlink>
    </w:p>
    <w:p w14:paraId="432C0F27" w14:textId="7C58C318" w:rsidR="006B7F5A" w:rsidRDefault="00000000" w:rsidP="00047DBF">
      <w:pPr>
        <w:pStyle w:val="TableofFigures"/>
        <w:tabs>
          <w:tab w:val="right" w:leader="dot" w:pos="9393"/>
        </w:tabs>
        <w:spacing w:line="360" w:lineRule="auto"/>
        <w:rPr>
          <w:noProof/>
          <w:lang w:eastAsia="en-US"/>
        </w:rPr>
      </w:pPr>
      <w:hyperlink w:anchor="_Toc113217081" w:history="1">
        <w:r w:rsidR="006B7F5A" w:rsidRPr="003C3F4F">
          <w:rPr>
            <w:rStyle w:val="Hyperlink"/>
            <w:noProof/>
          </w:rPr>
          <w:t>Figure 8. Table after a new examinee has been added.</w:t>
        </w:r>
        <w:r w:rsidR="006B7F5A">
          <w:rPr>
            <w:noProof/>
            <w:webHidden/>
          </w:rPr>
          <w:tab/>
        </w:r>
        <w:r w:rsidR="006B7F5A">
          <w:rPr>
            <w:noProof/>
            <w:webHidden/>
          </w:rPr>
          <w:fldChar w:fldCharType="begin"/>
        </w:r>
        <w:r w:rsidR="006B7F5A">
          <w:rPr>
            <w:noProof/>
            <w:webHidden/>
          </w:rPr>
          <w:instrText xml:space="preserve"> PAGEREF _Toc113217081 \h </w:instrText>
        </w:r>
        <w:r w:rsidR="006B7F5A">
          <w:rPr>
            <w:noProof/>
            <w:webHidden/>
          </w:rPr>
        </w:r>
        <w:r w:rsidR="006B7F5A">
          <w:rPr>
            <w:noProof/>
            <w:webHidden/>
          </w:rPr>
          <w:fldChar w:fldCharType="separate"/>
        </w:r>
        <w:r w:rsidR="00EE6D52">
          <w:rPr>
            <w:noProof/>
            <w:webHidden/>
          </w:rPr>
          <w:t>26</w:t>
        </w:r>
        <w:r w:rsidR="006B7F5A">
          <w:rPr>
            <w:noProof/>
            <w:webHidden/>
          </w:rPr>
          <w:fldChar w:fldCharType="end"/>
        </w:r>
      </w:hyperlink>
    </w:p>
    <w:p w14:paraId="0C4E1C65" w14:textId="0AB501D6" w:rsidR="006B7F5A" w:rsidRDefault="00000000" w:rsidP="00047DBF">
      <w:pPr>
        <w:pStyle w:val="TableofFigures"/>
        <w:tabs>
          <w:tab w:val="right" w:leader="dot" w:pos="9393"/>
        </w:tabs>
        <w:spacing w:line="360" w:lineRule="auto"/>
        <w:rPr>
          <w:noProof/>
          <w:lang w:eastAsia="en-US"/>
        </w:rPr>
      </w:pPr>
      <w:hyperlink w:anchor="_Toc113217082" w:history="1">
        <w:r w:rsidR="006B7F5A" w:rsidRPr="003C3F4F">
          <w:rPr>
            <w:rStyle w:val="Hyperlink"/>
            <w:noProof/>
          </w:rPr>
          <w:t>Figure 9. Client Form</w:t>
        </w:r>
        <w:r w:rsidR="006B7F5A">
          <w:rPr>
            <w:noProof/>
            <w:webHidden/>
          </w:rPr>
          <w:tab/>
        </w:r>
        <w:r w:rsidR="006B7F5A">
          <w:rPr>
            <w:noProof/>
            <w:webHidden/>
          </w:rPr>
          <w:fldChar w:fldCharType="begin"/>
        </w:r>
        <w:r w:rsidR="006B7F5A">
          <w:rPr>
            <w:noProof/>
            <w:webHidden/>
          </w:rPr>
          <w:instrText xml:space="preserve"> PAGEREF _Toc113217082 \h </w:instrText>
        </w:r>
        <w:r w:rsidR="006B7F5A">
          <w:rPr>
            <w:noProof/>
            <w:webHidden/>
          </w:rPr>
        </w:r>
        <w:r w:rsidR="006B7F5A">
          <w:rPr>
            <w:noProof/>
            <w:webHidden/>
          </w:rPr>
          <w:fldChar w:fldCharType="separate"/>
        </w:r>
        <w:r w:rsidR="00EE6D52">
          <w:rPr>
            <w:noProof/>
            <w:webHidden/>
          </w:rPr>
          <w:t>30</w:t>
        </w:r>
        <w:r w:rsidR="006B7F5A">
          <w:rPr>
            <w:noProof/>
            <w:webHidden/>
          </w:rPr>
          <w:fldChar w:fldCharType="end"/>
        </w:r>
      </w:hyperlink>
    </w:p>
    <w:p w14:paraId="2BA3FE46" w14:textId="68FB89CE" w:rsidR="006B7F5A" w:rsidRDefault="00000000" w:rsidP="00047DBF">
      <w:pPr>
        <w:pStyle w:val="TableofFigures"/>
        <w:tabs>
          <w:tab w:val="right" w:leader="dot" w:pos="9393"/>
        </w:tabs>
        <w:spacing w:line="360" w:lineRule="auto"/>
        <w:rPr>
          <w:noProof/>
          <w:lang w:eastAsia="en-US"/>
        </w:rPr>
      </w:pPr>
      <w:hyperlink w:anchor="_Toc113217083" w:history="1">
        <w:r w:rsidR="006B7F5A" w:rsidRPr="003C3F4F">
          <w:rPr>
            <w:rStyle w:val="Hyperlink"/>
            <w:noProof/>
          </w:rPr>
          <w:t>Figure 10. Capture window.</w:t>
        </w:r>
        <w:r w:rsidR="006B7F5A">
          <w:rPr>
            <w:noProof/>
            <w:webHidden/>
          </w:rPr>
          <w:tab/>
        </w:r>
        <w:r w:rsidR="006B7F5A">
          <w:rPr>
            <w:noProof/>
            <w:webHidden/>
          </w:rPr>
          <w:fldChar w:fldCharType="begin"/>
        </w:r>
        <w:r w:rsidR="006B7F5A">
          <w:rPr>
            <w:noProof/>
            <w:webHidden/>
          </w:rPr>
          <w:instrText xml:space="preserve"> PAGEREF _Toc113217083 \h </w:instrText>
        </w:r>
        <w:r w:rsidR="006B7F5A">
          <w:rPr>
            <w:noProof/>
            <w:webHidden/>
          </w:rPr>
        </w:r>
        <w:r w:rsidR="006B7F5A">
          <w:rPr>
            <w:noProof/>
            <w:webHidden/>
          </w:rPr>
          <w:fldChar w:fldCharType="separate"/>
        </w:r>
        <w:r w:rsidR="00EE6D52">
          <w:rPr>
            <w:noProof/>
            <w:webHidden/>
          </w:rPr>
          <w:t>31</w:t>
        </w:r>
        <w:r w:rsidR="006B7F5A">
          <w:rPr>
            <w:noProof/>
            <w:webHidden/>
          </w:rPr>
          <w:fldChar w:fldCharType="end"/>
        </w:r>
      </w:hyperlink>
    </w:p>
    <w:p w14:paraId="4D5E8404" w14:textId="54C4B06D" w:rsidR="006B7F5A" w:rsidRDefault="00000000" w:rsidP="00047DBF">
      <w:pPr>
        <w:pStyle w:val="TableofFigures"/>
        <w:tabs>
          <w:tab w:val="right" w:leader="dot" w:pos="9393"/>
        </w:tabs>
        <w:spacing w:line="360" w:lineRule="auto"/>
        <w:rPr>
          <w:noProof/>
          <w:lang w:eastAsia="en-US"/>
        </w:rPr>
      </w:pPr>
      <w:hyperlink w:anchor="_Toc113217084" w:history="1">
        <w:r w:rsidR="006B7F5A" w:rsidRPr="003C3F4F">
          <w:rPr>
            <w:rStyle w:val="Hyperlink"/>
            <w:noProof/>
          </w:rPr>
          <w:t>Figure 11. Average Time It Took to Process a Request vs. Client Count</w:t>
        </w:r>
        <w:r w:rsidR="006B7F5A">
          <w:rPr>
            <w:noProof/>
            <w:webHidden/>
          </w:rPr>
          <w:tab/>
        </w:r>
        <w:r w:rsidR="006B7F5A">
          <w:rPr>
            <w:noProof/>
            <w:webHidden/>
          </w:rPr>
          <w:fldChar w:fldCharType="begin"/>
        </w:r>
        <w:r w:rsidR="006B7F5A">
          <w:rPr>
            <w:noProof/>
            <w:webHidden/>
          </w:rPr>
          <w:instrText xml:space="preserve"> PAGEREF _Toc113217084 \h </w:instrText>
        </w:r>
        <w:r w:rsidR="006B7F5A">
          <w:rPr>
            <w:noProof/>
            <w:webHidden/>
          </w:rPr>
        </w:r>
        <w:r w:rsidR="006B7F5A">
          <w:rPr>
            <w:noProof/>
            <w:webHidden/>
          </w:rPr>
          <w:fldChar w:fldCharType="separate"/>
        </w:r>
        <w:r w:rsidR="00EE6D52">
          <w:rPr>
            <w:noProof/>
            <w:webHidden/>
          </w:rPr>
          <w:t>37</w:t>
        </w:r>
        <w:r w:rsidR="006B7F5A">
          <w:rPr>
            <w:noProof/>
            <w:webHidden/>
          </w:rPr>
          <w:fldChar w:fldCharType="end"/>
        </w:r>
      </w:hyperlink>
    </w:p>
    <w:p w14:paraId="3DFB7D52" w14:textId="5F5D4E5B" w:rsidR="006B7F5A" w:rsidRDefault="00000000" w:rsidP="00047DBF">
      <w:pPr>
        <w:pStyle w:val="TableofFigures"/>
        <w:tabs>
          <w:tab w:val="right" w:leader="dot" w:pos="9393"/>
        </w:tabs>
        <w:spacing w:line="360" w:lineRule="auto"/>
        <w:rPr>
          <w:noProof/>
          <w:lang w:eastAsia="en-US"/>
        </w:rPr>
      </w:pPr>
      <w:hyperlink w:anchor="_Toc113217085" w:history="1">
        <w:r w:rsidR="006B7F5A" w:rsidRPr="003C3F4F">
          <w:rPr>
            <w:rStyle w:val="Hyperlink"/>
            <w:noProof/>
          </w:rPr>
          <w:t>Figure 12. False Negatives Count vs. Client Count</w:t>
        </w:r>
        <w:r w:rsidR="006B7F5A">
          <w:rPr>
            <w:noProof/>
            <w:webHidden/>
          </w:rPr>
          <w:tab/>
        </w:r>
        <w:r w:rsidR="006B7F5A">
          <w:rPr>
            <w:noProof/>
            <w:webHidden/>
          </w:rPr>
          <w:fldChar w:fldCharType="begin"/>
        </w:r>
        <w:r w:rsidR="006B7F5A">
          <w:rPr>
            <w:noProof/>
            <w:webHidden/>
          </w:rPr>
          <w:instrText xml:space="preserve"> PAGEREF _Toc113217085 \h </w:instrText>
        </w:r>
        <w:r w:rsidR="006B7F5A">
          <w:rPr>
            <w:noProof/>
            <w:webHidden/>
          </w:rPr>
        </w:r>
        <w:r w:rsidR="006B7F5A">
          <w:rPr>
            <w:noProof/>
            <w:webHidden/>
          </w:rPr>
          <w:fldChar w:fldCharType="separate"/>
        </w:r>
        <w:r w:rsidR="00EE6D52">
          <w:rPr>
            <w:noProof/>
            <w:webHidden/>
          </w:rPr>
          <w:t>37</w:t>
        </w:r>
        <w:r w:rsidR="006B7F5A">
          <w:rPr>
            <w:noProof/>
            <w:webHidden/>
          </w:rPr>
          <w:fldChar w:fldCharType="end"/>
        </w:r>
      </w:hyperlink>
    </w:p>
    <w:p w14:paraId="740393E5" w14:textId="5A16B04F" w:rsidR="006B7F5A" w:rsidRDefault="00000000" w:rsidP="00047DBF">
      <w:pPr>
        <w:pStyle w:val="TableofFigures"/>
        <w:tabs>
          <w:tab w:val="right" w:leader="dot" w:pos="9393"/>
        </w:tabs>
        <w:spacing w:line="360" w:lineRule="auto"/>
        <w:rPr>
          <w:noProof/>
          <w:lang w:eastAsia="en-US"/>
        </w:rPr>
      </w:pPr>
      <w:hyperlink w:anchor="_Toc113217086" w:history="1">
        <w:r w:rsidR="006B7F5A" w:rsidRPr="003C3F4F">
          <w:rPr>
            <w:rStyle w:val="Hyperlink"/>
            <w:noProof/>
          </w:rPr>
          <w:t>Figure 13. Processed Requests per Second (RPPS) vs. Client Count</w:t>
        </w:r>
        <w:r w:rsidR="006B7F5A">
          <w:rPr>
            <w:noProof/>
            <w:webHidden/>
          </w:rPr>
          <w:tab/>
        </w:r>
        <w:r w:rsidR="006B7F5A">
          <w:rPr>
            <w:noProof/>
            <w:webHidden/>
          </w:rPr>
          <w:fldChar w:fldCharType="begin"/>
        </w:r>
        <w:r w:rsidR="006B7F5A">
          <w:rPr>
            <w:noProof/>
            <w:webHidden/>
          </w:rPr>
          <w:instrText xml:space="preserve"> PAGEREF _Toc113217086 \h </w:instrText>
        </w:r>
        <w:r w:rsidR="006B7F5A">
          <w:rPr>
            <w:noProof/>
            <w:webHidden/>
          </w:rPr>
        </w:r>
        <w:r w:rsidR="006B7F5A">
          <w:rPr>
            <w:noProof/>
            <w:webHidden/>
          </w:rPr>
          <w:fldChar w:fldCharType="separate"/>
        </w:r>
        <w:r w:rsidR="00EE6D52">
          <w:rPr>
            <w:noProof/>
            <w:webHidden/>
          </w:rPr>
          <w:t>38</w:t>
        </w:r>
        <w:r w:rsidR="006B7F5A">
          <w:rPr>
            <w:noProof/>
            <w:webHidden/>
          </w:rPr>
          <w:fldChar w:fldCharType="end"/>
        </w:r>
      </w:hyperlink>
    </w:p>
    <w:p w14:paraId="484DA19E" w14:textId="68E2A0D6" w:rsidR="006B7F5A" w:rsidRDefault="00000000" w:rsidP="00047DBF">
      <w:pPr>
        <w:pStyle w:val="TableofFigures"/>
        <w:tabs>
          <w:tab w:val="right" w:leader="dot" w:pos="9393"/>
        </w:tabs>
        <w:spacing w:line="360" w:lineRule="auto"/>
        <w:rPr>
          <w:noProof/>
          <w:lang w:eastAsia="en-US"/>
        </w:rPr>
      </w:pPr>
      <w:hyperlink w:anchor="_Toc113217087" w:history="1">
        <w:r w:rsidR="006B7F5A" w:rsidRPr="003C3F4F">
          <w:rPr>
            <w:rStyle w:val="Hyperlink"/>
            <w:noProof/>
          </w:rPr>
          <w:t>Figure 14. False Negatives by Request Count</w:t>
        </w:r>
        <w:r w:rsidR="006B7F5A">
          <w:rPr>
            <w:noProof/>
            <w:webHidden/>
          </w:rPr>
          <w:tab/>
        </w:r>
        <w:r w:rsidR="006B7F5A">
          <w:rPr>
            <w:noProof/>
            <w:webHidden/>
          </w:rPr>
          <w:fldChar w:fldCharType="begin"/>
        </w:r>
        <w:r w:rsidR="006B7F5A">
          <w:rPr>
            <w:noProof/>
            <w:webHidden/>
          </w:rPr>
          <w:instrText xml:space="preserve"> PAGEREF _Toc113217087 \h </w:instrText>
        </w:r>
        <w:r w:rsidR="006B7F5A">
          <w:rPr>
            <w:noProof/>
            <w:webHidden/>
          </w:rPr>
        </w:r>
        <w:r w:rsidR="006B7F5A">
          <w:rPr>
            <w:noProof/>
            <w:webHidden/>
          </w:rPr>
          <w:fldChar w:fldCharType="separate"/>
        </w:r>
        <w:r w:rsidR="00EE6D52">
          <w:rPr>
            <w:noProof/>
            <w:webHidden/>
          </w:rPr>
          <w:t>38</w:t>
        </w:r>
        <w:r w:rsidR="006B7F5A">
          <w:rPr>
            <w:noProof/>
            <w:webHidden/>
          </w:rPr>
          <w:fldChar w:fldCharType="end"/>
        </w:r>
      </w:hyperlink>
    </w:p>
    <w:p w14:paraId="77B2113A" w14:textId="653DF3C0" w:rsidR="00D50C73" w:rsidRDefault="007273C2" w:rsidP="00047DBF">
      <w:pPr>
        <w:pStyle w:val="Heading10"/>
        <w:spacing w:line="360" w:lineRule="auto"/>
        <w:rPr>
          <w:rStyle w:val="Heading1Char"/>
        </w:rPr>
      </w:pPr>
      <w:r>
        <w:rPr>
          <w:rStyle w:val="Heading1Char"/>
        </w:rPr>
        <w:fldChar w:fldCharType="end"/>
      </w:r>
      <w:r w:rsidR="00D50C73">
        <w:rPr>
          <w:rStyle w:val="Heading1Char"/>
        </w:rPr>
        <w:br w:type="column"/>
      </w:r>
      <w:bookmarkStart w:id="93" w:name="_Toc113797700"/>
      <w:r w:rsidR="00D50C73">
        <w:rPr>
          <w:rStyle w:val="Heading1Char"/>
        </w:rPr>
        <w:lastRenderedPageBreak/>
        <w:t>List of appendices</w:t>
      </w:r>
      <w:bookmarkEnd w:id="93"/>
    </w:p>
    <w:p w14:paraId="61FFBC6D" w14:textId="3445ACAD" w:rsidR="006B7F5A" w:rsidRDefault="00311AD6" w:rsidP="00047DBF">
      <w:pPr>
        <w:pStyle w:val="TableofFigures"/>
        <w:tabs>
          <w:tab w:val="right" w:leader="dot" w:pos="9393"/>
        </w:tabs>
        <w:spacing w:line="360" w:lineRule="auto"/>
        <w:rPr>
          <w:noProof/>
          <w:lang w:eastAsia="en-US"/>
        </w:rPr>
      </w:pPr>
      <w:r>
        <w:rPr>
          <w:rStyle w:val="Heading1Char"/>
          <w:caps/>
        </w:rPr>
        <w:fldChar w:fldCharType="begin"/>
      </w:r>
      <w:r>
        <w:rPr>
          <w:rStyle w:val="Heading1Char"/>
        </w:rPr>
        <w:instrText xml:space="preserve"> TOC \h \z \c "Appendix" </w:instrText>
      </w:r>
      <w:r>
        <w:rPr>
          <w:rStyle w:val="Heading1Char"/>
          <w:caps/>
        </w:rPr>
        <w:fldChar w:fldCharType="separate"/>
      </w:r>
      <w:hyperlink w:anchor="_Toc113217088" w:history="1">
        <w:r w:rsidR="006B7F5A" w:rsidRPr="00392DF0">
          <w:rPr>
            <w:rStyle w:val="Hyperlink"/>
            <w:noProof/>
          </w:rPr>
          <w:t>Appendix A. Large Tables</w:t>
        </w:r>
        <w:r w:rsidR="006B7F5A">
          <w:rPr>
            <w:noProof/>
            <w:webHidden/>
          </w:rPr>
          <w:tab/>
        </w:r>
        <w:r w:rsidR="006B7F5A">
          <w:rPr>
            <w:noProof/>
            <w:webHidden/>
          </w:rPr>
          <w:fldChar w:fldCharType="begin"/>
        </w:r>
        <w:r w:rsidR="006B7F5A">
          <w:rPr>
            <w:noProof/>
            <w:webHidden/>
          </w:rPr>
          <w:instrText xml:space="preserve"> PAGEREF _Toc113217088 \h </w:instrText>
        </w:r>
        <w:r w:rsidR="006B7F5A">
          <w:rPr>
            <w:noProof/>
            <w:webHidden/>
          </w:rPr>
        </w:r>
        <w:r w:rsidR="006B7F5A">
          <w:rPr>
            <w:noProof/>
            <w:webHidden/>
          </w:rPr>
          <w:fldChar w:fldCharType="separate"/>
        </w:r>
        <w:r w:rsidR="00EE6D52">
          <w:rPr>
            <w:noProof/>
            <w:webHidden/>
          </w:rPr>
          <w:t>47</w:t>
        </w:r>
        <w:r w:rsidR="006B7F5A">
          <w:rPr>
            <w:noProof/>
            <w:webHidden/>
          </w:rPr>
          <w:fldChar w:fldCharType="end"/>
        </w:r>
      </w:hyperlink>
    </w:p>
    <w:p w14:paraId="06619B3D" w14:textId="2AEC7DE9" w:rsidR="00590E84" w:rsidRDefault="00311AD6" w:rsidP="00047DBF">
      <w:pPr>
        <w:pStyle w:val="Heading10"/>
        <w:spacing w:line="360" w:lineRule="auto"/>
      </w:pPr>
      <w:r>
        <w:rPr>
          <w:rStyle w:val="Heading1Char"/>
        </w:rPr>
        <w:fldChar w:fldCharType="end"/>
      </w:r>
      <w:r w:rsidR="00D50C73">
        <w:rPr>
          <w:rStyle w:val="Heading1Char"/>
        </w:rPr>
        <w:br w:type="column"/>
      </w:r>
      <w:bookmarkStart w:id="94" w:name="_Toc113797701"/>
      <w:r w:rsidR="008C47EE">
        <w:rPr>
          <w:rStyle w:val="Heading1Char"/>
        </w:rPr>
        <w:lastRenderedPageBreak/>
        <w:t>Appendices</w:t>
      </w:r>
      <w:bookmarkEnd w:id="94"/>
    </w:p>
    <w:p w14:paraId="576AEC86" w14:textId="34BE4715" w:rsidR="00311AD6" w:rsidRDefault="00311AD6" w:rsidP="00047DBF">
      <w:pPr>
        <w:pStyle w:val="Heading20"/>
        <w:spacing w:line="360" w:lineRule="auto"/>
      </w:pPr>
      <w:bookmarkStart w:id="95" w:name="_Toc113217088"/>
      <w:bookmarkStart w:id="96" w:name="_Toc113797702"/>
      <w:r>
        <w:t xml:space="preserve">Appendix </w:t>
      </w:r>
      <w:fldSimple w:instr=" SEQ Appendix \* ALPHABETIC ">
        <w:r w:rsidR="00EE6D52">
          <w:rPr>
            <w:noProof/>
          </w:rPr>
          <w:t>A</w:t>
        </w:r>
      </w:fldSimple>
      <w:r>
        <w:t xml:space="preserve">. Large </w:t>
      </w:r>
      <w:commentRangeStart w:id="97"/>
      <w:r>
        <w:t>Tables</w:t>
      </w:r>
      <w:bookmarkEnd w:id="95"/>
      <w:bookmarkEnd w:id="96"/>
      <w:commentRangeEnd w:id="97"/>
      <w:r w:rsidR="00FF7839">
        <w:rPr>
          <w:rStyle w:val="CommentReference"/>
          <w:rFonts w:asciiTheme="minorHAnsi" w:eastAsiaTheme="minorEastAsia" w:hAnsiTheme="minorHAnsi" w:cstheme="minorBidi"/>
          <w:b w:val="0"/>
          <w:bCs w:val="0"/>
        </w:rPr>
        <w:commentReference w:id="97"/>
      </w:r>
    </w:p>
    <w:p w14:paraId="22655525" w14:textId="3859408D" w:rsidR="006B13AE" w:rsidRDefault="00590E84" w:rsidP="00047DBF">
      <w:pPr>
        <w:pStyle w:val="Caption"/>
        <w:spacing w:line="360" w:lineRule="auto"/>
      </w:pPr>
      <w:bookmarkStart w:id="98" w:name="_Toc113217071"/>
      <w:r>
        <w:t xml:space="preserve">Table </w:t>
      </w:r>
      <w:fldSimple w:instr=" SEQ Table \* ARABIC ">
        <w:r w:rsidR="00EE6D52">
          <w:rPr>
            <w:noProof/>
          </w:rPr>
          <w:t>6</w:t>
        </w:r>
      </w:fldSimple>
      <w:r>
        <w:t xml:space="preserve">. </w:t>
      </w:r>
      <w:r w:rsidRPr="00160BCF">
        <w:t>Time It Took to Detect a Face In 100 Frames for Each Detector in The Study</w:t>
      </w:r>
      <w:bookmarkEnd w:id="98"/>
    </w:p>
    <w:tbl>
      <w:tblPr>
        <w:tblStyle w:val="APAReport"/>
        <w:tblW w:w="0" w:type="auto"/>
        <w:tblLook w:val="04A0" w:firstRow="1" w:lastRow="0" w:firstColumn="1" w:lastColumn="0" w:noHBand="0" w:noVBand="1"/>
      </w:tblPr>
      <w:tblGrid>
        <w:gridCol w:w="1560"/>
        <w:gridCol w:w="1560"/>
        <w:gridCol w:w="1560"/>
        <w:gridCol w:w="1560"/>
        <w:gridCol w:w="1560"/>
        <w:gridCol w:w="1560"/>
      </w:tblGrid>
      <w:tr w:rsidR="002C74D8" w14:paraId="78AA7DCF" w14:textId="77777777" w:rsidTr="006B13AE">
        <w:trPr>
          <w:cnfStyle w:val="100000000000" w:firstRow="1" w:lastRow="0" w:firstColumn="0" w:lastColumn="0" w:oddVBand="0" w:evenVBand="0" w:oddHBand="0" w:evenHBand="0" w:firstRowFirstColumn="0" w:firstRowLastColumn="0" w:lastRowFirstColumn="0" w:lastRowLastColumn="0"/>
        </w:trPr>
        <w:tc>
          <w:tcPr>
            <w:tcW w:w="1560" w:type="dxa"/>
          </w:tcPr>
          <w:p w14:paraId="17837DCC" w14:textId="79CD38D1" w:rsidR="002C74D8" w:rsidRDefault="002C74D8" w:rsidP="00047DBF">
            <w:pPr>
              <w:pStyle w:val="NoSpacing"/>
              <w:spacing w:line="360" w:lineRule="auto"/>
            </w:pPr>
            <w:r w:rsidRPr="00CD5E1B">
              <w:t>Frames</w:t>
            </w:r>
          </w:p>
        </w:tc>
        <w:tc>
          <w:tcPr>
            <w:tcW w:w="1560" w:type="dxa"/>
          </w:tcPr>
          <w:p w14:paraId="2A7DB03C" w14:textId="7C549459" w:rsidR="002C74D8" w:rsidRDefault="002C74D8" w:rsidP="00047DBF">
            <w:pPr>
              <w:pStyle w:val="NoSpacing"/>
              <w:spacing w:line="360" w:lineRule="auto"/>
            </w:pPr>
            <w:r w:rsidRPr="00CD5E1B">
              <w:t>HOG (34.89 s)</w:t>
            </w:r>
          </w:p>
        </w:tc>
        <w:tc>
          <w:tcPr>
            <w:tcW w:w="1560" w:type="dxa"/>
          </w:tcPr>
          <w:p w14:paraId="32DEBF52" w14:textId="5745758C" w:rsidR="002C74D8" w:rsidRDefault="002C74D8" w:rsidP="00047DBF">
            <w:pPr>
              <w:pStyle w:val="NoSpacing"/>
              <w:spacing w:line="360" w:lineRule="auto"/>
            </w:pPr>
            <w:proofErr w:type="spellStart"/>
            <w:r w:rsidRPr="00CD5E1B">
              <w:t>Haar</w:t>
            </w:r>
            <w:proofErr w:type="spellEnd"/>
            <w:r w:rsidRPr="00CD5E1B">
              <w:t xml:space="preserve"> Cascade (3.67 s)</w:t>
            </w:r>
          </w:p>
        </w:tc>
        <w:tc>
          <w:tcPr>
            <w:tcW w:w="1560" w:type="dxa"/>
          </w:tcPr>
          <w:p w14:paraId="265E783E" w14:textId="17687C72" w:rsidR="002C74D8" w:rsidRDefault="002C74D8" w:rsidP="00047DBF">
            <w:pPr>
              <w:pStyle w:val="NoSpacing"/>
              <w:spacing w:line="360" w:lineRule="auto"/>
            </w:pPr>
            <w:r w:rsidRPr="00CD5E1B">
              <w:t>MTCNN (56.54 s)</w:t>
            </w:r>
          </w:p>
        </w:tc>
        <w:tc>
          <w:tcPr>
            <w:tcW w:w="1560" w:type="dxa"/>
          </w:tcPr>
          <w:p w14:paraId="1137B8FE" w14:textId="6D6AB0C7" w:rsidR="002C74D8" w:rsidRDefault="002C74D8" w:rsidP="00047DBF">
            <w:pPr>
              <w:pStyle w:val="NoSpacing"/>
              <w:spacing w:line="360" w:lineRule="auto"/>
            </w:pPr>
            <w:r w:rsidRPr="00CD5E1B">
              <w:t>SSD (3.92 s)</w:t>
            </w:r>
          </w:p>
        </w:tc>
        <w:tc>
          <w:tcPr>
            <w:tcW w:w="1560" w:type="dxa"/>
          </w:tcPr>
          <w:p w14:paraId="21C0B347" w14:textId="4DD11F06" w:rsidR="002C74D8" w:rsidRDefault="002C74D8" w:rsidP="00047DBF">
            <w:pPr>
              <w:pStyle w:val="NoSpacing"/>
              <w:spacing w:line="360" w:lineRule="auto"/>
            </w:pPr>
            <w:r w:rsidRPr="00CD5E1B">
              <w:t>MMOD (706.37 s)</w:t>
            </w:r>
          </w:p>
        </w:tc>
      </w:tr>
      <w:tr w:rsidR="00BD35FE" w14:paraId="3BAED799" w14:textId="77777777" w:rsidTr="006B13AE">
        <w:tc>
          <w:tcPr>
            <w:tcW w:w="1560" w:type="dxa"/>
          </w:tcPr>
          <w:p w14:paraId="3FA9784B" w14:textId="6D65B25E" w:rsidR="00BD35FE" w:rsidRDefault="00BD35FE" w:rsidP="00BD35FE">
            <w:pPr>
              <w:pStyle w:val="NoSpacing"/>
              <w:spacing w:line="360" w:lineRule="auto"/>
            </w:pPr>
            <w:r>
              <w:t>0</w:t>
            </w:r>
          </w:p>
        </w:tc>
        <w:tc>
          <w:tcPr>
            <w:tcW w:w="1560" w:type="dxa"/>
          </w:tcPr>
          <w:p w14:paraId="6378A618" w14:textId="3BC96472" w:rsidR="00BD35FE" w:rsidRDefault="00BD35FE" w:rsidP="00BD35FE">
            <w:pPr>
              <w:pStyle w:val="NoSpacing"/>
              <w:spacing w:line="360" w:lineRule="auto"/>
            </w:pPr>
            <w:r>
              <w:t>0.00</w:t>
            </w:r>
          </w:p>
        </w:tc>
        <w:tc>
          <w:tcPr>
            <w:tcW w:w="1560" w:type="dxa"/>
          </w:tcPr>
          <w:p w14:paraId="2688C02F" w14:textId="233E5C75" w:rsidR="00BD35FE" w:rsidRDefault="00BD35FE" w:rsidP="00BD35FE">
            <w:pPr>
              <w:pStyle w:val="NoSpacing"/>
              <w:spacing w:line="360" w:lineRule="auto"/>
            </w:pPr>
            <w:r>
              <w:t>0.00</w:t>
            </w:r>
          </w:p>
        </w:tc>
        <w:tc>
          <w:tcPr>
            <w:tcW w:w="1560" w:type="dxa"/>
          </w:tcPr>
          <w:p w14:paraId="6741A044" w14:textId="508F2347" w:rsidR="00BD35FE" w:rsidRDefault="00BD35FE" w:rsidP="00BD35FE">
            <w:pPr>
              <w:pStyle w:val="NoSpacing"/>
              <w:spacing w:line="360" w:lineRule="auto"/>
            </w:pPr>
            <w:r>
              <w:t>0.00</w:t>
            </w:r>
          </w:p>
        </w:tc>
        <w:tc>
          <w:tcPr>
            <w:tcW w:w="1560" w:type="dxa"/>
          </w:tcPr>
          <w:p w14:paraId="5BAE3EB2" w14:textId="7D3AD111" w:rsidR="00BD35FE" w:rsidRDefault="00BD35FE" w:rsidP="00BD35FE">
            <w:pPr>
              <w:pStyle w:val="NoSpacing"/>
              <w:spacing w:line="360" w:lineRule="auto"/>
            </w:pPr>
            <w:r>
              <w:t>0.00</w:t>
            </w:r>
          </w:p>
        </w:tc>
        <w:tc>
          <w:tcPr>
            <w:tcW w:w="1560" w:type="dxa"/>
          </w:tcPr>
          <w:p w14:paraId="46A82561" w14:textId="6C6916F7" w:rsidR="00BD35FE" w:rsidRDefault="00BD35FE" w:rsidP="00BD35FE">
            <w:pPr>
              <w:pStyle w:val="NoSpacing"/>
              <w:spacing w:line="360" w:lineRule="auto"/>
            </w:pPr>
            <w:r>
              <w:t>0.00</w:t>
            </w:r>
          </w:p>
        </w:tc>
      </w:tr>
      <w:tr w:rsidR="00BD35FE" w14:paraId="15275237" w14:textId="77777777" w:rsidTr="006B13AE">
        <w:tc>
          <w:tcPr>
            <w:tcW w:w="1560" w:type="dxa"/>
          </w:tcPr>
          <w:p w14:paraId="3D91EEDC" w14:textId="0662E171" w:rsidR="00BD35FE" w:rsidRDefault="00BD35FE" w:rsidP="00BD35FE">
            <w:pPr>
              <w:pStyle w:val="NoSpacing"/>
              <w:spacing w:line="360" w:lineRule="auto"/>
            </w:pPr>
            <w:r>
              <w:t>100</w:t>
            </w:r>
          </w:p>
        </w:tc>
        <w:tc>
          <w:tcPr>
            <w:tcW w:w="1560" w:type="dxa"/>
          </w:tcPr>
          <w:p w14:paraId="22854571" w14:textId="3B634A3A" w:rsidR="00BD35FE" w:rsidRDefault="00BD35FE" w:rsidP="00BD35FE">
            <w:pPr>
              <w:pStyle w:val="NoSpacing"/>
              <w:spacing w:line="360" w:lineRule="auto"/>
            </w:pPr>
            <w:r>
              <w:t>36.24</w:t>
            </w:r>
          </w:p>
        </w:tc>
        <w:tc>
          <w:tcPr>
            <w:tcW w:w="1560" w:type="dxa"/>
          </w:tcPr>
          <w:p w14:paraId="6DC5B985" w14:textId="492457AB" w:rsidR="00BD35FE" w:rsidRDefault="00BD35FE" w:rsidP="00BD35FE">
            <w:pPr>
              <w:pStyle w:val="NoSpacing"/>
              <w:spacing w:line="360" w:lineRule="auto"/>
            </w:pPr>
            <w:r>
              <w:t>2.89</w:t>
            </w:r>
          </w:p>
        </w:tc>
        <w:tc>
          <w:tcPr>
            <w:tcW w:w="1560" w:type="dxa"/>
          </w:tcPr>
          <w:p w14:paraId="556B095E" w14:textId="5B7FD509" w:rsidR="00BD35FE" w:rsidRDefault="00BD35FE" w:rsidP="00BD35FE">
            <w:pPr>
              <w:pStyle w:val="NoSpacing"/>
              <w:spacing w:line="360" w:lineRule="auto"/>
            </w:pPr>
            <w:r>
              <w:t>52.70</w:t>
            </w:r>
          </w:p>
        </w:tc>
        <w:tc>
          <w:tcPr>
            <w:tcW w:w="1560" w:type="dxa"/>
          </w:tcPr>
          <w:p w14:paraId="06534447" w14:textId="2DCC8373" w:rsidR="00BD35FE" w:rsidRDefault="00BD35FE" w:rsidP="00BD35FE">
            <w:pPr>
              <w:pStyle w:val="NoSpacing"/>
              <w:spacing w:line="360" w:lineRule="auto"/>
            </w:pPr>
            <w:r>
              <w:t>3.68</w:t>
            </w:r>
          </w:p>
        </w:tc>
        <w:tc>
          <w:tcPr>
            <w:tcW w:w="1560" w:type="dxa"/>
          </w:tcPr>
          <w:p w14:paraId="436F0533" w14:textId="17A8A70B" w:rsidR="00BD35FE" w:rsidRDefault="00BD35FE" w:rsidP="00BD35FE">
            <w:pPr>
              <w:pStyle w:val="NoSpacing"/>
              <w:spacing w:line="360" w:lineRule="auto"/>
            </w:pPr>
            <w:r>
              <w:t>714.19</w:t>
            </w:r>
          </w:p>
        </w:tc>
      </w:tr>
      <w:tr w:rsidR="00BD35FE" w14:paraId="18FB5D33" w14:textId="77777777" w:rsidTr="006B13AE">
        <w:tc>
          <w:tcPr>
            <w:tcW w:w="1560" w:type="dxa"/>
          </w:tcPr>
          <w:p w14:paraId="2089D5E8" w14:textId="433285BF" w:rsidR="00BD35FE" w:rsidRDefault="00BD35FE" w:rsidP="00BD35FE">
            <w:pPr>
              <w:pStyle w:val="NoSpacing"/>
              <w:spacing w:line="360" w:lineRule="auto"/>
            </w:pPr>
            <w:r>
              <w:t>200</w:t>
            </w:r>
          </w:p>
        </w:tc>
        <w:tc>
          <w:tcPr>
            <w:tcW w:w="1560" w:type="dxa"/>
          </w:tcPr>
          <w:p w14:paraId="62DFFB86" w14:textId="6A11EF16" w:rsidR="00BD35FE" w:rsidRDefault="00BD35FE" w:rsidP="00BD35FE">
            <w:pPr>
              <w:pStyle w:val="NoSpacing"/>
              <w:spacing w:line="360" w:lineRule="auto"/>
            </w:pPr>
            <w:r>
              <w:t>38.20</w:t>
            </w:r>
          </w:p>
        </w:tc>
        <w:tc>
          <w:tcPr>
            <w:tcW w:w="1560" w:type="dxa"/>
          </w:tcPr>
          <w:p w14:paraId="45C12024" w14:textId="2F686E83" w:rsidR="00BD35FE" w:rsidRDefault="00BD35FE" w:rsidP="00BD35FE">
            <w:pPr>
              <w:pStyle w:val="NoSpacing"/>
              <w:spacing w:line="360" w:lineRule="auto"/>
            </w:pPr>
            <w:r>
              <w:t>3.65</w:t>
            </w:r>
          </w:p>
        </w:tc>
        <w:tc>
          <w:tcPr>
            <w:tcW w:w="1560" w:type="dxa"/>
          </w:tcPr>
          <w:p w14:paraId="1CFAE477" w14:textId="2C3DDC30" w:rsidR="00BD35FE" w:rsidRDefault="00BD35FE" w:rsidP="00BD35FE">
            <w:pPr>
              <w:pStyle w:val="NoSpacing"/>
              <w:spacing w:line="360" w:lineRule="auto"/>
            </w:pPr>
            <w:r>
              <w:t>57.04</w:t>
            </w:r>
          </w:p>
        </w:tc>
        <w:tc>
          <w:tcPr>
            <w:tcW w:w="1560" w:type="dxa"/>
          </w:tcPr>
          <w:p w14:paraId="601B6579" w14:textId="72D7A050" w:rsidR="00BD35FE" w:rsidRDefault="00BD35FE" w:rsidP="00BD35FE">
            <w:pPr>
              <w:pStyle w:val="NoSpacing"/>
              <w:spacing w:line="360" w:lineRule="auto"/>
            </w:pPr>
            <w:r>
              <w:t>3.94</w:t>
            </w:r>
          </w:p>
        </w:tc>
        <w:tc>
          <w:tcPr>
            <w:tcW w:w="1560" w:type="dxa"/>
          </w:tcPr>
          <w:p w14:paraId="1610AE4C" w14:textId="639E9D09" w:rsidR="00BD35FE" w:rsidRDefault="00BD35FE" w:rsidP="00BD35FE">
            <w:pPr>
              <w:pStyle w:val="NoSpacing"/>
              <w:spacing w:line="360" w:lineRule="auto"/>
            </w:pPr>
            <w:r>
              <w:t>702.52</w:t>
            </w:r>
          </w:p>
        </w:tc>
      </w:tr>
      <w:tr w:rsidR="00BD35FE" w14:paraId="6B113854" w14:textId="77777777" w:rsidTr="006B13AE">
        <w:tc>
          <w:tcPr>
            <w:tcW w:w="1560" w:type="dxa"/>
          </w:tcPr>
          <w:p w14:paraId="7E331ADB" w14:textId="03B8BC3F" w:rsidR="00BD35FE" w:rsidRDefault="00BD35FE" w:rsidP="00BD35FE">
            <w:pPr>
              <w:pStyle w:val="NoSpacing"/>
              <w:spacing w:line="360" w:lineRule="auto"/>
            </w:pPr>
            <w:r>
              <w:t>300</w:t>
            </w:r>
          </w:p>
        </w:tc>
        <w:tc>
          <w:tcPr>
            <w:tcW w:w="1560" w:type="dxa"/>
          </w:tcPr>
          <w:p w14:paraId="099A3FA5" w14:textId="4F10490D" w:rsidR="00BD35FE" w:rsidRDefault="00BD35FE" w:rsidP="00BD35FE">
            <w:pPr>
              <w:pStyle w:val="NoSpacing"/>
              <w:spacing w:line="360" w:lineRule="auto"/>
            </w:pPr>
            <w:r>
              <w:t>39.18</w:t>
            </w:r>
          </w:p>
        </w:tc>
        <w:tc>
          <w:tcPr>
            <w:tcW w:w="1560" w:type="dxa"/>
          </w:tcPr>
          <w:p w14:paraId="7D88489F" w14:textId="32817299" w:rsidR="00BD35FE" w:rsidRDefault="00BD35FE" w:rsidP="00BD35FE">
            <w:pPr>
              <w:pStyle w:val="NoSpacing"/>
              <w:spacing w:line="360" w:lineRule="auto"/>
            </w:pPr>
            <w:r>
              <w:t>3.59</w:t>
            </w:r>
          </w:p>
        </w:tc>
        <w:tc>
          <w:tcPr>
            <w:tcW w:w="1560" w:type="dxa"/>
          </w:tcPr>
          <w:p w14:paraId="7056F7FD" w14:textId="0B874406" w:rsidR="00BD35FE" w:rsidRDefault="00BD35FE" w:rsidP="00BD35FE">
            <w:pPr>
              <w:pStyle w:val="NoSpacing"/>
              <w:spacing w:line="360" w:lineRule="auto"/>
            </w:pPr>
            <w:r>
              <w:t>56.47</w:t>
            </w:r>
          </w:p>
        </w:tc>
        <w:tc>
          <w:tcPr>
            <w:tcW w:w="1560" w:type="dxa"/>
          </w:tcPr>
          <w:p w14:paraId="5374AB68" w14:textId="1C43000A" w:rsidR="00BD35FE" w:rsidRDefault="00BD35FE" w:rsidP="00BD35FE">
            <w:pPr>
              <w:pStyle w:val="NoSpacing"/>
              <w:spacing w:line="360" w:lineRule="auto"/>
            </w:pPr>
            <w:r>
              <w:t>3.95</w:t>
            </w:r>
          </w:p>
        </w:tc>
        <w:tc>
          <w:tcPr>
            <w:tcW w:w="1560" w:type="dxa"/>
          </w:tcPr>
          <w:p w14:paraId="3DE0906B" w14:textId="344C54FD" w:rsidR="00BD35FE" w:rsidRDefault="00BD35FE" w:rsidP="00BD35FE">
            <w:pPr>
              <w:pStyle w:val="NoSpacing"/>
              <w:spacing w:line="360" w:lineRule="auto"/>
            </w:pPr>
            <w:r>
              <w:t>700.49</w:t>
            </w:r>
          </w:p>
        </w:tc>
      </w:tr>
      <w:tr w:rsidR="00BD35FE" w14:paraId="37FD6C7A" w14:textId="77777777" w:rsidTr="006B13AE">
        <w:tc>
          <w:tcPr>
            <w:tcW w:w="1560" w:type="dxa"/>
          </w:tcPr>
          <w:p w14:paraId="0EAAD818" w14:textId="1A8A0D6B" w:rsidR="00BD35FE" w:rsidRDefault="00BD35FE" w:rsidP="00BD35FE">
            <w:pPr>
              <w:pStyle w:val="NoSpacing"/>
              <w:spacing w:line="360" w:lineRule="auto"/>
            </w:pPr>
            <w:r>
              <w:t>400</w:t>
            </w:r>
          </w:p>
        </w:tc>
        <w:tc>
          <w:tcPr>
            <w:tcW w:w="1560" w:type="dxa"/>
          </w:tcPr>
          <w:p w14:paraId="4B30C1A6" w14:textId="2E21E0FD" w:rsidR="00BD35FE" w:rsidRDefault="00BD35FE" w:rsidP="00BD35FE">
            <w:pPr>
              <w:pStyle w:val="NoSpacing"/>
              <w:spacing w:line="360" w:lineRule="auto"/>
            </w:pPr>
            <w:r>
              <w:t>39.52</w:t>
            </w:r>
          </w:p>
        </w:tc>
        <w:tc>
          <w:tcPr>
            <w:tcW w:w="1560" w:type="dxa"/>
          </w:tcPr>
          <w:p w14:paraId="2881C83C" w14:textId="5CA87AE9" w:rsidR="00BD35FE" w:rsidRDefault="00BD35FE" w:rsidP="00BD35FE">
            <w:pPr>
              <w:pStyle w:val="NoSpacing"/>
              <w:spacing w:line="360" w:lineRule="auto"/>
            </w:pPr>
            <w:r>
              <w:t>3.65</w:t>
            </w:r>
          </w:p>
        </w:tc>
        <w:tc>
          <w:tcPr>
            <w:tcW w:w="1560" w:type="dxa"/>
          </w:tcPr>
          <w:p w14:paraId="15EB71DA" w14:textId="3A952899" w:rsidR="00BD35FE" w:rsidRDefault="00BD35FE" w:rsidP="00BD35FE">
            <w:pPr>
              <w:pStyle w:val="NoSpacing"/>
              <w:spacing w:line="360" w:lineRule="auto"/>
            </w:pPr>
            <w:r>
              <w:t>56.38</w:t>
            </w:r>
          </w:p>
        </w:tc>
        <w:tc>
          <w:tcPr>
            <w:tcW w:w="1560" w:type="dxa"/>
          </w:tcPr>
          <w:p w14:paraId="047B79B0" w14:textId="3D8125F1" w:rsidR="00BD35FE" w:rsidRDefault="00BD35FE" w:rsidP="00BD35FE">
            <w:pPr>
              <w:pStyle w:val="NoSpacing"/>
              <w:spacing w:line="360" w:lineRule="auto"/>
            </w:pPr>
            <w:r>
              <w:t>4.01</w:t>
            </w:r>
          </w:p>
        </w:tc>
        <w:tc>
          <w:tcPr>
            <w:tcW w:w="1560" w:type="dxa"/>
          </w:tcPr>
          <w:p w14:paraId="0FF7FEFA" w14:textId="7ABFFE9B" w:rsidR="00BD35FE" w:rsidRDefault="00BD35FE" w:rsidP="00BD35FE">
            <w:pPr>
              <w:pStyle w:val="NoSpacing"/>
              <w:spacing w:line="360" w:lineRule="auto"/>
            </w:pPr>
            <w:r>
              <w:t>714.37</w:t>
            </w:r>
          </w:p>
        </w:tc>
      </w:tr>
      <w:tr w:rsidR="00BD35FE" w14:paraId="05426491" w14:textId="77777777" w:rsidTr="006B13AE">
        <w:tc>
          <w:tcPr>
            <w:tcW w:w="1560" w:type="dxa"/>
          </w:tcPr>
          <w:p w14:paraId="10374BE1" w14:textId="778C05F5" w:rsidR="00BD35FE" w:rsidRDefault="00BD35FE" w:rsidP="00BD35FE">
            <w:pPr>
              <w:pStyle w:val="NoSpacing"/>
              <w:spacing w:line="360" w:lineRule="auto"/>
            </w:pPr>
            <w:r>
              <w:t>500</w:t>
            </w:r>
          </w:p>
        </w:tc>
        <w:tc>
          <w:tcPr>
            <w:tcW w:w="1560" w:type="dxa"/>
          </w:tcPr>
          <w:p w14:paraId="3466BC1F" w14:textId="52DB6300" w:rsidR="00BD35FE" w:rsidRDefault="00BD35FE" w:rsidP="00BD35FE">
            <w:pPr>
              <w:pStyle w:val="NoSpacing"/>
              <w:spacing w:line="360" w:lineRule="auto"/>
            </w:pPr>
            <w:r>
              <w:t>39.90</w:t>
            </w:r>
          </w:p>
        </w:tc>
        <w:tc>
          <w:tcPr>
            <w:tcW w:w="1560" w:type="dxa"/>
          </w:tcPr>
          <w:p w14:paraId="644BD2BE" w14:textId="3BB02AE8" w:rsidR="00BD35FE" w:rsidRDefault="00BD35FE" w:rsidP="00BD35FE">
            <w:pPr>
              <w:pStyle w:val="NoSpacing"/>
              <w:spacing w:line="360" w:lineRule="auto"/>
            </w:pPr>
            <w:r>
              <w:t>3.55</w:t>
            </w:r>
          </w:p>
        </w:tc>
        <w:tc>
          <w:tcPr>
            <w:tcW w:w="1560" w:type="dxa"/>
          </w:tcPr>
          <w:p w14:paraId="4BE0A8ED" w14:textId="4D0B4F1E" w:rsidR="00BD35FE" w:rsidRDefault="00BD35FE" w:rsidP="00BD35FE">
            <w:pPr>
              <w:pStyle w:val="NoSpacing"/>
              <w:spacing w:line="360" w:lineRule="auto"/>
            </w:pPr>
            <w:r>
              <w:t>55.90</w:t>
            </w:r>
          </w:p>
        </w:tc>
        <w:tc>
          <w:tcPr>
            <w:tcW w:w="1560" w:type="dxa"/>
          </w:tcPr>
          <w:p w14:paraId="04BD6724" w14:textId="4C2D1E29" w:rsidR="00BD35FE" w:rsidRDefault="00BD35FE" w:rsidP="00BD35FE">
            <w:pPr>
              <w:pStyle w:val="NoSpacing"/>
              <w:spacing w:line="360" w:lineRule="auto"/>
            </w:pPr>
            <w:r>
              <w:t>3.96</w:t>
            </w:r>
          </w:p>
        </w:tc>
        <w:tc>
          <w:tcPr>
            <w:tcW w:w="1560" w:type="dxa"/>
          </w:tcPr>
          <w:p w14:paraId="712A77CA" w14:textId="418FA667" w:rsidR="00BD35FE" w:rsidRDefault="00BD35FE" w:rsidP="00BD35FE">
            <w:pPr>
              <w:pStyle w:val="NoSpacing"/>
              <w:spacing w:line="360" w:lineRule="auto"/>
            </w:pPr>
            <w:r>
              <w:t>726.14</w:t>
            </w:r>
          </w:p>
        </w:tc>
      </w:tr>
      <w:tr w:rsidR="00BD35FE" w14:paraId="7144027E" w14:textId="77777777" w:rsidTr="006B13AE">
        <w:tc>
          <w:tcPr>
            <w:tcW w:w="1560" w:type="dxa"/>
          </w:tcPr>
          <w:p w14:paraId="5F18BC9B" w14:textId="0851133D" w:rsidR="00BD35FE" w:rsidRDefault="00BD35FE" w:rsidP="00BD35FE">
            <w:pPr>
              <w:pStyle w:val="NoSpacing"/>
              <w:spacing w:line="360" w:lineRule="auto"/>
            </w:pPr>
            <w:r>
              <w:t>600</w:t>
            </w:r>
          </w:p>
        </w:tc>
        <w:tc>
          <w:tcPr>
            <w:tcW w:w="1560" w:type="dxa"/>
          </w:tcPr>
          <w:p w14:paraId="53086D69" w14:textId="40767BD6" w:rsidR="00BD35FE" w:rsidRDefault="00BD35FE" w:rsidP="00BD35FE">
            <w:pPr>
              <w:pStyle w:val="NoSpacing"/>
              <w:spacing w:line="360" w:lineRule="auto"/>
            </w:pPr>
            <w:r>
              <w:t>38.74</w:t>
            </w:r>
          </w:p>
        </w:tc>
        <w:tc>
          <w:tcPr>
            <w:tcW w:w="1560" w:type="dxa"/>
          </w:tcPr>
          <w:p w14:paraId="055A2C97" w14:textId="7D1E3AF9" w:rsidR="00BD35FE" w:rsidRDefault="00BD35FE" w:rsidP="00BD35FE">
            <w:pPr>
              <w:pStyle w:val="NoSpacing"/>
              <w:spacing w:line="360" w:lineRule="auto"/>
            </w:pPr>
            <w:r>
              <w:t>3.74</w:t>
            </w:r>
          </w:p>
        </w:tc>
        <w:tc>
          <w:tcPr>
            <w:tcW w:w="1560" w:type="dxa"/>
          </w:tcPr>
          <w:p w14:paraId="6F6D4F5B" w14:textId="490B716F" w:rsidR="00BD35FE" w:rsidRDefault="00BD35FE" w:rsidP="00BD35FE">
            <w:pPr>
              <w:pStyle w:val="NoSpacing"/>
              <w:spacing w:line="360" w:lineRule="auto"/>
            </w:pPr>
            <w:r>
              <w:t>56.04</w:t>
            </w:r>
          </w:p>
        </w:tc>
        <w:tc>
          <w:tcPr>
            <w:tcW w:w="1560" w:type="dxa"/>
          </w:tcPr>
          <w:p w14:paraId="4F8A403B" w14:textId="6F5AD048" w:rsidR="00BD35FE" w:rsidRDefault="00BD35FE" w:rsidP="00BD35FE">
            <w:pPr>
              <w:pStyle w:val="NoSpacing"/>
              <w:spacing w:line="360" w:lineRule="auto"/>
            </w:pPr>
            <w:r>
              <w:t>4.01</w:t>
            </w:r>
          </w:p>
        </w:tc>
        <w:tc>
          <w:tcPr>
            <w:tcW w:w="1560" w:type="dxa"/>
          </w:tcPr>
          <w:p w14:paraId="05CF001D" w14:textId="2416F311" w:rsidR="00BD35FE" w:rsidRDefault="00BD35FE" w:rsidP="00BD35FE">
            <w:pPr>
              <w:pStyle w:val="NoSpacing"/>
              <w:spacing w:line="360" w:lineRule="auto"/>
            </w:pPr>
            <w:r>
              <w:t>717.15</w:t>
            </w:r>
          </w:p>
        </w:tc>
      </w:tr>
      <w:tr w:rsidR="00BD35FE" w14:paraId="2C599053" w14:textId="77777777" w:rsidTr="006B13AE">
        <w:tc>
          <w:tcPr>
            <w:tcW w:w="1560" w:type="dxa"/>
          </w:tcPr>
          <w:p w14:paraId="5920912F" w14:textId="48869A0E" w:rsidR="00BD35FE" w:rsidRDefault="00BD35FE" w:rsidP="00BD35FE">
            <w:pPr>
              <w:pStyle w:val="NoSpacing"/>
              <w:spacing w:line="360" w:lineRule="auto"/>
            </w:pPr>
            <w:r>
              <w:t>700</w:t>
            </w:r>
          </w:p>
        </w:tc>
        <w:tc>
          <w:tcPr>
            <w:tcW w:w="1560" w:type="dxa"/>
          </w:tcPr>
          <w:p w14:paraId="516EAA30" w14:textId="5DAC1820" w:rsidR="00BD35FE" w:rsidRDefault="00BD35FE" w:rsidP="00BD35FE">
            <w:pPr>
              <w:pStyle w:val="NoSpacing"/>
              <w:spacing w:line="360" w:lineRule="auto"/>
            </w:pPr>
            <w:r>
              <w:t>36.34</w:t>
            </w:r>
          </w:p>
        </w:tc>
        <w:tc>
          <w:tcPr>
            <w:tcW w:w="1560" w:type="dxa"/>
          </w:tcPr>
          <w:p w14:paraId="1D83E5C8" w14:textId="105DF599" w:rsidR="00BD35FE" w:rsidRDefault="00BD35FE" w:rsidP="00BD35FE">
            <w:pPr>
              <w:pStyle w:val="NoSpacing"/>
              <w:spacing w:line="360" w:lineRule="auto"/>
            </w:pPr>
            <w:r>
              <w:t>3.66</w:t>
            </w:r>
          </w:p>
        </w:tc>
        <w:tc>
          <w:tcPr>
            <w:tcW w:w="1560" w:type="dxa"/>
          </w:tcPr>
          <w:p w14:paraId="6812E42C" w14:textId="41E93E01" w:rsidR="00BD35FE" w:rsidRDefault="00BD35FE" w:rsidP="00BD35FE">
            <w:pPr>
              <w:pStyle w:val="NoSpacing"/>
              <w:spacing w:line="360" w:lineRule="auto"/>
            </w:pPr>
            <w:r>
              <w:t>56.03</w:t>
            </w:r>
          </w:p>
        </w:tc>
        <w:tc>
          <w:tcPr>
            <w:tcW w:w="1560" w:type="dxa"/>
          </w:tcPr>
          <w:p w14:paraId="37C866DE" w14:textId="0FD2604B" w:rsidR="00BD35FE" w:rsidRDefault="00BD35FE" w:rsidP="00BD35FE">
            <w:pPr>
              <w:pStyle w:val="NoSpacing"/>
              <w:spacing w:line="360" w:lineRule="auto"/>
            </w:pPr>
            <w:r>
              <w:t>3.96</w:t>
            </w:r>
          </w:p>
        </w:tc>
        <w:tc>
          <w:tcPr>
            <w:tcW w:w="1560" w:type="dxa"/>
          </w:tcPr>
          <w:p w14:paraId="1E1F284B" w14:textId="5DBBD88D" w:rsidR="00BD35FE" w:rsidRDefault="00BD35FE" w:rsidP="00BD35FE">
            <w:pPr>
              <w:pStyle w:val="NoSpacing"/>
              <w:spacing w:line="360" w:lineRule="auto"/>
            </w:pPr>
            <w:r>
              <w:t>718.22</w:t>
            </w:r>
          </w:p>
        </w:tc>
      </w:tr>
      <w:tr w:rsidR="00BD35FE" w14:paraId="67D6209B" w14:textId="77777777" w:rsidTr="006B13AE">
        <w:tc>
          <w:tcPr>
            <w:tcW w:w="1560" w:type="dxa"/>
          </w:tcPr>
          <w:p w14:paraId="03029A25" w14:textId="70EE7ADC" w:rsidR="00BD35FE" w:rsidRDefault="00BD35FE" w:rsidP="00BD35FE">
            <w:pPr>
              <w:pStyle w:val="NoSpacing"/>
              <w:spacing w:line="360" w:lineRule="auto"/>
            </w:pPr>
            <w:r>
              <w:t>800</w:t>
            </w:r>
          </w:p>
        </w:tc>
        <w:tc>
          <w:tcPr>
            <w:tcW w:w="1560" w:type="dxa"/>
          </w:tcPr>
          <w:p w14:paraId="15E036B1" w14:textId="0EC7C0AB" w:rsidR="00BD35FE" w:rsidRDefault="00BD35FE" w:rsidP="00BD35FE">
            <w:pPr>
              <w:pStyle w:val="NoSpacing"/>
              <w:spacing w:line="360" w:lineRule="auto"/>
            </w:pPr>
            <w:r>
              <w:t>36.13</w:t>
            </w:r>
          </w:p>
        </w:tc>
        <w:tc>
          <w:tcPr>
            <w:tcW w:w="1560" w:type="dxa"/>
          </w:tcPr>
          <w:p w14:paraId="559ECF16" w14:textId="7D5EF616" w:rsidR="00BD35FE" w:rsidRDefault="00BD35FE" w:rsidP="00BD35FE">
            <w:pPr>
              <w:pStyle w:val="NoSpacing"/>
              <w:spacing w:line="360" w:lineRule="auto"/>
            </w:pPr>
            <w:r>
              <w:t>3.63</w:t>
            </w:r>
          </w:p>
        </w:tc>
        <w:tc>
          <w:tcPr>
            <w:tcW w:w="1560" w:type="dxa"/>
          </w:tcPr>
          <w:p w14:paraId="487B64F8" w14:textId="6DEE4F15" w:rsidR="00BD35FE" w:rsidRDefault="00BD35FE" w:rsidP="00BD35FE">
            <w:pPr>
              <w:pStyle w:val="NoSpacing"/>
              <w:spacing w:line="360" w:lineRule="auto"/>
            </w:pPr>
            <w:r>
              <w:t>56.52</w:t>
            </w:r>
          </w:p>
        </w:tc>
        <w:tc>
          <w:tcPr>
            <w:tcW w:w="1560" w:type="dxa"/>
          </w:tcPr>
          <w:p w14:paraId="40DD601A" w14:textId="0436F4E4" w:rsidR="00BD35FE" w:rsidRDefault="00BD35FE" w:rsidP="00BD35FE">
            <w:pPr>
              <w:pStyle w:val="NoSpacing"/>
              <w:spacing w:line="360" w:lineRule="auto"/>
            </w:pPr>
            <w:r>
              <w:t>3.98</w:t>
            </w:r>
          </w:p>
        </w:tc>
        <w:tc>
          <w:tcPr>
            <w:tcW w:w="1560" w:type="dxa"/>
          </w:tcPr>
          <w:p w14:paraId="07BC8F67" w14:textId="5B76F1DD" w:rsidR="00BD35FE" w:rsidRDefault="00BD35FE" w:rsidP="00BD35FE">
            <w:pPr>
              <w:pStyle w:val="NoSpacing"/>
              <w:spacing w:line="360" w:lineRule="auto"/>
            </w:pPr>
            <w:r>
              <w:t>713.51</w:t>
            </w:r>
          </w:p>
        </w:tc>
      </w:tr>
      <w:tr w:rsidR="00BD35FE" w14:paraId="7C833C31" w14:textId="77777777" w:rsidTr="006B13AE">
        <w:tc>
          <w:tcPr>
            <w:tcW w:w="1560" w:type="dxa"/>
          </w:tcPr>
          <w:p w14:paraId="1CADD15F" w14:textId="3DB6C4DB" w:rsidR="00BD35FE" w:rsidRDefault="00BD35FE" w:rsidP="00BD35FE">
            <w:pPr>
              <w:pStyle w:val="NoSpacing"/>
              <w:spacing w:line="360" w:lineRule="auto"/>
            </w:pPr>
            <w:r>
              <w:t>900</w:t>
            </w:r>
          </w:p>
        </w:tc>
        <w:tc>
          <w:tcPr>
            <w:tcW w:w="1560" w:type="dxa"/>
          </w:tcPr>
          <w:p w14:paraId="5345F50A" w14:textId="622393E5" w:rsidR="00BD35FE" w:rsidRDefault="00BD35FE" w:rsidP="00BD35FE">
            <w:pPr>
              <w:pStyle w:val="NoSpacing"/>
              <w:spacing w:line="360" w:lineRule="auto"/>
            </w:pPr>
            <w:r>
              <w:t>35.70</w:t>
            </w:r>
          </w:p>
        </w:tc>
        <w:tc>
          <w:tcPr>
            <w:tcW w:w="1560" w:type="dxa"/>
          </w:tcPr>
          <w:p w14:paraId="3DD65E12" w14:textId="7EC51800" w:rsidR="00BD35FE" w:rsidRDefault="00BD35FE" w:rsidP="00BD35FE">
            <w:pPr>
              <w:pStyle w:val="NoSpacing"/>
              <w:spacing w:line="360" w:lineRule="auto"/>
            </w:pPr>
            <w:r>
              <w:t>3.62</w:t>
            </w:r>
          </w:p>
        </w:tc>
        <w:tc>
          <w:tcPr>
            <w:tcW w:w="1560" w:type="dxa"/>
          </w:tcPr>
          <w:p w14:paraId="63E39F6B" w14:textId="4E4B8B66" w:rsidR="00BD35FE" w:rsidRDefault="00BD35FE" w:rsidP="00BD35FE">
            <w:pPr>
              <w:pStyle w:val="NoSpacing"/>
              <w:spacing w:line="360" w:lineRule="auto"/>
            </w:pPr>
            <w:r>
              <w:t>56.82</w:t>
            </w:r>
          </w:p>
        </w:tc>
        <w:tc>
          <w:tcPr>
            <w:tcW w:w="1560" w:type="dxa"/>
          </w:tcPr>
          <w:p w14:paraId="2E67C5A2" w14:textId="15D2BAD3" w:rsidR="00BD35FE" w:rsidRDefault="00BD35FE" w:rsidP="00BD35FE">
            <w:pPr>
              <w:pStyle w:val="NoSpacing"/>
              <w:spacing w:line="360" w:lineRule="auto"/>
            </w:pPr>
            <w:r>
              <w:t>3.99</w:t>
            </w:r>
          </w:p>
        </w:tc>
        <w:tc>
          <w:tcPr>
            <w:tcW w:w="1560" w:type="dxa"/>
          </w:tcPr>
          <w:p w14:paraId="5E1591B2" w14:textId="08F584FC" w:rsidR="00BD35FE" w:rsidRDefault="00BD35FE" w:rsidP="00BD35FE">
            <w:pPr>
              <w:pStyle w:val="NoSpacing"/>
              <w:spacing w:line="360" w:lineRule="auto"/>
            </w:pPr>
            <w:r>
              <w:t>713.19</w:t>
            </w:r>
          </w:p>
        </w:tc>
      </w:tr>
      <w:tr w:rsidR="00BD35FE" w14:paraId="0AFF16E2" w14:textId="77777777" w:rsidTr="006B13AE">
        <w:tc>
          <w:tcPr>
            <w:tcW w:w="1560" w:type="dxa"/>
          </w:tcPr>
          <w:p w14:paraId="51A91E88" w14:textId="4193335C" w:rsidR="00BD35FE" w:rsidRDefault="00BD35FE" w:rsidP="00BD35FE">
            <w:pPr>
              <w:pStyle w:val="NoSpacing"/>
              <w:spacing w:line="360" w:lineRule="auto"/>
            </w:pPr>
            <w:r>
              <w:t>1000</w:t>
            </w:r>
          </w:p>
        </w:tc>
        <w:tc>
          <w:tcPr>
            <w:tcW w:w="1560" w:type="dxa"/>
          </w:tcPr>
          <w:p w14:paraId="600535A0" w14:textId="1EB17832" w:rsidR="00BD35FE" w:rsidRDefault="00BD35FE" w:rsidP="00BD35FE">
            <w:pPr>
              <w:pStyle w:val="NoSpacing"/>
              <w:spacing w:line="360" w:lineRule="auto"/>
            </w:pPr>
            <w:r>
              <w:t>34.74</w:t>
            </w:r>
          </w:p>
        </w:tc>
        <w:tc>
          <w:tcPr>
            <w:tcW w:w="1560" w:type="dxa"/>
          </w:tcPr>
          <w:p w14:paraId="42E71C62" w14:textId="18938009" w:rsidR="00BD35FE" w:rsidRDefault="00BD35FE" w:rsidP="00BD35FE">
            <w:pPr>
              <w:pStyle w:val="NoSpacing"/>
              <w:spacing w:line="360" w:lineRule="auto"/>
            </w:pPr>
            <w:r>
              <w:t>3.79</w:t>
            </w:r>
          </w:p>
        </w:tc>
        <w:tc>
          <w:tcPr>
            <w:tcW w:w="1560" w:type="dxa"/>
          </w:tcPr>
          <w:p w14:paraId="3738AC9A" w14:textId="393E0BD3" w:rsidR="00BD35FE" w:rsidRDefault="00BD35FE" w:rsidP="00BD35FE">
            <w:pPr>
              <w:pStyle w:val="NoSpacing"/>
              <w:spacing w:line="360" w:lineRule="auto"/>
            </w:pPr>
            <w:r>
              <w:t>57.09</w:t>
            </w:r>
          </w:p>
        </w:tc>
        <w:tc>
          <w:tcPr>
            <w:tcW w:w="1560" w:type="dxa"/>
          </w:tcPr>
          <w:p w14:paraId="144250FC" w14:textId="05609751" w:rsidR="00BD35FE" w:rsidRDefault="00BD35FE" w:rsidP="00BD35FE">
            <w:pPr>
              <w:pStyle w:val="NoSpacing"/>
              <w:spacing w:line="360" w:lineRule="auto"/>
            </w:pPr>
            <w:r>
              <w:t>3.95</w:t>
            </w:r>
          </w:p>
        </w:tc>
        <w:tc>
          <w:tcPr>
            <w:tcW w:w="1560" w:type="dxa"/>
          </w:tcPr>
          <w:p w14:paraId="4F29A07F" w14:textId="53E900FC" w:rsidR="00BD35FE" w:rsidRDefault="00BD35FE" w:rsidP="00BD35FE">
            <w:pPr>
              <w:pStyle w:val="NoSpacing"/>
              <w:spacing w:line="360" w:lineRule="auto"/>
            </w:pPr>
            <w:r>
              <w:t>714.42</w:t>
            </w:r>
          </w:p>
        </w:tc>
      </w:tr>
      <w:tr w:rsidR="00BD35FE" w14:paraId="478CF276" w14:textId="77777777" w:rsidTr="006B13AE">
        <w:tc>
          <w:tcPr>
            <w:tcW w:w="1560" w:type="dxa"/>
          </w:tcPr>
          <w:p w14:paraId="771DA168" w14:textId="6A6C8637" w:rsidR="00BD35FE" w:rsidRDefault="00BD35FE" w:rsidP="00BD35FE">
            <w:pPr>
              <w:pStyle w:val="NoSpacing"/>
              <w:spacing w:line="360" w:lineRule="auto"/>
            </w:pPr>
            <w:r>
              <w:t>1100</w:t>
            </w:r>
          </w:p>
        </w:tc>
        <w:tc>
          <w:tcPr>
            <w:tcW w:w="1560" w:type="dxa"/>
          </w:tcPr>
          <w:p w14:paraId="46C613A8" w14:textId="3FB8690B" w:rsidR="00BD35FE" w:rsidRDefault="00BD35FE" w:rsidP="00BD35FE">
            <w:pPr>
              <w:pStyle w:val="NoSpacing"/>
              <w:spacing w:line="360" w:lineRule="auto"/>
            </w:pPr>
            <w:r>
              <w:t>34.62</w:t>
            </w:r>
          </w:p>
        </w:tc>
        <w:tc>
          <w:tcPr>
            <w:tcW w:w="1560" w:type="dxa"/>
          </w:tcPr>
          <w:p w14:paraId="37ECFE0E" w14:textId="17DD16F9" w:rsidR="00BD35FE" w:rsidRDefault="00BD35FE" w:rsidP="00BD35FE">
            <w:pPr>
              <w:pStyle w:val="NoSpacing"/>
              <w:spacing w:line="360" w:lineRule="auto"/>
            </w:pPr>
            <w:r>
              <w:t>3.95</w:t>
            </w:r>
          </w:p>
        </w:tc>
        <w:tc>
          <w:tcPr>
            <w:tcW w:w="1560" w:type="dxa"/>
          </w:tcPr>
          <w:p w14:paraId="19DB39C0" w14:textId="49C7324E" w:rsidR="00BD35FE" w:rsidRDefault="00BD35FE" w:rsidP="00BD35FE">
            <w:pPr>
              <w:pStyle w:val="NoSpacing"/>
              <w:spacing w:line="360" w:lineRule="auto"/>
            </w:pPr>
            <w:r>
              <w:t>56.62</w:t>
            </w:r>
          </w:p>
        </w:tc>
        <w:tc>
          <w:tcPr>
            <w:tcW w:w="1560" w:type="dxa"/>
          </w:tcPr>
          <w:p w14:paraId="0A434C5A" w14:textId="62F7F1F3" w:rsidR="00BD35FE" w:rsidRDefault="00BD35FE" w:rsidP="00BD35FE">
            <w:pPr>
              <w:pStyle w:val="NoSpacing"/>
              <w:spacing w:line="360" w:lineRule="auto"/>
            </w:pPr>
            <w:r>
              <w:t>3.91</w:t>
            </w:r>
          </w:p>
        </w:tc>
        <w:tc>
          <w:tcPr>
            <w:tcW w:w="1560" w:type="dxa"/>
          </w:tcPr>
          <w:p w14:paraId="52D4C4C1" w14:textId="5E3AAB77" w:rsidR="00BD35FE" w:rsidRDefault="00BD35FE" w:rsidP="00BD35FE">
            <w:pPr>
              <w:pStyle w:val="NoSpacing"/>
              <w:spacing w:line="360" w:lineRule="auto"/>
            </w:pPr>
            <w:r>
              <w:t>712.86</w:t>
            </w:r>
          </w:p>
        </w:tc>
      </w:tr>
      <w:tr w:rsidR="00BD35FE" w14:paraId="75836E1C" w14:textId="77777777" w:rsidTr="006B13AE">
        <w:tc>
          <w:tcPr>
            <w:tcW w:w="1560" w:type="dxa"/>
          </w:tcPr>
          <w:p w14:paraId="053E6440" w14:textId="64339D92" w:rsidR="00BD35FE" w:rsidRDefault="00BD35FE" w:rsidP="00BD35FE">
            <w:pPr>
              <w:pStyle w:val="NoSpacing"/>
              <w:spacing w:line="360" w:lineRule="auto"/>
            </w:pPr>
            <w:r>
              <w:t>1200</w:t>
            </w:r>
          </w:p>
        </w:tc>
        <w:tc>
          <w:tcPr>
            <w:tcW w:w="1560" w:type="dxa"/>
          </w:tcPr>
          <w:p w14:paraId="45989463" w14:textId="0D552CAF" w:rsidR="00BD35FE" w:rsidRDefault="00BD35FE" w:rsidP="00BD35FE">
            <w:pPr>
              <w:pStyle w:val="NoSpacing"/>
              <w:spacing w:line="360" w:lineRule="auto"/>
            </w:pPr>
            <w:r>
              <w:t>34.57</w:t>
            </w:r>
          </w:p>
        </w:tc>
        <w:tc>
          <w:tcPr>
            <w:tcW w:w="1560" w:type="dxa"/>
          </w:tcPr>
          <w:p w14:paraId="09816918" w14:textId="6CD92819" w:rsidR="00BD35FE" w:rsidRDefault="00BD35FE" w:rsidP="00BD35FE">
            <w:pPr>
              <w:pStyle w:val="NoSpacing"/>
              <w:spacing w:line="360" w:lineRule="auto"/>
            </w:pPr>
            <w:r>
              <w:t>4.15</w:t>
            </w:r>
          </w:p>
        </w:tc>
        <w:tc>
          <w:tcPr>
            <w:tcW w:w="1560" w:type="dxa"/>
          </w:tcPr>
          <w:p w14:paraId="44A96A00" w14:textId="0D1112F6" w:rsidR="00BD35FE" w:rsidRDefault="00BD35FE" w:rsidP="00BD35FE">
            <w:pPr>
              <w:pStyle w:val="NoSpacing"/>
              <w:spacing w:line="360" w:lineRule="auto"/>
            </w:pPr>
            <w:r>
              <w:t>56.41</w:t>
            </w:r>
          </w:p>
        </w:tc>
        <w:tc>
          <w:tcPr>
            <w:tcW w:w="1560" w:type="dxa"/>
          </w:tcPr>
          <w:p w14:paraId="32546941" w14:textId="21A748FF" w:rsidR="00BD35FE" w:rsidRDefault="00BD35FE" w:rsidP="00BD35FE">
            <w:pPr>
              <w:pStyle w:val="NoSpacing"/>
              <w:spacing w:line="360" w:lineRule="auto"/>
            </w:pPr>
            <w:r>
              <w:t>3.94</w:t>
            </w:r>
          </w:p>
        </w:tc>
        <w:tc>
          <w:tcPr>
            <w:tcW w:w="1560" w:type="dxa"/>
          </w:tcPr>
          <w:p w14:paraId="6B56A1A0" w14:textId="33B6E713" w:rsidR="00BD35FE" w:rsidRDefault="00BD35FE" w:rsidP="00BD35FE">
            <w:pPr>
              <w:pStyle w:val="NoSpacing"/>
              <w:spacing w:line="360" w:lineRule="auto"/>
            </w:pPr>
            <w:r>
              <w:t>713.26</w:t>
            </w:r>
          </w:p>
        </w:tc>
      </w:tr>
      <w:tr w:rsidR="00BD35FE" w14:paraId="656A10A9" w14:textId="77777777" w:rsidTr="006B13AE">
        <w:tc>
          <w:tcPr>
            <w:tcW w:w="1560" w:type="dxa"/>
          </w:tcPr>
          <w:p w14:paraId="4E241318" w14:textId="3D8C94EF" w:rsidR="00BD35FE" w:rsidRDefault="00BD35FE" w:rsidP="00BD35FE">
            <w:pPr>
              <w:pStyle w:val="NoSpacing"/>
              <w:spacing w:line="360" w:lineRule="auto"/>
            </w:pPr>
            <w:r>
              <w:t>1300</w:t>
            </w:r>
          </w:p>
        </w:tc>
        <w:tc>
          <w:tcPr>
            <w:tcW w:w="1560" w:type="dxa"/>
          </w:tcPr>
          <w:p w14:paraId="58FD6159" w14:textId="3B613C33" w:rsidR="00BD35FE" w:rsidRDefault="00BD35FE" w:rsidP="00BD35FE">
            <w:pPr>
              <w:pStyle w:val="NoSpacing"/>
              <w:spacing w:line="360" w:lineRule="auto"/>
            </w:pPr>
            <w:r>
              <w:t>35.19</w:t>
            </w:r>
          </w:p>
        </w:tc>
        <w:tc>
          <w:tcPr>
            <w:tcW w:w="1560" w:type="dxa"/>
          </w:tcPr>
          <w:p w14:paraId="0B8C872D" w14:textId="2A2F5AF3" w:rsidR="00BD35FE" w:rsidRDefault="00BD35FE" w:rsidP="00BD35FE">
            <w:pPr>
              <w:pStyle w:val="NoSpacing"/>
              <w:spacing w:line="360" w:lineRule="auto"/>
            </w:pPr>
            <w:r>
              <w:t>3.91</w:t>
            </w:r>
          </w:p>
        </w:tc>
        <w:tc>
          <w:tcPr>
            <w:tcW w:w="1560" w:type="dxa"/>
          </w:tcPr>
          <w:p w14:paraId="292A75C8" w14:textId="049526C2" w:rsidR="00BD35FE" w:rsidRDefault="00BD35FE" w:rsidP="00BD35FE">
            <w:pPr>
              <w:pStyle w:val="NoSpacing"/>
              <w:spacing w:line="360" w:lineRule="auto"/>
            </w:pPr>
            <w:r>
              <w:t>56.37</w:t>
            </w:r>
          </w:p>
        </w:tc>
        <w:tc>
          <w:tcPr>
            <w:tcW w:w="1560" w:type="dxa"/>
          </w:tcPr>
          <w:p w14:paraId="5CF5487B" w14:textId="3D37C424" w:rsidR="00BD35FE" w:rsidRDefault="00BD35FE" w:rsidP="00BD35FE">
            <w:pPr>
              <w:pStyle w:val="NoSpacing"/>
              <w:spacing w:line="360" w:lineRule="auto"/>
            </w:pPr>
            <w:r>
              <w:t>3.96</w:t>
            </w:r>
          </w:p>
        </w:tc>
        <w:tc>
          <w:tcPr>
            <w:tcW w:w="1560" w:type="dxa"/>
          </w:tcPr>
          <w:p w14:paraId="48EA73D2" w14:textId="1CBB477B" w:rsidR="00BD35FE" w:rsidRDefault="00BD35FE" w:rsidP="00BD35FE">
            <w:pPr>
              <w:pStyle w:val="NoSpacing"/>
              <w:spacing w:line="360" w:lineRule="auto"/>
            </w:pPr>
            <w:r>
              <w:t>715.41</w:t>
            </w:r>
          </w:p>
        </w:tc>
      </w:tr>
      <w:tr w:rsidR="00BD35FE" w14:paraId="588BE362" w14:textId="77777777" w:rsidTr="006B13AE">
        <w:tc>
          <w:tcPr>
            <w:tcW w:w="1560" w:type="dxa"/>
          </w:tcPr>
          <w:p w14:paraId="310E0746" w14:textId="5FAA9227" w:rsidR="00BD35FE" w:rsidRDefault="00BD35FE" w:rsidP="00BD35FE">
            <w:pPr>
              <w:pStyle w:val="NoSpacing"/>
              <w:spacing w:line="360" w:lineRule="auto"/>
            </w:pPr>
            <w:r>
              <w:t>1400</w:t>
            </w:r>
          </w:p>
        </w:tc>
        <w:tc>
          <w:tcPr>
            <w:tcW w:w="1560" w:type="dxa"/>
          </w:tcPr>
          <w:p w14:paraId="0239E725" w14:textId="30C3A159" w:rsidR="00BD35FE" w:rsidRDefault="00BD35FE" w:rsidP="00BD35FE">
            <w:pPr>
              <w:pStyle w:val="NoSpacing"/>
              <w:spacing w:line="360" w:lineRule="auto"/>
            </w:pPr>
            <w:r>
              <w:t>35.89</w:t>
            </w:r>
          </w:p>
        </w:tc>
        <w:tc>
          <w:tcPr>
            <w:tcW w:w="1560" w:type="dxa"/>
          </w:tcPr>
          <w:p w14:paraId="02651A56" w14:textId="2A1F65D6" w:rsidR="00BD35FE" w:rsidRDefault="00BD35FE" w:rsidP="00BD35FE">
            <w:pPr>
              <w:pStyle w:val="NoSpacing"/>
              <w:spacing w:line="360" w:lineRule="auto"/>
            </w:pPr>
            <w:r>
              <w:t>3.90</w:t>
            </w:r>
          </w:p>
        </w:tc>
        <w:tc>
          <w:tcPr>
            <w:tcW w:w="1560" w:type="dxa"/>
          </w:tcPr>
          <w:p w14:paraId="7BB008F1" w14:textId="3BFEC64F" w:rsidR="00BD35FE" w:rsidRDefault="00BD35FE" w:rsidP="00BD35FE">
            <w:pPr>
              <w:pStyle w:val="NoSpacing"/>
              <w:spacing w:line="360" w:lineRule="auto"/>
            </w:pPr>
            <w:r>
              <w:t>57.97</w:t>
            </w:r>
          </w:p>
        </w:tc>
        <w:tc>
          <w:tcPr>
            <w:tcW w:w="1560" w:type="dxa"/>
          </w:tcPr>
          <w:p w14:paraId="2B540321" w14:textId="08268031" w:rsidR="00BD35FE" w:rsidRDefault="00BD35FE" w:rsidP="00BD35FE">
            <w:pPr>
              <w:pStyle w:val="NoSpacing"/>
              <w:spacing w:line="360" w:lineRule="auto"/>
            </w:pPr>
            <w:r>
              <w:t>3.95</w:t>
            </w:r>
          </w:p>
        </w:tc>
        <w:tc>
          <w:tcPr>
            <w:tcW w:w="1560" w:type="dxa"/>
          </w:tcPr>
          <w:p w14:paraId="5108C574" w14:textId="3D2C3AEE" w:rsidR="00BD35FE" w:rsidRDefault="00BD35FE" w:rsidP="00BD35FE">
            <w:pPr>
              <w:pStyle w:val="NoSpacing"/>
              <w:spacing w:line="360" w:lineRule="auto"/>
            </w:pPr>
            <w:r>
              <w:t>713.14</w:t>
            </w:r>
          </w:p>
        </w:tc>
      </w:tr>
      <w:tr w:rsidR="00BD35FE" w14:paraId="1D786B02" w14:textId="77777777" w:rsidTr="006B13AE">
        <w:tc>
          <w:tcPr>
            <w:tcW w:w="1560" w:type="dxa"/>
          </w:tcPr>
          <w:p w14:paraId="099F0431" w14:textId="25ECC1DA" w:rsidR="00BD35FE" w:rsidRDefault="00BD35FE" w:rsidP="00BD35FE">
            <w:pPr>
              <w:pStyle w:val="NoSpacing"/>
              <w:spacing w:line="360" w:lineRule="auto"/>
            </w:pPr>
            <w:r>
              <w:t>1500</w:t>
            </w:r>
          </w:p>
        </w:tc>
        <w:tc>
          <w:tcPr>
            <w:tcW w:w="1560" w:type="dxa"/>
          </w:tcPr>
          <w:p w14:paraId="34707A42" w14:textId="483DF86A" w:rsidR="00BD35FE" w:rsidRDefault="00BD35FE" w:rsidP="00BD35FE">
            <w:pPr>
              <w:pStyle w:val="NoSpacing"/>
              <w:spacing w:line="360" w:lineRule="auto"/>
            </w:pPr>
            <w:r>
              <w:t>34.77</w:t>
            </w:r>
          </w:p>
        </w:tc>
        <w:tc>
          <w:tcPr>
            <w:tcW w:w="1560" w:type="dxa"/>
          </w:tcPr>
          <w:p w14:paraId="5A0F0121" w14:textId="37B6BD13" w:rsidR="00BD35FE" w:rsidRDefault="00BD35FE" w:rsidP="00BD35FE">
            <w:pPr>
              <w:pStyle w:val="NoSpacing"/>
              <w:spacing w:line="360" w:lineRule="auto"/>
            </w:pPr>
            <w:r>
              <w:t>3.77</w:t>
            </w:r>
          </w:p>
        </w:tc>
        <w:tc>
          <w:tcPr>
            <w:tcW w:w="1560" w:type="dxa"/>
          </w:tcPr>
          <w:p w14:paraId="0CAB2FF3" w14:textId="70438E92" w:rsidR="00BD35FE" w:rsidRDefault="00BD35FE" w:rsidP="00BD35FE">
            <w:pPr>
              <w:pStyle w:val="NoSpacing"/>
              <w:spacing w:line="360" w:lineRule="auto"/>
            </w:pPr>
            <w:r>
              <w:t>56.95</w:t>
            </w:r>
          </w:p>
        </w:tc>
        <w:tc>
          <w:tcPr>
            <w:tcW w:w="1560" w:type="dxa"/>
          </w:tcPr>
          <w:p w14:paraId="1E5B3267" w14:textId="199867D4" w:rsidR="00BD35FE" w:rsidRDefault="00BD35FE" w:rsidP="00BD35FE">
            <w:pPr>
              <w:pStyle w:val="NoSpacing"/>
              <w:spacing w:line="360" w:lineRule="auto"/>
            </w:pPr>
            <w:r>
              <w:t>3.96</w:t>
            </w:r>
          </w:p>
        </w:tc>
        <w:tc>
          <w:tcPr>
            <w:tcW w:w="1560" w:type="dxa"/>
          </w:tcPr>
          <w:p w14:paraId="2BA96AF1" w14:textId="09554FC0" w:rsidR="00BD35FE" w:rsidRDefault="00BD35FE" w:rsidP="00BD35FE">
            <w:pPr>
              <w:pStyle w:val="NoSpacing"/>
              <w:spacing w:line="360" w:lineRule="auto"/>
            </w:pPr>
            <w:r>
              <w:t>714.85</w:t>
            </w:r>
          </w:p>
        </w:tc>
      </w:tr>
      <w:tr w:rsidR="00BD35FE" w14:paraId="5C8C0D1D" w14:textId="77777777" w:rsidTr="006B13AE">
        <w:tc>
          <w:tcPr>
            <w:tcW w:w="1560" w:type="dxa"/>
          </w:tcPr>
          <w:p w14:paraId="2FADDBD5" w14:textId="63AC44BF" w:rsidR="00BD35FE" w:rsidRDefault="00BD35FE" w:rsidP="00BD35FE">
            <w:pPr>
              <w:pStyle w:val="NoSpacing"/>
              <w:spacing w:line="360" w:lineRule="auto"/>
            </w:pPr>
            <w:r>
              <w:t>1600</w:t>
            </w:r>
          </w:p>
        </w:tc>
        <w:tc>
          <w:tcPr>
            <w:tcW w:w="1560" w:type="dxa"/>
          </w:tcPr>
          <w:p w14:paraId="3BD74562" w14:textId="4FD9617D" w:rsidR="00BD35FE" w:rsidRDefault="00BD35FE" w:rsidP="00BD35FE">
            <w:pPr>
              <w:pStyle w:val="NoSpacing"/>
              <w:spacing w:line="360" w:lineRule="auto"/>
            </w:pPr>
            <w:r>
              <w:t>35.16</w:t>
            </w:r>
          </w:p>
        </w:tc>
        <w:tc>
          <w:tcPr>
            <w:tcW w:w="1560" w:type="dxa"/>
          </w:tcPr>
          <w:p w14:paraId="4C8D939F" w14:textId="340306E5" w:rsidR="00BD35FE" w:rsidRDefault="00BD35FE" w:rsidP="00BD35FE">
            <w:pPr>
              <w:pStyle w:val="NoSpacing"/>
              <w:spacing w:line="360" w:lineRule="auto"/>
            </w:pPr>
            <w:r>
              <w:t>3.76</w:t>
            </w:r>
          </w:p>
        </w:tc>
        <w:tc>
          <w:tcPr>
            <w:tcW w:w="1560" w:type="dxa"/>
          </w:tcPr>
          <w:p w14:paraId="6E651E7D" w14:textId="075D79B6" w:rsidR="00BD35FE" w:rsidRDefault="00BD35FE" w:rsidP="00BD35FE">
            <w:pPr>
              <w:pStyle w:val="NoSpacing"/>
              <w:spacing w:line="360" w:lineRule="auto"/>
            </w:pPr>
            <w:r>
              <w:t>56.13</w:t>
            </w:r>
          </w:p>
        </w:tc>
        <w:tc>
          <w:tcPr>
            <w:tcW w:w="1560" w:type="dxa"/>
          </w:tcPr>
          <w:p w14:paraId="384F988C" w14:textId="79E7C86C" w:rsidR="00BD35FE" w:rsidRDefault="00BD35FE" w:rsidP="00BD35FE">
            <w:pPr>
              <w:pStyle w:val="NoSpacing"/>
              <w:spacing w:line="360" w:lineRule="auto"/>
            </w:pPr>
            <w:r>
              <w:t>3.93</w:t>
            </w:r>
          </w:p>
        </w:tc>
        <w:tc>
          <w:tcPr>
            <w:tcW w:w="1560" w:type="dxa"/>
          </w:tcPr>
          <w:p w14:paraId="609C0581" w14:textId="55224EC8" w:rsidR="00BD35FE" w:rsidRDefault="00BD35FE" w:rsidP="00BD35FE">
            <w:pPr>
              <w:pStyle w:val="NoSpacing"/>
              <w:spacing w:line="360" w:lineRule="auto"/>
            </w:pPr>
            <w:r>
              <w:t>714.52</w:t>
            </w:r>
          </w:p>
        </w:tc>
      </w:tr>
      <w:tr w:rsidR="00BD35FE" w14:paraId="4F4A9C68" w14:textId="77777777" w:rsidTr="006B13AE">
        <w:tc>
          <w:tcPr>
            <w:tcW w:w="1560" w:type="dxa"/>
          </w:tcPr>
          <w:p w14:paraId="03DFF6EB" w14:textId="33A9F2F0" w:rsidR="00BD35FE" w:rsidRDefault="00BD35FE" w:rsidP="00BD35FE">
            <w:pPr>
              <w:pStyle w:val="NoSpacing"/>
              <w:spacing w:line="360" w:lineRule="auto"/>
            </w:pPr>
            <w:r>
              <w:t>1700</w:t>
            </w:r>
          </w:p>
        </w:tc>
        <w:tc>
          <w:tcPr>
            <w:tcW w:w="1560" w:type="dxa"/>
          </w:tcPr>
          <w:p w14:paraId="42103FA1" w14:textId="4ECF4566" w:rsidR="00BD35FE" w:rsidRDefault="00BD35FE" w:rsidP="00BD35FE">
            <w:pPr>
              <w:pStyle w:val="NoSpacing"/>
              <w:spacing w:line="360" w:lineRule="auto"/>
            </w:pPr>
            <w:r>
              <w:t>36.26</w:t>
            </w:r>
          </w:p>
        </w:tc>
        <w:tc>
          <w:tcPr>
            <w:tcW w:w="1560" w:type="dxa"/>
          </w:tcPr>
          <w:p w14:paraId="0465EE6A" w14:textId="0391C4D3" w:rsidR="00BD35FE" w:rsidRDefault="00BD35FE" w:rsidP="00BD35FE">
            <w:pPr>
              <w:pStyle w:val="NoSpacing"/>
              <w:spacing w:line="360" w:lineRule="auto"/>
            </w:pPr>
            <w:r>
              <w:t>3.86</w:t>
            </w:r>
          </w:p>
        </w:tc>
        <w:tc>
          <w:tcPr>
            <w:tcW w:w="1560" w:type="dxa"/>
          </w:tcPr>
          <w:p w14:paraId="557813B3" w14:textId="34566A7B" w:rsidR="00BD35FE" w:rsidRDefault="00BD35FE" w:rsidP="00BD35FE">
            <w:pPr>
              <w:pStyle w:val="NoSpacing"/>
              <w:spacing w:line="360" w:lineRule="auto"/>
            </w:pPr>
            <w:r>
              <w:t>56.92</w:t>
            </w:r>
          </w:p>
        </w:tc>
        <w:tc>
          <w:tcPr>
            <w:tcW w:w="1560" w:type="dxa"/>
          </w:tcPr>
          <w:p w14:paraId="7A98A6E5" w14:textId="0FE4A2F9" w:rsidR="00BD35FE" w:rsidRDefault="00BD35FE" w:rsidP="00BD35FE">
            <w:pPr>
              <w:pStyle w:val="NoSpacing"/>
              <w:spacing w:line="360" w:lineRule="auto"/>
            </w:pPr>
            <w:r>
              <w:t>3.99</w:t>
            </w:r>
          </w:p>
        </w:tc>
        <w:tc>
          <w:tcPr>
            <w:tcW w:w="1560" w:type="dxa"/>
          </w:tcPr>
          <w:p w14:paraId="4D479C79" w14:textId="0D46E75C" w:rsidR="00BD35FE" w:rsidRDefault="00BD35FE" w:rsidP="00BD35FE">
            <w:pPr>
              <w:pStyle w:val="NoSpacing"/>
              <w:spacing w:line="360" w:lineRule="auto"/>
            </w:pPr>
            <w:r>
              <w:t>714.21</w:t>
            </w:r>
          </w:p>
        </w:tc>
      </w:tr>
      <w:tr w:rsidR="00BD35FE" w14:paraId="6C2CF011" w14:textId="77777777" w:rsidTr="006B13AE">
        <w:tc>
          <w:tcPr>
            <w:tcW w:w="1560" w:type="dxa"/>
          </w:tcPr>
          <w:p w14:paraId="7C5F226F" w14:textId="03974FC3" w:rsidR="00BD35FE" w:rsidRDefault="00BD35FE" w:rsidP="00BD35FE">
            <w:pPr>
              <w:pStyle w:val="NoSpacing"/>
              <w:spacing w:line="360" w:lineRule="auto"/>
            </w:pPr>
            <w:r>
              <w:t>1800</w:t>
            </w:r>
          </w:p>
        </w:tc>
        <w:tc>
          <w:tcPr>
            <w:tcW w:w="1560" w:type="dxa"/>
          </w:tcPr>
          <w:p w14:paraId="68B908AA" w14:textId="28BB4C46" w:rsidR="00BD35FE" w:rsidRDefault="00BD35FE" w:rsidP="00BD35FE">
            <w:pPr>
              <w:pStyle w:val="NoSpacing"/>
              <w:spacing w:line="360" w:lineRule="auto"/>
            </w:pPr>
            <w:r>
              <w:t>34.80</w:t>
            </w:r>
          </w:p>
        </w:tc>
        <w:tc>
          <w:tcPr>
            <w:tcW w:w="1560" w:type="dxa"/>
          </w:tcPr>
          <w:p w14:paraId="1D8E43D7" w14:textId="5E30C08D" w:rsidR="00BD35FE" w:rsidRDefault="00BD35FE" w:rsidP="00BD35FE">
            <w:pPr>
              <w:pStyle w:val="NoSpacing"/>
              <w:spacing w:line="360" w:lineRule="auto"/>
            </w:pPr>
            <w:r>
              <w:t>3.64</w:t>
            </w:r>
          </w:p>
        </w:tc>
        <w:tc>
          <w:tcPr>
            <w:tcW w:w="1560" w:type="dxa"/>
          </w:tcPr>
          <w:p w14:paraId="75CD6006" w14:textId="336B2997" w:rsidR="00BD35FE" w:rsidRDefault="00BD35FE" w:rsidP="00BD35FE">
            <w:pPr>
              <w:pStyle w:val="NoSpacing"/>
              <w:spacing w:line="360" w:lineRule="auto"/>
            </w:pPr>
            <w:r>
              <w:t>56.91</w:t>
            </w:r>
          </w:p>
        </w:tc>
        <w:tc>
          <w:tcPr>
            <w:tcW w:w="1560" w:type="dxa"/>
          </w:tcPr>
          <w:p w14:paraId="62E9CCF9" w14:textId="4C10DE0C" w:rsidR="00BD35FE" w:rsidRDefault="00BD35FE" w:rsidP="00BD35FE">
            <w:pPr>
              <w:pStyle w:val="NoSpacing"/>
              <w:spacing w:line="360" w:lineRule="auto"/>
            </w:pPr>
            <w:r>
              <w:t>3.94</w:t>
            </w:r>
          </w:p>
        </w:tc>
        <w:tc>
          <w:tcPr>
            <w:tcW w:w="1560" w:type="dxa"/>
          </w:tcPr>
          <w:p w14:paraId="3E6963F8" w14:textId="6A3D9D0F" w:rsidR="00BD35FE" w:rsidRDefault="00BD35FE" w:rsidP="00BD35FE">
            <w:pPr>
              <w:pStyle w:val="NoSpacing"/>
              <w:spacing w:line="360" w:lineRule="auto"/>
            </w:pPr>
            <w:r>
              <w:t>722.86</w:t>
            </w:r>
          </w:p>
        </w:tc>
      </w:tr>
      <w:tr w:rsidR="00BD35FE" w14:paraId="1E1B94D0" w14:textId="77777777" w:rsidTr="006B13AE">
        <w:tc>
          <w:tcPr>
            <w:tcW w:w="1560" w:type="dxa"/>
          </w:tcPr>
          <w:p w14:paraId="1302A740" w14:textId="3D643F90" w:rsidR="00BD35FE" w:rsidRDefault="00BD35FE" w:rsidP="00BD35FE">
            <w:pPr>
              <w:pStyle w:val="NoSpacing"/>
              <w:spacing w:line="360" w:lineRule="auto"/>
            </w:pPr>
            <w:r>
              <w:t>1900</w:t>
            </w:r>
          </w:p>
        </w:tc>
        <w:tc>
          <w:tcPr>
            <w:tcW w:w="1560" w:type="dxa"/>
          </w:tcPr>
          <w:p w14:paraId="67D70B74" w14:textId="4C1B0014" w:rsidR="00BD35FE" w:rsidRDefault="00BD35FE" w:rsidP="00BD35FE">
            <w:pPr>
              <w:pStyle w:val="NoSpacing"/>
              <w:spacing w:line="360" w:lineRule="auto"/>
            </w:pPr>
            <w:r>
              <w:t>34.76</w:t>
            </w:r>
          </w:p>
        </w:tc>
        <w:tc>
          <w:tcPr>
            <w:tcW w:w="1560" w:type="dxa"/>
          </w:tcPr>
          <w:p w14:paraId="3FDF4CBD" w14:textId="7AB46D0C" w:rsidR="00BD35FE" w:rsidRDefault="00BD35FE" w:rsidP="00BD35FE">
            <w:pPr>
              <w:pStyle w:val="NoSpacing"/>
              <w:spacing w:line="360" w:lineRule="auto"/>
            </w:pPr>
            <w:r>
              <w:t>3.67</w:t>
            </w:r>
          </w:p>
        </w:tc>
        <w:tc>
          <w:tcPr>
            <w:tcW w:w="1560" w:type="dxa"/>
          </w:tcPr>
          <w:p w14:paraId="748FC234" w14:textId="7DEAB9B7" w:rsidR="00BD35FE" w:rsidRDefault="00BD35FE" w:rsidP="00BD35FE">
            <w:pPr>
              <w:pStyle w:val="NoSpacing"/>
              <w:spacing w:line="360" w:lineRule="auto"/>
            </w:pPr>
            <w:r>
              <w:t>56.84</w:t>
            </w:r>
          </w:p>
        </w:tc>
        <w:tc>
          <w:tcPr>
            <w:tcW w:w="1560" w:type="dxa"/>
          </w:tcPr>
          <w:p w14:paraId="4A1A3309" w14:textId="27850AE9" w:rsidR="00BD35FE" w:rsidRDefault="00BD35FE" w:rsidP="00BD35FE">
            <w:pPr>
              <w:pStyle w:val="NoSpacing"/>
              <w:spacing w:line="360" w:lineRule="auto"/>
            </w:pPr>
            <w:r>
              <w:t>4.89</w:t>
            </w:r>
          </w:p>
        </w:tc>
        <w:tc>
          <w:tcPr>
            <w:tcW w:w="1560" w:type="dxa"/>
          </w:tcPr>
          <w:p w14:paraId="6A24BAB5" w14:textId="447D41DA" w:rsidR="00BD35FE" w:rsidRDefault="00BD35FE" w:rsidP="00BD35FE">
            <w:pPr>
              <w:pStyle w:val="NoSpacing"/>
              <w:spacing w:line="360" w:lineRule="auto"/>
            </w:pPr>
            <w:r>
              <w:t>776.92</w:t>
            </w:r>
          </w:p>
        </w:tc>
      </w:tr>
      <w:tr w:rsidR="00BD35FE" w14:paraId="06D17E4A" w14:textId="77777777" w:rsidTr="006B13AE">
        <w:tc>
          <w:tcPr>
            <w:tcW w:w="1560" w:type="dxa"/>
          </w:tcPr>
          <w:p w14:paraId="2328A7FC" w14:textId="7D6AC541" w:rsidR="00BD35FE" w:rsidRDefault="00BD35FE" w:rsidP="00BD35FE">
            <w:pPr>
              <w:pStyle w:val="NoSpacing"/>
              <w:spacing w:line="360" w:lineRule="auto"/>
            </w:pPr>
            <w:r>
              <w:t>2000</w:t>
            </w:r>
          </w:p>
        </w:tc>
        <w:tc>
          <w:tcPr>
            <w:tcW w:w="1560" w:type="dxa"/>
          </w:tcPr>
          <w:p w14:paraId="69C13FC4" w14:textId="17DCAF9B" w:rsidR="00BD35FE" w:rsidRDefault="00BD35FE" w:rsidP="00BD35FE">
            <w:pPr>
              <w:pStyle w:val="NoSpacing"/>
              <w:spacing w:line="360" w:lineRule="auto"/>
            </w:pPr>
            <w:r>
              <w:t>34.73</w:t>
            </w:r>
          </w:p>
        </w:tc>
        <w:tc>
          <w:tcPr>
            <w:tcW w:w="1560" w:type="dxa"/>
          </w:tcPr>
          <w:p w14:paraId="35B83E83" w14:textId="09C6EF33" w:rsidR="00BD35FE" w:rsidRDefault="00BD35FE" w:rsidP="00BD35FE">
            <w:pPr>
              <w:pStyle w:val="NoSpacing"/>
              <w:spacing w:line="360" w:lineRule="auto"/>
            </w:pPr>
            <w:r>
              <w:t>3.66</w:t>
            </w:r>
          </w:p>
        </w:tc>
        <w:tc>
          <w:tcPr>
            <w:tcW w:w="1560" w:type="dxa"/>
          </w:tcPr>
          <w:p w14:paraId="7842E82D" w14:textId="5419EC0B" w:rsidR="00BD35FE" w:rsidRDefault="00BD35FE" w:rsidP="00BD35FE">
            <w:pPr>
              <w:pStyle w:val="NoSpacing"/>
              <w:spacing w:line="360" w:lineRule="auto"/>
            </w:pPr>
            <w:r>
              <w:t>56.36</w:t>
            </w:r>
          </w:p>
        </w:tc>
        <w:tc>
          <w:tcPr>
            <w:tcW w:w="1560" w:type="dxa"/>
          </w:tcPr>
          <w:p w14:paraId="39D1F637" w14:textId="550F7BDB" w:rsidR="00BD35FE" w:rsidRDefault="00BD35FE" w:rsidP="00BD35FE">
            <w:pPr>
              <w:pStyle w:val="NoSpacing"/>
              <w:spacing w:line="360" w:lineRule="auto"/>
            </w:pPr>
            <w:r>
              <w:t>4.66</w:t>
            </w:r>
          </w:p>
        </w:tc>
        <w:tc>
          <w:tcPr>
            <w:tcW w:w="1560" w:type="dxa"/>
          </w:tcPr>
          <w:p w14:paraId="46DF7D2A" w14:textId="3D11C371" w:rsidR="00BD35FE" w:rsidRDefault="00BD35FE" w:rsidP="00BD35FE">
            <w:pPr>
              <w:pStyle w:val="NoSpacing"/>
              <w:spacing w:line="360" w:lineRule="auto"/>
            </w:pPr>
            <w:r>
              <w:t>716.85</w:t>
            </w:r>
          </w:p>
        </w:tc>
      </w:tr>
      <w:tr w:rsidR="00BD35FE" w14:paraId="438F05AF" w14:textId="77777777" w:rsidTr="006B13AE">
        <w:tc>
          <w:tcPr>
            <w:tcW w:w="1560" w:type="dxa"/>
          </w:tcPr>
          <w:p w14:paraId="2DE6A20B" w14:textId="6E51B738" w:rsidR="00BD35FE" w:rsidRDefault="00BD35FE" w:rsidP="00BD35FE">
            <w:pPr>
              <w:pStyle w:val="NoSpacing"/>
              <w:spacing w:line="360" w:lineRule="auto"/>
            </w:pPr>
            <w:r>
              <w:t>2100</w:t>
            </w:r>
          </w:p>
        </w:tc>
        <w:tc>
          <w:tcPr>
            <w:tcW w:w="1560" w:type="dxa"/>
          </w:tcPr>
          <w:p w14:paraId="03E34C94" w14:textId="1AAF47D9" w:rsidR="00BD35FE" w:rsidRDefault="00BD35FE" w:rsidP="00BD35FE">
            <w:pPr>
              <w:pStyle w:val="NoSpacing"/>
              <w:spacing w:line="360" w:lineRule="auto"/>
            </w:pPr>
            <w:r>
              <w:t>34.83</w:t>
            </w:r>
          </w:p>
        </w:tc>
        <w:tc>
          <w:tcPr>
            <w:tcW w:w="1560" w:type="dxa"/>
          </w:tcPr>
          <w:p w14:paraId="41FD6F4E" w14:textId="090A2F65" w:rsidR="00BD35FE" w:rsidRDefault="00BD35FE" w:rsidP="00BD35FE">
            <w:pPr>
              <w:pStyle w:val="NoSpacing"/>
              <w:spacing w:line="360" w:lineRule="auto"/>
            </w:pPr>
            <w:r>
              <w:t>4.04</w:t>
            </w:r>
          </w:p>
        </w:tc>
        <w:tc>
          <w:tcPr>
            <w:tcW w:w="1560" w:type="dxa"/>
          </w:tcPr>
          <w:p w14:paraId="32A3DD40" w14:textId="456C3F5F" w:rsidR="00BD35FE" w:rsidRDefault="00BD35FE" w:rsidP="00BD35FE">
            <w:pPr>
              <w:pStyle w:val="NoSpacing"/>
              <w:spacing w:line="360" w:lineRule="auto"/>
            </w:pPr>
            <w:r>
              <w:t>57.07</w:t>
            </w:r>
          </w:p>
        </w:tc>
        <w:tc>
          <w:tcPr>
            <w:tcW w:w="1560" w:type="dxa"/>
          </w:tcPr>
          <w:p w14:paraId="536BB8E4" w14:textId="6445FF6E" w:rsidR="00BD35FE" w:rsidRDefault="00BD35FE" w:rsidP="00BD35FE">
            <w:pPr>
              <w:pStyle w:val="NoSpacing"/>
              <w:spacing w:line="360" w:lineRule="auto"/>
            </w:pPr>
            <w:r>
              <w:t>4.40</w:t>
            </w:r>
          </w:p>
        </w:tc>
        <w:tc>
          <w:tcPr>
            <w:tcW w:w="1560" w:type="dxa"/>
          </w:tcPr>
          <w:p w14:paraId="66A0D818" w14:textId="7A616E5B" w:rsidR="00BD35FE" w:rsidRDefault="00BD35FE" w:rsidP="00BD35FE">
            <w:pPr>
              <w:pStyle w:val="NoSpacing"/>
              <w:spacing w:line="360" w:lineRule="auto"/>
            </w:pPr>
            <w:r>
              <w:t>713.91</w:t>
            </w:r>
          </w:p>
        </w:tc>
      </w:tr>
      <w:tr w:rsidR="00BD35FE" w14:paraId="536F4E8F" w14:textId="77777777" w:rsidTr="006B13AE">
        <w:tc>
          <w:tcPr>
            <w:tcW w:w="1560" w:type="dxa"/>
          </w:tcPr>
          <w:p w14:paraId="60D9D2CE" w14:textId="7C1C0E92" w:rsidR="00BD35FE" w:rsidRDefault="00BD35FE" w:rsidP="00BD35FE">
            <w:pPr>
              <w:pStyle w:val="NoSpacing"/>
              <w:spacing w:line="360" w:lineRule="auto"/>
            </w:pPr>
            <w:r>
              <w:t>2200</w:t>
            </w:r>
          </w:p>
        </w:tc>
        <w:tc>
          <w:tcPr>
            <w:tcW w:w="1560" w:type="dxa"/>
          </w:tcPr>
          <w:p w14:paraId="1F790693" w14:textId="3C938DB8" w:rsidR="00BD35FE" w:rsidRDefault="00BD35FE" w:rsidP="00BD35FE">
            <w:pPr>
              <w:pStyle w:val="NoSpacing"/>
              <w:spacing w:line="360" w:lineRule="auto"/>
            </w:pPr>
            <w:r>
              <w:t>34.90</w:t>
            </w:r>
          </w:p>
        </w:tc>
        <w:tc>
          <w:tcPr>
            <w:tcW w:w="1560" w:type="dxa"/>
          </w:tcPr>
          <w:p w14:paraId="00FDF1CC" w14:textId="2A722084" w:rsidR="00BD35FE" w:rsidRDefault="00BD35FE" w:rsidP="00BD35FE">
            <w:pPr>
              <w:pStyle w:val="NoSpacing"/>
              <w:spacing w:line="360" w:lineRule="auto"/>
            </w:pPr>
            <w:r>
              <w:t>3.96</w:t>
            </w:r>
          </w:p>
        </w:tc>
        <w:tc>
          <w:tcPr>
            <w:tcW w:w="1560" w:type="dxa"/>
          </w:tcPr>
          <w:p w14:paraId="2931E206" w14:textId="4077D954" w:rsidR="00BD35FE" w:rsidRDefault="00BD35FE" w:rsidP="00BD35FE">
            <w:pPr>
              <w:pStyle w:val="NoSpacing"/>
              <w:spacing w:line="360" w:lineRule="auto"/>
            </w:pPr>
            <w:r>
              <w:t>57.12</w:t>
            </w:r>
          </w:p>
        </w:tc>
        <w:tc>
          <w:tcPr>
            <w:tcW w:w="1560" w:type="dxa"/>
          </w:tcPr>
          <w:p w14:paraId="79B8BB85" w14:textId="38581BFA" w:rsidR="00BD35FE" w:rsidRDefault="00BD35FE" w:rsidP="00BD35FE">
            <w:pPr>
              <w:pStyle w:val="NoSpacing"/>
              <w:spacing w:line="360" w:lineRule="auto"/>
            </w:pPr>
            <w:r>
              <w:t>3.99</w:t>
            </w:r>
          </w:p>
        </w:tc>
        <w:tc>
          <w:tcPr>
            <w:tcW w:w="1560" w:type="dxa"/>
          </w:tcPr>
          <w:p w14:paraId="3EFEE3A0" w14:textId="5F55CB80" w:rsidR="00BD35FE" w:rsidRDefault="00BD35FE" w:rsidP="00BD35FE">
            <w:pPr>
              <w:pStyle w:val="NoSpacing"/>
              <w:spacing w:line="360" w:lineRule="auto"/>
            </w:pPr>
            <w:r>
              <w:t>714.09</w:t>
            </w:r>
          </w:p>
        </w:tc>
      </w:tr>
      <w:tr w:rsidR="00BD35FE" w14:paraId="3191208D" w14:textId="77777777" w:rsidTr="006B13AE">
        <w:tc>
          <w:tcPr>
            <w:tcW w:w="1560" w:type="dxa"/>
          </w:tcPr>
          <w:p w14:paraId="7025B131" w14:textId="5F950A57" w:rsidR="00BD35FE" w:rsidRDefault="00BD35FE" w:rsidP="00BD35FE">
            <w:pPr>
              <w:pStyle w:val="NoSpacing"/>
              <w:spacing w:line="360" w:lineRule="auto"/>
            </w:pPr>
            <w:r>
              <w:t>2300</w:t>
            </w:r>
          </w:p>
        </w:tc>
        <w:tc>
          <w:tcPr>
            <w:tcW w:w="1560" w:type="dxa"/>
          </w:tcPr>
          <w:p w14:paraId="710B9E8E" w14:textId="5A2783D6" w:rsidR="00BD35FE" w:rsidRDefault="00BD35FE" w:rsidP="00BD35FE">
            <w:pPr>
              <w:pStyle w:val="NoSpacing"/>
              <w:spacing w:line="360" w:lineRule="auto"/>
            </w:pPr>
            <w:r>
              <w:t>34.83</w:t>
            </w:r>
          </w:p>
        </w:tc>
        <w:tc>
          <w:tcPr>
            <w:tcW w:w="1560" w:type="dxa"/>
          </w:tcPr>
          <w:p w14:paraId="65CEB43B" w14:textId="5A7D387C" w:rsidR="00BD35FE" w:rsidRDefault="00BD35FE" w:rsidP="00BD35FE">
            <w:pPr>
              <w:pStyle w:val="NoSpacing"/>
              <w:spacing w:line="360" w:lineRule="auto"/>
            </w:pPr>
            <w:r>
              <w:t>3.94</w:t>
            </w:r>
          </w:p>
        </w:tc>
        <w:tc>
          <w:tcPr>
            <w:tcW w:w="1560" w:type="dxa"/>
          </w:tcPr>
          <w:p w14:paraId="45E52502" w14:textId="687F6E26" w:rsidR="00BD35FE" w:rsidRDefault="00BD35FE" w:rsidP="00BD35FE">
            <w:pPr>
              <w:pStyle w:val="NoSpacing"/>
              <w:spacing w:line="360" w:lineRule="auto"/>
            </w:pPr>
            <w:r>
              <w:t>57.03</w:t>
            </w:r>
          </w:p>
        </w:tc>
        <w:tc>
          <w:tcPr>
            <w:tcW w:w="1560" w:type="dxa"/>
          </w:tcPr>
          <w:p w14:paraId="02C994F2" w14:textId="67F4B880" w:rsidR="00BD35FE" w:rsidRDefault="00BD35FE" w:rsidP="00BD35FE">
            <w:pPr>
              <w:pStyle w:val="NoSpacing"/>
              <w:spacing w:line="360" w:lineRule="auto"/>
            </w:pPr>
            <w:r>
              <w:t>3.90</w:t>
            </w:r>
          </w:p>
        </w:tc>
        <w:tc>
          <w:tcPr>
            <w:tcW w:w="1560" w:type="dxa"/>
          </w:tcPr>
          <w:p w14:paraId="0A63CBE1" w14:textId="4FD6F6FE" w:rsidR="00BD35FE" w:rsidRDefault="00BD35FE" w:rsidP="00BD35FE">
            <w:pPr>
              <w:pStyle w:val="NoSpacing"/>
              <w:spacing w:line="360" w:lineRule="auto"/>
            </w:pPr>
            <w:r>
              <w:t>714.57</w:t>
            </w:r>
          </w:p>
        </w:tc>
      </w:tr>
      <w:tr w:rsidR="00BD35FE" w14:paraId="06F891FC" w14:textId="77777777" w:rsidTr="006B13AE">
        <w:tc>
          <w:tcPr>
            <w:tcW w:w="1560" w:type="dxa"/>
          </w:tcPr>
          <w:p w14:paraId="279A9955" w14:textId="7A3E005B" w:rsidR="00BD35FE" w:rsidRDefault="00BD35FE" w:rsidP="00BD35FE">
            <w:pPr>
              <w:pStyle w:val="NoSpacing"/>
              <w:spacing w:line="360" w:lineRule="auto"/>
            </w:pPr>
            <w:r>
              <w:t>2400</w:t>
            </w:r>
          </w:p>
        </w:tc>
        <w:tc>
          <w:tcPr>
            <w:tcW w:w="1560" w:type="dxa"/>
          </w:tcPr>
          <w:p w14:paraId="70F90D7B" w14:textId="2995883A" w:rsidR="00BD35FE" w:rsidRDefault="00BD35FE" w:rsidP="00BD35FE">
            <w:pPr>
              <w:pStyle w:val="NoSpacing"/>
              <w:spacing w:line="360" w:lineRule="auto"/>
            </w:pPr>
            <w:r>
              <w:t>34.79</w:t>
            </w:r>
          </w:p>
        </w:tc>
        <w:tc>
          <w:tcPr>
            <w:tcW w:w="1560" w:type="dxa"/>
          </w:tcPr>
          <w:p w14:paraId="1D8727B3" w14:textId="23667ED5" w:rsidR="00BD35FE" w:rsidRDefault="00BD35FE" w:rsidP="00BD35FE">
            <w:pPr>
              <w:pStyle w:val="NoSpacing"/>
              <w:spacing w:line="360" w:lineRule="auto"/>
            </w:pPr>
            <w:r>
              <w:t>3.84</w:t>
            </w:r>
          </w:p>
        </w:tc>
        <w:tc>
          <w:tcPr>
            <w:tcW w:w="1560" w:type="dxa"/>
          </w:tcPr>
          <w:p w14:paraId="650AD192" w14:textId="17B1198B" w:rsidR="00BD35FE" w:rsidRDefault="00BD35FE" w:rsidP="00BD35FE">
            <w:pPr>
              <w:pStyle w:val="NoSpacing"/>
              <w:spacing w:line="360" w:lineRule="auto"/>
            </w:pPr>
            <w:r>
              <w:t>56.70</w:t>
            </w:r>
          </w:p>
        </w:tc>
        <w:tc>
          <w:tcPr>
            <w:tcW w:w="1560" w:type="dxa"/>
          </w:tcPr>
          <w:p w14:paraId="6B16BC2E" w14:textId="7538BC98" w:rsidR="00BD35FE" w:rsidRDefault="00BD35FE" w:rsidP="00BD35FE">
            <w:pPr>
              <w:pStyle w:val="NoSpacing"/>
              <w:spacing w:line="360" w:lineRule="auto"/>
            </w:pPr>
            <w:r>
              <w:t>3.93</w:t>
            </w:r>
          </w:p>
        </w:tc>
        <w:tc>
          <w:tcPr>
            <w:tcW w:w="1560" w:type="dxa"/>
          </w:tcPr>
          <w:p w14:paraId="623E315C" w14:textId="761AE082" w:rsidR="00BD35FE" w:rsidRDefault="00BD35FE" w:rsidP="00BD35FE">
            <w:pPr>
              <w:pStyle w:val="NoSpacing"/>
              <w:spacing w:line="360" w:lineRule="auto"/>
            </w:pPr>
            <w:r>
              <w:t>716.27</w:t>
            </w:r>
          </w:p>
        </w:tc>
      </w:tr>
      <w:tr w:rsidR="00BD35FE" w14:paraId="6504074C" w14:textId="77777777" w:rsidTr="006B13AE">
        <w:tc>
          <w:tcPr>
            <w:tcW w:w="1560" w:type="dxa"/>
          </w:tcPr>
          <w:p w14:paraId="090511D2" w14:textId="76E8A7D8" w:rsidR="00BD35FE" w:rsidRDefault="00BD35FE" w:rsidP="00BD35FE">
            <w:pPr>
              <w:pStyle w:val="NoSpacing"/>
              <w:spacing w:line="360" w:lineRule="auto"/>
            </w:pPr>
            <w:r>
              <w:t>2500</w:t>
            </w:r>
          </w:p>
        </w:tc>
        <w:tc>
          <w:tcPr>
            <w:tcW w:w="1560" w:type="dxa"/>
          </w:tcPr>
          <w:p w14:paraId="22894B48" w14:textId="70410364" w:rsidR="00BD35FE" w:rsidRDefault="00BD35FE" w:rsidP="00BD35FE">
            <w:pPr>
              <w:pStyle w:val="NoSpacing"/>
              <w:spacing w:line="360" w:lineRule="auto"/>
            </w:pPr>
            <w:r>
              <w:t>34.81</w:t>
            </w:r>
          </w:p>
        </w:tc>
        <w:tc>
          <w:tcPr>
            <w:tcW w:w="1560" w:type="dxa"/>
          </w:tcPr>
          <w:p w14:paraId="0819C028" w14:textId="7B82F3BD" w:rsidR="00BD35FE" w:rsidRDefault="00BD35FE" w:rsidP="00BD35FE">
            <w:pPr>
              <w:pStyle w:val="NoSpacing"/>
              <w:spacing w:line="360" w:lineRule="auto"/>
            </w:pPr>
            <w:r>
              <w:t>3.84</w:t>
            </w:r>
          </w:p>
        </w:tc>
        <w:tc>
          <w:tcPr>
            <w:tcW w:w="1560" w:type="dxa"/>
          </w:tcPr>
          <w:p w14:paraId="5EED7E72" w14:textId="0DFF3758" w:rsidR="00BD35FE" w:rsidRDefault="00BD35FE" w:rsidP="00BD35FE">
            <w:pPr>
              <w:pStyle w:val="NoSpacing"/>
              <w:spacing w:line="360" w:lineRule="auto"/>
            </w:pPr>
            <w:r>
              <w:t>56.72</w:t>
            </w:r>
          </w:p>
        </w:tc>
        <w:tc>
          <w:tcPr>
            <w:tcW w:w="1560" w:type="dxa"/>
          </w:tcPr>
          <w:p w14:paraId="5818B2EE" w14:textId="40118C1C" w:rsidR="00BD35FE" w:rsidRDefault="00BD35FE" w:rsidP="00BD35FE">
            <w:pPr>
              <w:pStyle w:val="NoSpacing"/>
              <w:spacing w:line="360" w:lineRule="auto"/>
            </w:pPr>
            <w:r>
              <w:t>3.95</w:t>
            </w:r>
          </w:p>
        </w:tc>
        <w:tc>
          <w:tcPr>
            <w:tcW w:w="1560" w:type="dxa"/>
          </w:tcPr>
          <w:p w14:paraId="4695344B" w14:textId="2BD68789" w:rsidR="00BD35FE" w:rsidRDefault="00BD35FE" w:rsidP="00BD35FE">
            <w:pPr>
              <w:pStyle w:val="NoSpacing"/>
              <w:spacing w:line="360" w:lineRule="auto"/>
            </w:pPr>
            <w:r>
              <w:t>716.96</w:t>
            </w:r>
          </w:p>
        </w:tc>
      </w:tr>
      <w:tr w:rsidR="00BD35FE" w14:paraId="3BE291D9" w14:textId="77777777" w:rsidTr="006B13AE">
        <w:tc>
          <w:tcPr>
            <w:tcW w:w="1560" w:type="dxa"/>
          </w:tcPr>
          <w:p w14:paraId="6698D795" w14:textId="6C53218E" w:rsidR="00BD35FE" w:rsidRDefault="00BD35FE" w:rsidP="00BD35FE">
            <w:pPr>
              <w:pStyle w:val="NoSpacing"/>
              <w:spacing w:line="360" w:lineRule="auto"/>
            </w:pPr>
            <w:r>
              <w:t>2600</w:t>
            </w:r>
          </w:p>
        </w:tc>
        <w:tc>
          <w:tcPr>
            <w:tcW w:w="1560" w:type="dxa"/>
          </w:tcPr>
          <w:p w14:paraId="10935B54" w14:textId="16132A6E" w:rsidR="00BD35FE" w:rsidRDefault="00BD35FE" w:rsidP="00BD35FE">
            <w:pPr>
              <w:pStyle w:val="NoSpacing"/>
              <w:spacing w:line="360" w:lineRule="auto"/>
            </w:pPr>
            <w:r>
              <w:t>34.89</w:t>
            </w:r>
          </w:p>
        </w:tc>
        <w:tc>
          <w:tcPr>
            <w:tcW w:w="1560" w:type="dxa"/>
          </w:tcPr>
          <w:p w14:paraId="00236416" w14:textId="1BB3FC5F" w:rsidR="00BD35FE" w:rsidRDefault="00BD35FE" w:rsidP="00BD35FE">
            <w:pPr>
              <w:pStyle w:val="NoSpacing"/>
              <w:spacing w:line="360" w:lineRule="auto"/>
            </w:pPr>
            <w:r>
              <w:t>3.61</w:t>
            </w:r>
          </w:p>
        </w:tc>
        <w:tc>
          <w:tcPr>
            <w:tcW w:w="1560" w:type="dxa"/>
          </w:tcPr>
          <w:p w14:paraId="68C346CE" w14:textId="180373E5" w:rsidR="00BD35FE" w:rsidRDefault="00BD35FE" w:rsidP="00BD35FE">
            <w:pPr>
              <w:pStyle w:val="NoSpacing"/>
              <w:spacing w:line="360" w:lineRule="auto"/>
            </w:pPr>
            <w:r>
              <w:t>56.80</w:t>
            </w:r>
          </w:p>
        </w:tc>
        <w:tc>
          <w:tcPr>
            <w:tcW w:w="1560" w:type="dxa"/>
          </w:tcPr>
          <w:p w14:paraId="26802A20" w14:textId="2D96C0F2" w:rsidR="00BD35FE" w:rsidRDefault="00BD35FE" w:rsidP="00BD35FE">
            <w:pPr>
              <w:pStyle w:val="NoSpacing"/>
              <w:spacing w:line="360" w:lineRule="auto"/>
            </w:pPr>
            <w:r>
              <w:t>3.97</w:t>
            </w:r>
          </w:p>
        </w:tc>
        <w:tc>
          <w:tcPr>
            <w:tcW w:w="1560" w:type="dxa"/>
          </w:tcPr>
          <w:p w14:paraId="1DDCD4F6" w14:textId="1910B8F7" w:rsidR="00BD35FE" w:rsidRDefault="00BD35FE" w:rsidP="00BD35FE">
            <w:pPr>
              <w:pStyle w:val="NoSpacing"/>
              <w:spacing w:line="360" w:lineRule="auto"/>
            </w:pPr>
            <w:r>
              <w:t>715.05</w:t>
            </w:r>
          </w:p>
        </w:tc>
      </w:tr>
      <w:tr w:rsidR="00BD35FE" w14:paraId="7FA5BD70" w14:textId="77777777" w:rsidTr="006B13AE">
        <w:tc>
          <w:tcPr>
            <w:tcW w:w="1560" w:type="dxa"/>
          </w:tcPr>
          <w:p w14:paraId="7E01F94F" w14:textId="2F1DC9B3" w:rsidR="00BD35FE" w:rsidRDefault="00BD35FE" w:rsidP="00BD35FE">
            <w:pPr>
              <w:pStyle w:val="NoSpacing"/>
              <w:spacing w:line="360" w:lineRule="auto"/>
            </w:pPr>
            <w:r>
              <w:lastRenderedPageBreak/>
              <w:t>2700</w:t>
            </w:r>
          </w:p>
        </w:tc>
        <w:tc>
          <w:tcPr>
            <w:tcW w:w="1560" w:type="dxa"/>
          </w:tcPr>
          <w:p w14:paraId="2CC656D8" w14:textId="4A9794FB" w:rsidR="00BD35FE" w:rsidRDefault="00BD35FE" w:rsidP="00BD35FE">
            <w:pPr>
              <w:pStyle w:val="NoSpacing"/>
              <w:spacing w:line="360" w:lineRule="auto"/>
            </w:pPr>
            <w:r>
              <w:t>35.40</w:t>
            </w:r>
          </w:p>
        </w:tc>
        <w:tc>
          <w:tcPr>
            <w:tcW w:w="1560" w:type="dxa"/>
          </w:tcPr>
          <w:p w14:paraId="4FFE5BC8" w14:textId="60B2D712" w:rsidR="00BD35FE" w:rsidRDefault="00BD35FE" w:rsidP="00BD35FE">
            <w:pPr>
              <w:pStyle w:val="NoSpacing"/>
              <w:spacing w:line="360" w:lineRule="auto"/>
            </w:pPr>
            <w:r>
              <w:t>3.87</w:t>
            </w:r>
          </w:p>
        </w:tc>
        <w:tc>
          <w:tcPr>
            <w:tcW w:w="1560" w:type="dxa"/>
          </w:tcPr>
          <w:p w14:paraId="6C13F426" w14:textId="21C24B75" w:rsidR="00BD35FE" w:rsidRDefault="00BD35FE" w:rsidP="00BD35FE">
            <w:pPr>
              <w:pStyle w:val="NoSpacing"/>
              <w:spacing w:line="360" w:lineRule="auto"/>
            </w:pPr>
            <w:r>
              <w:t>57.02</w:t>
            </w:r>
          </w:p>
        </w:tc>
        <w:tc>
          <w:tcPr>
            <w:tcW w:w="1560" w:type="dxa"/>
          </w:tcPr>
          <w:p w14:paraId="548A569B" w14:textId="5C59E425" w:rsidR="00BD35FE" w:rsidRDefault="00BD35FE" w:rsidP="00BD35FE">
            <w:pPr>
              <w:pStyle w:val="NoSpacing"/>
              <w:spacing w:line="360" w:lineRule="auto"/>
            </w:pPr>
            <w:r>
              <w:t>3.94</w:t>
            </w:r>
          </w:p>
        </w:tc>
        <w:tc>
          <w:tcPr>
            <w:tcW w:w="1560" w:type="dxa"/>
          </w:tcPr>
          <w:p w14:paraId="5A295B70" w14:textId="287B4785" w:rsidR="00BD35FE" w:rsidRDefault="00BD35FE" w:rsidP="00BD35FE">
            <w:pPr>
              <w:pStyle w:val="NoSpacing"/>
              <w:spacing w:line="360" w:lineRule="auto"/>
            </w:pPr>
            <w:r>
              <w:t>714.51</w:t>
            </w:r>
          </w:p>
        </w:tc>
      </w:tr>
      <w:tr w:rsidR="00BD35FE" w14:paraId="2C397A0D" w14:textId="77777777" w:rsidTr="006B13AE">
        <w:tc>
          <w:tcPr>
            <w:tcW w:w="1560" w:type="dxa"/>
          </w:tcPr>
          <w:p w14:paraId="14616528" w14:textId="149CE85A" w:rsidR="00BD35FE" w:rsidRDefault="00BD35FE" w:rsidP="00BD35FE">
            <w:pPr>
              <w:pStyle w:val="NoSpacing"/>
              <w:spacing w:line="360" w:lineRule="auto"/>
            </w:pPr>
            <w:r>
              <w:t>2800</w:t>
            </w:r>
          </w:p>
        </w:tc>
        <w:tc>
          <w:tcPr>
            <w:tcW w:w="1560" w:type="dxa"/>
          </w:tcPr>
          <w:p w14:paraId="77725F8F" w14:textId="74174E54" w:rsidR="00BD35FE" w:rsidRDefault="00BD35FE" w:rsidP="00BD35FE">
            <w:pPr>
              <w:pStyle w:val="NoSpacing"/>
              <w:spacing w:line="360" w:lineRule="auto"/>
            </w:pPr>
            <w:r>
              <w:t>34.92</w:t>
            </w:r>
          </w:p>
        </w:tc>
        <w:tc>
          <w:tcPr>
            <w:tcW w:w="1560" w:type="dxa"/>
          </w:tcPr>
          <w:p w14:paraId="79C8DB58" w14:textId="49D140AA" w:rsidR="00BD35FE" w:rsidRDefault="00BD35FE" w:rsidP="00BD35FE">
            <w:pPr>
              <w:pStyle w:val="NoSpacing"/>
              <w:spacing w:line="360" w:lineRule="auto"/>
            </w:pPr>
            <w:r>
              <w:t>3.72</w:t>
            </w:r>
          </w:p>
        </w:tc>
        <w:tc>
          <w:tcPr>
            <w:tcW w:w="1560" w:type="dxa"/>
          </w:tcPr>
          <w:p w14:paraId="2993BC7A" w14:textId="58D652CC" w:rsidR="00BD35FE" w:rsidRDefault="00BD35FE" w:rsidP="00BD35FE">
            <w:pPr>
              <w:pStyle w:val="NoSpacing"/>
              <w:spacing w:line="360" w:lineRule="auto"/>
            </w:pPr>
            <w:r>
              <w:t>57.05</w:t>
            </w:r>
          </w:p>
        </w:tc>
        <w:tc>
          <w:tcPr>
            <w:tcW w:w="1560" w:type="dxa"/>
          </w:tcPr>
          <w:p w14:paraId="23B25164" w14:textId="170521CB" w:rsidR="00BD35FE" w:rsidRDefault="00BD35FE" w:rsidP="00BD35FE">
            <w:pPr>
              <w:pStyle w:val="NoSpacing"/>
              <w:spacing w:line="360" w:lineRule="auto"/>
            </w:pPr>
            <w:r>
              <w:t>3.95</w:t>
            </w:r>
          </w:p>
        </w:tc>
        <w:tc>
          <w:tcPr>
            <w:tcW w:w="1560" w:type="dxa"/>
          </w:tcPr>
          <w:p w14:paraId="0AE91E3B" w14:textId="5E35EBED" w:rsidR="00BD35FE" w:rsidRDefault="00BD35FE" w:rsidP="00BD35FE">
            <w:pPr>
              <w:pStyle w:val="NoSpacing"/>
              <w:spacing w:line="360" w:lineRule="auto"/>
            </w:pPr>
            <w:r>
              <w:t>716.58</w:t>
            </w:r>
          </w:p>
        </w:tc>
      </w:tr>
      <w:tr w:rsidR="00BD35FE" w14:paraId="3F76C023" w14:textId="77777777" w:rsidTr="006B13AE">
        <w:tc>
          <w:tcPr>
            <w:tcW w:w="1560" w:type="dxa"/>
          </w:tcPr>
          <w:p w14:paraId="340C1C8A" w14:textId="47703D52" w:rsidR="00BD35FE" w:rsidRDefault="00BD35FE" w:rsidP="00BD35FE">
            <w:pPr>
              <w:pStyle w:val="NoSpacing"/>
              <w:spacing w:line="360" w:lineRule="auto"/>
            </w:pPr>
            <w:r>
              <w:t>2900</w:t>
            </w:r>
          </w:p>
        </w:tc>
        <w:tc>
          <w:tcPr>
            <w:tcW w:w="1560" w:type="dxa"/>
          </w:tcPr>
          <w:p w14:paraId="4FAFAF7A" w14:textId="28257131" w:rsidR="00BD35FE" w:rsidRDefault="00BD35FE" w:rsidP="00BD35FE">
            <w:pPr>
              <w:pStyle w:val="NoSpacing"/>
              <w:spacing w:line="360" w:lineRule="auto"/>
            </w:pPr>
            <w:r>
              <w:t>35.03</w:t>
            </w:r>
          </w:p>
        </w:tc>
        <w:tc>
          <w:tcPr>
            <w:tcW w:w="1560" w:type="dxa"/>
          </w:tcPr>
          <w:p w14:paraId="21EBB0E4" w14:textId="6926B02A" w:rsidR="00BD35FE" w:rsidRDefault="00BD35FE" w:rsidP="00BD35FE">
            <w:pPr>
              <w:pStyle w:val="NoSpacing"/>
              <w:spacing w:line="360" w:lineRule="auto"/>
            </w:pPr>
            <w:r>
              <w:t>3.85</w:t>
            </w:r>
          </w:p>
        </w:tc>
        <w:tc>
          <w:tcPr>
            <w:tcW w:w="1560" w:type="dxa"/>
          </w:tcPr>
          <w:p w14:paraId="69EDDEF0" w14:textId="383AAD19" w:rsidR="00BD35FE" w:rsidRDefault="00BD35FE" w:rsidP="00BD35FE">
            <w:pPr>
              <w:pStyle w:val="NoSpacing"/>
              <w:spacing w:line="360" w:lineRule="auto"/>
            </w:pPr>
            <w:r>
              <w:t>57.70</w:t>
            </w:r>
          </w:p>
        </w:tc>
        <w:tc>
          <w:tcPr>
            <w:tcW w:w="1560" w:type="dxa"/>
          </w:tcPr>
          <w:p w14:paraId="658E7B4C" w14:textId="72447463" w:rsidR="00BD35FE" w:rsidRDefault="00BD35FE" w:rsidP="00BD35FE">
            <w:pPr>
              <w:pStyle w:val="NoSpacing"/>
              <w:spacing w:line="360" w:lineRule="auto"/>
            </w:pPr>
            <w:r>
              <w:t>3.92</w:t>
            </w:r>
          </w:p>
        </w:tc>
        <w:tc>
          <w:tcPr>
            <w:tcW w:w="1560" w:type="dxa"/>
          </w:tcPr>
          <w:p w14:paraId="261CF1D8" w14:textId="5F7A41DB" w:rsidR="00BD35FE" w:rsidRDefault="00BD35FE" w:rsidP="00BD35FE">
            <w:pPr>
              <w:pStyle w:val="NoSpacing"/>
              <w:spacing w:line="360" w:lineRule="auto"/>
            </w:pPr>
            <w:r>
              <w:t>714.19</w:t>
            </w:r>
          </w:p>
        </w:tc>
      </w:tr>
      <w:tr w:rsidR="00BD35FE" w14:paraId="48D82231" w14:textId="77777777" w:rsidTr="006B13AE">
        <w:tc>
          <w:tcPr>
            <w:tcW w:w="1560" w:type="dxa"/>
          </w:tcPr>
          <w:p w14:paraId="49B5E24B" w14:textId="7AC45A93" w:rsidR="00BD35FE" w:rsidRDefault="00BD35FE" w:rsidP="00BD35FE">
            <w:pPr>
              <w:pStyle w:val="NoSpacing"/>
              <w:spacing w:line="360" w:lineRule="auto"/>
            </w:pPr>
            <w:r>
              <w:t>3000</w:t>
            </w:r>
          </w:p>
        </w:tc>
        <w:tc>
          <w:tcPr>
            <w:tcW w:w="1560" w:type="dxa"/>
          </w:tcPr>
          <w:p w14:paraId="61B74072" w14:textId="2BCBF250" w:rsidR="00BD35FE" w:rsidRDefault="00BD35FE" w:rsidP="00BD35FE">
            <w:pPr>
              <w:pStyle w:val="NoSpacing"/>
              <w:spacing w:line="360" w:lineRule="auto"/>
            </w:pPr>
            <w:r>
              <w:t>34.89</w:t>
            </w:r>
          </w:p>
        </w:tc>
        <w:tc>
          <w:tcPr>
            <w:tcW w:w="1560" w:type="dxa"/>
          </w:tcPr>
          <w:p w14:paraId="4E303027" w14:textId="255414A3" w:rsidR="00BD35FE" w:rsidRDefault="00BD35FE" w:rsidP="00BD35FE">
            <w:pPr>
              <w:pStyle w:val="NoSpacing"/>
              <w:spacing w:line="360" w:lineRule="auto"/>
            </w:pPr>
            <w:r>
              <w:t>3.76</w:t>
            </w:r>
          </w:p>
        </w:tc>
        <w:tc>
          <w:tcPr>
            <w:tcW w:w="1560" w:type="dxa"/>
          </w:tcPr>
          <w:p w14:paraId="29B420BC" w14:textId="49314034" w:rsidR="00BD35FE" w:rsidRDefault="00BD35FE" w:rsidP="00BD35FE">
            <w:pPr>
              <w:pStyle w:val="NoSpacing"/>
              <w:spacing w:line="360" w:lineRule="auto"/>
            </w:pPr>
            <w:r>
              <w:t>56.80</w:t>
            </w:r>
          </w:p>
        </w:tc>
        <w:tc>
          <w:tcPr>
            <w:tcW w:w="1560" w:type="dxa"/>
          </w:tcPr>
          <w:p w14:paraId="7E589A98" w14:textId="1724FD83" w:rsidR="00BD35FE" w:rsidRDefault="00BD35FE" w:rsidP="00BD35FE">
            <w:pPr>
              <w:pStyle w:val="NoSpacing"/>
              <w:spacing w:line="360" w:lineRule="auto"/>
            </w:pPr>
            <w:r>
              <w:t>3.97</w:t>
            </w:r>
          </w:p>
        </w:tc>
        <w:tc>
          <w:tcPr>
            <w:tcW w:w="1560" w:type="dxa"/>
          </w:tcPr>
          <w:p w14:paraId="282FB24E" w14:textId="01DAFCDC" w:rsidR="00BD35FE" w:rsidRDefault="00BD35FE" w:rsidP="00BD35FE">
            <w:pPr>
              <w:pStyle w:val="NoSpacing"/>
              <w:spacing w:line="360" w:lineRule="auto"/>
            </w:pPr>
            <w:r>
              <w:t>715.64</w:t>
            </w:r>
          </w:p>
        </w:tc>
      </w:tr>
      <w:tr w:rsidR="00BD35FE" w14:paraId="78943A8D" w14:textId="77777777" w:rsidTr="006B13AE">
        <w:tc>
          <w:tcPr>
            <w:tcW w:w="1560" w:type="dxa"/>
          </w:tcPr>
          <w:p w14:paraId="26A4930F" w14:textId="671E10A4" w:rsidR="00BD35FE" w:rsidRDefault="00BD35FE" w:rsidP="00BD35FE">
            <w:pPr>
              <w:pStyle w:val="NoSpacing"/>
              <w:spacing w:line="360" w:lineRule="auto"/>
            </w:pPr>
            <w:r>
              <w:t>3100</w:t>
            </w:r>
          </w:p>
        </w:tc>
        <w:tc>
          <w:tcPr>
            <w:tcW w:w="1560" w:type="dxa"/>
          </w:tcPr>
          <w:p w14:paraId="12AA7773" w14:textId="22D46F6D" w:rsidR="00BD35FE" w:rsidRDefault="00BD35FE" w:rsidP="00BD35FE">
            <w:pPr>
              <w:pStyle w:val="NoSpacing"/>
              <w:spacing w:line="360" w:lineRule="auto"/>
            </w:pPr>
            <w:r>
              <w:t>34.93</w:t>
            </w:r>
          </w:p>
        </w:tc>
        <w:tc>
          <w:tcPr>
            <w:tcW w:w="1560" w:type="dxa"/>
          </w:tcPr>
          <w:p w14:paraId="30B537D1" w14:textId="47B24868" w:rsidR="00BD35FE" w:rsidRDefault="00BD35FE" w:rsidP="00BD35FE">
            <w:pPr>
              <w:pStyle w:val="NoSpacing"/>
              <w:spacing w:line="360" w:lineRule="auto"/>
            </w:pPr>
            <w:r>
              <w:t>3.76</w:t>
            </w:r>
          </w:p>
        </w:tc>
        <w:tc>
          <w:tcPr>
            <w:tcW w:w="1560" w:type="dxa"/>
          </w:tcPr>
          <w:p w14:paraId="332B19E1" w14:textId="4D01B85C" w:rsidR="00BD35FE" w:rsidRDefault="00BD35FE" w:rsidP="00BD35FE">
            <w:pPr>
              <w:pStyle w:val="NoSpacing"/>
              <w:spacing w:line="360" w:lineRule="auto"/>
            </w:pPr>
            <w:r>
              <w:t>57.54</w:t>
            </w:r>
          </w:p>
        </w:tc>
        <w:tc>
          <w:tcPr>
            <w:tcW w:w="1560" w:type="dxa"/>
          </w:tcPr>
          <w:p w14:paraId="178C951F" w14:textId="6A5B7431" w:rsidR="00BD35FE" w:rsidRDefault="00BD35FE" w:rsidP="00BD35FE">
            <w:pPr>
              <w:pStyle w:val="NoSpacing"/>
              <w:spacing w:line="360" w:lineRule="auto"/>
            </w:pPr>
            <w:r>
              <w:t>3.92</w:t>
            </w:r>
          </w:p>
        </w:tc>
        <w:tc>
          <w:tcPr>
            <w:tcW w:w="1560" w:type="dxa"/>
          </w:tcPr>
          <w:p w14:paraId="07418B93" w14:textId="06BCBD84" w:rsidR="00BD35FE" w:rsidRDefault="00BD35FE" w:rsidP="00BD35FE">
            <w:pPr>
              <w:pStyle w:val="NoSpacing"/>
              <w:spacing w:line="360" w:lineRule="auto"/>
            </w:pPr>
            <w:r>
              <w:t>716.95</w:t>
            </w:r>
          </w:p>
        </w:tc>
      </w:tr>
      <w:tr w:rsidR="00BD35FE" w14:paraId="6168B313" w14:textId="77777777" w:rsidTr="006B13AE">
        <w:tc>
          <w:tcPr>
            <w:tcW w:w="1560" w:type="dxa"/>
          </w:tcPr>
          <w:p w14:paraId="69971D3E" w14:textId="6DC2B7AC" w:rsidR="00BD35FE" w:rsidRDefault="00BD35FE" w:rsidP="00BD35FE">
            <w:pPr>
              <w:pStyle w:val="NoSpacing"/>
              <w:spacing w:line="360" w:lineRule="auto"/>
            </w:pPr>
            <w:r>
              <w:t>3200</w:t>
            </w:r>
          </w:p>
        </w:tc>
        <w:tc>
          <w:tcPr>
            <w:tcW w:w="1560" w:type="dxa"/>
          </w:tcPr>
          <w:p w14:paraId="6549D49F" w14:textId="2FFD0183" w:rsidR="00BD35FE" w:rsidRDefault="00BD35FE" w:rsidP="00BD35FE">
            <w:pPr>
              <w:pStyle w:val="NoSpacing"/>
              <w:spacing w:line="360" w:lineRule="auto"/>
            </w:pPr>
            <w:r>
              <w:t>34.92</w:t>
            </w:r>
          </w:p>
        </w:tc>
        <w:tc>
          <w:tcPr>
            <w:tcW w:w="1560" w:type="dxa"/>
          </w:tcPr>
          <w:p w14:paraId="5C6ED6B0" w14:textId="7E246A6A" w:rsidR="00BD35FE" w:rsidRDefault="00BD35FE" w:rsidP="00BD35FE">
            <w:pPr>
              <w:pStyle w:val="NoSpacing"/>
              <w:spacing w:line="360" w:lineRule="auto"/>
            </w:pPr>
            <w:r>
              <w:t>3.86</w:t>
            </w:r>
          </w:p>
        </w:tc>
        <w:tc>
          <w:tcPr>
            <w:tcW w:w="1560" w:type="dxa"/>
          </w:tcPr>
          <w:p w14:paraId="232F129A" w14:textId="40D4CE3F" w:rsidR="00BD35FE" w:rsidRDefault="00BD35FE" w:rsidP="00BD35FE">
            <w:pPr>
              <w:pStyle w:val="NoSpacing"/>
              <w:spacing w:line="360" w:lineRule="auto"/>
            </w:pPr>
            <w:r>
              <w:t>58.39</w:t>
            </w:r>
          </w:p>
        </w:tc>
        <w:tc>
          <w:tcPr>
            <w:tcW w:w="1560" w:type="dxa"/>
          </w:tcPr>
          <w:p w14:paraId="5FE970AA" w14:textId="76946F4D" w:rsidR="00BD35FE" w:rsidRDefault="00BD35FE" w:rsidP="00BD35FE">
            <w:pPr>
              <w:pStyle w:val="NoSpacing"/>
              <w:spacing w:line="360" w:lineRule="auto"/>
            </w:pPr>
            <w:r>
              <w:t>3.94</w:t>
            </w:r>
          </w:p>
        </w:tc>
        <w:tc>
          <w:tcPr>
            <w:tcW w:w="1560" w:type="dxa"/>
          </w:tcPr>
          <w:p w14:paraId="199417FB" w14:textId="1562E247" w:rsidR="00BD35FE" w:rsidRDefault="00BD35FE" w:rsidP="00BD35FE">
            <w:pPr>
              <w:pStyle w:val="NoSpacing"/>
              <w:spacing w:line="360" w:lineRule="auto"/>
            </w:pPr>
            <w:r>
              <w:t>714.87</w:t>
            </w:r>
          </w:p>
        </w:tc>
      </w:tr>
      <w:tr w:rsidR="00BD35FE" w14:paraId="1112289B" w14:textId="77777777" w:rsidTr="006B13AE">
        <w:tc>
          <w:tcPr>
            <w:tcW w:w="1560" w:type="dxa"/>
          </w:tcPr>
          <w:p w14:paraId="08AAD744" w14:textId="5471C4CC" w:rsidR="00BD35FE" w:rsidRDefault="00BD35FE" w:rsidP="00BD35FE">
            <w:pPr>
              <w:pStyle w:val="NoSpacing"/>
              <w:spacing w:line="360" w:lineRule="auto"/>
            </w:pPr>
            <w:r>
              <w:t>3300</w:t>
            </w:r>
          </w:p>
        </w:tc>
        <w:tc>
          <w:tcPr>
            <w:tcW w:w="1560" w:type="dxa"/>
          </w:tcPr>
          <w:p w14:paraId="1D110CBE" w14:textId="72646482" w:rsidR="00BD35FE" w:rsidRDefault="00BD35FE" w:rsidP="00BD35FE">
            <w:pPr>
              <w:pStyle w:val="NoSpacing"/>
              <w:spacing w:line="360" w:lineRule="auto"/>
            </w:pPr>
            <w:r>
              <w:t>34.86</w:t>
            </w:r>
          </w:p>
        </w:tc>
        <w:tc>
          <w:tcPr>
            <w:tcW w:w="1560" w:type="dxa"/>
          </w:tcPr>
          <w:p w14:paraId="3222A1FA" w14:textId="5090BAC7" w:rsidR="00BD35FE" w:rsidRDefault="00BD35FE" w:rsidP="00BD35FE">
            <w:pPr>
              <w:pStyle w:val="NoSpacing"/>
              <w:spacing w:line="360" w:lineRule="auto"/>
            </w:pPr>
            <w:r>
              <w:t>3.69</w:t>
            </w:r>
          </w:p>
        </w:tc>
        <w:tc>
          <w:tcPr>
            <w:tcW w:w="1560" w:type="dxa"/>
          </w:tcPr>
          <w:p w14:paraId="75ACBC33" w14:textId="2FBB13C6" w:rsidR="00BD35FE" w:rsidRDefault="00BD35FE" w:rsidP="00BD35FE">
            <w:pPr>
              <w:pStyle w:val="NoSpacing"/>
              <w:spacing w:line="360" w:lineRule="auto"/>
            </w:pPr>
            <w:r>
              <w:t>57.21</w:t>
            </w:r>
          </w:p>
        </w:tc>
        <w:tc>
          <w:tcPr>
            <w:tcW w:w="1560" w:type="dxa"/>
          </w:tcPr>
          <w:p w14:paraId="7EBCDC32" w14:textId="0DDBEC63" w:rsidR="00BD35FE" w:rsidRDefault="00BD35FE" w:rsidP="00BD35FE">
            <w:pPr>
              <w:pStyle w:val="NoSpacing"/>
              <w:spacing w:line="360" w:lineRule="auto"/>
            </w:pPr>
            <w:r>
              <w:t>3.93</w:t>
            </w:r>
          </w:p>
        </w:tc>
        <w:tc>
          <w:tcPr>
            <w:tcW w:w="1560" w:type="dxa"/>
          </w:tcPr>
          <w:p w14:paraId="2E586B1E" w14:textId="5F0EDE31" w:rsidR="00BD35FE" w:rsidRDefault="00BD35FE" w:rsidP="00BD35FE">
            <w:pPr>
              <w:pStyle w:val="NoSpacing"/>
              <w:spacing w:line="360" w:lineRule="auto"/>
            </w:pPr>
            <w:r>
              <w:t>718.77</w:t>
            </w:r>
          </w:p>
        </w:tc>
      </w:tr>
      <w:tr w:rsidR="00BD35FE" w14:paraId="44ABDFAB" w14:textId="77777777" w:rsidTr="006B13AE">
        <w:tc>
          <w:tcPr>
            <w:tcW w:w="1560" w:type="dxa"/>
          </w:tcPr>
          <w:p w14:paraId="00AC7976" w14:textId="33BD2D6D" w:rsidR="00BD35FE" w:rsidRDefault="00BD35FE" w:rsidP="00BD35FE">
            <w:pPr>
              <w:pStyle w:val="NoSpacing"/>
              <w:spacing w:line="360" w:lineRule="auto"/>
            </w:pPr>
            <w:r>
              <w:t>3400</w:t>
            </w:r>
          </w:p>
        </w:tc>
        <w:tc>
          <w:tcPr>
            <w:tcW w:w="1560" w:type="dxa"/>
          </w:tcPr>
          <w:p w14:paraId="73BC4B5A" w14:textId="2522B17E" w:rsidR="00BD35FE" w:rsidRDefault="00BD35FE" w:rsidP="00BD35FE">
            <w:pPr>
              <w:pStyle w:val="NoSpacing"/>
              <w:spacing w:line="360" w:lineRule="auto"/>
            </w:pPr>
            <w:r>
              <w:t>34.88</w:t>
            </w:r>
          </w:p>
        </w:tc>
        <w:tc>
          <w:tcPr>
            <w:tcW w:w="1560" w:type="dxa"/>
          </w:tcPr>
          <w:p w14:paraId="19A3B156" w14:textId="7CCD9DEE" w:rsidR="00BD35FE" w:rsidRDefault="00BD35FE" w:rsidP="00BD35FE">
            <w:pPr>
              <w:pStyle w:val="NoSpacing"/>
              <w:spacing w:line="360" w:lineRule="auto"/>
            </w:pPr>
            <w:r>
              <w:t>3.66</w:t>
            </w:r>
          </w:p>
        </w:tc>
        <w:tc>
          <w:tcPr>
            <w:tcW w:w="1560" w:type="dxa"/>
          </w:tcPr>
          <w:p w14:paraId="37D6F600" w14:textId="23F040EB" w:rsidR="00BD35FE" w:rsidRDefault="00BD35FE" w:rsidP="00BD35FE">
            <w:pPr>
              <w:pStyle w:val="NoSpacing"/>
              <w:spacing w:line="360" w:lineRule="auto"/>
            </w:pPr>
            <w:r>
              <w:t>56.94</w:t>
            </w:r>
          </w:p>
        </w:tc>
        <w:tc>
          <w:tcPr>
            <w:tcW w:w="1560" w:type="dxa"/>
          </w:tcPr>
          <w:p w14:paraId="4CA83BF6" w14:textId="726F7341" w:rsidR="00BD35FE" w:rsidRDefault="00BD35FE" w:rsidP="00BD35FE">
            <w:pPr>
              <w:pStyle w:val="NoSpacing"/>
              <w:spacing w:line="360" w:lineRule="auto"/>
            </w:pPr>
            <w:r>
              <w:t>3.98</w:t>
            </w:r>
          </w:p>
        </w:tc>
        <w:tc>
          <w:tcPr>
            <w:tcW w:w="1560" w:type="dxa"/>
          </w:tcPr>
          <w:p w14:paraId="6D111DA9" w14:textId="412FD44F" w:rsidR="00BD35FE" w:rsidRDefault="00BD35FE" w:rsidP="00BD35FE">
            <w:pPr>
              <w:pStyle w:val="NoSpacing"/>
              <w:spacing w:line="360" w:lineRule="auto"/>
            </w:pPr>
            <w:r>
              <w:t>715.60</w:t>
            </w:r>
          </w:p>
        </w:tc>
      </w:tr>
      <w:tr w:rsidR="00BD35FE" w14:paraId="581F2ECD" w14:textId="77777777" w:rsidTr="006B13AE">
        <w:tc>
          <w:tcPr>
            <w:tcW w:w="1560" w:type="dxa"/>
          </w:tcPr>
          <w:p w14:paraId="10B085F4" w14:textId="4975AAD8" w:rsidR="00BD35FE" w:rsidRDefault="00BD35FE" w:rsidP="00BD35FE">
            <w:pPr>
              <w:pStyle w:val="NoSpacing"/>
              <w:spacing w:line="360" w:lineRule="auto"/>
            </w:pPr>
            <w:r>
              <w:t>3500</w:t>
            </w:r>
          </w:p>
        </w:tc>
        <w:tc>
          <w:tcPr>
            <w:tcW w:w="1560" w:type="dxa"/>
          </w:tcPr>
          <w:p w14:paraId="5F0FAB85" w14:textId="1433096F" w:rsidR="00BD35FE" w:rsidRDefault="00BD35FE" w:rsidP="00BD35FE">
            <w:pPr>
              <w:pStyle w:val="NoSpacing"/>
              <w:spacing w:line="360" w:lineRule="auto"/>
            </w:pPr>
            <w:r>
              <w:t>34.87</w:t>
            </w:r>
          </w:p>
        </w:tc>
        <w:tc>
          <w:tcPr>
            <w:tcW w:w="1560" w:type="dxa"/>
          </w:tcPr>
          <w:p w14:paraId="7733EAE6" w14:textId="0FACE1B5" w:rsidR="00BD35FE" w:rsidRDefault="00BD35FE" w:rsidP="00BD35FE">
            <w:pPr>
              <w:pStyle w:val="NoSpacing"/>
              <w:spacing w:line="360" w:lineRule="auto"/>
            </w:pPr>
            <w:r>
              <w:t>3.63</w:t>
            </w:r>
          </w:p>
        </w:tc>
        <w:tc>
          <w:tcPr>
            <w:tcW w:w="1560" w:type="dxa"/>
          </w:tcPr>
          <w:p w14:paraId="1DC774BD" w14:textId="3536F0E3" w:rsidR="00BD35FE" w:rsidRDefault="00BD35FE" w:rsidP="00BD35FE">
            <w:pPr>
              <w:pStyle w:val="NoSpacing"/>
              <w:spacing w:line="360" w:lineRule="auto"/>
            </w:pPr>
            <w:r>
              <w:t>56.96</w:t>
            </w:r>
          </w:p>
        </w:tc>
        <w:tc>
          <w:tcPr>
            <w:tcW w:w="1560" w:type="dxa"/>
          </w:tcPr>
          <w:p w14:paraId="07D641D1" w14:textId="54FE73AF" w:rsidR="00BD35FE" w:rsidRDefault="00BD35FE" w:rsidP="00BD35FE">
            <w:pPr>
              <w:pStyle w:val="NoSpacing"/>
              <w:spacing w:line="360" w:lineRule="auto"/>
            </w:pPr>
            <w:r>
              <w:t>3.97</w:t>
            </w:r>
          </w:p>
        </w:tc>
        <w:tc>
          <w:tcPr>
            <w:tcW w:w="1560" w:type="dxa"/>
          </w:tcPr>
          <w:p w14:paraId="41A7A985" w14:textId="28AD67BC" w:rsidR="00BD35FE" w:rsidRDefault="00BD35FE" w:rsidP="00BD35FE">
            <w:pPr>
              <w:pStyle w:val="NoSpacing"/>
              <w:spacing w:line="360" w:lineRule="auto"/>
            </w:pPr>
            <w:r>
              <w:t>719.42</w:t>
            </w:r>
          </w:p>
        </w:tc>
      </w:tr>
      <w:tr w:rsidR="00BD35FE" w14:paraId="295FB667" w14:textId="77777777" w:rsidTr="006B13AE">
        <w:tc>
          <w:tcPr>
            <w:tcW w:w="1560" w:type="dxa"/>
          </w:tcPr>
          <w:p w14:paraId="3F53665C" w14:textId="59E68D3C" w:rsidR="00BD35FE" w:rsidRDefault="00BD35FE" w:rsidP="00BD35FE">
            <w:pPr>
              <w:pStyle w:val="NoSpacing"/>
              <w:spacing w:line="360" w:lineRule="auto"/>
            </w:pPr>
            <w:r>
              <w:t>3600</w:t>
            </w:r>
          </w:p>
        </w:tc>
        <w:tc>
          <w:tcPr>
            <w:tcW w:w="1560" w:type="dxa"/>
          </w:tcPr>
          <w:p w14:paraId="7D8AA2DF" w14:textId="3354DE43" w:rsidR="00BD35FE" w:rsidRDefault="00BD35FE" w:rsidP="00BD35FE">
            <w:pPr>
              <w:pStyle w:val="NoSpacing"/>
              <w:spacing w:line="360" w:lineRule="auto"/>
            </w:pPr>
            <w:r>
              <w:t>34.89</w:t>
            </w:r>
          </w:p>
        </w:tc>
        <w:tc>
          <w:tcPr>
            <w:tcW w:w="1560" w:type="dxa"/>
          </w:tcPr>
          <w:p w14:paraId="4A9741D8" w14:textId="6D7A72C3" w:rsidR="00BD35FE" w:rsidRDefault="00BD35FE" w:rsidP="00BD35FE">
            <w:pPr>
              <w:pStyle w:val="NoSpacing"/>
              <w:spacing w:line="360" w:lineRule="auto"/>
            </w:pPr>
            <w:r>
              <w:t>3.79</w:t>
            </w:r>
          </w:p>
        </w:tc>
        <w:tc>
          <w:tcPr>
            <w:tcW w:w="1560" w:type="dxa"/>
          </w:tcPr>
          <w:p w14:paraId="27C5C6A0" w14:textId="2698F536" w:rsidR="00BD35FE" w:rsidRDefault="00BD35FE" w:rsidP="00BD35FE">
            <w:pPr>
              <w:pStyle w:val="NoSpacing"/>
              <w:spacing w:line="360" w:lineRule="auto"/>
            </w:pPr>
            <w:r>
              <w:t>57.30</w:t>
            </w:r>
          </w:p>
        </w:tc>
        <w:tc>
          <w:tcPr>
            <w:tcW w:w="1560" w:type="dxa"/>
          </w:tcPr>
          <w:p w14:paraId="6961A2B7" w14:textId="10D5C292" w:rsidR="00BD35FE" w:rsidRDefault="00BD35FE" w:rsidP="00BD35FE">
            <w:pPr>
              <w:pStyle w:val="NoSpacing"/>
              <w:spacing w:line="360" w:lineRule="auto"/>
            </w:pPr>
            <w:r>
              <w:t>3.87</w:t>
            </w:r>
          </w:p>
        </w:tc>
        <w:tc>
          <w:tcPr>
            <w:tcW w:w="1560" w:type="dxa"/>
          </w:tcPr>
          <w:p w14:paraId="61AC4854" w14:textId="600DC03C" w:rsidR="00BD35FE" w:rsidRDefault="00BD35FE" w:rsidP="00BD35FE">
            <w:pPr>
              <w:pStyle w:val="NoSpacing"/>
              <w:spacing w:line="360" w:lineRule="auto"/>
            </w:pPr>
            <w:r>
              <w:t>722.71</w:t>
            </w:r>
          </w:p>
        </w:tc>
      </w:tr>
      <w:tr w:rsidR="00BD35FE" w14:paraId="12D9AB94" w14:textId="77777777" w:rsidTr="006B13AE">
        <w:tc>
          <w:tcPr>
            <w:tcW w:w="1560" w:type="dxa"/>
          </w:tcPr>
          <w:p w14:paraId="57E558DF" w14:textId="02BACC2F" w:rsidR="00BD35FE" w:rsidRDefault="00BD35FE" w:rsidP="00BD35FE">
            <w:pPr>
              <w:pStyle w:val="NoSpacing"/>
              <w:spacing w:line="360" w:lineRule="auto"/>
            </w:pPr>
            <w:r>
              <w:t>3700</w:t>
            </w:r>
          </w:p>
        </w:tc>
        <w:tc>
          <w:tcPr>
            <w:tcW w:w="1560" w:type="dxa"/>
          </w:tcPr>
          <w:p w14:paraId="148F397B" w14:textId="1E7DBF48" w:rsidR="00BD35FE" w:rsidRDefault="00BD35FE" w:rsidP="00BD35FE">
            <w:pPr>
              <w:pStyle w:val="NoSpacing"/>
              <w:spacing w:line="360" w:lineRule="auto"/>
            </w:pPr>
            <w:r>
              <w:t>34.87</w:t>
            </w:r>
          </w:p>
        </w:tc>
        <w:tc>
          <w:tcPr>
            <w:tcW w:w="1560" w:type="dxa"/>
          </w:tcPr>
          <w:p w14:paraId="559CEEB0" w14:textId="39DC374A" w:rsidR="00BD35FE" w:rsidRDefault="00BD35FE" w:rsidP="00BD35FE">
            <w:pPr>
              <w:pStyle w:val="NoSpacing"/>
              <w:spacing w:line="360" w:lineRule="auto"/>
            </w:pPr>
            <w:r>
              <w:t>3.73</w:t>
            </w:r>
          </w:p>
        </w:tc>
        <w:tc>
          <w:tcPr>
            <w:tcW w:w="1560" w:type="dxa"/>
          </w:tcPr>
          <w:p w14:paraId="007DA8F6" w14:textId="086DB2E1" w:rsidR="00BD35FE" w:rsidRDefault="00BD35FE" w:rsidP="00BD35FE">
            <w:pPr>
              <w:pStyle w:val="NoSpacing"/>
              <w:spacing w:line="360" w:lineRule="auto"/>
            </w:pPr>
            <w:r>
              <w:t>58.30</w:t>
            </w:r>
          </w:p>
        </w:tc>
        <w:tc>
          <w:tcPr>
            <w:tcW w:w="1560" w:type="dxa"/>
          </w:tcPr>
          <w:p w14:paraId="6FC7A2BB" w14:textId="479B0DF0" w:rsidR="00BD35FE" w:rsidRDefault="00BD35FE" w:rsidP="00BD35FE">
            <w:pPr>
              <w:pStyle w:val="NoSpacing"/>
              <w:spacing w:line="360" w:lineRule="auto"/>
            </w:pPr>
            <w:r>
              <w:t>4.00</w:t>
            </w:r>
          </w:p>
        </w:tc>
        <w:tc>
          <w:tcPr>
            <w:tcW w:w="1560" w:type="dxa"/>
          </w:tcPr>
          <w:p w14:paraId="58BAD712" w14:textId="1D9F11CE" w:rsidR="00BD35FE" w:rsidRDefault="00BD35FE" w:rsidP="00BD35FE">
            <w:pPr>
              <w:pStyle w:val="NoSpacing"/>
              <w:spacing w:line="360" w:lineRule="auto"/>
            </w:pPr>
            <w:r>
              <w:t>716.94</w:t>
            </w:r>
          </w:p>
        </w:tc>
      </w:tr>
      <w:tr w:rsidR="00BD35FE" w14:paraId="23A614F3" w14:textId="77777777" w:rsidTr="006B13AE">
        <w:tc>
          <w:tcPr>
            <w:tcW w:w="1560" w:type="dxa"/>
          </w:tcPr>
          <w:p w14:paraId="4397FEAB" w14:textId="5579CA29" w:rsidR="00BD35FE" w:rsidRDefault="00BD35FE" w:rsidP="00BD35FE">
            <w:pPr>
              <w:pStyle w:val="NoSpacing"/>
              <w:spacing w:line="360" w:lineRule="auto"/>
            </w:pPr>
            <w:r>
              <w:t>3800</w:t>
            </w:r>
          </w:p>
        </w:tc>
        <w:tc>
          <w:tcPr>
            <w:tcW w:w="1560" w:type="dxa"/>
          </w:tcPr>
          <w:p w14:paraId="3911BEE9" w14:textId="00315637" w:rsidR="00BD35FE" w:rsidRDefault="00BD35FE" w:rsidP="00BD35FE">
            <w:pPr>
              <w:pStyle w:val="NoSpacing"/>
              <w:spacing w:line="360" w:lineRule="auto"/>
            </w:pPr>
            <w:r>
              <w:t>35.60</w:t>
            </w:r>
          </w:p>
        </w:tc>
        <w:tc>
          <w:tcPr>
            <w:tcW w:w="1560" w:type="dxa"/>
          </w:tcPr>
          <w:p w14:paraId="78D5D3D9" w14:textId="4819CB70" w:rsidR="00BD35FE" w:rsidRDefault="00BD35FE" w:rsidP="00BD35FE">
            <w:pPr>
              <w:pStyle w:val="NoSpacing"/>
              <w:spacing w:line="360" w:lineRule="auto"/>
            </w:pPr>
            <w:r>
              <w:t>3.85</w:t>
            </w:r>
          </w:p>
        </w:tc>
        <w:tc>
          <w:tcPr>
            <w:tcW w:w="1560" w:type="dxa"/>
          </w:tcPr>
          <w:p w14:paraId="3E2D188E" w14:textId="79F0289B" w:rsidR="00BD35FE" w:rsidRDefault="00BD35FE" w:rsidP="00BD35FE">
            <w:pPr>
              <w:pStyle w:val="NoSpacing"/>
              <w:spacing w:line="360" w:lineRule="auto"/>
            </w:pPr>
            <w:r>
              <w:t>63.38</w:t>
            </w:r>
          </w:p>
        </w:tc>
        <w:tc>
          <w:tcPr>
            <w:tcW w:w="1560" w:type="dxa"/>
          </w:tcPr>
          <w:p w14:paraId="6313C8A4" w14:textId="380BCF39" w:rsidR="00BD35FE" w:rsidRDefault="00BD35FE" w:rsidP="00BD35FE">
            <w:pPr>
              <w:pStyle w:val="NoSpacing"/>
              <w:spacing w:line="360" w:lineRule="auto"/>
            </w:pPr>
            <w:r>
              <w:t>3.97</w:t>
            </w:r>
          </w:p>
        </w:tc>
        <w:tc>
          <w:tcPr>
            <w:tcW w:w="1560" w:type="dxa"/>
          </w:tcPr>
          <w:p w14:paraId="0905193E" w14:textId="44E6B4ED" w:rsidR="00BD35FE" w:rsidRDefault="00BD35FE" w:rsidP="00BD35FE">
            <w:pPr>
              <w:pStyle w:val="NoSpacing"/>
              <w:spacing w:line="360" w:lineRule="auto"/>
            </w:pPr>
            <w:r>
              <w:t>721.03</w:t>
            </w:r>
          </w:p>
        </w:tc>
      </w:tr>
      <w:tr w:rsidR="00BD35FE" w14:paraId="26044C69" w14:textId="77777777" w:rsidTr="006B13AE">
        <w:tc>
          <w:tcPr>
            <w:tcW w:w="1560" w:type="dxa"/>
          </w:tcPr>
          <w:p w14:paraId="357E754F" w14:textId="5FD49A29" w:rsidR="00BD35FE" w:rsidRDefault="00BD35FE" w:rsidP="00BD35FE">
            <w:pPr>
              <w:pStyle w:val="NoSpacing"/>
              <w:spacing w:line="360" w:lineRule="auto"/>
            </w:pPr>
            <w:r>
              <w:t>3900</w:t>
            </w:r>
          </w:p>
        </w:tc>
        <w:tc>
          <w:tcPr>
            <w:tcW w:w="1560" w:type="dxa"/>
          </w:tcPr>
          <w:p w14:paraId="4F673908" w14:textId="614A5574" w:rsidR="00BD35FE" w:rsidRDefault="00BD35FE" w:rsidP="00BD35FE">
            <w:pPr>
              <w:pStyle w:val="NoSpacing"/>
              <w:spacing w:line="360" w:lineRule="auto"/>
            </w:pPr>
            <w:r>
              <w:t>34.86</w:t>
            </w:r>
          </w:p>
        </w:tc>
        <w:tc>
          <w:tcPr>
            <w:tcW w:w="1560" w:type="dxa"/>
          </w:tcPr>
          <w:p w14:paraId="4603BFDF" w14:textId="215297C1" w:rsidR="00BD35FE" w:rsidRDefault="00BD35FE" w:rsidP="00BD35FE">
            <w:pPr>
              <w:pStyle w:val="NoSpacing"/>
              <w:spacing w:line="360" w:lineRule="auto"/>
            </w:pPr>
            <w:r>
              <w:t>3.77</w:t>
            </w:r>
          </w:p>
        </w:tc>
        <w:tc>
          <w:tcPr>
            <w:tcW w:w="1560" w:type="dxa"/>
          </w:tcPr>
          <w:p w14:paraId="18E4B14B" w14:textId="7591291B" w:rsidR="00BD35FE" w:rsidRDefault="00BD35FE" w:rsidP="00BD35FE">
            <w:pPr>
              <w:pStyle w:val="NoSpacing"/>
              <w:spacing w:line="360" w:lineRule="auto"/>
            </w:pPr>
            <w:r>
              <w:t>64.42</w:t>
            </w:r>
          </w:p>
        </w:tc>
        <w:tc>
          <w:tcPr>
            <w:tcW w:w="1560" w:type="dxa"/>
          </w:tcPr>
          <w:p w14:paraId="18725793" w14:textId="0A86C35B" w:rsidR="00BD35FE" w:rsidRDefault="00BD35FE" w:rsidP="00BD35FE">
            <w:pPr>
              <w:pStyle w:val="NoSpacing"/>
              <w:spacing w:line="360" w:lineRule="auto"/>
            </w:pPr>
            <w:r>
              <w:t>3.95</w:t>
            </w:r>
          </w:p>
        </w:tc>
        <w:tc>
          <w:tcPr>
            <w:tcW w:w="1560" w:type="dxa"/>
          </w:tcPr>
          <w:p w14:paraId="75966742" w14:textId="1C08C943" w:rsidR="00BD35FE" w:rsidRDefault="00BD35FE" w:rsidP="00BD35FE">
            <w:pPr>
              <w:pStyle w:val="NoSpacing"/>
              <w:spacing w:line="360" w:lineRule="auto"/>
            </w:pPr>
            <w:r>
              <w:t>754.91</w:t>
            </w:r>
          </w:p>
        </w:tc>
      </w:tr>
      <w:tr w:rsidR="00BD35FE" w14:paraId="5E9F6055" w14:textId="77777777" w:rsidTr="006B13AE">
        <w:tc>
          <w:tcPr>
            <w:tcW w:w="1560" w:type="dxa"/>
          </w:tcPr>
          <w:p w14:paraId="0DF40E52" w14:textId="4ADE458B" w:rsidR="00BD35FE" w:rsidRDefault="00BD35FE" w:rsidP="00BD35FE">
            <w:pPr>
              <w:pStyle w:val="NoSpacing"/>
              <w:spacing w:line="360" w:lineRule="auto"/>
            </w:pPr>
            <w:r>
              <w:t>4000</w:t>
            </w:r>
          </w:p>
        </w:tc>
        <w:tc>
          <w:tcPr>
            <w:tcW w:w="1560" w:type="dxa"/>
          </w:tcPr>
          <w:p w14:paraId="66D61FC7" w14:textId="52AA9765" w:rsidR="00BD35FE" w:rsidRDefault="00BD35FE" w:rsidP="00BD35FE">
            <w:pPr>
              <w:pStyle w:val="NoSpacing"/>
              <w:spacing w:line="360" w:lineRule="auto"/>
            </w:pPr>
            <w:r>
              <w:t>34.74</w:t>
            </w:r>
          </w:p>
        </w:tc>
        <w:tc>
          <w:tcPr>
            <w:tcW w:w="1560" w:type="dxa"/>
          </w:tcPr>
          <w:p w14:paraId="3F8DF3C7" w14:textId="21556918" w:rsidR="00BD35FE" w:rsidRDefault="00BD35FE" w:rsidP="00BD35FE">
            <w:pPr>
              <w:pStyle w:val="NoSpacing"/>
              <w:spacing w:line="360" w:lineRule="auto"/>
            </w:pPr>
            <w:r>
              <w:t>3.62</w:t>
            </w:r>
          </w:p>
        </w:tc>
        <w:tc>
          <w:tcPr>
            <w:tcW w:w="1560" w:type="dxa"/>
          </w:tcPr>
          <w:p w14:paraId="43CDF501" w14:textId="6E634B3F" w:rsidR="00BD35FE" w:rsidRDefault="00BD35FE" w:rsidP="00BD35FE">
            <w:pPr>
              <w:pStyle w:val="NoSpacing"/>
              <w:spacing w:line="360" w:lineRule="auto"/>
            </w:pPr>
            <w:r>
              <w:t>63.73</w:t>
            </w:r>
          </w:p>
        </w:tc>
        <w:tc>
          <w:tcPr>
            <w:tcW w:w="1560" w:type="dxa"/>
          </w:tcPr>
          <w:p w14:paraId="4F3D0DCA" w14:textId="32C01D3B" w:rsidR="00BD35FE" w:rsidRDefault="00BD35FE" w:rsidP="00BD35FE">
            <w:pPr>
              <w:pStyle w:val="NoSpacing"/>
              <w:spacing w:line="360" w:lineRule="auto"/>
            </w:pPr>
            <w:r>
              <w:t>3.95</w:t>
            </w:r>
          </w:p>
        </w:tc>
        <w:tc>
          <w:tcPr>
            <w:tcW w:w="1560" w:type="dxa"/>
          </w:tcPr>
          <w:p w14:paraId="7446E3D5" w14:textId="77A74D54" w:rsidR="00BD35FE" w:rsidRDefault="00BD35FE" w:rsidP="00BD35FE">
            <w:pPr>
              <w:pStyle w:val="NoSpacing"/>
              <w:spacing w:line="360" w:lineRule="auto"/>
            </w:pPr>
            <w:r>
              <w:t>756.97</w:t>
            </w:r>
          </w:p>
        </w:tc>
      </w:tr>
      <w:tr w:rsidR="00BD35FE" w14:paraId="7FBA8EDE" w14:textId="77777777" w:rsidTr="006B13AE">
        <w:tc>
          <w:tcPr>
            <w:tcW w:w="1560" w:type="dxa"/>
          </w:tcPr>
          <w:p w14:paraId="233F83C2" w14:textId="2759E9B3" w:rsidR="00BD35FE" w:rsidRDefault="00BD35FE" w:rsidP="00BD35FE">
            <w:pPr>
              <w:pStyle w:val="NoSpacing"/>
              <w:spacing w:line="360" w:lineRule="auto"/>
            </w:pPr>
            <w:r>
              <w:t>4100</w:t>
            </w:r>
          </w:p>
        </w:tc>
        <w:tc>
          <w:tcPr>
            <w:tcW w:w="1560" w:type="dxa"/>
          </w:tcPr>
          <w:p w14:paraId="56AE6C03" w14:textId="753057B2" w:rsidR="00BD35FE" w:rsidRDefault="00BD35FE" w:rsidP="00BD35FE">
            <w:pPr>
              <w:pStyle w:val="NoSpacing"/>
              <w:spacing w:line="360" w:lineRule="auto"/>
            </w:pPr>
            <w:r>
              <w:t>34.72</w:t>
            </w:r>
          </w:p>
        </w:tc>
        <w:tc>
          <w:tcPr>
            <w:tcW w:w="1560" w:type="dxa"/>
          </w:tcPr>
          <w:p w14:paraId="7C729451" w14:textId="756662D0" w:rsidR="00BD35FE" w:rsidRDefault="00BD35FE" w:rsidP="00BD35FE">
            <w:pPr>
              <w:pStyle w:val="NoSpacing"/>
              <w:spacing w:line="360" w:lineRule="auto"/>
            </w:pPr>
            <w:r>
              <w:t>3.62</w:t>
            </w:r>
          </w:p>
        </w:tc>
        <w:tc>
          <w:tcPr>
            <w:tcW w:w="1560" w:type="dxa"/>
          </w:tcPr>
          <w:p w14:paraId="52B0D079" w14:textId="693DEE91" w:rsidR="00BD35FE" w:rsidRDefault="00BD35FE" w:rsidP="00BD35FE">
            <w:pPr>
              <w:pStyle w:val="NoSpacing"/>
              <w:spacing w:line="360" w:lineRule="auto"/>
            </w:pPr>
            <w:r>
              <w:t>63.14</w:t>
            </w:r>
          </w:p>
        </w:tc>
        <w:tc>
          <w:tcPr>
            <w:tcW w:w="1560" w:type="dxa"/>
          </w:tcPr>
          <w:p w14:paraId="643AA545" w14:textId="0970886A" w:rsidR="00BD35FE" w:rsidRDefault="00BD35FE" w:rsidP="00BD35FE">
            <w:pPr>
              <w:pStyle w:val="NoSpacing"/>
              <w:spacing w:line="360" w:lineRule="auto"/>
            </w:pPr>
            <w:r>
              <w:t>3.97</w:t>
            </w:r>
          </w:p>
        </w:tc>
        <w:tc>
          <w:tcPr>
            <w:tcW w:w="1560" w:type="dxa"/>
          </w:tcPr>
          <w:p w14:paraId="38E336D0" w14:textId="2B0AA07A" w:rsidR="00BD35FE" w:rsidRDefault="00BD35FE" w:rsidP="00BD35FE">
            <w:pPr>
              <w:pStyle w:val="NoSpacing"/>
              <w:spacing w:line="360" w:lineRule="auto"/>
            </w:pPr>
            <w:r>
              <w:t>712.74</w:t>
            </w:r>
          </w:p>
        </w:tc>
      </w:tr>
      <w:tr w:rsidR="00BD35FE" w14:paraId="486548ED" w14:textId="77777777" w:rsidTr="006B13AE">
        <w:tc>
          <w:tcPr>
            <w:tcW w:w="1560" w:type="dxa"/>
          </w:tcPr>
          <w:p w14:paraId="3307DB87" w14:textId="13C42029" w:rsidR="00BD35FE" w:rsidRDefault="00BD35FE" w:rsidP="00BD35FE">
            <w:pPr>
              <w:pStyle w:val="NoSpacing"/>
              <w:spacing w:line="360" w:lineRule="auto"/>
            </w:pPr>
            <w:r>
              <w:t>4200</w:t>
            </w:r>
          </w:p>
        </w:tc>
        <w:tc>
          <w:tcPr>
            <w:tcW w:w="1560" w:type="dxa"/>
          </w:tcPr>
          <w:p w14:paraId="4F7D8DB4" w14:textId="709D43C8" w:rsidR="00BD35FE" w:rsidRDefault="00BD35FE" w:rsidP="00BD35FE">
            <w:pPr>
              <w:pStyle w:val="NoSpacing"/>
              <w:spacing w:line="360" w:lineRule="auto"/>
            </w:pPr>
            <w:r>
              <w:t>34.75</w:t>
            </w:r>
          </w:p>
        </w:tc>
        <w:tc>
          <w:tcPr>
            <w:tcW w:w="1560" w:type="dxa"/>
          </w:tcPr>
          <w:p w14:paraId="1EB20D0E" w14:textId="5A2C2377" w:rsidR="00BD35FE" w:rsidRDefault="00BD35FE" w:rsidP="00BD35FE">
            <w:pPr>
              <w:pStyle w:val="NoSpacing"/>
              <w:spacing w:line="360" w:lineRule="auto"/>
            </w:pPr>
            <w:r>
              <w:t>3.97</w:t>
            </w:r>
          </w:p>
        </w:tc>
        <w:tc>
          <w:tcPr>
            <w:tcW w:w="1560" w:type="dxa"/>
          </w:tcPr>
          <w:p w14:paraId="2FABA3AF" w14:textId="04F517F6" w:rsidR="00BD35FE" w:rsidRDefault="00BD35FE" w:rsidP="00BD35FE">
            <w:pPr>
              <w:pStyle w:val="NoSpacing"/>
              <w:spacing w:line="360" w:lineRule="auto"/>
            </w:pPr>
            <w:r>
              <w:t>60.87</w:t>
            </w:r>
          </w:p>
        </w:tc>
        <w:tc>
          <w:tcPr>
            <w:tcW w:w="1560" w:type="dxa"/>
          </w:tcPr>
          <w:p w14:paraId="66B342FE" w14:textId="5803E31D" w:rsidR="00BD35FE" w:rsidRDefault="00BD35FE" w:rsidP="00BD35FE">
            <w:pPr>
              <w:pStyle w:val="NoSpacing"/>
              <w:spacing w:line="360" w:lineRule="auto"/>
            </w:pPr>
            <w:r>
              <w:t>3.93</w:t>
            </w:r>
          </w:p>
        </w:tc>
        <w:tc>
          <w:tcPr>
            <w:tcW w:w="1560" w:type="dxa"/>
          </w:tcPr>
          <w:p w14:paraId="061E02FD" w14:textId="5467B9AD" w:rsidR="00BD35FE" w:rsidRDefault="00BD35FE" w:rsidP="00BD35FE">
            <w:pPr>
              <w:pStyle w:val="NoSpacing"/>
              <w:spacing w:line="360" w:lineRule="auto"/>
            </w:pPr>
            <w:r>
              <w:t>713.40</w:t>
            </w:r>
          </w:p>
        </w:tc>
      </w:tr>
      <w:tr w:rsidR="00BD35FE" w14:paraId="0932D793" w14:textId="77777777" w:rsidTr="006B13AE">
        <w:tc>
          <w:tcPr>
            <w:tcW w:w="1560" w:type="dxa"/>
          </w:tcPr>
          <w:p w14:paraId="70AB7B98" w14:textId="1A333A46" w:rsidR="00BD35FE" w:rsidRDefault="00BD35FE" w:rsidP="00BD35FE">
            <w:pPr>
              <w:pStyle w:val="NoSpacing"/>
              <w:spacing w:line="360" w:lineRule="auto"/>
            </w:pPr>
            <w:r>
              <w:t>4300</w:t>
            </w:r>
          </w:p>
        </w:tc>
        <w:tc>
          <w:tcPr>
            <w:tcW w:w="1560" w:type="dxa"/>
          </w:tcPr>
          <w:p w14:paraId="7DB16BB4" w14:textId="11F0FFFA" w:rsidR="00BD35FE" w:rsidRDefault="00BD35FE" w:rsidP="00BD35FE">
            <w:pPr>
              <w:pStyle w:val="NoSpacing"/>
              <w:spacing w:line="360" w:lineRule="auto"/>
            </w:pPr>
            <w:r>
              <w:t>34.69</w:t>
            </w:r>
          </w:p>
        </w:tc>
        <w:tc>
          <w:tcPr>
            <w:tcW w:w="1560" w:type="dxa"/>
          </w:tcPr>
          <w:p w14:paraId="1A7DD167" w14:textId="32CF055C" w:rsidR="00BD35FE" w:rsidRDefault="00BD35FE" w:rsidP="00BD35FE">
            <w:pPr>
              <w:pStyle w:val="NoSpacing"/>
              <w:spacing w:line="360" w:lineRule="auto"/>
            </w:pPr>
            <w:r>
              <w:t>3.71</w:t>
            </w:r>
          </w:p>
        </w:tc>
        <w:tc>
          <w:tcPr>
            <w:tcW w:w="1560" w:type="dxa"/>
          </w:tcPr>
          <w:p w14:paraId="67D71D61" w14:textId="5BC23C13" w:rsidR="00BD35FE" w:rsidRDefault="00BD35FE" w:rsidP="00BD35FE">
            <w:pPr>
              <w:pStyle w:val="NoSpacing"/>
              <w:spacing w:line="360" w:lineRule="auto"/>
            </w:pPr>
            <w:r>
              <w:t>56.85</w:t>
            </w:r>
          </w:p>
        </w:tc>
        <w:tc>
          <w:tcPr>
            <w:tcW w:w="1560" w:type="dxa"/>
          </w:tcPr>
          <w:p w14:paraId="428EFE96" w14:textId="7BCDDCE8" w:rsidR="00BD35FE" w:rsidRDefault="00BD35FE" w:rsidP="00BD35FE">
            <w:pPr>
              <w:pStyle w:val="NoSpacing"/>
              <w:spacing w:line="360" w:lineRule="auto"/>
            </w:pPr>
            <w:r>
              <w:t>3.97</w:t>
            </w:r>
          </w:p>
        </w:tc>
        <w:tc>
          <w:tcPr>
            <w:tcW w:w="1560" w:type="dxa"/>
          </w:tcPr>
          <w:p w14:paraId="02C98CFF" w14:textId="640D147B" w:rsidR="00BD35FE" w:rsidRDefault="00BD35FE" w:rsidP="00BD35FE">
            <w:pPr>
              <w:pStyle w:val="NoSpacing"/>
              <w:spacing w:line="360" w:lineRule="auto"/>
            </w:pPr>
            <w:r>
              <w:t>713.69</w:t>
            </w:r>
          </w:p>
        </w:tc>
      </w:tr>
      <w:tr w:rsidR="00BD35FE" w14:paraId="58BBBE89" w14:textId="77777777" w:rsidTr="006B13AE">
        <w:tc>
          <w:tcPr>
            <w:tcW w:w="1560" w:type="dxa"/>
          </w:tcPr>
          <w:p w14:paraId="7E84DA13" w14:textId="41AEA35F" w:rsidR="00BD35FE" w:rsidRDefault="00BD35FE" w:rsidP="00BD35FE">
            <w:pPr>
              <w:pStyle w:val="NoSpacing"/>
              <w:spacing w:line="360" w:lineRule="auto"/>
            </w:pPr>
            <w:r>
              <w:t>4400</w:t>
            </w:r>
          </w:p>
        </w:tc>
        <w:tc>
          <w:tcPr>
            <w:tcW w:w="1560" w:type="dxa"/>
          </w:tcPr>
          <w:p w14:paraId="49AEFA29" w14:textId="14CA3CF8" w:rsidR="00BD35FE" w:rsidRDefault="00BD35FE" w:rsidP="00BD35FE">
            <w:pPr>
              <w:pStyle w:val="NoSpacing"/>
              <w:spacing w:line="360" w:lineRule="auto"/>
            </w:pPr>
            <w:r>
              <w:t>34.64</w:t>
            </w:r>
          </w:p>
        </w:tc>
        <w:tc>
          <w:tcPr>
            <w:tcW w:w="1560" w:type="dxa"/>
          </w:tcPr>
          <w:p w14:paraId="58BFDDC5" w14:textId="47B8BC7F" w:rsidR="00BD35FE" w:rsidRDefault="00BD35FE" w:rsidP="00BD35FE">
            <w:pPr>
              <w:pStyle w:val="NoSpacing"/>
              <w:spacing w:line="360" w:lineRule="auto"/>
            </w:pPr>
            <w:r>
              <w:t>3.77</w:t>
            </w:r>
          </w:p>
        </w:tc>
        <w:tc>
          <w:tcPr>
            <w:tcW w:w="1560" w:type="dxa"/>
          </w:tcPr>
          <w:p w14:paraId="53ABB777" w14:textId="27CE03F3" w:rsidR="00BD35FE" w:rsidRDefault="00BD35FE" w:rsidP="00BD35FE">
            <w:pPr>
              <w:pStyle w:val="NoSpacing"/>
              <w:spacing w:line="360" w:lineRule="auto"/>
            </w:pPr>
            <w:r>
              <w:t>56.50</w:t>
            </w:r>
          </w:p>
        </w:tc>
        <w:tc>
          <w:tcPr>
            <w:tcW w:w="1560" w:type="dxa"/>
          </w:tcPr>
          <w:p w14:paraId="7DAA3575" w14:textId="62317DA1" w:rsidR="00BD35FE" w:rsidRDefault="00BD35FE" w:rsidP="00BD35FE">
            <w:pPr>
              <w:pStyle w:val="NoSpacing"/>
              <w:spacing w:line="360" w:lineRule="auto"/>
            </w:pPr>
            <w:r>
              <w:t>4.00</w:t>
            </w:r>
          </w:p>
        </w:tc>
        <w:tc>
          <w:tcPr>
            <w:tcW w:w="1560" w:type="dxa"/>
          </w:tcPr>
          <w:p w14:paraId="05D1B28F" w14:textId="5BF3263A" w:rsidR="00BD35FE" w:rsidRDefault="00BD35FE" w:rsidP="00BD35FE">
            <w:pPr>
              <w:pStyle w:val="NoSpacing"/>
              <w:spacing w:line="360" w:lineRule="auto"/>
            </w:pPr>
            <w:r>
              <w:t>713.24</w:t>
            </w:r>
          </w:p>
        </w:tc>
      </w:tr>
      <w:tr w:rsidR="00BD35FE" w14:paraId="52165193" w14:textId="77777777" w:rsidTr="006B13AE">
        <w:tc>
          <w:tcPr>
            <w:tcW w:w="1560" w:type="dxa"/>
          </w:tcPr>
          <w:p w14:paraId="35897C84" w14:textId="34EE4360" w:rsidR="00BD35FE" w:rsidRDefault="00BD35FE" w:rsidP="00BD35FE">
            <w:pPr>
              <w:pStyle w:val="NoSpacing"/>
              <w:spacing w:line="360" w:lineRule="auto"/>
            </w:pPr>
            <w:r>
              <w:t>4500</w:t>
            </w:r>
          </w:p>
        </w:tc>
        <w:tc>
          <w:tcPr>
            <w:tcW w:w="1560" w:type="dxa"/>
          </w:tcPr>
          <w:p w14:paraId="767A9942" w14:textId="72030AB6" w:rsidR="00BD35FE" w:rsidRDefault="00BD35FE" w:rsidP="00BD35FE">
            <w:pPr>
              <w:pStyle w:val="NoSpacing"/>
              <w:spacing w:line="360" w:lineRule="auto"/>
            </w:pPr>
            <w:r>
              <w:t>34.72</w:t>
            </w:r>
          </w:p>
        </w:tc>
        <w:tc>
          <w:tcPr>
            <w:tcW w:w="1560" w:type="dxa"/>
          </w:tcPr>
          <w:p w14:paraId="585679DA" w14:textId="29A19D9B" w:rsidR="00BD35FE" w:rsidRDefault="00BD35FE" w:rsidP="00BD35FE">
            <w:pPr>
              <w:pStyle w:val="NoSpacing"/>
              <w:spacing w:line="360" w:lineRule="auto"/>
            </w:pPr>
            <w:r>
              <w:t>4.04</w:t>
            </w:r>
          </w:p>
        </w:tc>
        <w:tc>
          <w:tcPr>
            <w:tcW w:w="1560" w:type="dxa"/>
          </w:tcPr>
          <w:p w14:paraId="088D8A39" w14:textId="75A29018" w:rsidR="00BD35FE" w:rsidRDefault="00BD35FE" w:rsidP="00BD35FE">
            <w:pPr>
              <w:pStyle w:val="NoSpacing"/>
              <w:spacing w:line="360" w:lineRule="auto"/>
            </w:pPr>
            <w:r>
              <w:t>56.81</w:t>
            </w:r>
          </w:p>
        </w:tc>
        <w:tc>
          <w:tcPr>
            <w:tcW w:w="1560" w:type="dxa"/>
          </w:tcPr>
          <w:p w14:paraId="38FC6102" w14:textId="37B4B7BE" w:rsidR="00BD35FE" w:rsidRDefault="00BD35FE" w:rsidP="00BD35FE">
            <w:pPr>
              <w:pStyle w:val="NoSpacing"/>
              <w:spacing w:line="360" w:lineRule="auto"/>
            </w:pPr>
            <w:r>
              <w:t>3.95</w:t>
            </w:r>
          </w:p>
        </w:tc>
        <w:tc>
          <w:tcPr>
            <w:tcW w:w="1560" w:type="dxa"/>
          </w:tcPr>
          <w:p w14:paraId="45225B53" w14:textId="48D4D191" w:rsidR="00BD35FE" w:rsidRDefault="00BD35FE" w:rsidP="00BD35FE">
            <w:pPr>
              <w:pStyle w:val="NoSpacing"/>
              <w:spacing w:line="360" w:lineRule="auto"/>
            </w:pPr>
            <w:r>
              <w:t>713.71</w:t>
            </w:r>
          </w:p>
        </w:tc>
      </w:tr>
      <w:tr w:rsidR="00BD35FE" w14:paraId="24785886" w14:textId="77777777" w:rsidTr="006B13AE">
        <w:tc>
          <w:tcPr>
            <w:tcW w:w="1560" w:type="dxa"/>
          </w:tcPr>
          <w:p w14:paraId="3D4446C0" w14:textId="536F893F" w:rsidR="00BD35FE" w:rsidRDefault="00BD35FE" w:rsidP="00BD35FE">
            <w:pPr>
              <w:pStyle w:val="NoSpacing"/>
              <w:spacing w:line="360" w:lineRule="auto"/>
            </w:pPr>
            <w:r>
              <w:t>4600</w:t>
            </w:r>
          </w:p>
        </w:tc>
        <w:tc>
          <w:tcPr>
            <w:tcW w:w="1560" w:type="dxa"/>
          </w:tcPr>
          <w:p w14:paraId="7F5AFF20" w14:textId="5595C5FB" w:rsidR="00BD35FE" w:rsidRDefault="00BD35FE" w:rsidP="00BD35FE">
            <w:pPr>
              <w:pStyle w:val="NoSpacing"/>
              <w:spacing w:line="360" w:lineRule="auto"/>
            </w:pPr>
            <w:r>
              <w:t>34.62</w:t>
            </w:r>
          </w:p>
        </w:tc>
        <w:tc>
          <w:tcPr>
            <w:tcW w:w="1560" w:type="dxa"/>
          </w:tcPr>
          <w:p w14:paraId="60FA647C" w14:textId="393B29AE" w:rsidR="00BD35FE" w:rsidRDefault="00BD35FE" w:rsidP="00BD35FE">
            <w:pPr>
              <w:pStyle w:val="NoSpacing"/>
              <w:spacing w:line="360" w:lineRule="auto"/>
            </w:pPr>
            <w:r>
              <w:t>3.89</w:t>
            </w:r>
          </w:p>
        </w:tc>
        <w:tc>
          <w:tcPr>
            <w:tcW w:w="1560" w:type="dxa"/>
          </w:tcPr>
          <w:p w14:paraId="00EDDE9D" w14:textId="73FF040C" w:rsidR="00BD35FE" w:rsidRDefault="00BD35FE" w:rsidP="00BD35FE">
            <w:pPr>
              <w:pStyle w:val="NoSpacing"/>
              <w:spacing w:line="360" w:lineRule="auto"/>
            </w:pPr>
            <w:r>
              <w:t>55.02</w:t>
            </w:r>
          </w:p>
        </w:tc>
        <w:tc>
          <w:tcPr>
            <w:tcW w:w="1560" w:type="dxa"/>
          </w:tcPr>
          <w:p w14:paraId="4081E049" w14:textId="737D8E26" w:rsidR="00BD35FE" w:rsidRDefault="00BD35FE" w:rsidP="00BD35FE">
            <w:pPr>
              <w:pStyle w:val="NoSpacing"/>
              <w:spacing w:line="360" w:lineRule="auto"/>
            </w:pPr>
            <w:r>
              <w:t>4.00</w:t>
            </w:r>
          </w:p>
        </w:tc>
        <w:tc>
          <w:tcPr>
            <w:tcW w:w="1560" w:type="dxa"/>
          </w:tcPr>
          <w:p w14:paraId="518633A6" w14:textId="05A34973" w:rsidR="00BD35FE" w:rsidRDefault="00BD35FE" w:rsidP="00BD35FE">
            <w:pPr>
              <w:pStyle w:val="NoSpacing"/>
              <w:spacing w:line="360" w:lineRule="auto"/>
            </w:pPr>
            <w:r>
              <w:t>714.10</w:t>
            </w:r>
          </w:p>
        </w:tc>
      </w:tr>
      <w:tr w:rsidR="00BD35FE" w14:paraId="5CC91A57" w14:textId="77777777" w:rsidTr="006B13AE">
        <w:tc>
          <w:tcPr>
            <w:tcW w:w="1560" w:type="dxa"/>
          </w:tcPr>
          <w:p w14:paraId="37E8D1C4" w14:textId="581C4CB0" w:rsidR="00BD35FE" w:rsidRDefault="00BD35FE" w:rsidP="00BD35FE">
            <w:pPr>
              <w:pStyle w:val="NoSpacing"/>
              <w:spacing w:line="360" w:lineRule="auto"/>
            </w:pPr>
            <w:r>
              <w:t>4700</w:t>
            </w:r>
          </w:p>
        </w:tc>
        <w:tc>
          <w:tcPr>
            <w:tcW w:w="1560" w:type="dxa"/>
          </w:tcPr>
          <w:p w14:paraId="79C411CF" w14:textId="14224337" w:rsidR="00BD35FE" w:rsidRDefault="00BD35FE" w:rsidP="00BD35FE">
            <w:pPr>
              <w:pStyle w:val="NoSpacing"/>
              <w:spacing w:line="360" w:lineRule="auto"/>
            </w:pPr>
            <w:r>
              <w:t>34.90</w:t>
            </w:r>
          </w:p>
        </w:tc>
        <w:tc>
          <w:tcPr>
            <w:tcW w:w="1560" w:type="dxa"/>
          </w:tcPr>
          <w:p w14:paraId="71EC2895" w14:textId="2495A569" w:rsidR="00BD35FE" w:rsidRDefault="00BD35FE" w:rsidP="00BD35FE">
            <w:pPr>
              <w:pStyle w:val="NoSpacing"/>
              <w:spacing w:line="360" w:lineRule="auto"/>
            </w:pPr>
            <w:r>
              <w:t>3.82</w:t>
            </w:r>
          </w:p>
        </w:tc>
        <w:tc>
          <w:tcPr>
            <w:tcW w:w="1560" w:type="dxa"/>
          </w:tcPr>
          <w:p w14:paraId="0BDDDC09" w14:textId="00224452" w:rsidR="00BD35FE" w:rsidRDefault="00BD35FE" w:rsidP="00BD35FE">
            <w:pPr>
              <w:pStyle w:val="NoSpacing"/>
              <w:spacing w:line="360" w:lineRule="auto"/>
            </w:pPr>
            <w:r>
              <w:t>56.54</w:t>
            </w:r>
          </w:p>
        </w:tc>
        <w:tc>
          <w:tcPr>
            <w:tcW w:w="1560" w:type="dxa"/>
          </w:tcPr>
          <w:p w14:paraId="594EFB24" w14:textId="4D9BEAE1" w:rsidR="00BD35FE" w:rsidRDefault="00BD35FE" w:rsidP="00BD35FE">
            <w:pPr>
              <w:pStyle w:val="NoSpacing"/>
              <w:spacing w:line="360" w:lineRule="auto"/>
            </w:pPr>
            <w:r>
              <w:t>3.73</w:t>
            </w:r>
          </w:p>
        </w:tc>
        <w:tc>
          <w:tcPr>
            <w:tcW w:w="1560" w:type="dxa"/>
          </w:tcPr>
          <w:p w14:paraId="460584EC" w14:textId="04CEF14E" w:rsidR="00BD35FE" w:rsidRDefault="00BD35FE" w:rsidP="00BD35FE">
            <w:pPr>
              <w:pStyle w:val="NoSpacing"/>
              <w:spacing w:line="360" w:lineRule="auto"/>
            </w:pPr>
            <w:r>
              <w:t>712.77</w:t>
            </w:r>
          </w:p>
        </w:tc>
      </w:tr>
      <w:tr w:rsidR="00BD35FE" w14:paraId="6F4DC126" w14:textId="77777777" w:rsidTr="006B13AE">
        <w:tc>
          <w:tcPr>
            <w:tcW w:w="1560" w:type="dxa"/>
          </w:tcPr>
          <w:p w14:paraId="2A0455D2" w14:textId="6F392C32" w:rsidR="00BD35FE" w:rsidRDefault="00BD35FE" w:rsidP="00BD35FE">
            <w:pPr>
              <w:pStyle w:val="NoSpacing"/>
              <w:spacing w:line="360" w:lineRule="auto"/>
            </w:pPr>
            <w:r>
              <w:t>4800</w:t>
            </w:r>
          </w:p>
        </w:tc>
        <w:tc>
          <w:tcPr>
            <w:tcW w:w="1560" w:type="dxa"/>
          </w:tcPr>
          <w:p w14:paraId="035D2771" w14:textId="5A5DF15C" w:rsidR="00BD35FE" w:rsidRDefault="00BD35FE" w:rsidP="00BD35FE">
            <w:pPr>
              <w:pStyle w:val="NoSpacing"/>
              <w:spacing w:line="360" w:lineRule="auto"/>
            </w:pPr>
            <w:r>
              <w:t>34.93</w:t>
            </w:r>
          </w:p>
        </w:tc>
        <w:tc>
          <w:tcPr>
            <w:tcW w:w="1560" w:type="dxa"/>
          </w:tcPr>
          <w:p w14:paraId="27BEDED6" w14:textId="061E0695" w:rsidR="00BD35FE" w:rsidRDefault="00BD35FE" w:rsidP="00BD35FE">
            <w:pPr>
              <w:pStyle w:val="NoSpacing"/>
              <w:spacing w:line="360" w:lineRule="auto"/>
            </w:pPr>
            <w:r>
              <w:t>3.69</w:t>
            </w:r>
          </w:p>
        </w:tc>
        <w:tc>
          <w:tcPr>
            <w:tcW w:w="1560" w:type="dxa"/>
          </w:tcPr>
          <w:p w14:paraId="607787D7" w14:textId="1EA5AD6D" w:rsidR="00BD35FE" w:rsidRDefault="00BD35FE" w:rsidP="00BD35FE">
            <w:pPr>
              <w:pStyle w:val="NoSpacing"/>
              <w:spacing w:line="360" w:lineRule="auto"/>
            </w:pPr>
            <w:r>
              <w:t>56.82</w:t>
            </w:r>
          </w:p>
        </w:tc>
        <w:tc>
          <w:tcPr>
            <w:tcW w:w="1560" w:type="dxa"/>
          </w:tcPr>
          <w:p w14:paraId="64A3239C" w14:textId="3C37D11A" w:rsidR="00BD35FE" w:rsidRDefault="00BD35FE" w:rsidP="00BD35FE">
            <w:pPr>
              <w:pStyle w:val="NoSpacing"/>
              <w:spacing w:line="360" w:lineRule="auto"/>
            </w:pPr>
            <w:r>
              <w:t>3.70</w:t>
            </w:r>
          </w:p>
        </w:tc>
        <w:tc>
          <w:tcPr>
            <w:tcW w:w="1560" w:type="dxa"/>
          </w:tcPr>
          <w:p w14:paraId="619A1613" w14:textId="5A002EAC" w:rsidR="00BD35FE" w:rsidRDefault="00BD35FE" w:rsidP="00BD35FE">
            <w:pPr>
              <w:pStyle w:val="NoSpacing"/>
              <w:spacing w:line="360" w:lineRule="auto"/>
            </w:pPr>
            <w:r>
              <w:t>713.12</w:t>
            </w:r>
          </w:p>
        </w:tc>
      </w:tr>
      <w:tr w:rsidR="00BD35FE" w14:paraId="40A9800F" w14:textId="77777777" w:rsidTr="006B13AE">
        <w:tc>
          <w:tcPr>
            <w:tcW w:w="1560" w:type="dxa"/>
          </w:tcPr>
          <w:p w14:paraId="14F7BE60" w14:textId="528B395B" w:rsidR="00BD35FE" w:rsidRDefault="00BD35FE" w:rsidP="00BD35FE">
            <w:pPr>
              <w:pStyle w:val="NoSpacing"/>
              <w:spacing w:line="360" w:lineRule="auto"/>
            </w:pPr>
            <w:r>
              <w:t>4900</w:t>
            </w:r>
          </w:p>
        </w:tc>
        <w:tc>
          <w:tcPr>
            <w:tcW w:w="1560" w:type="dxa"/>
          </w:tcPr>
          <w:p w14:paraId="7F4F2E2E" w14:textId="05276D5D" w:rsidR="00BD35FE" w:rsidRDefault="00BD35FE" w:rsidP="00BD35FE">
            <w:pPr>
              <w:pStyle w:val="NoSpacing"/>
              <w:spacing w:line="360" w:lineRule="auto"/>
            </w:pPr>
            <w:r>
              <w:t>34.96</w:t>
            </w:r>
          </w:p>
        </w:tc>
        <w:tc>
          <w:tcPr>
            <w:tcW w:w="1560" w:type="dxa"/>
          </w:tcPr>
          <w:p w14:paraId="1BAB9B97" w14:textId="62A2E52A" w:rsidR="00BD35FE" w:rsidRDefault="00BD35FE" w:rsidP="00BD35FE">
            <w:pPr>
              <w:pStyle w:val="NoSpacing"/>
              <w:spacing w:line="360" w:lineRule="auto"/>
            </w:pPr>
            <w:r>
              <w:t>3.66</w:t>
            </w:r>
          </w:p>
        </w:tc>
        <w:tc>
          <w:tcPr>
            <w:tcW w:w="1560" w:type="dxa"/>
          </w:tcPr>
          <w:p w14:paraId="217CB385" w14:textId="5C11A55E" w:rsidR="00BD35FE" w:rsidRDefault="00BD35FE" w:rsidP="00BD35FE">
            <w:pPr>
              <w:pStyle w:val="NoSpacing"/>
              <w:spacing w:line="360" w:lineRule="auto"/>
            </w:pPr>
            <w:r>
              <w:t>59.54</w:t>
            </w:r>
          </w:p>
        </w:tc>
        <w:tc>
          <w:tcPr>
            <w:tcW w:w="1560" w:type="dxa"/>
          </w:tcPr>
          <w:p w14:paraId="47FFA99E" w14:textId="62A7B2F9" w:rsidR="00BD35FE" w:rsidRDefault="00BD35FE" w:rsidP="00BD35FE">
            <w:pPr>
              <w:pStyle w:val="NoSpacing"/>
              <w:spacing w:line="360" w:lineRule="auto"/>
            </w:pPr>
            <w:r>
              <w:t>3.98</w:t>
            </w:r>
          </w:p>
        </w:tc>
        <w:tc>
          <w:tcPr>
            <w:tcW w:w="1560" w:type="dxa"/>
          </w:tcPr>
          <w:p w14:paraId="361AE3FF" w14:textId="021DA837" w:rsidR="00BD35FE" w:rsidRDefault="00BD35FE" w:rsidP="00BD35FE">
            <w:pPr>
              <w:pStyle w:val="NoSpacing"/>
              <w:spacing w:line="360" w:lineRule="auto"/>
            </w:pPr>
            <w:r>
              <w:t>716.54</w:t>
            </w:r>
          </w:p>
        </w:tc>
      </w:tr>
      <w:tr w:rsidR="00BD35FE" w14:paraId="38971107" w14:textId="77777777" w:rsidTr="006B13AE">
        <w:tc>
          <w:tcPr>
            <w:tcW w:w="1560" w:type="dxa"/>
          </w:tcPr>
          <w:p w14:paraId="41A291CC" w14:textId="72B71BD9" w:rsidR="00BD35FE" w:rsidRDefault="00BD35FE" w:rsidP="00BD35FE">
            <w:pPr>
              <w:pStyle w:val="NoSpacing"/>
              <w:spacing w:line="360" w:lineRule="auto"/>
            </w:pPr>
            <w:r>
              <w:t>5000</w:t>
            </w:r>
          </w:p>
        </w:tc>
        <w:tc>
          <w:tcPr>
            <w:tcW w:w="1560" w:type="dxa"/>
          </w:tcPr>
          <w:p w14:paraId="14C00A7D" w14:textId="22B24777" w:rsidR="00BD35FE" w:rsidRDefault="00BD35FE" w:rsidP="00BD35FE">
            <w:pPr>
              <w:pStyle w:val="NoSpacing"/>
              <w:spacing w:line="360" w:lineRule="auto"/>
            </w:pPr>
            <w:r>
              <w:t>34.86</w:t>
            </w:r>
          </w:p>
        </w:tc>
        <w:tc>
          <w:tcPr>
            <w:tcW w:w="1560" w:type="dxa"/>
          </w:tcPr>
          <w:p w14:paraId="265F2CE9" w14:textId="52EB1764" w:rsidR="00BD35FE" w:rsidRDefault="00BD35FE" w:rsidP="00BD35FE">
            <w:pPr>
              <w:pStyle w:val="NoSpacing"/>
              <w:spacing w:line="360" w:lineRule="auto"/>
            </w:pPr>
            <w:r>
              <w:t>3.57</w:t>
            </w:r>
          </w:p>
        </w:tc>
        <w:tc>
          <w:tcPr>
            <w:tcW w:w="1560" w:type="dxa"/>
          </w:tcPr>
          <w:p w14:paraId="2C4AB5C5" w14:textId="6A41C7C1" w:rsidR="00BD35FE" w:rsidRDefault="00BD35FE" w:rsidP="00BD35FE">
            <w:pPr>
              <w:pStyle w:val="NoSpacing"/>
              <w:spacing w:line="360" w:lineRule="auto"/>
            </w:pPr>
            <w:r>
              <w:t>56.78</w:t>
            </w:r>
          </w:p>
        </w:tc>
        <w:tc>
          <w:tcPr>
            <w:tcW w:w="1560" w:type="dxa"/>
          </w:tcPr>
          <w:p w14:paraId="492C1936" w14:textId="285676D3" w:rsidR="00BD35FE" w:rsidRDefault="00BD35FE" w:rsidP="00BD35FE">
            <w:pPr>
              <w:pStyle w:val="NoSpacing"/>
              <w:spacing w:line="360" w:lineRule="auto"/>
            </w:pPr>
            <w:r>
              <w:t>4.00</w:t>
            </w:r>
          </w:p>
        </w:tc>
        <w:tc>
          <w:tcPr>
            <w:tcW w:w="1560" w:type="dxa"/>
          </w:tcPr>
          <w:p w14:paraId="3BD013DE" w14:textId="1CAB0D62" w:rsidR="00BD35FE" w:rsidRDefault="00BD35FE" w:rsidP="00BD35FE">
            <w:pPr>
              <w:pStyle w:val="NoSpacing"/>
              <w:spacing w:line="360" w:lineRule="auto"/>
            </w:pPr>
            <w:r>
              <w:t>714.67</w:t>
            </w:r>
          </w:p>
        </w:tc>
      </w:tr>
      <w:tr w:rsidR="00BD35FE" w14:paraId="03F339D2" w14:textId="77777777" w:rsidTr="006B13AE">
        <w:tc>
          <w:tcPr>
            <w:tcW w:w="1560" w:type="dxa"/>
          </w:tcPr>
          <w:p w14:paraId="16750A2B" w14:textId="03B4B044" w:rsidR="00BD35FE" w:rsidRDefault="00BD35FE" w:rsidP="00BD35FE">
            <w:pPr>
              <w:pStyle w:val="NoSpacing"/>
              <w:spacing w:line="360" w:lineRule="auto"/>
            </w:pPr>
            <w:r>
              <w:t>5100</w:t>
            </w:r>
          </w:p>
        </w:tc>
        <w:tc>
          <w:tcPr>
            <w:tcW w:w="1560" w:type="dxa"/>
          </w:tcPr>
          <w:p w14:paraId="2313D82F" w14:textId="79B11BDC" w:rsidR="00BD35FE" w:rsidRDefault="00BD35FE" w:rsidP="00BD35FE">
            <w:pPr>
              <w:pStyle w:val="NoSpacing"/>
              <w:spacing w:line="360" w:lineRule="auto"/>
            </w:pPr>
            <w:r>
              <w:t>34.82</w:t>
            </w:r>
          </w:p>
        </w:tc>
        <w:tc>
          <w:tcPr>
            <w:tcW w:w="1560" w:type="dxa"/>
          </w:tcPr>
          <w:p w14:paraId="4B593E44" w14:textId="3D7B406D" w:rsidR="00BD35FE" w:rsidRDefault="00BD35FE" w:rsidP="00BD35FE">
            <w:pPr>
              <w:pStyle w:val="NoSpacing"/>
              <w:spacing w:line="360" w:lineRule="auto"/>
            </w:pPr>
            <w:r>
              <w:t>3.63</w:t>
            </w:r>
          </w:p>
        </w:tc>
        <w:tc>
          <w:tcPr>
            <w:tcW w:w="1560" w:type="dxa"/>
          </w:tcPr>
          <w:p w14:paraId="39B6A393" w14:textId="4E944367" w:rsidR="00BD35FE" w:rsidRDefault="00BD35FE" w:rsidP="00BD35FE">
            <w:pPr>
              <w:pStyle w:val="NoSpacing"/>
              <w:spacing w:line="360" w:lineRule="auto"/>
            </w:pPr>
            <w:r>
              <w:t>57.49</w:t>
            </w:r>
          </w:p>
        </w:tc>
        <w:tc>
          <w:tcPr>
            <w:tcW w:w="1560" w:type="dxa"/>
          </w:tcPr>
          <w:p w14:paraId="2EAE1552" w14:textId="4A720866" w:rsidR="00BD35FE" w:rsidRDefault="00BD35FE" w:rsidP="00BD35FE">
            <w:pPr>
              <w:pStyle w:val="NoSpacing"/>
              <w:spacing w:line="360" w:lineRule="auto"/>
            </w:pPr>
            <w:r>
              <w:t>3.98</w:t>
            </w:r>
          </w:p>
        </w:tc>
        <w:tc>
          <w:tcPr>
            <w:tcW w:w="1560" w:type="dxa"/>
          </w:tcPr>
          <w:p w14:paraId="6774B93D" w14:textId="40227F7D" w:rsidR="00BD35FE" w:rsidRDefault="00BD35FE" w:rsidP="00BD35FE">
            <w:pPr>
              <w:pStyle w:val="NoSpacing"/>
              <w:spacing w:line="360" w:lineRule="auto"/>
            </w:pPr>
            <w:r>
              <w:t>713.25</w:t>
            </w:r>
          </w:p>
        </w:tc>
      </w:tr>
      <w:tr w:rsidR="00BD35FE" w14:paraId="6835B447" w14:textId="77777777" w:rsidTr="006B13AE">
        <w:tc>
          <w:tcPr>
            <w:tcW w:w="1560" w:type="dxa"/>
          </w:tcPr>
          <w:p w14:paraId="24FDECE8" w14:textId="3932E4AC" w:rsidR="00BD35FE" w:rsidRDefault="00BD35FE" w:rsidP="00BD35FE">
            <w:pPr>
              <w:pStyle w:val="NoSpacing"/>
              <w:spacing w:line="360" w:lineRule="auto"/>
            </w:pPr>
            <w:r>
              <w:t>5200</w:t>
            </w:r>
          </w:p>
        </w:tc>
        <w:tc>
          <w:tcPr>
            <w:tcW w:w="1560" w:type="dxa"/>
          </w:tcPr>
          <w:p w14:paraId="3C763BED" w14:textId="4BC2BEF8" w:rsidR="00BD35FE" w:rsidRDefault="00BD35FE" w:rsidP="00BD35FE">
            <w:pPr>
              <w:pStyle w:val="NoSpacing"/>
              <w:spacing w:line="360" w:lineRule="auto"/>
            </w:pPr>
            <w:r>
              <w:t>34.73</w:t>
            </w:r>
          </w:p>
        </w:tc>
        <w:tc>
          <w:tcPr>
            <w:tcW w:w="1560" w:type="dxa"/>
          </w:tcPr>
          <w:p w14:paraId="1EE5BD0E" w14:textId="6EAFD3D6" w:rsidR="00BD35FE" w:rsidRDefault="00BD35FE" w:rsidP="00BD35FE">
            <w:pPr>
              <w:pStyle w:val="NoSpacing"/>
              <w:spacing w:line="360" w:lineRule="auto"/>
            </w:pPr>
            <w:r>
              <w:t>3.68</w:t>
            </w:r>
          </w:p>
        </w:tc>
        <w:tc>
          <w:tcPr>
            <w:tcW w:w="1560" w:type="dxa"/>
          </w:tcPr>
          <w:p w14:paraId="6E928046" w14:textId="4CF5C42A" w:rsidR="00BD35FE" w:rsidRDefault="00BD35FE" w:rsidP="00BD35FE">
            <w:pPr>
              <w:pStyle w:val="NoSpacing"/>
              <w:spacing w:line="360" w:lineRule="auto"/>
            </w:pPr>
            <w:r>
              <w:t>57.13</w:t>
            </w:r>
          </w:p>
        </w:tc>
        <w:tc>
          <w:tcPr>
            <w:tcW w:w="1560" w:type="dxa"/>
          </w:tcPr>
          <w:p w14:paraId="054FF47F" w14:textId="6261CEEF" w:rsidR="00BD35FE" w:rsidRDefault="00BD35FE" w:rsidP="00BD35FE">
            <w:pPr>
              <w:pStyle w:val="NoSpacing"/>
              <w:spacing w:line="360" w:lineRule="auto"/>
            </w:pPr>
            <w:r>
              <w:t>3.95</w:t>
            </w:r>
          </w:p>
        </w:tc>
        <w:tc>
          <w:tcPr>
            <w:tcW w:w="1560" w:type="dxa"/>
          </w:tcPr>
          <w:p w14:paraId="67635160" w14:textId="5E7A42B1" w:rsidR="00BD35FE" w:rsidRDefault="00BD35FE" w:rsidP="00BD35FE">
            <w:pPr>
              <w:pStyle w:val="NoSpacing"/>
              <w:spacing w:line="360" w:lineRule="auto"/>
            </w:pPr>
            <w:r>
              <w:t>713.56</w:t>
            </w:r>
          </w:p>
        </w:tc>
      </w:tr>
      <w:tr w:rsidR="00BD35FE" w14:paraId="051A7F51" w14:textId="77777777" w:rsidTr="006B13AE">
        <w:tc>
          <w:tcPr>
            <w:tcW w:w="1560" w:type="dxa"/>
          </w:tcPr>
          <w:p w14:paraId="6F51F0EA" w14:textId="00353ECC" w:rsidR="00BD35FE" w:rsidRDefault="00BD35FE" w:rsidP="00BD35FE">
            <w:pPr>
              <w:pStyle w:val="NoSpacing"/>
              <w:spacing w:line="360" w:lineRule="auto"/>
            </w:pPr>
            <w:r>
              <w:t>5300</w:t>
            </w:r>
          </w:p>
        </w:tc>
        <w:tc>
          <w:tcPr>
            <w:tcW w:w="1560" w:type="dxa"/>
          </w:tcPr>
          <w:p w14:paraId="35943B24" w14:textId="1F0C3DEC" w:rsidR="00BD35FE" w:rsidRDefault="00BD35FE" w:rsidP="00BD35FE">
            <w:pPr>
              <w:pStyle w:val="NoSpacing"/>
              <w:spacing w:line="360" w:lineRule="auto"/>
            </w:pPr>
            <w:r>
              <w:t>34.95</w:t>
            </w:r>
          </w:p>
        </w:tc>
        <w:tc>
          <w:tcPr>
            <w:tcW w:w="1560" w:type="dxa"/>
          </w:tcPr>
          <w:p w14:paraId="12ADB0EB" w14:textId="0A5C275A" w:rsidR="00BD35FE" w:rsidRDefault="00BD35FE" w:rsidP="00BD35FE">
            <w:pPr>
              <w:pStyle w:val="NoSpacing"/>
              <w:spacing w:line="360" w:lineRule="auto"/>
            </w:pPr>
            <w:r>
              <w:t>3.70</w:t>
            </w:r>
          </w:p>
        </w:tc>
        <w:tc>
          <w:tcPr>
            <w:tcW w:w="1560" w:type="dxa"/>
          </w:tcPr>
          <w:p w14:paraId="2C68DCDF" w14:textId="1D1B5ECB" w:rsidR="00BD35FE" w:rsidRDefault="00BD35FE" w:rsidP="00BD35FE">
            <w:pPr>
              <w:pStyle w:val="NoSpacing"/>
              <w:spacing w:line="360" w:lineRule="auto"/>
            </w:pPr>
            <w:r>
              <w:t>56.53</w:t>
            </w:r>
          </w:p>
        </w:tc>
        <w:tc>
          <w:tcPr>
            <w:tcW w:w="1560" w:type="dxa"/>
          </w:tcPr>
          <w:p w14:paraId="4DEE2503" w14:textId="14220C04" w:rsidR="00BD35FE" w:rsidRDefault="00BD35FE" w:rsidP="00BD35FE">
            <w:pPr>
              <w:pStyle w:val="NoSpacing"/>
              <w:spacing w:line="360" w:lineRule="auto"/>
            </w:pPr>
            <w:r>
              <w:t>3.97</w:t>
            </w:r>
          </w:p>
        </w:tc>
        <w:tc>
          <w:tcPr>
            <w:tcW w:w="1560" w:type="dxa"/>
          </w:tcPr>
          <w:p w14:paraId="440EC14D" w14:textId="4F76F207" w:rsidR="00BD35FE" w:rsidRDefault="00BD35FE" w:rsidP="00BD35FE">
            <w:pPr>
              <w:pStyle w:val="NoSpacing"/>
              <w:spacing w:line="360" w:lineRule="auto"/>
            </w:pPr>
            <w:r>
              <w:t>712.85</w:t>
            </w:r>
          </w:p>
        </w:tc>
      </w:tr>
      <w:tr w:rsidR="00BD35FE" w14:paraId="4DA92BBF" w14:textId="77777777" w:rsidTr="006B13AE">
        <w:tc>
          <w:tcPr>
            <w:tcW w:w="1560" w:type="dxa"/>
          </w:tcPr>
          <w:p w14:paraId="6492FFD2" w14:textId="42151461" w:rsidR="00BD35FE" w:rsidRDefault="00BD35FE" w:rsidP="00BD35FE">
            <w:pPr>
              <w:pStyle w:val="NoSpacing"/>
              <w:spacing w:line="360" w:lineRule="auto"/>
            </w:pPr>
            <w:r>
              <w:t>5400</w:t>
            </w:r>
          </w:p>
        </w:tc>
        <w:tc>
          <w:tcPr>
            <w:tcW w:w="1560" w:type="dxa"/>
          </w:tcPr>
          <w:p w14:paraId="766CFA5F" w14:textId="608758A5" w:rsidR="00BD35FE" w:rsidRDefault="00BD35FE" w:rsidP="00BD35FE">
            <w:pPr>
              <w:pStyle w:val="NoSpacing"/>
              <w:spacing w:line="360" w:lineRule="auto"/>
            </w:pPr>
            <w:r>
              <w:t>35.02</w:t>
            </w:r>
          </w:p>
        </w:tc>
        <w:tc>
          <w:tcPr>
            <w:tcW w:w="1560" w:type="dxa"/>
          </w:tcPr>
          <w:p w14:paraId="4DCDFB9B" w14:textId="6EAD91F9" w:rsidR="00BD35FE" w:rsidRDefault="00BD35FE" w:rsidP="00BD35FE">
            <w:pPr>
              <w:pStyle w:val="NoSpacing"/>
              <w:spacing w:line="360" w:lineRule="auto"/>
            </w:pPr>
            <w:r>
              <w:t>3.69</w:t>
            </w:r>
          </w:p>
        </w:tc>
        <w:tc>
          <w:tcPr>
            <w:tcW w:w="1560" w:type="dxa"/>
          </w:tcPr>
          <w:p w14:paraId="723A5521" w14:textId="2DB24D5E" w:rsidR="00BD35FE" w:rsidRDefault="00BD35FE" w:rsidP="00BD35FE">
            <w:pPr>
              <w:pStyle w:val="NoSpacing"/>
              <w:spacing w:line="360" w:lineRule="auto"/>
            </w:pPr>
            <w:r>
              <w:t>56.16</w:t>
            </w:r>
          </w:p>
        </w:tc>
        <w:tc>
          <w:tcPr>
            <w:tcW w:w="1560" w:type="dxa"/>
          </w:tcPr>
          <w:p w14:paraId="42E0BB70" w14:textId="67928302" w:rsidR="00BD35FE" w:rsidRDefault="00BD35FE" w:rsidP="00BD35FE">
            <w:pPr>
              <w:pStyle w:val="NoSpacing"/>
              <w:spacing w:line="360" w:lineRule="auto"/>
            </w:pPr>
            <w:r>
              <w:t>3.94</w:t>
            </w:r>
          </w:p>
        </w:tc>
        <w:tc>
          <w:tcPr>
            <w:tcW w:w="1560" w:type="dxa"/>
          </w:tcPr>
          <w:p w14:paraId="4283999E" w14:textId="1CD44F46" w:rsidR="00BD35FE" w:rsidRDefault="00BD35FE" w:rsidP="00BD35FE">
            <w:pPr>
              <w:pStyle w:val="NoSpacing"/>
              <w:spacing w:line="360" w:lineRule="auto"/>
            </w:pPr>
            <w:r>
              <w:t>713.59</w:t>
            </w:r>
          </w:p>
        </w:tc>
      </w:tr>
      <w:tr w:rsidR="00BD35FE" w14:paraId="7DB3247D" w14:textId="77777777" w:rsidTr="006B13AE">
        <w:tc>
          <w:tcPr>
            <w:tcW w:w="1560" w:type="dxa"/>
          </w:tcPr>
          <w:p w14:paraId="6E00270F" w14:textId="356AD0D5" w:rsidR="00BD35FE" w:rsidRDefault="00BD35FE" w:rsidP="00BD35FE">
            <w:pPr>
              <w:pStyle w:val="NoSpacing"/>
              <w:spacing w:line="360" w:lineRule="auto"/>
            </w:pPr>
            <w:r>
              <w:t>5500</w:t>
            </w:r>
          </w:p>
        </w:tc>
        <w:tc>
          <w:tcPr>
            <w:tcW w:w="1560" w:type="dxa"/>
          </w:tcPr>
          <w:p w14:paraId="16E76123" w14:textId="1D3A890D" w:rsidR="00BD35FE" w:rsidRDefault="00BD35FE" w:rsidP="00BD35FE">
            <w:pPr>
              <w:pStyle w:val="NoSpacing"/>
              <w:spacing w:line="360" w:lineRule="auto"/>
            </w:pPr>
            <w:r>
              <w:t>34.99</w:t>
            </w:r>
          </w:p>
        </w:tc>
        <w:tc>
          <w:tcPr>
            <w:tcW w:w="1560" w:type="dxa"/>
          </w:tcPr>
          <w:p w14:paraId="45864AC4" w14:textId="7F5E7B97" w:rsidR="00BD35FE" w:rsidRDefault="00BD35FE" w:rsidP="00BD35FE">
            <w:pPr>
              <w:pStyle w:val="NoSpacing"/>
              <w:spacing w:line="360" w:lineRule="auto"/>
            </w:pPr>
            <w:r>
              <w:t>3.69</w:t>
            </w:r>
          </w:p>
        </w:tc>
        <w:tc>
          <w:tcPr>
            <w:tcW w:w="1560" w:type="dxa"/>
          </w:tcPr>
          <w:p w14:paraId="4BEF0CE1" w14:textId="464633D2" w:rsidR="00BD35FE" w:rsidRDefault="00BD35FE" w:rsidP="00BD35FE">
            <w:pPr>
              <w:pStyle w:val="NoSpacing"/>
              <w:spacing w:line="360" w:lineRule="auto"/>
            </w:pPr>
            <w:r>
              <w:t>56.41</w:t>
            </w:r>
          </w:p>
        </w:tc>
        <w:tc>
          <w:tcPr>
            <w:tcW w:w="1560" w:type="dxa"/>
          </w:tcPr>
          <w:p w14:paraId="2CCDFF1D" w14:textId="1A08D097" w:rsidR="00BD35FE" w:rsidRDefault="00BD35FE" w:rsidP="00BD35FE">
            <w:pPr>
              <w:pStyle w:val="NoSpacing"/>
              <w:spacing w:line="360" w:lineRule="auto"/>
            </w:pPr>
            <w:r>
              <w:t>4.17</w:t>
            </w:r>
          </w:p>
        </w:tc>
        <w:tc>
          <w:tcPr>
            <w:tcW w:w="1560" w:type="dxa"/>
          </w:tcPr>
          <w:p w14:paraId="75C0BA2C" w14:textId="57164BBB" w:rsidR="00BD35FE" w:rsidRDefault="00BD35FE" w:rsidP="00BD35FE">
            <w:pPr>
              <w:pStyle w:val="NoSpacing"/>
              <w:spacing w:line="360" w:lineRule="auto"/>
            </w:pPr>
            <w:r>
              <w:t>715.31</w:t>
            </w:r>
          </w:p>
        </w:tc>
      </w:tr>
      <w:tr w:rsidR="00BD35FE" w14:paraId="3D13C0A8" w14:textId="77777777" w:rsidTr="006B13AE">
        <w:tc>
          <w:tcPr>
            <w:tcW w:w="1560" w:type="dxa"/>
          </w:tcPr>
          <w:p w14:paraId="5C8BCF03" w14:textId="5886DADD" w:rsidR="00BD35FE" w:rsidRDefault="00BD35FE" w:rsidP="00BD35FE">
            <w:pPr>
              <w:pStyle w:val="NoSpacing"/>
              <w:spacing w:line="360" w:lineRule="auto"/>
            </w:pPr>
            <w:r>
              <w:t>5600</w:t>
            </w:r>
          </w:p>
        </w:tc>
        <w:tc>
          <w:tcPr>
            <w:tcW w:w="1560" w:type="dxa"/>
          </w:tcPr>
          <w:p w14:paraId="7A918CD0" w14:textId="05453558" w:rsidR="00BD35FE" w:rsidRDefault="00BD35FE" w:rsidP="00BD35FE">
            <w:pPr>
              <w:pStyle w:val="NoSpacing"/>
              <w:spacing w:line="360" w:lineRule="auto"/>
            </w:pPr>
            <w:r>
              <w:t>34.94</w:t>
            </w:r>
          </w:p>
        </w:tc>
        <w:tc>
          <w:tcPr>
            <w:tcW w:w="1560" w:type="dxa"/>
          </w:tcPr>
          <w:p w14:paraId="3CD408E4" w14:textId="100E2DD7" w:rsidR="00BD35FE" w:rsidRDefault="00BD35FE" w:rsidP="00BD35FE">
            <w:pPr>
              <w:pStyle w:val="NoSpacing"/>
              <w:spacing w:line="360" w:lineRule="auto"/>
            </w:pPr>
            <w:r>
              <w:t>3.76</w:t>
            </w:r>
          </w:p>
        </w:tc>
        <w:tc>
          <w:tcPr>
            <w:tcW w:w="1560" w:type="dxa"/>
          </w:tcPr>
          <w:p w14:paraId="2D65DA16" w14:textId="4DEF946D" w:rsidR="00BD35FE" w:rsidRDefault="00BD35FE" w:rsidP="00BD35FE">
            <w:pPr>
              <w:pStyle w:val="NoSpacing"/>
              <w:spacing w:line="360" w:lineRule="auto"/>
            </w:pPr>
            <w:r>
              <w:t>56.73</w:t>
            </w:r>
          </w:p>
        </w:tc>
        <w:tc>
          <w:tcPr>
            <w:tcW w:w="1560" w:type="dxa"/>
          </w:tcPr>
          <w:p w14:paraId="376C4DDE" w14:textId="46BD851C" w:rsidR="00BD35FE" w:rsidRDefault="00BD35FE" w:rsidP="00BD35FE">
            <w:pPr>
              <w:pStyle w:val="NoSpacing"/>
              <w:spacing w:line="360" w:lineRule="auto"/>
            </w:pPr>
            <w:r>
              <w:t>3.94</w:t>
            </w:r>
          </w:p>
        </w:tc>
        <w:tc>
          <w:tcPr>
            <w:tcW w:w="1560" w:type="dxa"/>
          </w:tcPr>
          <w:p w14:paraId="50F40940" w14:textId="29A046C8" w:rsidR="00BD35FE" w:rsidRDefault="00BD35FE" w:rsidP="00BD35FE">
            <w:pPr>
              <w:pStyle w:val="NoSpacing"/>
              <w:spacing w:line="360" w:lineRule="auto"/>
            </w:pPr>
            <w:r>
              <w:t>714.89</w:t>
            </w:r>
          </w:p>
        </w:tc>
      </w:tr>
      <w:tr w:rsidR="00BD35FE" w14:paraId="03E17474" w14:textId="77777777" w:rsidTr="006B13AE">
        <w:tc>
          <w:tcPr>
            <w:tcW w:w="1560" w:type="dxa"/>
          </w:tcPr>
          <w:p w14:paraId="39D2AFCB" w14:textId="0CB34F9D" w:rsidR="00BD35FE" w:rsidRDefault="00BD35FE" w:rsidP="00BD35FE">
            <w:pPr>
              <w:pStyle w:val="NoSpacing"/>
              <w:spacing w:line="360" w:lineRule="auto"/>
            </w:pPr>
            <w:r>
              <w:t>5700</w:t>
            </w:r>
          </w:p>
        </w:tc>
        <w:tc>
          <w:tcPr>
            <w:tcW w:w="1560" w:type="dxa"/>
          </w:tcPr>
          <w:p w14:paraId="62AED284" w14:textId="212461BB" w:rsidR="00BD35FE" w:rsidRDefault="00BD35FE" w:rsidP="00BD35FE">
            <w:pPr>
              <w:pStyle w:val="NoSpacing"/>
              <w:spacing w:line="360" w:lineRule="auto"/>
            </w:pPr>
            <w:r>
              <w:t>35.00</w:t>
            </w:r>
          </w:p>
        </w:tc>
        <w:tc>
          <w:tcPr>
            <w:tcW w:w="1560" w:type="dxa"/>
          </w:tcPr>
          <w:p w14:paraId="67CEEEA3" w14:textId="49423580" w:rsidR="00BD35FE" w:rsidRDefault="00BD35FE" w:rsidP="00BD35FE">
            <w:pPr>
              <w:pStyle w:val="NoSpacing"/>
              <w:spacing w:line="360" w:lineRule="auto"/>
            </w:pPr>
            <w:r>
              <w:t>3.63</w:t>
            </w:r>
          </w:p>
        </w:tc>
        <w:tc>
          <w:tcPr>
            <w:tcW w:w="1560" w:type="dxa"/>
          </w:tcPr>
          <w:p w14:paraId="08A5D782" w14:textId="274BA8D1" w:rsidR="00BD35FE" w:rsidRDefault="00BD35FE" w:rsidP="00BD35FE">
            <w:pPr>
              <w:pStyle w:val="NoSpacing"/>
              <w:spacing w:line="360" w:lineRule="auto"/>
            </w:pPr>
            <w:r>
              <w:t>56.89</w:t>
            </w:r>
          </w:p>
        </w:tc>
        <w:tc>
          <w:tcPr>
            <w:tcW w:w="1560" w:type="dxa"/>
          </w:tcPr>
          <w:p w14:paraId="5D49461B" w14:textId="10B9F4EC" w:rsidR="00BD35FE" w:rsidRDefault="00BD35FE" w:rsidP="00BD35FE">
            <w:pPr>
              <w:pStyle w:val="NoSpacing"/>
              <w:spacing w:line="360" w:lineRule="auto"/>
            </w:pPr>
            <w:r>
              <w:t>4.07</w:t>
            </w:r>
          </w:p>
        </w:tc>
        <w:tc>
          <w:tcPr>
            <w:tcW w:w="1560" w:type="dxa"/>
          </w:tcPr>
          <w:p w14:paraId="5F135645" w14:textId="136F7EBA" w:rsidR="00BD35FE" w:rsidRDefault="00BD35FE" w:rsidP="00BD35FE">
            <w:pPr>
              <w:pStyle w:val="NoSpacing"/>
              <w:spacing w:line="360" w:lineRule="auto"/>
            </w:pPr>
            <w:r>
              <w:t>712.39</w:t>
            </w:r>
          </w:p>
        </w:tc>
      </w:tr>
      <w:tr w:rsidR="00BD35FE" w14:paraId="1522C210" w14:textId="77777777" w:rsidTr="006B13AE">
        <w:tc>
          <w:tcPr>
            <w:tcW w:w="1560" w:type="dxa"/>
          </w:tcPr>
          <w:p w14:paraId="7B3D4261" w14:textId="12F4759F" w:rsidR="00BD35FE" w:rsidRDefault="00BD35FE" w:rsidP="00BD35FE">
            <w:pPr>
              <w:pStyle w:val="NoSpacing"/>
              <w:spacing w:line="360" w:lineRule="auto"/>
            </w:pPr>
            <w:r>
              <w:t>5800</w:t>
            </w:r>
          </w:p>
        </w:tc>
        <w:tc>
          <w:tcPr>
            <w:tcW w:w="1560" w:type="dxa"/>
          </w:tcPr>
          <w:p w14:paraId="782884F0" w14:textId="0B7F14C8" w:rsidR="00BD35FE" w:rsidRDefault="00BD35FE" w:rsidP="00BD35FE">
            <w:pPr>
              <w:pStyle w:val="NoSpacing"/>
              <w:spacing w:line="360" w:lineRule="auto"/>
            </w:pPr>
            <w:r>
              <w:t>34.87</w:t>
            </w:r>
          </w:p>
        </w:tc>
        <w:tc>
          <w:tcPr>
            <w:tcW w:w="1560" w:type="dxa"/>
          </w:tcPr>
          <w:p w14:paraId="4580D536" w14:textId="1656FAFD" w:rsidR="00BD35FE" w:rsidRDefault="00BD35FE" w:rsidP="00BD35FE">
            <w:pPr>
              <w:pStyle w:val="NoSpacing"/>
              <w:spacing w:line="360" w:lineRule="auto"/>
            </w:pPr>
            <w:r>
              <w:t>3.60</w:t>
            </w:r>
          </w:p>
        </w:tc>
        <w:tc>
          <w:tcPr>
            <w:tcW w:w="1560" w:type="dxa"/>
          </w:tcPr>
          <w:p w14:paraId="7A80535A" w14:textId="47D9ACEE" w:rsidR="00BD35FE" w:rsidRDefault="00BD35FE" w:rsidP="00BD35FE">
            <w:pPr>
              <w:pStyle w:val="NoSpacing"/>
              <w:spacing w:line="360" w:lineRule="auto"/>
            </w:pPr>
            <w:r>
              <w:t>57.04</w:t>
            </w:r>
          </w:p>
        </w:tc>
        <w:tc>
          <w:tcPr>
            <w:tcW w:w="1560" w:type="dxa"/>
          </w:tcPr>
          <w:p w14:paraId="280AA2A0" w14:textId="1EE9F608" w:rsidR="00BD35FE" w:rsidRDefault="00BD35FE" w:rsidP="00BD35FE">
            <w:pPr>
              <w:pStyle w:val="NoSpacing"/>
              <w:spacing w:line="360" w:lineRule="auto"/>
            </w:pPr>
            <w:r>
              <w:t>3.93</w:t>
            </w:r>
          </w:p>
        </w:tc>
        <w:tc>
          <w:tcPr>
            <w:tcW w:w="1560" w:type="dxa"/>
          </w:tcPr>
          <w:p w14:paraId="3B0DA293" w14:textId="090C7BBE" w:rsidR="00BD35FE" w:rsidRDefault="00BD35FE" w:rsidP="00BD35FE">
            <w:pPr>
              <w:pStyle w:val="NoSpacing"/>
              <w:spacing w:line="360" w:lineRule="auto"/>
            </w:pPr>
            <w:r>
              <w:t>715.32</w:t>
            </w:r>
          </w:p>
        </w:tc>
      </w:tr>
      <w:tr w:rsidR="00BD35FE" w14:paraId="0924237F" w14:textId="77777777" w:rsidTr="006B13AE">
        <w:tc>
          <w:tcPr>
            <w:tcW w:w="1560" w:type="dxa"/>
          </w:tcPr>
          <w:p w14:paraId="717B9F6D" w14:textId="2E497761" w:rsidR="00BD35FE" w:rsidRDefault="00BD35FE" w:rsidP="00BD35FE">
            <w:pPr>
              <w:pStyle w:val="NoSpacing"/>
              <w:spacing w:line="360" w:lineRule="auto"/>
            </w:pPr>
            <w:r>
              <w:lastRenderedPageBreak/>
              <w:t>5900</w:t>
            </w:r>
          </w:p>
        </w:tc>
        <w:tc>
          <w:tcPr>
            <w:tcW w:w="1560" w:type="dxa"/>
          </w:tcPr>
          <w:p w14:paraId="2E9FFA9B" w14:textId="5DC62A68" w:rsidR="00BD35FE" w:rsidRDefault="00BD35FE" w:rsidP="00BD35FE">
            <w:pPr>
              <w:pStyle w:val="NoSpacing"/>
              <w:spacing w:line="360" w:lineRule="auto"/>
            </w:pPr>
            <w:r>
              <w:t>34.84</w:t>
            </w:r>
          </w:p>
        </w:tc>
        <w:tc>
          <w:tcPr>
            <w:tcW w:w="1560" w:type="dxa"/>
          </w:tcPr>
          <w:p w14:paraId="4A5DD643" w14:textId="74D04149" w:rsidR="00BD35FE" w:rsidRDefault="00BD35FE" w:rsidP="00BD35FE">
            <w:pPr>
              <w:pStyle w:val="NoSpacing"/>
              <w:spacing w:line="360" w:lineRule="auto"/>
            </w:pPr>
            <w:r>
              <w:t>3.67</w:t>
            </w:r>
          </w:p>
        </w:tc>
        <w:tc>
          <w:tcPr>
            <w:tcW w:w="1560" w:type="dxa"/>
          </w:tcPr>
          <w:p w14:paraId="0CF1ACE6" w14:textId="77F1F8D4" w:rsidR="00BD35FE" w:rsidRDefault="00BD35FE" w:rsidP="00BD35FE">
            <w:pPr>
              <w:pStyle w:val="NoSpacing"/>
              <w:spacing w:line="360" w:lineRule="auto"/>
            </w:pPr>
            <w:r>
              <w:t>56.53</w:t>
            </w:r>
          </w:p>
        </w:tc>
        <w:tc>
          <w:tcPr>
            <w:tcW w:w="1560" w:type="dxa"/>
          </w:tcPr>
          <w:p w14:paraId="2E829DE4" w14:textId="7848C37C" w:rsidR="00BD35FE" w:rsidRDefault="00BD35FE" w:rsidP="00BD35FE">
            <w:pPr>
              <w:pStyle w:val="NoSpacing"/>
              <w:spacing w:line="360" w:lineRule="auto"/>
            </w:pPr>
            <w:r>
              <w:t>3.98</w:t>
            </w:r>
          </w:p>
        </w:tc>
        <w:tc>
          <w:tcPr>
            <w:tcW w:w="1560" w:type="dxa"/>
          </w:tcPr>
          <w:p w14:paraId="63EFFF5B" w14:textId="4AC010B1" w:rsidR="00BD35FE" w:rsidRDefault="00BD35FE" w:rsidP="00BD35FE">
            <w:pPr>
              <w:pStyle w:val="NoSpacing"/>
              <w:spacing w:line="360" w:lineRule="auto"/>
            </w:pPr>
            <w:r>
              <w:t>716.05</w:t>
            </w:r>
          </w:p>
        </w:tc>
      </w:tr>
      <w:tr w:rsidR="00BD35FE" w14:paraId="09F59B7B" w14:textId="77777777" w:rsidTr="006B13AE">
        <w:tc>
          <w:tcPr>
            <w:tcW w:w="1560" w:type="dxa"/>
          </w:tcPr>
          <w:p w14:paraId="4A728605" w14:textId="3BE0D666" w:rsidR="00BD35FE" w:rsidRDefault="00BD35FE" w:rsidP="00BD35FE">
            <w:pPr>
              <w:pStyle w:val="NoSpacing"/>
              <w:spacing w:line="360" w:lineRule="auto"/>
            </w:pPr>
            <w:r>
              <w:t>6000</w:t>
            </w:r>
          </w:p>
        </w:tc>
        <w:tc>
          <w:tcPr>
            <w:tcW w:w="1560" w:type="dxa"/>
          </w:tcPr>
          <w:p w14:paraId="268C4137" w14:textId="4CE563C5" w:rsidR="00BD35FE" w:rsidRDefault="00BD35FE" w:rsidP="00BD35FE">
            <w:pPr>
              <w:pStyle w:val="NoSpacing"/>
              <w:spacing w:line="360" w:lineRule="auto"/>
            </w:pPr>
            <w:r>
              <w:t>34.97</w:t>
            </w:r>
          </w:p>
        </w:tc>
        <w:tc>
          <w:tcPr>
            <w:tcW w:w="1560" w:type="dxa"/>
          </w:tcPr>
          <w:p w14:paraId="6DAE94D3" w14:textId="594E56A7" w:rsidR="00BD35FE" w:rsidRDefault="00BD35FE" w:rsidP="00BD35FE">
            <w:pPr>
              <w:pStyle w:val="NoSpacing"/>
              <w:spacing w:line="360" w:lineRule="auto"/>
            </w:pPr>
            <w:r>
              <w:t>3.65</w:t>
            </w:r>
          </w:p>
        </w:tc>
        <w:tc>
          <w:tcPr>
            <w:tcW w:w="1560" w:type="dxa"/>
          </w:tcPr>
          <w:p w14:paraId="5D90452E" w14:textId="36B780AA" w:rsidR="00BD35FE" w:rsidRDefault="00BD35FE" w:rsidP="00BD35FE">
            <w:pPr>
              <w:pStyle w:val="NoSpacing"/>
              <w:spacing w:line="360" w:lineRule="auto"/>
            </w:pPr>
            <w:r>
              <w:t>58.11</w:t>
            </w:r>
          </w:p>
        </w:tc>
        <w:tc>
          <w:tcPr>
            <w:tcW w:w="1560" w:type="dxa"/>
          </w:tcPr>
          <w:p w14:paraId="02BAF086" w14:textId="170C90BB" w:rsidR="00BD35FE" w:rsidRDefault="00BD35FE" w:rsidP="00BD35FE">
            <w:pPr>
              <w:pStyle w:val="NoSpacing"/>
              <w:spacing w:line="360" w:lineRule="auto"/>
            </w:pPr>
            <w:r>
              <w:t>3.98</w:t>
            </w:r>
          </w:p>
        </w:tc>
        <w:tc>
          <w:tcPr>
            <w:tcW w:w="1560" w:type="dxa"/>
          </w:tcPr>
          <w:p w14:paraId="58A9ECFD" w14:textId="5781852A" w:rsidR="00BD35FE" w:rsidRDefault="00BD35FE" w:rsidP="00BD35FE">
            <w:pPr>
              <w:pStyle w:val="NoSpacing"/>
              <w:spacing w:line="360" w:lineRule="auto"/>
            </w:pPr>
            <w:r>
              <w:t>713.93</w:t>
            </w:r>
          </w:p>
        </w:tc>
      </w:tr>
      <w:tr w:rsidR="00BD35FE" w14:paraId="240A4520" w14:textId="77777777" w:rsidTr="006B13AE">
        <w:tc>
          <w:tcPr>
            <w:tcW w:w="1560" w:type="dxa"/>
          </w:tcPr>
          <w:p w14:paraId="2E5A6193" w14:textId="57CA0A3A" w:rsidR="00BD35FE" w:rsidRDefault="00BD35FE" w:rsidP="00BD35FE">
            <w:pPr>
              <w:pStyle w:val="NoSpacing"/>
              <w:spacing w:line="360" w:lineRule="auto"/>
            </w:pPr>
            <w:r>
              <w:t>6100</w:t>
            </w:r>
          </w:p>
        </w:tc>
        <w:tc>
          <w:tcPr>
            <w:tcW w:w="1560" w:type="dxa"/>
          </w:tcPr>
          <w:p w14:paraId="5C5E1E77" w14:textId="32D30930" w:rsidR="00BD35FE" w:rsidRDefault="00BD35FE" w:rsidP="00BD35FE">
            <w:pPr>
              <w:pStyle w:val="NoSpacing"/>
              <w:spacing w:line="360" w:lineRule="auto"/>
            </w:pPr>
            <w:r>
              <w:t>34.82</w:t>
            </w:r>
          </w:p>
        </w:tc>
        <w:tc>
          <w:tcPr>
            <w:tcW w:w="1560" w:type="dxa"/>
          </w:tcPr>
          <w:p w14:paraId="21C3A1CF" w14:textId="5405ABBF" w:rsidR="00BD35FE" w:rsidRDefault="00BD35FE" w:rsidP="00BD35FE">
            <w:pPr>
              <w:pStyle w:val="NoSpacing"/>
              <w:spacing w:line="360" w:lineRule="auto"/>
            </w:pPr>
            <w:r>
              <w:t>3.72</w:t>
            </w:r>
          </w:p>
        </w:tc>
        <w:tc>
          <w:tcPr>
            <w:tcW w:w="1560" w:type="dxa"/>
          </w:tcPr>
          <w:p w14:paraId="69234F39" w14:textId="5C9288F7" w:rsidR="00BD35FE" w:rsidRDefault="00BD35FE" w:rsidP="00BD35FE">
            <w:pPr>
              <w:pStyle w:val="NoSpacing"/>
              <w:spacing w:line="360" w:lineRule="auto"/>
            </w:pPr>
            <w:r>
              <w:t>58.40</w:t>
            </w:r>
          </w:p>
        </w:tc>
        <w:tc>
          <w:tcPr>
            <w:tcW w:w="1560" w:type="dxa"/>
          </w:tcPr>
          <w:p w14:paraId="0AA3336C" w14:textId="3D230E6E" w:rsidR="00BD35FE" w:rsidRDefault="00BD35FE" w:rsidP="00BD35FE">
            <w:pPr>
              <w:pStyle w:val="NoSpacing"/>
              <w:spacing w:line="360" w:lineRule="auto"/>
            </w:pPr>
            <w:r>
              <w:t>3.93</w:t>
            </w:r>
          </w:p>
        </w:tc>
        <w:tc>
          <w:tcPr>
            <w:tcW w:w="1560" w:type="dxa"/>
          </w:tcPr>
          <w:p w14:paraId="31F8776C" w14:textId="21C67ABC" w:rsidR="00BD35FE" w:rsidRDefault="00BD35FE" w:rsidP="00BD35FE">
            <w:pPr>
              <w:pStyle w:val="NoSpacing"/>
              <w:spacing w:line="360" w:lineRule="auto"/>
            </w:pPr>
            <w:r>
              <w:t>714.12</w:t>
            </w:r>
          </w:p>
        </w:tc>
      </w:tr>
      <w:tr w:rsidR="00BD35FE" w14:paraId="292514E4" w14:textId="77777777" w:rsidTr="006B13AE">
        <w:tc>
          <w:tcPr>
            <w:tcW w:w="1560" w:type="dxa"/>
          </w:tcPr>
          <w:p w14:paraId="390A9CC4" w14:textId="2074E308" w:rsidR="00BD35FE" w:rsidRDefault="00BD35FE" w:rsidP="00BD35FE">
            <w:pPr>
              <w:pStyle w:val="NoSpacing"/>
              <w:spacing w:line="360" w:lineRule="auto"/>
            </w:pPr>
            <w:r>
              <w:t>6200</w:t>
            </w:r>
          </w:p>
        </w:tc>
        <w:tc>
          <w:tcPr>
            <w:tcW w:w="1560" w:type="dxa"/>
          </w:tcPr>
          <w:p w14:paraId="672CD142" w14:textId="2455C284" w:rsidR="00BD35FE" w:rsidRDefault="00BD35FE" w:rsidP="00BD35FE">
            <w:pPr>
              <w:pStyle w:val="NoSpacing"/>
              <w:spacing w:line="360" w:lineRule="auto"/>
            </w:pPr>
            <w:r>
              <w:t>34.85</w:t>
            </w:r>
          </w:p>
        </w:tc>
        <w:tc>
          <w:tcPr>
            <w:tcW w:w="1560" w:type="dxa"/>
          </w:tcPr>
          <w:p w14:paraId="3D64CACF" w14:textId="60DA6AAE" w:rsidR="00BD35FE" w:rsidRDefault="00BD35FE" w:rsidP="00BD35FE">
            <w:pPr>
              <w:pStyle w:val="NoSpacing"/>
              <w:spacing w:line="360" w:lineRule="auto"/>
            </w:pPr>
            <w:r>
              <w:t>3.62</w:t>
            </w:r>
          </w:p>
        </w:tc>
        <w:tc>
          <w:tcPr>
            <w:tcW w:w="1560" w:type="dxa"/>
          </w:tcPr>
          <w:p w14:paraId="5EC54E60" w14:textId="21D80F1F" w:rsidR="00BD35FE" w:rsidRDefault="00BD35FE" w:rsidP="00BD35FE">
            <w:pPr>
              <w:pStyle w:val="NoSpacing"/>
              <w:spacing w:line="360" w:lineRule="auto"/>
            </w:pPr>
            <w:r>
              <w:t>57.32</w:t>
            </w:r>
          </w:p>
        </w:tc>
        <w:tc>
          <w:tcPr>
            <w:tcW w:w="1560" w:type="dxa"/>
          </w:tcPr>
          <w:p w14:paraId="525C9749" w14:textId="4AE39BD5" w:rsidR="00BD35FE" w:rsidRDefault="00BD35FE" w:rsidP="00BD35FE">
            <w:pPr>
              <w:pStyle w:val="NoSpacing"/>
              <w:spacing w:line="360" w:lineRule="auto"/>
            </w:pPr>
            <w:r>
              <w:t>3.96</w:t>
            </w:r>
          </w:p>
        </w:tc>
        <w:tc>
          <w:tcPr>
            <w:tcW w:w="1560" w:type="dxa"/>
          </w:tcPr>
          <w:p w14:paraId="4524A043" w14:textId="19560A0E" w:rsidR="00BD35FE" w:rsidRDefault="00BD35FE" w:rsidP="00BD35FE">
            <w:pPr>
              <w:pStyle w:val="NoSpacing"/>
              <w:spacing w:line="360" w:lineRule="auto"/>
            </w:pPr>
            <w:r>
              <w:t>713.83</w:t>
            </w:r>
          </w:p>
        </w:tc>
      </w:tr>
      <w:tr w:rsidR="00BD35FE" w14:paraId="7DEB5907" w14:textId="77777777" w:rsidTr="006B13AE">
        <w:tc>
          <w:tcPr>
            <w:tcW w:w="1560" w:type="dxa"/>
          </w:tcPr>
          <w:p w14:paraId="0E9F2D8C" w14:textId="0380878E" w:rsidR="00BD35FE" w:rsidRDefault="00BD35FE" w:rsidP="00BD35FE">
            <w:pPr>
              <w:pStyle w:val="NoSpacing"/>
              <w:spacing w:line="360" w:lineRule="auto"/>
            </w:pPr>
            <w:r>
              <w:t>6300</w:t>
            </w:r>
          </w:p>
        </w:tc>
        <w:tc>
          <w:tcPr>
            <w:tcW w:w="1560" w:type="dxa"/>
          </w:tcPr>
          <w:p w14:paraId="0BA3089D" w14:textId="5E556473" w:rsidR="00BD35FE" w:rsidRDefault="00BD35FE" w:rsidP="00BD35FE">
            <w:pPr>
              <w:pStyle w:val="NoSpacing"/>
              <w:spacing w:line="360" w:lineRule="auto"/>
            </w:pPr>
            <w:r>
              <w:t>34.82</w:t>
            </w:r>
          </w:p>
        </w:tc>
        <w:tc>
          <w:tcPr>
            <w:tcW w:w="1560" w:type="dxa"/>
          </w:tcPr>
          <w:p w14:paraId="088E1DB8" w14:textId="24D31B47" w:rsidR="00BD35FE" w:rsidRDefault="00BD35FE" w:rsidP="00BD35FE">
            <w:pPr>
              <w:pStyle w:val="NoSpacing"/>
              <w:spacing w:line="360" w:lineRule="auto"/>
            </w:pPr>
            <w:r>
              <w:t>3.64</w:t>
            </w:r>
          </w:p>
        </w:tc>
        <w:tc>
          <w:tcPr>
            <w:tcW w:w="1560" w:type="dxa"/>
          </w:tcPr>
          <w:p w14:paraId="4F16D58A" w14:textId="57190979" w:rsidR="00BD35FE" w:rsidRDefault="00BD35FE" w:rsidP="00BD35FE">
            <w:pPr>
              <w:pStyle w:val="NoSpacing"/>
              <w:spacing w:line="360" w:lineRule="auto"/>
            </w:pPr>
            <w:r>
              <w:t>57.58</w:t>
            </w:r>
          </w:p>
        </w:tc>
        <w:tc>
          <w:tcPr>
            <w:tcW w:w="1560" w:type="dxa"/>
          </w:tcPr>
          <w:p w14:paraId="3A0AE3BA" w14:textId="263A89EB" w:rsidR="00BD35FE" w:rsidRDefault="00BD35FE" w:rsidP="00BD35FE">
            <w:pPr>
              <w:pStyle w:val="NoSpacing"/>
              <w:spacing w:line="360" w:lineRule="auto"/>
            </w:pPr>
            <w:r>
              <w:t>3.95</w:t>
            </w:r>
          </w:p>
        </w:tc>
        <w:tc>
          <w:tcPr>
            <w:tcW w:w="1560" w:type="dxa"/>
          </w:tcPr>
          <w:p w14:paraId="4ECF332E" w14:textId="0D5747E2" w:rsidR="00BD35FE" w:rsidRDefault="00BD35FE" w:rsidP="00BD35FE">
            <w:pPr>
              <w:pStyle w:val="NoSpacing"/>
              <w:spacing w:line="360" w:lineRule="auto"/>
            </w:pPr>
            <w:r>
              <w:t>713.99</w:t>
            </w:r>
          </w:p>
        </w:tc>
      </w:tr>
      <w:tr w:rsidR="00BD35FE" w14:paraId="70EB8ACA" w14:textId="77777777" w:rsidTr="006B13AE">
        <w:tc>
          <w:tcPr>
            <w:tcW w:w="1560" w:type="dxa"/>
          </w:tcPr>
          <w:p w14:paraId="48C36245" w14:textId="46DBA78F" w:rsidR="00BD35FE" w:rsidRDefault="00BD35FE" w:rsidP="00BD35FE">
            <w:pPr>
              <w:pStyle w:val="NoSpacing"/>
              <w:spacing w:line="360" w:lineRule="auto"/>
            </w:pPr>
            <w:r>
              <w:t>6400</w:t>
            </w:r>
          </w:p>
        </w:tc>
        <w:tc>
          <w:tcPr>
            <w:tcW w:w="1560" w:type="dxa"/>
          </w:tcPr>
          <w:p w14:paraId="0A9DCD4F" w14:textId="71911092" w:rsidR="00BD35FE" w:rsidRDefault="00BD35FE" w:rsidP="00BD35FE">
            <w:pPr>
              <w:pStyle w:val="NoSpacing"/>
              <w:spacing w:line="360" w:lineRule="auto"/>
            </w:pPr>
            <w:r>
              <w:t>35.01</w:t>
            </w:r>
          </w:p>
        </w:tc>
        <w:tc>
          <w:tcPr>
            <w:tcW w:w="1560" w:type="dxa"/>
          </w:tcPr>
          <w:p w14:paraId="62D9F3D0" w14:textId="5730F107" w:rsidR="00BD35FE" w:rsidRDefault="00BD35FE" w:rsidP="00BD35FE">
            <w:pPr>
              <w:pStyle w:val="NoSpacing"/>
              <w:spacing w:line="360" w:lineRule="auto"/>
            </w:pPr>
            <w:r>
              <w:t>3.68</w:t>
            </w:r>
          </w:p>
        </w:tc>
        <w:tc>
          <w:tcPr>
            <w:tcW w:w="1560" w:type="dxa"/>
          </w:tcPr>
          <w:p w14:paraId="5E6B6188" w14:textId="692FBF89" w:rsidR="00BD35FE" w:rsidRDefault="00BD35FE" w:rsidP="00BD35FE">
            <w:pPr>
              <w:pStyle w:val="NoSpacing"/>
              <w:spacing w:line="360" w:lineRule="auto"/>
            </w:pPr>
            <w:r>
              <w:t>57.97</w:t>
            </w:r>
          </w:p>
        </w:tc>
        <w:tc>
          <w:tcPr>
            <w:tcW w:w="1560" w:type="dxa"/>
          </w:tcPr>
          <w:p w14:paraId="5889789E" w14:textId="4307BC63" w:rsidR="00BD35FE" w:rsidRDefault="00BD35FE" w:rsidP="00BD35FE">
            <w:pPr>
              <w:pStyle w:val="NoSpacing"/>
              <w:spacing w:line="360" w:lineRule="auto"/>
            </w:pPr>
            <w:r>
              <w:t>3.96</w:t>
            </w:r>
          </w:p>
        </w:tc>
        <w:tc>
          <w:tcPr>
            <w:tcW w:w="1560" w:type="dxa"/>
          </w:tcPr>
          <w:p w14:paraId="2CE539EA" w14:textId="29721243" w:rsidR="00BD35FE" w:rsidRDefault="00BD35FE" w:rsidP="00BD35FE">
            <w:pPr>
              <w:pStyle w:val="NoSpacing"/>
              <w:spacing w:line="360" w:lineRule="auto"/>
            </w:pPr>
            <w:r>
              <w:t>714.49</w:t>
            </w:r>
          </w:p>
        </w:tc>
      </w:tr>
      <w:tr w:rsidR="00BD35FE" w14:paraId="53901E9C" w14:textId="77777777" w:rsidTr="006B13AE">
        <w:tc>
          <w:tcPr>
            <w:tcW w:w="1560" w:type="dxa"/>
          </w:tcPr>
          <w:p w14:paraId="17385DD9" w14:textId="0595A93A" w:rsidR="00BD35FE" w:rsidRDefault="00BD35FE" w:rsidP="00BD35FE">
            <w:pPr>
              <w:pStyle w:val="NoSpacing"/>
              <w:spacing w:line="360" w:lineRule="auto"/>
            </w:pPr>
            <w:r>
              <w:t>6500</w:t>
            </w:r>
          </w:p>
        </w:tc>
        <w:tc>
          <w:tcPr>
            <w:tcW w:w="1560" w:type="dxa"/>
          </w:tcPr>
          <w:p w14:paraId="6875080D" w14:textId="15B27549" w:rsidR="00BD35FE" w:rsidRDefault="00BD35FE" w:rsidP="00BD35FE">
            <w:pPr>
              <w:pStyle w:val="NoSpacing"/>
              <w:spacing w:line="360" w:lineRule="auto"/>
            </w:pPr>
            <w:r>
              <w:t>41.57</w:t>
            </w:r>
          </w:p>
        </w:tc>
        <w:tc>
          <w:tcPr>
            <w:tcW w:w="1560" w:type="dxa"/>
          </w:tcPr>
          <w:p w14:paraId="6CC2B9BB" w14:textId="0A127575" w:rsidR="00BD35FE" w:rsidRDefault="00BD35FE" w:rsidP="00BD35FE">
            <w:pPr>
              <w:pStyle w:val="NoSpacing"/>
              <w:spacing w:line="360" w:lineRule="auto"/>
            </w:pPr>
            <w:r>
              <w:t>3.68</w:t>
            </w:r>
          </w:p>
        </w:tc>
        <w:tc>
          <w:tcPr>
            <w:tcW w:w="1560" w:type="dxa"/>
          </w:tcPr>
          <w:p w14:paraId="055C2111" w14:textId="4783A733" w:rsidR="00BD35FE" w:rsidRDefault="00BD35FE" w:rsidP="00BD35FE">
            <w:pPr>
              <w:pStyle w:val="NoSpacing"/>
              <w:spacing w:line="360" w:lineRule="auto"/>
            </w:pPr>
            <w:r>
              <w:t>58.05</w:t>
            </w:r>
          </w:p>
        </w:tc>
        <w:tc>
          <w:tcPr>
            <w:tcW w:w="1560" w:type="dxa"/>
          </w:tcPr>
          <w:p w14:paraId="3A6D2C78" w14:textId="6BF5AEC9" w:rsidR="00BD35FE" w:rsidRDefault="00BD35FE" w:rsidP="00BD35FE">
            <w:pPr>
              <w:pStyle w:val="NoSpacing"/>
              <w:spacing w:line="360" w:lineRule="auto"/>
            </w:pPr>
            <w:r>
              <w:t>3.90</w:t>
            </w:r>
          </w:p>
        </w:tc>
        <w:tc>
          <w:tcPr>
            <w:tcW w:w="1560" w:type="dxa"/>
          </w:tcPr>
          <w:p w14:paraId="094FC047" w14:textId="54AA406D" w:rsidR="00BD35FE" w:rsidRDefault="00BD35FE" w:rsidP="00BD35FE">
            <w:pPr>
              <w:pStyle w:val="NoSpacing"/>
              <w:spacing w:line="360" w:lineRule="auto"/>
            </w:pPr>
            <w:r>
              <w:t>716.92</w:t>
            </w:r>
          </w:p>
        </w:tc>
      </w:tr>
      <w:tr w:rsidR="00BD35FE" w14:paraId="17709388" w14:textId="77777777" w:rsidTr="006B13AE">
        <w:tc>
          <w:tcPr>
            <w:tcW w:w="1560" w:type="dxa"/>
          </w:tcPr>
          <w:p w14:paraId="5AF33710" w14:textId="353086C4" w:rsidR="00BD35FE" w:rsidRDefault="00BD35FE" w:rsidP="00BD35FE">
            <w:pPr>
              <w:pStyle w:val="NoSpacing"/>
              <w:spacing w:line="360" w:lineRule="auto"/>
            </w:pPr>
            <w:r>
              <w:t>6600</w:t>
            </w:r>
          </w:p>
        </w:tc>
        <w:tc>
          <w:tcPr>
            <w:tcW w:w="1560" w:type="dxa"/>
          </w:tcPr>
          <w:p w14:paraId="3F944C56" w14:textId="4B10E321" w:rsidR="00BD35FE" w:rsidRDefault="00BD35FE" w:rsidP="00BD35FE">
            <w:pPr>
              <w:pStyle w:val="NoSpacing"/>
              <w:spacing w:line="360" w:lineRule="auto"/>
            </w:pPr>
            <w:r>
              <w:t>35.23</w:t>
            </w:r>
          </w:p>
        </w:tc>
        <w:tc>
          <w:tcPr>
            <w:tcW w:w="1560" w:type="dxa"/>
          </w:tcPr>
          <w:p w14:paraId="37414BD2" w14:textId="5956B3EB" w:rsidR="00BD35FE" w:rsidRDefault="00BD35FE" w:rsidP="00BD35FE">
            <w:pPr>
              <w:pStyle w:val="NoSpacing"/>
              <w:spacing w:line="360" w:lineRule="auto"/>
            </w:pPr>
            <w:r>
              <w:t>3.52</w:t>
            </w:r>
          </w:p>
        </w:tc>
        <w:tc>
          <w:tcPr>
            <w:tcW w:w="1560" w:type="dxa"/>
          </w:tcPr>
          <w:p w14:paraId="5F068331" w14:textId="562A54AC" w:rsidR="00BD35FE" w:rsidRDefault="00BD35FE" w:rsidP="00BD35FE">
            <w:pPr>
              <w:pStyle w:val="NoSpacing"/>
              <w:spacing w:line="360" w:lineRule="auto"/>
            </w:pPr>
            <w:r>
              <w:t>58.05</w:t>
            </w:r>
          </w:p>
        </w:tc>
        <w:tc>
          <w:tcPr>
            <w:tcW w:w="1560" w:type="dxa"/>
          </w:tcPr>
          <w:p w14:paraId="17E3C8B8" w14:textId="46B9DA7B" w:rsidR="00BD35FE" w:rsidRDefault="00BD35FE" w:rsidP="00BD35FE">
            <w:pPr>
              <w:pStyle w:val="NoSpacing"/>
              <w:spacing w:line="360" w:lineRule="auto"/>
            </w:pPr>
            <w:r>
              <w:t>3.95</w:t>
            </w:r>
          </w:p>
        </w:tc>
        <w:tc>
          <w:tcPr>
            <w:tcW w:w="1560" w:type="dxa"/>
          </w:tcPr>
          <w:p w14:paraId="1897ED20" w14:textId="7D3781EB" w:rsidR="00BD35FE" w:rsidRDefault="00BD35FE" w:rsidP="00BD35FE">
            <w:pPr>
              <w:pStyle w:val="NoSpacing"/>
              <w:spacing w:line="360" w:lineRule="auto"/>
            </w:pPr>
            <w:r>
              <w:t>715.40</w:t>
            </w:r>
          </w:p>
        </w:tc>
      </w:tr>
    </w:tbl>
    <w:p w14:paraId="6B36E902" w14:textId="7D2C1AD9" w:rsidR="00B3165D" w:rsidRDefault="00B3165D" w:rsidP="00047DBF">
      <w:pPr>
        <w:pStyle w:val="NoSpacing"/>
        <w:spacing w:line="360" w:lineRule="auto"/>
      </w:pPr>
    </w:p>
    <w:p w14:paraId="200EF23E" w14:textId="77777777" w:rsidR="00B3165D" w:rsidRDefault="00B3165D" w:rsidP="00047DBF">
      <w:pPr>
        <w:spacing w:line="360" w:lineRule="auto"/>
        <w:rPr>
          <w:sz w:val="24"/>
        </w:rPr>
      </w:pPr>
      <w:r>
        <w:br w:type="page"/>
      </w:r>
    </w:p>
    <w:p w14:paraId="7AE9BA95" w14:textId="1FCA2976" w:rsidR="00B3165D" w:rsidRDefault="00063505" w:rsidP="00047DBF">
      <w:pPr>
        <w:pStyle w:val="Caption"/>
        <w:spacing w:line="360" w:lineRule="auto"/>
      </w:pPr>
      <w:bookmarkStart w:id="99" w:name="_Toc113217072"/>
      <w:r>
        <w:lastRenderedPageBreak/>
        <w:t xml:space="preserve">Table </w:t>
      </w:r>
      <w:fldSimple w:instr=" SEQ Table \* ARABIC ">
        <w:r w:rsidR="00EE6D52">
          <w:rPr>
            <w:noProof/>
          </w:rPr>
          <w:t>7</w:t>
        </w:r>
      </w:fldSimple>
      <w:r>
        <w:t xml:space="preserve">. </w:t>
      </w:r>
      <w:r w:rsidRPr="003C10D7">
        <w:t>Network Configuration</w:t>
      </w:r>
      <w:bookmarkEnd w:id="99"/>
    </w:p>
    <w:tbl>
      <w:tblPr>
        <w:tblStyle w:val="APAReport"/>
        <w:tblW w:w="5592" w:type="pct"/>
        <w:jc w:val="center"/>
        <w:tblLook w:val="04A0" w:firstRow="1" w:lastRow="0" w:firstColumn="1" w:lastColumn="0" w:noHBand="0" w:noVBand="1"/>
      </w:tblPr>
      <w:tblGrid>
        <w:gridCol w:w="1164"/>
        <w:gridCol w:w="681"/>
        <w:gridCol w:w="1139"/>
        <w:gridCol w:w="1070"/>
        <w:gridCol w:w="1139"/>
        <w:gridCol w:w="1070"/>
        <w:gridCol w:w="902"/>
        <w:gridCol w:w="1140"/>
        <w:gridCol w:w="1071"/>
        <w:gridCol w:w="1140"/>
      </w:tblGrid>
      <w:tr w:rsidR="003E480C" w:rsidRPr="00961051" w14:paraId="53F3838B" w14:textId="77777777" w:rsidTr="003E480C">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77F86FF6" w14:textId="1AD6F5B5"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Layer</w:t>
            </w:r>
          </w:p>
        </w:tc>
        <w:tc>
          <w:tcPr>
            <w:tcW w:w="304" w:type="pct"/>
          </w:tcPr>
          <w:p w14:paraId="10EC1DC4" w14:textId="439CF25A"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0</w:t>
            </w:r>
          </w:p>
        </w:tc>
        <w:tc>
          <w:tcPr>
            <w:tcW w:w="544" w:type="pct"/>
          </w:tcPr>
          <w:p w14:paraId="4D3EA32C" w14:textId="0C826A58"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1</w:t>
            </w:r>
          </w:p>
        </w:tc>
        <w:tc>
          <w:tcPr>
            <w:tcW w:w="511" w:type="pct"/>
          </w:tcPr>
          <w:p w14:paraId="7706A6F2" w14:textId="02366214"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2</w:t>
            </w:r>
          </w:p>
        </w:tc>
        <w:tc>
          <w:tcPr>
            <w:tcW w:w="544" w:type="pct"/>
          </w:tcPr>
          <w:p w14:paraId="553F9B8E" w14:textId="7B5D3DE7"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3</w:t>
            </w:r>
          </w:p>
        </w:tc>
        <w:tc>
          <w:tcPr>
            <w:tcW w:w="511" w:type="pct"/>
          </w:tcPr>
          <w:p w14:paraId="043F8A5B" w14:textId="431CC04E"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4</w:t>
            </w:r>
          </w:p>
        </w:tc>
        <w:tc>
          <w:tcPr>
            <w:tcW w:w="431" w:type="pct"/>
          </w:tcPr>
          <w:p w14:paraId="14AB6A87" w14:textId="410A44C8"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5</w:t>
            </w:r>
          </w:p>
        </w:tc>
        <w:tc>
          <w:tcPr>
            <w:tcW w:w="544" w:type="pct"/>
          </w:tcPr>
          <w:p w14:paraId="0F2269A1" w14:textId="41FD7B55"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6</w:t>
            </w:r>
          </w:p>
        </w:tc>
        <w:tc>
          <w:tcPr>
            <w:tcW w:w="511" w:type="pct"/>
          </w:tcPr>
          <w:p w14:paraId="363AFBE3" w14:textId="34713B14" w:rsidR="00961051" w:rsidRPr="00961051" w:rsidRDefault="00961051" w:rsidP="00047DBF">
            <w:pPr>
              <w:pStyle w:val="NoSpacing"/>
              <w:spacing w:line="360" w:lineRule="auto"/>
              <w:rPr>
                <w:rFonts w:asciiTheme="minorHAnsi" w:hAnsiTheme="minorHAnsi" w:cstheme="minorHAnsi"/>
              </w:rPr>
            </w:pPr>
            <w:r w:rsidRPr="00961051">
              <w:rPr>
                <w:rFonts w:asciiTheme="minorHAnsi" w:hAnsiTheme="minorHAnsi" w:cstheme="minorHAnsi"/>
              </w:rPr>
              <w:t>7</w:t>
            </w:r>
          </w:p>
        </w:tc>
        <w:tc>
          <w:tcPr>
            <w:tcW w:w="544" w:type="pct"/>
          </w:tcPr>
          <w:p w14:paraId="2D365B65" w14:textId="6DFB762B" w:rsidR="00961051" w:rsidRPr="00961051" w:rsidRDefault="00961051" w:rsidP="00047DBF">
            <w:pPr>
              <w:pStyle w:val="NoSpacing"/>
              <w:spacing w:line="360" w:lineRule="auto"/>
              <w:rPr>
                <w:rFonts w:asciiTheme="minorHAnsi" w:hAnsiTheme="minorHAnsi" w:cstheme="minorHAnsi"/>
              </w:rPr>
            </w:pPr>
            <w:r>
              <w:rPr>
                <w:rFonts w:asciiTheme="minorHAnsi" w:hAnsiTheme="minorHAnsi" w:cstheme="minorHAnsi"/>
              </w:rPr>
              <w:t>8</w:t>
            </w:r>
          </w:p>
        </w:tc>
      </w:tr>
      <w:tr w:rsidR="003E480C" w:rsidRPr="00961051" w14:paraId="3654040A" w14:textId="77777777" w:rsidTr="003E480C">
        <w:trPr>
          <w:trHeight w:val="343"/>
          <w:jc w:val="center"/>
        </w:trPr>
        <w:tc>
          <w:tcPr>
            <w:tcW w:w="556" w:type="pct"/>
          </w:tcPr>
          <w:p w14:paraId="400A4855" w14:textId="53AD99C9" w:rsidR="00961051" w:rsidRPr="00961051" w:rsidRDefault="00961051" w:rsidP="00047DBF">
            <w:pPr>
              <w:pStyle w:val="NoSpacing"/>
              <w:spacing w:line="360" w:lineRule="auto"/>
              <w:rPr>
                <w:rFonts w:cstheme="minorHAnsi"/>
              </w:rPr>
            </w:pPr>
            <w:r w:rsidRPr="00961051">
              <w:rPr>
                <w:rFonts w:cstheme="minorHAnsi"/>
              </w:rPr>
              <w:t>Type</w:t>
            </w:r>
          </w:p>
        </w:tc>
        <w:tc>
          <w:tcPr>
            <w:tcW w:w="304" w:type="pct"/>
          </w:tcPr>
          <w:p w14:paraId="6585C0BD" w14:textId="61121A41" w:rsidR="00961051" w:rsidRPr="00961051" w:rsidRDefault="00961051" w:rsidP="00047DBF">
            <w:pPr>
              <w:pStyle w:val="NoSpacing"/>
              <w:spacing w:line="360" w:lineRule="auto"/>
              <w:rPr>
                <w:rFonts w:cstheme="minorHAnsi"/>
              </w:rPr>
            </w:pPr>
            <w:r w:rsidRPr="00961051">
              <w:rPr>
                <w:rFonts w:cstheme="minorHAnsi"/>
              </w:rPr>
              <w:t>Input</w:t>
            </w:r>
          </w:p>
        </w:tc>
        <w:tc>
          <w:tcPr>
            <w:tcW w:w="544" w:type="pct"/>
          </w:tcPr>
          <w:p w14:paraId="57400706" w14:textId="5D0D810D" w:rsidR="00961051" w:rsidRPr="00961051" w:rsidRDefault="00961051" w:rsidP="00047DBF">
            <w:pPr>
              <w:pStyle w:val="NoSpacing"/>
              <w:spacing w:line="360" w:lineRule="auto"/>
              <w:rPr>
                <w:rFonts w:cstheme="minorHAnsi"/>
              </w:rPr>
            </w:pPr>
            <w:r w:rsidRPr="00961051">
              <w:rPr>
                <w:rFonts w:cstheme="minorHAnsi"/>
              </w:rPr>
              <w:t>conv</w:t>
            </w:r>
          </w:p>
        </w:tc>
        <w:tc>
          <w:tcPr>
            <w:tcW w:w="511" w:type="pct"/>
          </w:tcPr>
          <w:p w14:paraId="4E5A4E64" w14:textId="29F91C92" w:rsidR="00961051" w:rsidRPr="00961051" w:rsidRDefault="00961051" w:rsidP="00047DBF">
            <w:pPr>
              <w:pStyle w:val="NoSpacing"/>
              <w:spacing w:line="360" w:lineRule="auto"/>
              <w:rPr>
                <w:rFonts w:cstheme="minorHAnsi"/>
              </w:rPr>
            </w:pPr>
            <w:r w:rsidRPr="00961051">
              <w:rPr>
                <w:rFonts w:cstheme="minorHAnsi"/>
              </w:rPr>
              <w:t>relu</w:t>
            </w:r>
          </w:p>
        </w:tc>
        <w:tc>
          <w:tcPr>
            <w:tcW w:w="544" w:type="pct"/>
          </w:tcPr>
          <w:p w14:paraId="797E2AAA" w14:textId="01A8069B" w:rsidR="00961051" w:rsidRPr="00961051" w:rsidRDefault="00961051" w:rsidP="00047DBF">
            <w:pPr>
              <w:pStyle w:val="NoSpacing"/>
              <w:spacing w:line="360" w:lineRule="auto"/>
              <w:rPr>
                <w:rFonts w:cstheme="minorHAnsi"/>
              </w:rPr>
            </w:pPr>
            <w:r w:rsidRPr="00961051">
              <w:rPr>
                <w:rFonts w:cstheme="minorHAnsi"/>
              </w:rPr>
              <w:t>Conv</w:t>
            </w:r>
          </w:p>
        </w:tc>
        <w:tc>
          <w:tcPr>
            <w:tcW w:w="511" w:type="pct"/>
          </w:tcPr>
          <w:p w14:paraId="7837C1E0" w14:textId="777E6F37" w:rsidR="00961051" w:rsidRPr="00961051" w:rsidRDefault="00961051" w:rsidP="00047DBF">
            <w:pPr>
              <w:pStyle w:val="NoSpacing"/>
              <w:spacing w:line="360" w:lineRule="auto"/>
              <w:rPr>
                <w:rFonts w:cstheme="minorHAnsi"/>
              </w:rPr>
            </w:pPr>
            <w:r w:rsidRPr="00961051">
              <w:rPr>
                <w:rFonts w:cstheme="minorHAnsi"/>
              </w:rPr>
              <w:t>Relu</w:t>
            </w:r>
          </w:p>
        </w:tc>
        <w:tc>
          <w:tcPr>
            <w:tcW w:w="431" w:type="pct"/>
          </w:tcPr>
          <w:p w14:paraId="0E15B3FA" w14:textId="7F5E67AC" w:rsidR="00961051" w:rsidRPr="00961051" w:rsidRDefault="00961051" w:rsidP="00047DBF">
            <w:pPr>
              <w:pStyle w:val="NoSpacing"/>
              <w:spacing w:line="360" w:lineRule="auto"/>
              <w:rPr>
                <w:rFonts w:cstheme="minorHAnsi"/>
              </w:rPr>
            </w:pPr>
            <w:r w:rsidRPr="00961051">
              <w:rPr>
                <w:rFonts w:cstheme="minorHAnsi"/>
              </w:rPr>
              <w:t>Mpool</w:t>
            </w:r>
          </w:p>
        </w:tc>
        <w:tc>
          <w:tcPr>
            <w:tcW w:w="544" w:type="pct"/>
          </w:tcPr>
          <w:p w14:paraId="71A62C33" w14:textId="7DCD06D8" w:rsidR="00961051" w:rsidRPr="00961051" w:rsidRDefault="00961051" w:rsidP="00047DBF">
            <w:pPr>
              <w:pStyle w:val="NoSpacing"/>
              <w:spacing w:line="360" w:lineRule="auto"/>
              <w:rPr>
                <w:rFonts w:cstheme="minorHAnsi"/>
              </w:rPr>
            </w:pPr>
            <w:r w:rsidRPr="00961051">
              <w:rPr>
                <w:rFonts w:cstheme="minorHAnsi"/>
              </w:rPr>
              <w:t>Conv</w:t>
            </w:r>
          </w:p>
        </w:tc>
        <w:tc>
          <w:tcPr>
            <w:tcW w:w="511" w:type="pct"/>
          </w:tcPr>
          <w:p w14:paraId="0EFA8B14" w14:textId="55DC5A48" w:rsidR="00961051" w:rsidRPr="00961051" w:rsidRDefault="00961051" w:rsidP="00047DBF">
            <w:pPr>
              <w:pStyle w:val="NoSpacing"/>
              <w:spacing w:line="360" w:lineRule="auto"/>
              <w:rPr>
                <w:rFonts w:cstheme="minorHAnsi"/>
              </w:rPr>
            </w:pPr>
            <w:r w:rsidRPr="00961051">
              <w:rPr>
                <w:rFonts w:cstheme="minorHAnsi"/>
              </w:rPr>
              <w:t>Relu</w:t>
            </w:r>
          </w:p>
        </w:tc>
        <w:tc>
          <w:tcPr>
            <w:tcW w:w="544" w:type="pct"/>
          </w:tcPr>
          <w:p w14:paraId="1EA1F3D6" w14:textId="3F02BEE6" w:rsidR="00961051" w:rsidRPr="00961051" w:rsidRDefault="00961051" w:rsidP="00047DBF">
            <w:pPr>
              <w:pStyle w:val="NoSpacing"/>
              <w:spacing w:line="360" w:lineRule="auto"/>
              <w:rPr>
                <w:rFonts w:cstheme="minorHAnsi"/>
              </w:rPr>
            </w:pPr>
            <w:r>
              <w:rPr>
                <w:rFonts w:cstheme="minorHAnsi"/>
              </w:rPr>
              <w:t>Conv</w:t>
            </w:r>
          </w:p>
        </w:tc>
      </w:tr>
      <w:tr w:rsidR="003E480C" w:rsidRPr="00961051" w14:paraId="2FE23D9A" w14:textId="77777777" w:rsidTr="003E480C">
        <w:trPr>
          <w:trHeight w:val="343"/>
          <w:jc w:val="center"/>
        </w:trPr>
        <w:tc>
          <w:tcPr>
            <w:tcW w:w="556" w:type="pct"/>
          </w:tcPr>
          <w:p w14:paraId="502BC06F" w14:textId="32F5A0B2" w:rsidR="00961051" w:rsidRPr="00961051" w:rsidRDefault="00961051" w:rsidP="00047DBF">
            <w:pPr>
              <w:pStyle w:val="NoSpacing"/>
              <w:spacing w:line="360" w:lineRule="auto"/>
              <w:rPr>
                <w:rFonts w:cstheme="minorHAnsi"/>
              </w:rPr>
            </w:pPr>
            <w:r w:rsidRPr="00961051">
              <w:rPr>
                <w:rFonts w:cstheme="minorHAnsi"/>
              </w:rPr>
              <w:t>Name</w:t>
            </w:r>
          </w:p>
        </w:tc>
        <w:tc>
          <w:tcPr>
            <w:tcW w:w="304" w:type="pct"/>
          </w:tcPr>
          <w:p w14:paraId="39824322" w14:textId="14229798"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55563CE7" w14:textId="35C6437E" w:rsidR="00961051" w:rsidRPr="00961051" w:rsidRDefault="00961051" w:rsidP="00047DBF">
            <w:pPr>
              <w:pStyle w:val="NoSpacing"/>
              <w:spacing w:line="360" w:lineRule="auto"/>
              <w:rPr>
                <w:rFonts w:cstheme="minorHAnsi"/>
              </w:rPr>
            </w:pPr>
            <w:r w:rsidRPr="00961051">
              <w:rPr>
                <w:rFonts w:cstheme="minorHAnsi"/>
              </w:rPr>
              <w:t>Conv1_1</w:t>
            </w:r>
          </w:p>
        </w:tc>
        <w:tc>
          <w:tcPr>
            <w:tcW w:w="511" w:type="pct"/>
          </w:tcPr>
          <w:p w14:paraId="686B43AE" w14:textId="12BC9E3D" w:rsidR="00961051" w:rsidRPr="00961051" w:rsidRDefault="00961051" w:rsidP="00047DBF">
            <w:pPr>
              <w:pStyle w:val="NoSpacing"/>
              <w:spacing w:line="360" w:lineRule="auto"/>
              <w:rPr>
                <w:rFonts w:cstheme="minorHAnsi"/>
              </w:rPr>
            </w:pPr>
            <w:r w:rsidRPr="00961051">
              <w:rPr>
                <w:rFonts w:cstheme="minorHAnsi"/>
              </w:rPr>
              <w:t>Relu1_1</w:t>
            </w:r>
          </w:p>
        </w:tc>
        <w:tc>
          <w:tcPr>
            <w:tcW w:w="544" w:type="pct"/>
          </w:tcPr>
          <w:p w14:paraId="76105B46" w14:textId="16E8CB84" w:rsidR="00961051" w:rsidRPr="00961051" w:rsidRDefault="00961051" w:rsidP="00047DBF">
            <w:pPr>
              <w:pStyle w:val="NoSpacing"/>
              <w:spacing w:line="360" w:lineRule="auto"/>
              <w:rPr>
                <w:rFonts w:cstheme="minorHAnsi"/>
              </w:rPr>
            </w:pPr>
            <w:r w:rsidRPr="00961051">
              <w:rPr>
                <w:rFonts w:cstheme="minorHAnsi"/>
              </w:rPr>
              <w:t>Conv1_2</w:t>
            </w:r>
          </w:p>
        </w:tc>
        <w:tc>
          <w:tcPr>
            <w:tcW w:w="511" w:type="pct"/>
          </w:tcPr>
          <w:p w14:paraId="6C8A904D" w14:textId="690F39F6" w:rsidR="00961051" w:rsidRPr="00961051" w:rsidRDefault="00961051" w:rsidP="00047DBF">
            <w:pPr>
              <w:pStyle w:val="NoSpacing"/>
              <w:spacing w:line="360" w:lineRule="auto"/>
              <w:rPr>
                <w:rFonts w:cstheme="minorHAnsi"/>
              </w:rPr>
            </w:pPr>
            <w:r w:rsidRPr="00961051">
              <w:rPr>
                <w:rFonts w:cstheme="minorHAnsi"/>
              </w:rPr>
              <w:t>Relu1_2</w:t>
            </w:r>
          </w:p>
        </w:tc>
        <w:tc>
          <w:tcPr>
            <w:tcW w:w="431" w:type="pct"/>
          </w:tcPr>
          <w:p w14:paraId="1ACECE30" w14:textId="68E68E3D" w:rsidR="00961051" w:rsidRPr="00961051" w:rsidRDefault="00961051" w:rsidP="00047DBF">
            <w:pPr>
              <w:pStyle w:val="NoSpacing"/>
              <w:spacing w:line="360" w:lineRule="auto"/>
              <w:rPr>
                <w:rFonts w:cstheme="minorHAnsi"/>
              </w:rPr>
            </w:pPr>
            <w:r w:rsidRPr="00961051">
              <w:rPr>
                <w:rFonts w:cstheme="minorHAnsi"/>
              </w:rPr>
              <w:t>Pool1</w:t>
            </w:r>
          </w:p>
        </w:tc>
        <w:tc>
          <w:tcPr>
            <w:tcW w:w="544" w:type="pct"/>
          </w:tcPr>
          <w:p w14:paraId="0AC8D6CA" w14:textId="5D8513D7" w:rsidR="00961051" w:rsidRPr="00961051" w:rsidRDefault="00961051" w:rsidP="00047DBF">
            <w:pPr>
              <w:pStyle w:val="NoSpacing"/>
              <w:spacing w:line="360" w:lineRule="auto"/>
              <w:rPr>
                <w:rFonts w:cstheme="minorHAnsi"/>
              </w:rPr>
            </w:pPr>
            <w:r w:rsidRPr="00961051">
              <w:rPr>
                <w:rFonts w:cstheme="minorHAnsi"/>
              </w:rPr>
              <w:t>Conv2_1</w:t>
            </w:r>
          </w:p>
        </w:tc>
        <w:tc>
          <w:tcPr>
            <w:tcW w:w="511" w:type="pct"/>
          </w:tcPr>
          <w:p w14:paraId="55E4C492" w14:textId="328D0020" w:rsidR="00961051" w:rsidRPr="00961051" w:rsidRDefault="00961051" w:rsidP="00047DBF">
            <w:pPr>
              <w:pStyle w:val="NoSpacing"/>
              <w:spacing w:line="360" w:lineRule="auto"/>
              <w:rPr>
                <w:rFonts w:cstheme="minorHAnsi"/>
              </w:rPr>
            </w:pPr>
            <w:r w:rsidRPr="00961051">
              <w:rPr>
                <w:rFonts w:cstheme="minorHAnsi"/>
              </w:rPr>
              <w:t>Relu2_1</w:t>
            </w:r>
          </w:p>
        </w:tc>
        <w:tc>
          <w:tcPr>
            <w:tcW w:w="544" w:type="pct"/>
          </w:tcPr>
          <w:p w14:paraId="0A4AF057" w14:textId="7BFD0EA8" w:rsidR="00961051" w:rsidRPr="00961051" w:rsidRDefault="00961051" w:rsidP="00047DBF">
            <w:pPr>
              <w:pStyle w:val="NoSpacing"/>
              <w:spacing w:line="360" w:lineRule="auto"/>
              <w:rPr>
                <w:rFonts w:cstheme="minorHAnsi"/>
              </w:rPr>
            </w:pPr>
            <w:r>
              <w:rPr>
                <w:rFonts w:cstheme="minorHAnsi"/>
              </w:rPr>
              <w:t>Conv2_2</w:t>
            </w:r>
          </w:p>
        </w:tc>
      </w:tr>
      <w:tr w:rsidR="003E480C" w:rsidRPr="00961051" w14:paraId="588BF1FC" w14:textId="77777777" w:rsidTr="003E480C">
        <w:trPr>
          <w:trHeight w:val="343"/>
          <w:jc w:val="center"/>
        </w:trPr>
        <w:tc>
          <w:tcPr>
            <w:tcW w:w="556" w:type="pct"/>
          </w:tcPr>
          <w:p w14:paraId="15620302" w14:textId="4A2C661A" w:rsidR="00961051" w:rsidRPr="00961051" w:rsidRDefault="00961051" w:rsidP="00047DBF">
            <w:pPr>
              <w:pStyle w:val="NoSpacing"/>
              <w:spacing w:line="360" w:lineRule="auto"/>
              <w:rPr>
                <w:rFonts w:cstheme="minorHAnsi"/>
              </w:rPr>
            </w:pPr>
            <w:r w:rsidRPr="00961051">
              <w:rPr>
                <w:rFonts w:cstheme="minorHAnsi"/>
              </w:rPr>
              <w:t>Support</w:t>
            </w:r>
          </w:p>
        </w:tc>
        <w:tc>
          <w:tcPr>
            <w:tcW w:w="304" w:type="pct"/>
          </w:tcPr>
          <w:p w14:paraId="6C1A10D5" w14:textId="2455D0F5"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3F04A28E" w14:textId="0B3E14DC" w:rsidR="00961051" w:rsidRPr="00961051" w:rsidRDefault="00961051" w:rsidP="00047DBF">
            <w:pPr>
              <w:pStyle w:val="NoSpacing"/>
              <w:spacing w:line="360" w:lineRule="auto"/>
              <w:rPr>
                <w:rFonts w:cstheme="minorHAnsi"/>
              </w:rPr>
            </w:pPr>
            <w:r w:rsidRPr="00961051">
              <w:rPr>
                <w:rFonts w:cstheme="minorHAnsi"/>
              </w:rPr>
              <w:t>3</w:t>
            </w:r>
          </w:p>
        </w:tc>
        <w:tc>
          <w:tcPr>
            <w:tcW w:w="511" w:type="pct"/>
          </w:tcPr>
          <w:p w14:paraId="2FDD0012" w14:textId="67B2E4D5" w:rsidR="00961051" w:rsidRPr="00961051" w:rsidRDefault="00961051" w:rsidP="00047DBF">
            <w:pPr>
              <w:pStyle w:val="NoSpacing"/>
              <w:spacing w:line="360" w:lineRule="auto"/>
              <w:rPr>
                <w:rFonts w:cstheme="minorHAnsi"/>
              </w:rPr>
            </w:pPr>
            <w:r w:rsidRPr="00961051">
              <w:rPr>
                <w:rFonts w:cstheme="minorHAnsi"/>
              </w:rPr>
              <w:t>1</w:t>
            </w:r>
          </w:p>
        </w:tc>
        <w:tc>
          <w:tcPr>
            <w:tcW w:w="544" w:type="pct"/>
          </w:tcPr>
          <w:p w14:paraId="4C588E40" w14:textId="55019FF6" w:rsidR="00961051" w:rsidRPr="00961051" w:rsidRDefault="00961051" w:rsidP="00047DBF">
            <w:pPr>
              <w:pStyle w:val="NoSpacing"/>
              <w:spacing w:line="360" w:lineRule="auto"/>
              <w:rPr>
                <w:rFonts w:cstheme="minorHAnsi"/>
              </w:rPr>
            </w:pPr>
            <w:r w:rsidRPr="00961051">
              <w:rPr>
                <w:rFonts w:cstheme="minorHAnsi"/>
              </w:rPr>
              <w:t>3</w:t>
            </w:r>
          </w:p>
        </w:tc>
        <w:tc>
          <w:tcPr>
            <w:tcW w:w="511" w:type="pct"/>
          </w:tcPr>
          <w:p w14:paraId="7C5613AC" w14:textId="3A627F60" w:rsidR="00961051" w:rsidRPr="00961051" w:rsidRDefault="00961051" w:rsidP="00047DBF">
            <w:pPr>
              <w:pStyle w:val="NoSpacing"/>
              <w:spacing w:line="360" w:lineRule="auto"/>
              <w:rPr>
                <w:rFonts w:cstheme="minorHAnsi"/>
              </w:rPr>
            </w:pPr>
            <w:r w:rsidRPr="00961051">
              <w:rPr>
                <w:rFonts w:cstheme="minorHAnsi"/>
              </w:rPr>
              <w:t>1</w:t>
            </w:r>
          </w:p>
        </w:tc>
        <w:tc>
          <w:tcPr>
            <w:tcW w:w="431" w:type="pct"/>
          </w:tcPr>
          <w:p w14:paraId="0D3DB94E" w14:textId="6FBD6C00" w:rsidR="00961051" w:rsidRPr="00961051" w:rsidRDefault="00961051" w:rsidP="00047DBF">
            <w:pPr>
              <w:pStyle w:val="NoSpacing"/>
              <w:spacing w:line="360" w:lineRule="auto"/>
              <w:rPr>
                <w:rFonts w:cstheme="minorHAnsi"/>
              </w:rPr>
            </w:pPr>
            <w:r w:rsidRPr="00961051">
              <w:rPr>
                <w:rFonts w:cstheme="minorHAnsi"/>
              </w:rPr>
              <w:t>2</w:t>
            </w:r>
          </w:p>
        </w:tc>
        <w:tc>
          <w:tcPr>
            <w:tcW w:w="544" w:type="pct"/>
          </w:tcPr>
          <w:p w14:paraId="13FA96B7" w14:textId="50E52BF1" w:rsidR="00961051" w:rsidRPr="00961051" w:rsidRDefault="00961051" w:rsidP="00047DBF">
            <w:pPr>
              <w:pStyle w:val="NoSpacing"/>
              <w:spacing w:line="360" w:lineRule="auto"/>
              <w:rPr>
                <w:rFonts w:cstheme="minorHAnsi"/>
              </w:rPr>
            </w:pPr>
            <w:r w:rsidRPr="00961051">
              <w:rPr>
                <w:rFonts w:cstheme="minorHAnsi"/>
              </w:rPr>
              <w:t>3</w:t>
            </w:r>
          </w:p>
        </w:tc>
        <w:tc>
          <w:tcPr>
            <w:tcW w:w="511" w:type="pct"/>
          </w:tcPr>
          <w:p w14:paraId="0F74B8DC" w14:textId="02D3A4C8" w:rsidR="00961051" w:rsidRPr="00961051" w:rsidRDefault="00961051" w:rsidP="00047DBF">
            <w:pPr>
              <w:pStyle w:val="NoSpacing"/>
              <w:spacing w:line="360" w:lineRule="auto"/>
              <w:rPr>
                <w:rFonts w:cstheme="minorHAnsi"/>
              </w:rPr>
            </w:pPr>
            <w:r w:rsidRPr="00961051">
              <w:rPr>
                <w:rFonts w:cstheme="minorHAnsi"/>
              </w:rPr>
              <w:t>1</w:t>
            </w:r>
          </w:p>
        </w:tc>
        <w:tc>
          <w:tcPr>
            <w:tcW w:w="544" w:type="pct"/>
          </w:tcPr>
          <w:p w14:paraId="3B254B55" w14:textId="36284C4D" w:rsidR="00961051" w:rsidRPr="00961051" w:rsidRDefault="00961051" w:rsidP="00047DBF">
            <w:pPr>
              <w:pStyle w:val="NoSpacing"/>
              <w:spacing w:line="360" w:lineRule="auto"/>
              <w:rPr>
                <w:rFonts w:cstheme="minorHAnsi"/>
              </w:rPr>
            </w:pPr>
            <w:r>
              <w:rPr>
                <w:rFonts w:cstheme="minorHAnsi"/>
              </w:rPr>
              <w:t>3</w:t>
            </w:r>
          </w:p>
        </w:tc>
      </w:tr>
      <w:tr w:rsidR="003E480C" w:rsidRPr="00961051" w14:paraId="367BCF15" w14:textId="77777777" w:rsidTr="003E480C">
        <w:trPr>
          <w:trHeight w:val="343"/>
          <w:jc w:val="center"/>
        </w:trPr>
        <w:tc>
          <w:tcPr>
            <w:tcW w:w="556" w:type="pct"/>
          </w:tcPr>
          <w:p w14:paraId="0BCF322F" w14:textId="49E096A4" w:rsidR="00961051" w:rsidRPr="00961051" w:rsidRDefault="00961051" w:rsidP="00047DBF">
            <w:pPr>
              <w:pStyle w:val="NoSpacing"/>
              <w:spacing w:line="360" w:lineRule="auto"/>
              <w:rPr>
                <w:rFonts w:cstheme="minorHAnsi"/>
              </w:rPr>
            </w:pPr>
            <w:r w:rsidRPr="00961051">
              <w:rPr>
                <w:rFonts w:cstheme="minorHAnsi"/>
              </w:rPr>
              <w:t>Filt dim</w:t>
            </w:r>
          </w:p>
        </w:tc>
        <w:tc>
          <w:tcPr>
            <w:tcW w:w="304" w:type="pct"/>
          </w:tcPr>
          <w:p w14:paraId="26C4DC30" w14:textId="47FFF562"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693FF03B" w14:textId="41758858" w:rsidR="00961051" w:rsidRPr="00961051" w:rsidRDefault="00961051" w:rsidP="00047DBF">
            <w:pPr>
              <w:pStyle w:val="NoSpacing"/>
              <w:spacing w:line="360" w:lineRule="auto"/>
              <w:rPr>
                <w:rFonts w:cstheme="minorHAnsi"/>
              </w:rPr>
            </w:pPr>
            <w:r w:rsidRPr="00961051">
              <w:rPr>
                <w:rFonts w:cstheme="minorHAnsi"/>
              </w:rPr>
              <w:t>3</w:t>
            </w:r>
          </w:p>
        </w:tc>
        <w:tc>
          <w:tcPr>
            <w:tcW w:w="511" w:type="pct"/>
          </w:tcPr>
          <w:p w14:paraId="54EFFC9F" w14:textId="54FC6658"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15BB3CE7" w14:textId="7C6B7220" w:rsidR="00961051" w:rsidRPr="00961051" w:rsidRDefault="00961051" w:rsidP="00047DBF">
            <w:pPr>
              <w:pStyle w:val="NoSpacing"/>
              <w:spacing w:line="360" w:lineRule="auto"/>
              <w:rPr>
                <w:rFonts w:cstheme="minorHAnsi"/>
              </w:rPr>
            </w:pPr>
            <w:r w:rsidRPr="00961051">
              <w:rPr>
                <w:rFonts w:cstheme="minorHAnsi"/>
              </w:rPr>
              <w:t>64</w:t>
            </w:r>
          </w:p>
        </w:tc>
        <w:tc>
          <w:tcPr>
            <w:tcW w:w="511" w:type="pct"/>
          </w:tcPr>
          <w:p w14:paraId="4B1C14ED" w14:textId="41063D9F" w:rsidR="00961051" w:rsidRPr="00961051" w:rsidRDefault="00961051" w:rsidP="00047DBF">
            <w:pPr>
              <w:pStyle w:val="NoSpacing"/>
              <w:spacing w:line="360" w:lineRule="auto"/>
              <w:rPr>
                <w:rFonts w:cstheme="minorHAnsi"/>
              </w:rPr>
            </w:pPr>
            <w:r w:rsidRPr="00961051">
              <w:rPr>
                <w:rFonts w:cstheme="minorHAnsi"/>
              </w:rPr>
              <w:t>-</w:t>
            </w:r>
          </w:p>
        </w:tc>
        <w:tc>
          <w:tcPr>
            <w:tcW w:w="431" w:type="pct"/>
          </w:tcPr>
          <w:p w14:paraId="0F5BABFB" w14:textId="2776CA50"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4AE17488" w14:textId="085CE7B9" w:rsidR="00961051" w:rsidRPr="00961051" w:rsidRDefault="00961051" w:rsidP="00047DBF">
            <w:pPr>
              <w:pStyle w:val="NoSpacing"/>
              <w:spacing w:line="360" w:lineRule="auto"/>
              <w:rPr>
                <w:rFonts w:cstheme="minorHAnsi"/>
              </w:rPr>
            </w:pPr>
            <w:r w:rsidRPr="00961051">
              <w:rPr>
                <w:rFonts w:cstheme="minorHAnsi"/>
              </w:rPr>
              <w:t>64</w:t>
            </w:r>
          </w:p>
        </w:tc>
        <w:tc>
          <w:tcPr>
            <w:tcW w:w="511" w:type="pct"/>
          </w:tcPr>
          <w:p w14:paraId="46404FA9" w14:textId="6F325B5A"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2A28AA81" w14:textId="2303544F" w:rsidR="00961051" w:rsidRPr="00961051" w:rsidRDefault="00961051" w:rsidP="00047DBF">
            <w:pPr>
              <w:pStyle w:val="NoSpacing"/>
              <w:spacing w:line="360" w:lineRule="auto"/>
              <w:rPr>
                <w:rFonts w:cstheme="minorHAnsi"/>
              </w:rPr>
            </w:pPr>
            <w:r>
              <w:rPr>
                <w:rFonts w:cstheme="minorHAnsi"/>
              </w:rPr>
              <w:t>128</w:t>
            </w:r>
          </w:p>
        </w:tc>
      </w:tr>
      <w:tr w:rsidR="003E480C" w:rsidRPr="00961051" w14:paraId="4516CBDA" w14:textId="77777777" w:rsidTr="003E480C">
        <w:trPr>
          <w:trHeight w:val="343"/>
          <w:jc w:val="center"/>
        </w:trPr>
        <w:tc>
          <w:tcPr>
            <w:tcW w:w="556" w:type="pct"/>
          </w:tcPr>
          <w:p w14:paraId="46C425A8" w14:textId="3ACAF5A0" w:rsidR="00961051" w:rsidRPr="00961051" w:rsidRDefault="00961051" w:rsidP="00047DBF">
            <w:pPr>
              <w:pStyle w:val="NoSpacing"/>
              <w:spacing w:line="360" w:lineRule="auto"/>
              <w:rPr>
                <w:rFonts w:cstheme="minorHAnsi"/>
              </w:rPr>
            </w:pPr>
            <w:r w:rsidRPr="00961051">
              <w:rPr>
                <w:rFonts w:cstheme="minorHAnsi"/>
              </w:rPr>
              <w:t>Num</w:t>
            </w:r>
            <w:r w:rsidR="003E480C">
              <w:rPr>
                <w:rFonts w:cstheme="minorHAnsi"/>
              </w:rPr>
              <w:t xml:space="preserve"> </w:t>
            </w:r>
            <w:r w:rsidRPr="00961051">
              <w:rPr>
                <w:rFonts w:cstheme="minorHAnsi"/>
              </w:rPr>
              <w:t>filts</w:t>
            </w:r>
          </w:p>
        </w:tc>
        <w:tc>
          <w:tcPr>
            <w:tcW w:w="304" w:type="pct"/>
          </w:tcPr>
          <w:p w14:paraId="6DE56D61" w14:textId="049B9572"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15A209CB" w14:textId="07639B4C" w:rsidR="00961051" w:rsidRPr="00961051" w:rsidRDefault="00961051" w:rsidP="00047DBF">
            <w:pPr>
              <w:pStyle w:val="NoSpacing"/>
              <w:spacing w:line="360" w:lineRule="auto"/>
              <w:rPr>
                <w:rFonts w:cstheme="minorHAnsi"/>
              </w:rPr>
            </w:pPr>
            <w:r w:rsidRPr="00961051">
              <w:rPr>
                <w:rFonts w:cstheme="minorHAnsi"/>
              </w:rPr>
              <w:t>64</w:t>
            </w:r>
          </w:p>
        </w:tc>
        <w:tc>
          <w:tcPr>
            <w:tcW w:w="511" w:type="pct"/>
          </w:tcPr>
          <w:p w14:paraId="045E656D" w14:textId="13495FA5"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3465AE50" w14:textId="37965F8D" w:rsidR="00961051" w:rsidRPr="00961051" w:rsidRDefault="00961051" w:rsidP="00047DBF">
            <w:pPr>
              <w:pStyle w:val="NoSpacing"/>
              <w:spacing w:line="360" w:lineRule="auto"/>
              <w:rPr>
                <w:rFonts w:cstheme="minorHAnsi"/>
              </w:rPr>
            </w:pPr>
            <w:r w:rsidRPr="00961051">
              <w:rPr>
                <w:rFonts w:cstheme="minorHAnsi"/>
              </w:rPr>
              <w:t>64</w:t>
            </w:r>
          </w:p>
        </w:tc>
        <w:tc>
          <w:tcPr>
            <w:tcW w:w="511" w:type="pct"/>
          </w:tcPr>
          <w:p w14:paraId="3BDCF0E1" w14:textId="5E4152E4" w:rsidR="00961051" w:rsidRPr="00961051" w:rsidRDefault="00961051" w:rsidP="00047DBF">
            <w:pPr>
              <w:pStyle w:val="NoSpacing"/>
              <w:spacing w:line="360" w:lineRule="auto"/>
              <w:rPr>
                <w:rFonts w:cstheme="minorHAnsi"/>
              </w:rPr>
            </w:pPr>
            <w:r w:rsidRPr="00961051">
              <w:rPr>
                <w:rFonts w:cstheme="minorHAnsi"/>
              </w:rPr>
              <w:t>-</w:t>
            </w:r>
          </w:p>
        </w:tc>
        <w:tc>
          <w:tcPr>
            <w:tcW w:w="431" w:type="pct"/>
          </w:tcPr>
          <w:p w14:paraId="2611BBF6" w14:textId="5F97BCEE"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11648624" w14:textId="67CE2ED8" w:rsidR="00961051" w:rsidRPr="00961051" w:rsidRDefault="00961051" w:rsidP="00047DBF">
            <w:pPr>
              <w:pStyle w:val="NoSpacing"/>
              <w:spacing w:line="360" w:lineRule="auto"/>
              <w:rPr>
                <w:rFonts w:cstheme="minorHAnsi"/>
              </w:rPr>
            </w:pPr>
            <w:r w:rsidRPr="00961051">
              <w:rPr>
                <w:rFonts w:cstheme="minorHAnsi"/>
              </w:rPr>
              <w:t>128</w:t>
            </w:r>
          </w:p>
        </w:tc>
        <w:tc>
          <w:tcPr>
            <w:tcW w:w="511" w:type="pct"/>
          </w:tcPr>
          <w:p w14:paraId="587AC847" w14:textId="6BE80D1A"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30728E34" w14:textId="175D2BCC" w:rsidR="00961051" w:rsidRPr="00961051" w:rsidRDefault="00961051" w:rsidP="00047DBF">
            <w:pPr>
              <w:pStyle w:val="NoSpacing"/>
              <w:spacing w:line="360" w:lineRule="auto"/>
              <w:rPr>
                <w:rFonts w:cstheme="minorHAnsi"/>
              </w:rPr>
            </w:pPr>
            <w:r>
              <w:rPr>
                <w:rFonts w:cstheme="minorHAnsi"/>
              </w:rPr>
              <w:t>128</w:t>
            </w:r>
          </w:p>
        </w:tc>
      </w:tr>
      <w:tr w:rsidR="003E480C" w:rsidRPr="00961051" w14:paraId="32FB1831" w14:textId="77777777" w:rsidTr="003E480C">
        <w:trPr>
          <w:trHeight w:val="343"/>
          <w:jc w:val="center"/>
        </w:trPr>
        <w:tc>
          <w:tcPr>
            <w:tcW w:w="556" w:type="pct"/>
          </w:tcPr>
          <w:p w14:paraId="1697410A" w14:textId="4331DE1B" w:rsidR="00961051" w:rsidRPr="00961051" w:rsidRDefault="00961051" w:rsidP="00047DBF">
            <w:pPr>
              <w:pStyle w:val="NoSpacing"/>
              <w:spacing w:line="360" w:lineRule="auto"/>
              <w:rPr>
                <w:rFonts w:cstheme="minorHAnsi"/>
              </w:rPr>
            </w:pPr>
            <w:r w:rsidRPr="00961051">
              <w:rPr>
                <w:rFonts w:cstheme="minorHAnsi"/>
              </w:rPr>
              <w:t>Stride</w:t>
            </w:r>
          </w:p>
        </w:tc>
        <w:tc>
          <w:tcPr>
            <w:tcW w:w="304" w:type="pct"/>
          </w:tcPr>
          <w:p w14:paraId="43A6E41D" w14:textId="72C93EBC"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748A1150" w14:textId="2D78A5EA" w:rsidR="00961051" w:rsidRPr="00961051" w:rsidRDefault="00961051" w:rsidP="00047DBF">
            <w:pPr>
              <w:pStyle w:val="NoSpacing"/>
              <w:spacing w:line="360" w:lineRule="auto"/>
              <w:rPr>
                <w:rFonts w:cstheme="minorHAnsi"/>
              </w:rPr>
            </w:pPr>
            <w:r w:rsidRPr="00961051">
              <w:rPr>
                <w:rFonts w:cstheme="minorHAnsi"/>
              </w:rPr>
              <w:t>1</w:t>
            </w:r>
          </w:p>
        </w:tc>
        <w:tc>
          <w:tcPr>
            <w:tcW w:w="511" w:type="pct"/>
          </w:tcPr>
          <w:p w14:paraId="6FC70FAA" w14:textId="0881BFFA" w:rsidR="00961051" w:rsidRPr="00961051" w:rsidRDefault="00961051" w:rsidP="00047DBF">
            <w:pPr>
              <w:pStyle w:val="NoSpacing"/>
              <w:spacing w:line="360" w:lineRule="auto"/>
              <w:rPr>
                <w:rFonts w:cstheme="minorHAnsi"/>
              </w:rPr>
            </w:pPr>
            <w:r w:rsidRPr="00961051">
              <w:rPr>
                <w:rFonts w:cstheme="minorHAnsi"/>
              </w:rPr>
              <w:t>1</w:t>
            </w:r>
          </w:p>
        </w:tc>
        <w:tc>
          <w:tcPr>
            <w:tcW w:w="544" w:type="pct"/>
          </w:tcPr>
          <w:p w14:paraId="42B0D249" w14:textId="74AE959C" w:rsidR="00961051" w:rsidRPr="00961051" w:rsidRDefault="00961051" w:rsidP="00047DBF">
            <w:pPr>
              <w:pStyle w:val="NoSpacing"/>
              <w:spacing w:line="360" w:lineRule="auto"/>
              <w:rPr>
                <w:rFonts w:cstheme="minorHAnsi"/>
              </w:rPr>
            </w:pPr>
            <w:r w:rsidRPr="00961051">
              <w:rPr>
                <w:rFonts w:cstheme="minorHAnsi"/>
              </w:rPr>
              <w:t>1</w:t>
            </w:r>
          </w:p>
        </w:tc>
        <w:tc>
          <w:tcPr>
            <w:tcW w:w="511" w:type="pct"/>
          </w:tcPr>
          <w:p w14:paraId="14801928" w14:textId="68AE7FED" w:rsidR="00961051" w:rsidRPr="00961051" w:rsidRDefault="00961051" w:rsidP="00047DBF">
            <w:pPr>
              <w:pStyle w:val="NoSpacing"/>
              <w:spacing w:line="360" w:lineRule="auto"/>
              <w:rPr>
                <w:rFonts w:cstheme="minorHAnsi"/>
              </w:rPr>
            </w:pPr>
            <w:r w:rsidRPr="00961051">
              <w:rPr>
                <w:rFonts w:cstheme="minorHAnsi"/>
              </w:rPr>
              <w:t>1</w:t>
            </w:r>
          </w:p>
        </w:tc>
        <w:tc>
          <w:tcPr>
            <w:tcW w:w="431" w:type="pct"/>
          </w:tcPr>
          <w:p w14:paraId="1151D6D2" w14:textId="096E837D" w:rsidR="00961051" w:rsidRPr="00961051" w:rsidRDefault="00961051" w:rsidP="00047DBF">
            <w:pPr>
              <w:pStyle w:val="NoSpacing"/>
              <w:spacing w:line="360" w:lineRule="auto"/>
              <w:rPr>
                <w:rFonts w:cstheme="minorHAnsi"/>
              </w:rPr>
            </w:pPr>
            <w:r w:rsidRPr="00961051">
              <w:rPr>
                <w:rFonts w:cstheme="minorHAnsi"/>
              </w:rPr>
              <w:t>2</w:t>
            </w:r>
          </w:p>
        </w:tc>
        <w:tc>
          <w:tcPr>
            <w:tcW w:w="544" w:type="pct"/>
          </w:tcPr>
          <w:p w14:paraId="0BAAEE1D" w14:textId="6FB70476" w:rsidR="00961051" w:rsidRPr="00961051" w:rsidRDefault="00961051" w:rsidP="00047DBF">
            <w:pPr>
              <w:pStyle w:val="NoSpacing"/>
              <w:spacing w:line="360" w:lineRule="auto"/>
              <w:rPr>
                <w:rFonts w:cstheme="minorHAnsi"/>
              </w:rPr>
            </w:pPr>
            <w:r w:rsidRPr="00961051">
              <w:rPr>
                <w:rFonts w:cstheme="minorHAnsi"/>
              </w:rPr>
              <w:t>1</w:t>
            </w:r>
          </w:p>
        </w:tc>
        <w:tc>
          <w:tcPr>
            <w:tcW w:w="511" w:type="pct"/>
          </w:tcPr>
          <w:p w14:paraId="377D8E60" w14:textId="5B330998" w:rsidR="00961051" w:rsidRPr="00961051" w:rsidRDefault="00961051" w:rsidP="00047DBF">
            <w:pPr>
              <w:pStyle w:val="NoSpacing"/>
              <w:spacing w:line="360" w:lineRule="auto"/>
              <w:rPr>
                <w:rFonts w:cstheme="minorHAnsi"/>
              </w:rPr>
            </w:pPr>
            <w:r w:rsidRPr="00961051">
              <w:rPr>
                <w:rFonts w:cstheme="minorHAnsi"/>
              </w:rPr>
              <w:t>1</w:t>
            </w:r>
          </w:p>
        </w:tc>
        <w:tc>
          <w:tcPr>
            <w:tcW w:w="544" w:type="pct"/>
          </w:tcPr>
          <w:p w14:paraId="1026F0DA" w14:textId="6C65F105" w:rsidR="00961051" w:rsidRPr="00961051" w:rsidRDefault="00961051" w:rsidP="00047DBF">
            <w:pPr>
              <w:pStyle w:val="NoSpacing"/>
              <w:spacing w:line="360" w:lineRule="auto"/>
              <w:rPr>
                <w:rFonts w:cstheme="minorHAnsi"/>
              </w:rPr>
            </w:pPr>
            <w:r>
              <w:rPr>
                <w:rFonts w:cstheme="minorHAnsi"/>
              </w:rPr>
              <w:t>1</w:t>
            </w:r>
          </w:p>
        </w:tc>
      </w:tr>
      <w:tr w:rsidR="003E480C" w:rsidRPr="00961051" w14:paraId="26480735" w14:textId="77777777" w:rsidTr="003E480C">
        <w:trPr>
          <w:trHeight w:val="343"/>
          <w:jc w:val="center"/>
        </w:trPr>
        <w:tc>
          <w:tcPr>
            <w:tcW w:w="556" w:type="pct"/>
          </w:tcPr>
          <w:p w14:paraId="65DBCF1D" w14:textId="01812379" w:rsidR="00961051" w:rsidRPr="00961051" w:rsidRDefault="00961051" w:rsidP="00047DBF">
            <w:pPr>
              <w:pStyle w:val="NoSpacing"/>
              <w:spacing w:line="360" w:lineRule="auto"/>
              <w:rPr>
                <w:rFonts w:cstheme="minorHAnsi"/>
              </w:rPr>
            </w:pPr>
            <w:r w:rsidRPr="00961051">
              <w:rPr>
                <w:rFonts w:cstheme="minorHAnsi"/>
              </w:rPr>
              <w:t>Pad</w:t>
            </w:r>
          </w:p>
        </w:tc>
        <w:tc>
          <w:tcPr>
            <w:tcW w:w="304" w:type="pct"/>
          </w:tcPr>
          <w:p w14:paraId="3CA57808" w14:textId="523A920D" w:rsidR="00961051" w:rsidRPr="00961051" w:rsidRDefault="00961051" w:rsidP="00047DBF">
            <w:pPr>
              <w:pStyle w:val="NoSpacing"/>
              <w:spacing w:line="360" w:lineRule="auto"/>
              <w:rPr>
                <w:rFonts w:cstheme="minorHAnsi"/>
              </w:rPr>
            </w:pPr>
            <w:r w:rsidRPr="00961051">
              <w:rPr>
                <w:rFonts w:cstheme="minorHAnsi"/>
              </w:rPr>
              <w:t>-</w:t>
            </w:r>
          </w:p>
        </w:tc>
        <w:tc>
          <w:tcPr>
            <w:tcW w:w="544" w:type="pct"/>
          </w:tcPr>
          <w:p w14:paraId="32FAA559" w14:textId="2C01E64D" w:rsidR="00961051" w:rsidRPr="00961051" w:rsidRDefault="00961051" w:rsidP="00047DBF">
            <w:pPr>
              <w:pStyle w:val="NoSpacing"/>
              <w:spacing w:line="360" w:lineRule="auto"/>
              <w:rPr>
                <w:rFonts w:cstheme="minorHAnsi"/>
              </w:rPr>
            </w:pPr>
            <w:r w:rsidRPr="00961051">
              <w:rPr>
                <w:rFonts w:cstheme="minorHAnsi"/>
              </w:rPr>
              <w:t>1</w:t>
            </w:r>
          </w:p>
        </w:tc>
        <w:tc>
          <w:tcPr>
            <w:tcW w:w="511" w:type="pct"/>
          </w:tcPr>
          <w:p w14:paraId="54A60406" w14:textId="5FECD44A" w:rsidR="00961051" w:rsidRPr="00961051" w:rsidRDefault="00961051" w:rsidP="00047DBF">
            <w:pPr>
              <w:pStyle w:val="NoSpacing"/>
              <w:spacing w:line="360" w:lineRule="auto"/>
              <w:rPr>
                <w:rFonts w:cstheme="minorHAnsi"/>
              </w:rPr>
            </w:pPr>
            <w:r w:rsidRPr="00961051">
              <w:rPr>
                <w:rFonts w:cstheme="minorHAnsi"/>
              </w:rPr>
              <w:t>0</w:t>
            </w:r>
          </w:p>
        </w:tc>
        <w:tc>
          <w:tcPr>
            <w:tcW w:w="544" w:type="pct"/>
          </w:tcPr>
          <w:p w14:paraId="7FF538F6" w14:textId="4DB504C6" w:rsidR="00961051" w:rsidRPr="00961051" w:rsidRDefault="00961051" w:rsidP="00047DBF">
            <w:pPr>
              <w:pStyle w:val="NoSpacing"/>
              <w:spacing w:line="360" w:lineRule="auto"/>
              <w:rPr>
                <w:rFonts w:cstheme="minorHAnsi"/>
              </w:rPr>
            </w:pPr>
            <w:r w:rsidRPr="00961051">
              <w:rPr>
                <w:rFonts w:cstheme="minorHAnsi"/>
              </w:rPr>
              <w:t>1</w:t>
            </w:r>
          </w:p>
        </w:tc>
        <w:tc>
          <w:tcPr>
            <w:tcW w:w="511" w:type="pct"/>
          </w:tcPr>
          <w:p w14:paraId="7D972CF3" w14:textId="3484F221" w:rsidR="00961051" w:rsidRPr="00961051" w:rsidRDefault="00961051" w:rsidP="00047DBF">
            <w:pPr>
              <w:pStyle w:val="NoSpacing"/>
              <w:spacing w:line="360" w:lineRule="auto"/>
              <w:rPr>
                <w:rFonts w:cstheme="minorHAnsi"/>
              </w:rPr>
            </w:pPr>
            <w:r w:rsidRPr="00961051">
              <w:rPr>
                <w:rFonts w:cstheme="minorHAnsi"/>
              </w:rPr>
              <w:t>0</w:t>
            </w:r>
          </w:p>
        </w:tc>
        <w:tc>
          <w:tcPr>
            <w:tcW w:w="431" w:type="pct"/>
          </w:tcPr>
          <w:p w14:paraId="2BA46296" w14:textId="6B49996D" w:rsidR="00961051" w:rsidRPr="00961051" w:rsidRDefault="00961051" w:rsidP="00047DBF">
            <w:pPr>
              <w:pStyle w:val="NoSpacing"/>
              <w:spacing w:line="360" w:lineRule="auto"/>
              <w:rPr>
                <w:rFonts w:cstheme="minorHAnsi"/>
              </w:rPr>
            </w:pPr>
            <w:r w:rsidRPr="00961051">
              <w:rPr>
                <w:rFonts w:cstheme="minorHAnsi"/>
              </w:rPr>
              <w:t>0</w:t>
            </w:r>
          </w:p>
        </w:tc>
        <w:tc>
          <w:tcPr>
            <w:tcW w:w="544" w:type="pct"/>
          </w:tcPr>
          <w:p w14:paraId="5C66D527" w14:textId="706F8BC3" w:rsidR="00961051" w:rsidRPr="00961051" w:rsidRDefault="00961051" w:rsidP="00047DBF">
            <w:pPr>
              <w:pStyle w:val="NoSpacing"/>
              <w:spacing w:line="360" w:lineRule="auto"/>
              <w:rPr>
                <w:rFonts w:cstheme="minorHAnsi"/>
              </w:rPr>
            </w:pPr>
            <w:r w:rsidRPr="00961051">
              <w:rPr>
                <w:rFonts w:cstheme="minorHAnsi"/>
              </w:rPr>
              <w:t>1</w:t>
            </w:r>
          </w:p>
        </w:tc>
        <w:tc>
          <w:tcPr>
            <w:tcW w:w="511" w:type="pct"/>
          </w:tcPr>
          <w:p w14:paraId="700C3000" w14:textId="0251A953" w:rsidR="00961051" w:rsidRPr="00961051" w:rsidRDefault="00961051" w:rsidP="00047DBF">
            <w:pPr>
              <w:pStyle w:val="NoSpacing"/>
              <w:spacing w:line="360" w:lineRule="auto"/>
              <w:rPr>
                <w:rFonts w:cstheme="minorHAnsi"/>
              </w:rPr>
            </w:pPr>
            <w:r w:rsidRPr="00961051">
              <w:rPr>
                <w:rFonts w:cstheme="minorHAnsi"/>
              </w:rPr>
              <w:t>0</w:t>
            </w:r>
          </w:p>
        </w:tc>
        <w:tc>
          <w:tcPr>
            <w:tcW w:w="544" w:type="pct"/>
          </w:tcPr>
          <w:p w14:paraId="345DEDE6" w14:textId="1DDC4AB3" w:rsidR="00961051" w:rsidRPr="00961051" w:rsidRDefault="00961051" w:rsidP="00047DBF">
            <w:pPr>
              <w:pStyle w:val="NoSpacing"/>
              <w:spacing w:line="360" w:lineRule="auto"/>
              <w:rPr>
                <w:rFonts w:cstheme="minorHAnsi"/>
              </w:rPr>
            </w:pPr>
            <w:r>
              <w:rPr>
                <w:rFonts w:cstheme="minorHAnsi"/>
              </w:rPr>
              <w:t>1</w:t>
            </w:r>
          </w:p>
        </w:tc>
      </w:tr>
    </w:tbl>
    <w:p w14:paraId="5173BE47" w14:textId="1209303F" w:rsidR="00B3165D" w:rsidRDefault="00B3165D" w:rsidP="00047DBF">
      <w:pPr>
        <w:pStyle w:val="NoSpacing"/>
        <w:spacing w:line="360" w:lineRule="auto"/>
      </w:pPr>
    </w:p>
    <w:tbl>
      <w:tblPr>
        <w:tblStyle w:val="APAReport"/>
        <w:tblW w:w="5592" w:type="pct"/>
        <w:jc w:val="center"/>
        <w:tblLook w:val="04A0" w:firstRow="1" w:lastRow="0" w:firstColumn="1" w:lastColumn="0" w:noHBand="0" w:noVBand="1"/>
      </w:tblPr>
      <w:tblGrid>
        <w:gridCol w:w="1121"/>
        <w:gridCol w:w="962"/>
        <w:gridCol w:w="1096"/>
        <w:gridCol w:w="1028"/>
        <w:gridCol w:w="1097"/>
        <w:gridCol w:w="1028"/>
        <w:gridCol w:w="962"/>
        <w:gridCol w:w="1097"/>
        <w:gridCol w:w="1028"/>
        <w:gridCol w:w="1097"/>
      </w:tblGrid>
      <w:tr w:rsidR="003E480C" w:rsidRPr="00961051" w14:paraId="6711DFA9" w14:textId="77777777" w:rsidTr="00F9496F">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6D626B2F" w14:textId="77777777" w:rsidR="003E480C" w:rsidRPr="00961051" w:rsidRDefault="003E480C" w:rsidP="00047DBF">
            <w:pPr>
              <w:pStyle w:val="NoSpacing"/>
              <w:spacing w:line="360" w:lineRule="auto"/>
              <w:rPr>
                <w:rFonts w:asciiTheme="minorHAnsi" w:hAnsiTheme="minorHAnsi" w:cstheme="minorHAnsi"/>
              </w:rPr>
            </w:pPr>
            <w:r w:rsidRPr="00961051">
              <w:rPr>
                <w:rFonts w:asciiTheme="minorHAnsi" w:hAnsiTheme="minorHAnsi" w:cstheme="minorHAnsi"/>
              </w:rPr>
              <w:t>Layer</w:t>
            </w:r>
          </w:p>
        </w:tc>
        <w:tc>
          <w:tcPr>
            <w:tcW w:w="304" w:type="pct"/>
          </w:tcPr>
          <w:p w14:paraId="73B6D478" w14:textId="32B1710B"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9</w:t>
            </w:r>
          </w:p>
        </w:tc>
        <w:tc>
          <w:tcPr>
            <w:tcW w:w="544" w:type="pct"/>
          </w:tcPr>
          <w:p w14:paraId="4801FD19" w14:textId="17E201CB"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10</w:t>
            </w:r>
          </w:p>
        </w:tc>
        <w:tc>
          <w:tcPr>
            <w:tcW w:w="511" w:type="pct"/>
          </w:tcPr>
          <w:p w14:paraId="0F578B84" w14:textId="7F387C09"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11</w:t>
            </w:r>
          </w:p>
        </w:tc>
        <w:tc>
          <w:tcPr>
            <w:tcW w:w="544" w:type="pct"/>
          </w:tcPr>
          <w:p w14:paraId="2C8FFBDB" w14:textId="6FC3FF9C"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12</w:t>
            </w:r>
          </w:p>
        </w:tc>
        <w:tc>
          <w:tcPr>
            <w:tcW w:w="511" w:type="pct"/>
          </w:tcPr>
          <w:p w14:paraId="2ABDBD2D" w14:textId="083A2484"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13</w:t>
            </w:r>
          </w:p>
        </w:tc>
        <w:tc>
          <w:tcPr>
            <w:tcW w:w="431" w:type="pct"/>
          </w:tcPr>
          <w:p w14:paraId="4C0F3F2A" w14:textId="52FD23BD"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14</w:t>
            </w:r>
          </w:p>
        </w:tc>
        <w:tc>
          <w:tcPr>
            <w:tcW w:w="544" w:type="pct"/>
          </w:tcPr>
          <w:p w14:paraId="7FF70399" w14:textId="59FC28D5"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15</w:t>
            </w:r>
          </w:p>
        </w:tc>
        <w:tc>
          <w:tcPr>
            <w:tcW w:w="511" w:type="pct"/>
          </w:tcPr>
          <w:p w14:paraId="42520083" w14:textId="70E84846"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16</w:t>
            </w:r>
          </w:p>
        </w:tc>
        <w:tc>
          <w:tcPr>
            <w:tcW w:w="544" w:type="pct"/>
          </w:tcPr>
          <w:p w14:paraId="5EEA8C36" w14:textId="4757085A" w:rsidR="003E480C" w:rsidRPr="00961051" w:rsidRDefault="003E480C" w:rsidP="00047DBF">
            <w:pPr>
              <w:pStyle w:val="NoSpacing"/>
              <w:spacing w:line="360" w:lineRule="auto"/>
              <w:rPr>
                <w:rFonts w:asciiTheme="minorHAnsi" w:hAnsiTheme="minorHAnsi" w:cstheme="minorHAnsi"/>
              </w:rPr>
            </w:pPr>
            <w:r>
              <w:rPr>
                <w:rFonts w:asciiTheme="minorHAnsi" w:hAnsiTheme="minorHAnsi" w:cstheme="minorHAnsi"/>
              </w:rPr>
              <w:t>17</w:t>
            </w:r>
          </w:p>
        </w:tc>
      </w:tr>
      <w:tr w:rsidR="003E480C" w:rsidRPr="00961051" w14:paraId="6ACDAF58" w14:textId="77777777" w:rsidTr="00F9496F">
        <w:trPr>
          <w:trHeight w:val="343"/>
          <w:jc w:val="center"/>
        </w:trPr>
        <w:tc>
          <w:tcPr>
            <w:tcW w:w="556" w:type="pct"/>
          </w:tcPr>
          <w:p w14:paraId="33BE53C0" w14:textId="77777777" w:rsidR="003E480C" w:rsidRPr="00961051" w:rsidRDefault="003E480C" w:rsidP="00047DBF">
            <w:pPr>
              <w:pStyle w:val="NoSpacing"/>
              <w:spacing w:line="360" w:lineRule="auto"/>
              <w:rPr>
                <w:rFonts w:cstheme="minorHAnsi"/>
              </w:rPr>
            </w:pPr>
            <w:r w:rsidRPr="00961051">
              <w:rPr>
                <w:rFonts w:cstheme="minorHAnsi"/>
              </w:rPr>
              <w:t>Type</w:t>
            </w:r>
          </w:p>
        </w:tc>
        <w:tc>
          <w:tcPr>
            <w:tcW w:w="304" w:type="pct"/>
          </w:tcPr>
          <w:p w14:paraId="279FC22C" w14:textId="1BBF65A7" w:rsidR="003E480C" w:rsidRPr="00961051" w:rsidRDefault="003E480C" w:rsidP="00047DBF">
            <w:pPr>
              <w:pStyle w:val="NoSpacing"/>
              <w:spacing w:line="360" w:lineRule="auto"/>
              <w:rPr>
                <w:rFonts w:cstheme="minorHAnsi"/>
              </w:rPr>
            </w:pPr>
            <w:r>
              <w:rPr>
                <w:rFonts w:cstheme="minorHAnsi"/>
              </w:rPr>
              <w:t>Relu</w:t>
            </w:r>
          </w:p>
        </w:tc>
        <w:tc>
          <w:tcPr>
            <w:tcW w:w="544" w:type="pct"/>
          </w:tcPr>
          <w:p w14:paraId="36E8C829" w14:textId="3931F3D3" w:rsidR="003E480C" w:rsidRPr="00961051" w:rsidRDefault="003E480C" w:rsidP="00047DBF">
            <w:pPr>
              <w:pStyle w:val="NoSpacing"/>
              <w:spacing w:line="360" w:lineRule="auto"/>
              <w:rPr>
                <w:rFonts w:cstheme="minorHAnsi"/>
              </w:rPr>
            </w:pPr>
            <w:r>
              <w:rPr>
                <w:rFonts w:cstheme="minorHAnsi"/>
              </w:rPr>
              <w:t>Mpool</w:t>
            </w:r>
          </w:p>
        </w:tc>
        <w:tc>
          <w:tcPr>
            <w:tcW w:w="511" w:type="pct"/>
          </w:tcPr>
          <w:p w14:paraId="1B538CE3" w14:textId="258122F7" w:rsidR="003E480C" w:rsidRPr="00961051" w:rsidRDefault="003E480C" w:rsidP="00047DBF">
            <w:pPr>
              <w:pStyle w:val="NoSpacing"/>
              <w:spacing w:line="360" w:lineRule="auto"/>
              <w:rPr>
                <w:rFonts w:cstheme="minorHAnsi"/>
              </w:rPr>
            </w:pPr>
            <w:r>
              <w:rPr>
                <w:rFonts w:cstheme="minorHAnsi"/>
              </w:rPr>
              <w:t>Conv</w:t>
            </w:r>
          </w:p>
        </w:tc>
        <w:tc>
          <w:tcPr>
            <w:tcW w:w="544" w:type="pct"/>
          </w:tcPr>
          <w:p w14:paraId="6F509895" w14:textId="659AC823" w:rsidR="003E480C" w:rsidRPr="00961051" w:rsidRDefault="003E480C" w:rsidP="00047DBF">
            <w:pPr>
              <w:pStyle w:val="NoSpacing"/>
              <w:spacing w:line="360" w:lineRule="auto"/>
              <w:rPr>
                <w:rFonts w:cstheme="minorHAnsi"/>
              </w:rPr>
            </w:pPr>
            <w:r>
              <w:rPr>
                <w:rFonts w:cstheme="minorHAnsi"/>
              </w:rPr>
              <w:t>Relu</w:t>
            </w:r>
          </w:p>
        </w:tc>
        <w:tc>
          <w:tcPr>
            <w:tcW w:w="511" w:type="pct"/>
          </w:tcPr>
          <w:p w14:paraId="01FA8E35" w14:textId="79843213" w:rsidR="003E480C" w:rsidRPr="00961051" w:rsidRDefault="003E480C" w:rsidP="00047DBF">
            <w:pPr>
              <w:pStyle w:val="NoSpacing"/>
              <w:spacing w:line="360" w:lineRule="auto"/>
              <w:rPr>
                <w:rFonts w:cstheme="minorHAnsi"/>
              </w:rPr>
            </w:pPr>
            <w:r>
              <w:rPr>
                <w:rFonts w:cstheme="minorHAnsi"/>
              </w:rPr>
              <w:t>Conv</w:t>
            </w:r>
          </w:p>
        </w:tc>
        <w:tc>
          <w:tcPr>
            <w:tcW w:w="431" w:type="pct"/>
          </w:tcPr>
          <w:p w14:paraId="042E4752" w14:textId="1FCAA045" w:rsidR="003E480C" w:rsidRPr="00961051" w:rsidRDefault="003E480C" w:rsidP="00047DBF">
            <w:pPr>
              <w:pStyle w:val="NoSpacing"/>
              <w:spacing w:line="360" w:lineRule="auto"/>
              <w:rPr>
                <w:rFonts w:cstheme="minorHAnsi"/>
              </w:rPr>
            </w:pPr>
            <w:r>
              <w:rPr>
                <w:rFonts w:cstheme="minorHAnsi"/>
              </w:rPr>
              <w:t>Relu</w:t>
            </w:r>
          </w:p>
        </w:tc>
        <w:tc>
          <w:tcPr>
            <w:tcW w:w="544" w:type="pct"/>
          </w:tcPr>
          <w:p w14:paraId="7E72D3E1" w14:textId="7ED9B6BF" w:rsidR="003E480C" w:rsidRPr="00961051" w:rsidRDefault="003E480C" w:rsidP="00047DBF">
            <w:pPr>
              <w:pStyle w:val="NoSpacing"/>
              <w:spacing w:line="360" w:lineRule="auto"/>
              <w:rPr>
                <w:rFonts w:cstheme="minorHAnsi"/>
              </w:rPr>
            </w:pPr>
            <w:r>
              <w:rPr>
                <w:rFonts w:cstheme="minorHAnsi"/>
              </w:rPr>
              <w:t>Conv</w:t>
            </w:r>
          </w:p>
        </w:tc>
        <w:tc>
          <w:tcPr>
            <w:tcW w:w="511" w:type="pct"/>
          </w:tcPr>
          <w:p w14:paraId="16374D53" w14:textId="18E3427B" w:rsidR="003E480C" w:rsidRPr="00961051" w:rsidRDefault="003E480C" w:rsidP="00047DBF">
            <w:pPr>
              <w:pStyle w:val="NoSpacing"/>
              <w:spacing w:line="360" w:lineRule="auto"/>
              <w:rPr>
                <w:rFonts w:cstheme="minorHAnsi"/>
              </w:rPr>
            </w:pPr>
            <w:r>
              <w:rPr>
                <w:rFonts w:cstheme="minorHAnsi"/>
              </w:rPr>
              <w:t>Relu</w:t>
            </w:r>
          </w:p>
        </w:tc>
        <w:tc>
          <w:tcPr>
            <w:tcW w:w="544" w:type="pct"/>
          </w:tcPr>
          <w:p w14:paraId="629E37C0" w14:textId="5ADC728B" w:rsidR="003E480C" w:rsidRPr="00961051" w:rsidRDefault="003E480C" w:rsidP="00047DBF">
            <w:pPr>
              <w:pStyle w:val="NoSpacing"/>
              <w:spacing w:line="360" w:lineRule="auto"/>
              <w:rPr>
                <w:rFonts w:cstheme="minorHAnsi"/>
              </w:rPr>
            </w:pPr>
            <w:r>
              <w:rPr>
                <w:rFonts w:cstheme="minorHAnsi"/>
              </w:rPr>
              <w:t>Mpool</w:t>
            </w:r>
          </w:p>
        </w:tc>
      </w:tr>
      <w:tr w:rsidR="003E480C" w:rsidRPr="00961051" w14:paraId="05FDF99C" w14:textId="77777777" w:rsidTr="00F9496F">
        <w:trPr>
          <w:trHeight w:val="343"/>
          <w:jc w:val="center"/>
        </w:trPr>
        <w:tc>
          <w:tcPr>
            <w:tcW w:w="556" w:type="pct"/>
          </w:tcPr>
          <w:p w14:paraId="6FCCA0B4" w14:textId="77777777" w:rsidR="003E480C" w:rsidRPr="00961051" w:rsidRDefault="003E480C" w:rsidP="00047DBF">
            <w:pPr>
              <w:pStyle w:val="NoSpacing"/>
              <w:spacing w:line="360" w:lineRule="auto"/>
              <w:rPr>
                <w:rFonts w:cstheme="minorHAnsi"/>
              </w:rPr>
            </w:pPr>
            <w:r w:rsidRPr="00961051">
              <w:rPr>
                <w:rFonts w:cstheme="minorHAnsi"/>
              </w:rPr>
              <w:t>Name</w:t>
            </w:r>
          </w:p>
        </w:tc>
        <w:tc>
          <w:tcPr>
            <w:tcW w:w="304" w:type="pct"/>
          </w:tcPr>
          <w:p w14:paraId="183DFC39" w14:textId="0E24769E" w:rsidR="003E480C" w:rsidRPr="00961051" w:rsidRDefault="003E480C" w:rsidP="00047DBF">
            <w:pPr>
              <w:pStyle w:val="NoSpacing"/>
              <w:spacing w:line="360" w:lineRule="auto"/>
              <w:rPr>
                <w:rFonts w:cstheme="minorHAnsi"/>
              </w:rPr>
            </w:pPr>
            <w:r>
              <w:rPr>
                <w:rFonts w:cstheme="minorHAnsi"/>
              </w:rPr>
              <w:t>Relu2_2</w:t>
            </w:r>
          </w:p>
        </w:tc>
        <w:tc>
          <w:tcPr>
            <w:tcW w:w="544" w:type="pct"/>
          </w:tcPr>
          <w:p w14:paraId="1D01E0AA" w14:textId="26F60A7A" w:rsidR="003E480C" w:rsidRPr="00961051" w:rsidRDefault="003E480C" w:rsidP="00047DBF">
            <w:pPr>
              <w:pStyle w:val="NoSpacing"/>
              <w:spacing w:line="360" w:lineRule="auto"/>
              <w:rPr>
                <w:rFonts w:cstheme="minorHAnsi"/>
              </w:rPr>
            </w:pPr>
            <w:r>
              <w:rPr>
                <w:rFonts w:cstheme="minorHAnsi"/>
              </w:rPr>
              <w:t>Pool2</w:t>
            </w:r>
          </w:p>
        </w:tc>
        <w:tc>
          <w:tcPr>
            <w:tcW w:w="511" w:type="pct"/>
          </w:tcPr>
          <w:p w14:paraId="6C1497F2" w14:textId="64D7D9BA" w:rsidR="003E480C" w:rsidRPr="00961051" w:rsidRDefault="003E480C" w:rsidP="00047DBF">
            <w:pPr>
              <w:pStyle w:val="NoSpacing"/>
              <w:spacing w:line="360" w:lineRule="auto"/>
              <w:rPr>
                <w:rFonts w:cstheme="minorHAnsi"/>
              </w:rPr>
            </w:pPr>
            <w:r>
              <w:rPr>
                <w:rFonts w:cstheme="minorHAnsi"/>
              </w:rPr>
              <w:t>Conv3_1</w:t>
            </w:r>
          </w:p>
        </w:tc>
        <w:tc>
          <w:tcPr>
            <w:tcW w:w="544" w:type="pct"/>
          </w:tcPr>
          <w:p w14:paraId="6D1615F9" w14:textId="4522179C" w:rsidR="003E480C" w:rsidRPr="00961051" w:rsidRDefault="003E480C" w:rsidP="00047DBF">
            <w:pPr>
              <w:pStyle w:val="NoSpacing"/>
              <w:spacing w:line="360" w:lineRule="auto"/>
              <w:rPr>
                <w:rFonts w:cstheme="minorHAnsi"/>
              </w:rPr>
            </w:pPr>
            <w:r>
              <w:rPr>
                <w:rFonts w:cstheme="minorHAnsi"/>
              </w:rPr>
              <w:t>Relu3_1</w:t>
            </w:r>
          </w:p>
        </w:tc>
        <w:tc>
          <w:tcPr>
            <w:tcW w:w="511" w:type="pct"/>
          </w:tcPr>
          <w:p w14:paraId="0355E36D" w14:textId="4A4E2358" w:rsidR="003E480C" w:rsidRPr="00961051" w:rsidRDefault="003E480C" w:rsidP="00047DBF">
            <w:pPr>
              <w:pStyle w:val="NoSpacing"/>
              <w:spacing w:line="360" w:lineRule="auto"/>
              <w:rPr>
                <w:rFonts w:cstheme="minorHAnsi"/>
              </w:rPr>
            </w:pPr>
            <w:r>
              <w:rPr>
                <w:rFonts w:cstheme="minorHAnsi"/>
              </w:rPr>
              <w:t>Conv3_2</w:t>
            </w:r>
          </w:p>
        </w:tc>
        <w:tc>
          <w:tcPr>
            <w:tcW w:w="431" w:type="pct"/>
          </w:tcPr>
          <w:p w14:paraId="11028AB7" w14:textId="6D28521E" w:rsidR="003E480C" w:rsidRPr="00961051" w:rsidRDefault="003E480C" w:rsidP="00047DBF">
            <w:pPr>
              <w:pStyle w:val="NoSpacing"/>
              <w:spacing w:line="360" w:lineRule="auto"/>
              <w:rPr>
                <w:rFonts w:cstheme="minorHAnsi"/>
              </w:rPr>
            </w:pPr>
            <w:r>
              <w:rPr>
                <w:rFonts w:cstheme="minorHAnsi"/>
              </w:rPr>
              <w:t>Relu3_2</w:t>
            </w:r>
          </w:p>
        </w:tc>
        <w:tc>
          <w:tcPr>
            <w:tcW w:w="544" w:type="pct"/>
          </w:tcPr>
          <w:p w14:paraId="29905836" w14:textId="6B168A41" w:rsidR="003E480C" w:rsidRPr="00961051" w:rsidRDefault="003E480C" w:rsidP="00047DBF">
            <w:pPr>
              <w:pStyle w:val="NoSpacing"/>
              <w:spacing w:line="360" w:lineRule="auto"/>
              <w:rPr>
                <w:rFonts w:cstheme="minorHAnsi"/>
              </w:rPr>
            </w:pPr>
            <w:r>
              <w:rPr>
                <w:rFonts w:cstheme="minorHAnsi"/>
              </w:rPr>
              <w:t>Conv3_3</w:t>
            </w:r>
          </w:p>
        </w:tc>
        <w:tc>
          <w:tcPr>
            <w:tcW w:w="511" w:type="pct"/>
          </w:tcPr>
          <w:p w14:paraId="2194DF45" w14:textId="6C3B3BDA" w:rsidR="003E480C" w:rsidRPr="00961051" w:rsidRDefault="003E480C" w:rsidP="00047DBF">
            <w:pPr>
              <w:pStyle w:val="NoSpacing"/>
              <w:spacing w:line="360" w:lineRule="auto"/>
              <w:rPr>
                <w:rFonts w:cstheme="minorHAnsi"/>
              </w:rPr>
            </w:pPr>
            <w:r>
              <w:rPr>
                <w:rFonts w:cstheme="minorHAnsi"/>
              </w:rPr>
              <w:t>Relu3_3</w:t>
            </w:r>
          </w:p>
        </w:tc>
        <w:tc>
          <w:tcPr>
            <w:tcW w:w="544" w:type="pct"/>
          </w:tcPr>
          <w:p w14:paraId="674610C3" w14:textId="1BFEBDDA" w:rsidR="003E480C" w:rsidRPr="00961051" w:rsidRDefault="003E480C" w:rsidP="00047DBF">
            <w:pPr>
              <w:pStyle w:val="NoSpacing"/>
              <w:spacing w:line="360" w:lineRule="auto"/>
              <w:rPr>
                <w:rFonts w:cstheme="minorHAnsi"/>
              </w:rPr>
            </w:pPr>
            <w:r>
              <w:rPr>
                <w:rFonts w:cstheme="minorHAnsi"/>
              </w:rPr>
              <w:t>Pool3</w:t>
            </w:r>
          </w:p>
        </w:tc>
      </w:tr>
      <w:tr w:rsidR="003E480C" w:rsidRPr="00961051" w14:paraId="61053961" w14:textId="77777777" w:rsidTr="00F9496F">
        <w:trPr>
          <w:trHeight w:val="343"/>
          <w:jc w:val="center"/>
        </w:trPr>
        <w:tc>
          <w:tcPr>
            <w:tcW w:w="556" w:type="pct"/>
          </w:tcPr>
          <w:p w14:paraId="7B5D974E" w14:textId="77777777" w:rsidR="003E480C" w:rsidRPr="00961051" w:rsidRDefault="003E480C" w:rsidP="00047DBF">
            <w:pPr>
              <w:pStyle w:val="NoSpacing"/>
              <w:spacing w:line="360" w:lineRule="auto"/>
              <w:rPr>
                <w:rFonts w:cstheme="minorHAnsi"/>
              </w:rPr>
            </w:pPr>
            <w:r w:rsidRPr="00961051">
              <w:rPr>
                <w:rFonts w:cstheme="minorHAnsi"/>
              </w:rPr>
              <w:t>Support</w:t>
            </w:r>
          </w:p>
        </w:tc>
        <w:tc>
          <w:tcPr>
            <w:tcW w:w="304" w:type="pct"/>
          </w:tcPr>
          <w:p w14:paraId="50829009" w14:textId="4945FEF2" w:rsidR="003E480C" w:rsidRPr="00961051" w:rsidRDefault="003E480C" w:rsidP="00047DBF">
            <w:pPr>
              <w:pStyle w:val="NoSpacing"/>
              <w:spacing w:line="360" w:lineRule="auto"/>
              <w:rPr>
                <w:rFonts w:cstheme="minorHAnsi"/>
              </w:rPr>
            </w:pPr>
            <w:r>
              <w:rPr>
                <w:rFonts w:cstheme="minorHAnsi"/>
              </w:rPr>
              <w:t>1</w:t>
            </w:r>
          </w:p>
        </w:tc>
        <w:tc>
          <w:tcPr>
            <w:tcW w:w="544" w:type="pct"/>
          </w:tcPr>
          <w:p w14:paraId="3BDC771F" w14:textId="7C457ABB" w:rsidR="003E480C" w:rsidRPr="00961051" w:rsidRDefault="003E480C" w:rsidP="00047DBF">
            <w:pPr>
              <w:pStyle w:val="NoSpacing"/>
              <w:spacing w:line="360" w:lineRule="auto"/>
              <w:rPr>
                <w:rFonts w:cstheme="minorHAnsi"/>
              </w:rPr>
            </w:pPr>
            <w:r>
              <w:rPr>
                <w:rFonts w:cstheme="minorHAnsi"/>
              </w:rPr>
              <w:t>2</w:t>
            </w:r>
          </w:p>
        </w:tc>
        <w:tc>
          <w:tcPr>
            <w:tcW w:w="511" w:type="pct"/>
          </w:tcPr>
          <w:p w14:paraId="13D2AF8A" w14:textId="73148D1D" w:rsidR="003E480C" w:rsidRPr="00961051" w:rsidRDefault="003E480C" w:rsidP="00047DBF">
            <w:pPr>
              <w:pStyle w:val="NoSpacing"/>
              <w:spacing w:line="360" w:lineRule="auto"/>
              <w:rPr>
                <w:rFonts w:cstheme="minorHAnsi"/>
              </w:rPr>
            </w:pPr>
            <w:r>
              <w:rPr>
                <w:rFonts w:cstheme="minorHAnsi"/>
              </w:rPr>
              <w:t>3</w:t>
            </w:r>
          </w:p>
        </w:tc>
        <w:tc>
          <w:tcPr>
            <w:tcW w:w="544" w:type="pct"/>
          </w:tcPr>
          <w:p w14:paraId="14A4FB5B" w14:textId="3DF86F06" w:rsidR="003E480C" w:rsidRPr="00961051" w:rsidRDefault="003E480C" w:rsidP="00047DBF">
            <w:pPr>
              <w:pStyle w:val="NoSpacing"/>
              <w:spacing w:line="360" w:lineRule="auto"/>
              <w:rPr>
                <w:rFonts w:cstheme="minorHAnsi"/>
              </w:rPr>
            </w:pPr>
            <w:r>
              <w:rPr>
                <w:rFonts w:cstheme="minorHAnsi"/>
              </w:rPr>
              <w:t>1</w:t>
            </w:r>
          </w:p>
        </w:tc>
        <w:tc>
          <w:tcPr>
            <w:tcW w:w="511" w:type="pct"/>
          </w:tcPr>
          <w:p w14:paraId="184B8AB5" w14:textId="5E5A63CB" w:rsidR="003E480C" w:rsidRPr="00961051" w:rsidRDefault="003E480C" w:rsidP="00047DBF">
            <w:pPr>
              <w:pStyle w:val="NoSpacing"/>
              <w:spacing w:line="360" w:lineRule="auto"/>
              <w:rPr>
                <w:rFonts w:cstheme="minorHAnsi"/>
              </w:rPr>
            </w:pPr>
            <w:r>
              <w:rPr>
                <w:rFonts w:cstheme="minorHAnsi"/>
              </w:rPr>
              <w:t>3</w:t>
            </w:r>
          </w:p>
        </w:tc>
        <w:tc>
          <w:tcPr>
            <w:tcW w:w="431" w:type="pct"/>
          </w:tcPr>
          <w:p w14:paraId="25150185" w14:textId="18C6BB8F" w:rsidR="003E480C" w:rsidRPr="00961051" w:rsidRDefault="003E480C" w:rsidP="00047DBF">
            <w:pPr>
              <w:pStyle w:val="NoSpacing"/>
              <w:spacing w:line="360" w:lineRule="auto"/>
              <w:rPr>
                <w:rFonts w:cstheme="minorHAnsi"/>
              </w:rPr>
            </w:pPr>
            <w:r>
              <w:rPr>
                <w:rFonts w:cstheme="minorHAnsi"/>
              </w:rPr>
              <w:t>1</w:t>
            </w:r>
          </w:p>
        </w:tc>
        <w:tc>
          <w:tcPr>
            <w:tcW w:w="544" w:type="pct"/>
          </w:tcPr>
          <w:p w14:paraId="31E814E6" w14:textId="3D1B823F" w:rsidR="003E480C" w:rsidRPr="00961051" w:rsidRDefault="003E480C" w:rsidP="00047DBF">
            <w:pPr>
              <w:pStyle w:val="NoSpacing"/>
              <w:spacing w:line="360" w:lineRule="auto"/>
              <w:rPr>
                <w:rFonts w:cstheme="minorHAnsi"/>
              </w:rPr>
            </w:pPr>
            <w:r>
              <w:rPr>
                <w:rFonts w:cstheme="minorHAnsi"/>
              </w:rPr>
              <w:t>3</w:t>
            </w:r>
          </w:p>
        </w:tc>
        <w:tc>
          <w:tcPr>
            <w:tcW w:w="511" w:type="pct"/>
          </w:tcPr>
          <w:p w14:paraId="2F767D45" w14:textId="088028DE" w:rsidR="003E480C" w:rsidRPr="00961051" w:rsidRDefault="003E480C" w:rsidP="00047DBF">
            <w:pPr>
              <w:pStyle w:val="NoSpacing"/>
              <w:spacing w:line="360" w:lineRule="auto"/>
              <w:rPr>
                <w:rFonts w:cstheme="minorHAnsi"/>
              </w:rPr>
            </w:pPr>
            <w:r>
              <w:rPr>
                <w:rFonts w:cstheme="minorHAnsi"/>
              </w:rPr>
              <w:t>1</w:t>
            </w:r>
          </w:p>
        </w:tc>
        <w:tc>
          <w:tcPr>
            <w:tcW w:w="544" w:type="pct"/>
          </w:tcPr>
          <w:p w14:paraId="6FB07F01" w14:textId="6FB65D8E" w:rsidR="003E480C" w:rsidRPr="00961051" w:rsidRDefault="003E480C" w:rsidP="00047DBF">
            <w:pPr>
              <w:pStyle w:val="NoSpacing"/>
              <w:spacing w:line="360" w:lineRule="auto"/>
              <w:rPr>
                <w:rFonts w:cstheme="minorHAnsi"/>
              </w:rPr>
            </w:pPr>
            <w:r>
              <w:rPr>
                <w:rFonts w:cstheme="minorHAnsi"/>
              </w:rPr>
              <w:t>2</w:t>
            </w:r>
          </w:p>
        </w:tc>
      </w:tr>
      <w:tr w:rsidR="003E480C" w:rsidRPr="00961051" w14:paraId="169427B1" w14:textId="77777777" w:rsidTr="00F9496F">
        <w:trPr>
          <w:trHeight w:val="343"/>
          <w:jc w:val="center"/>
        </w:trPr>
        <w:tc>
          <w:tcPr>
            <w:tcW w:w="556" w:type="pct"/>
          </w:tcPr>
          <w:p w14:paraId="20772D5C" w14:textId="77777777" w:rsidR="003E480C" w:rsidRPr="00961051" w:rsidRDefault="003E480C" w:rsidP="00047DBF">
            <w:pPr>
              <w:pStyle w:val="NoSpacing"/>
              <w:spacing w:line="360" w:lineRule="auto"/>
              <w:rPr>
                <w:rFonts w:cstheme="minorHAnsi"/>
              </w:rPr>
            </w:pPr>
            <w:r w:rsidRPr="00961051">
              <w:rPr>
                <w:rFonts w:cstheme="minorHAnsi"/>
              </w:rPr>
              <w:t>Filt dim</w:t>
            </w:r>
          </w:p>
        </w:tc>
        <w:tc>
          <w:tcPr>
            <w:tcW w:w="304" w:type="pct"/>
          </w:tcPr>
          <w:p w14:paraId="1713E436" w14:textId="77777777" w:rsidR="003E480C" w:rsidRPr="00961051" w:rsidRDefault="003E480C" w:rsidP="00047DBF">
            <w:pPr>
              <w:pStyle w:val="NoSpacing"/>
              <w:spacing w:line="360" w:lineRule="auto"/>
              <w:rPr>
                <w:rFonts w:cstheme="minorHAnsi"/>
              </w:rPr>
            </w:pPr>
            <w:r w:rsidRPr="00961051">
              <w:rPr>
                <w:rFonts w:cstheme="minorHAnsi"/>
              </w:rPr>
              <w:t>-</w:t>
            </w:r>
          </w:p>
        </w:tc>
        <w:tc>
          <w:tcPr>
            <w:tcW w:w="544" w:type="pct"/>
          </w:tcPr>
          <w:p w14:paraId="7126B186" w14:textId="749A07EF" w:rsidR="003E480C" w:rsidRPr="00961051" w:rsidRDefault="003E480C" w:rsidP="00047DBF">
            <w:pPr>
              <w:pStyle w:val="NoSpacing"/>
              <w:spacing w:line="360" w:lineRule="auto"/>
              <w:rPr>
                <w:rFonts w:cstheme="minorHAnsi"/>
              </w:rPr>
            </w:pPr>
            <w:r>
              <w:rPr>
                <w:rFonts w:cstheme="minorHAnsi"/>
              </w:rPr>
              <w:t>-</w:t>
            </w:r>
          </w:p>
        </w:tc>
        <w:tc>
          <w:tcPr>
            <w:tcW w:w="511" w:type="pct"/>
          </w:tcPr>
          <w:p w14:paraId="74754D93" w14:textId="7750376A" w:rsidR="003E480C" w:rsidRPr="00961051" w:rsidRDefault="003E480C" w:rsidP="00047DBF">
            <w:pPr>
              <w:pStyle w:val="NoSpacing"/>
              <w:spacing w:line="360" w:lineRule="auto"/>
              <w:rPr>
                <w:rFonts w:cstheme="minorHAnsi"/>
              </w:rPr>
            </w:pPr>
            <w:r>
              <w:rPr>
                <w:rFonts w:cstheme="minorHAnsi"/>
              </w:rPr>
              <w:t>128</w:t>
            </w:r>
          </w:p>
        </w:tc>
        <w:tc>
          <w:tcPr>
            <w:tcW w:w="544" w:type="pct"/>
          </w:tcPr>
          <w:p w14:paraId="532DEFD2" w14:textId="2A58C870" w:rsidR="003E480C" w:rsidRPr="00961051" w:rsidRDefault="003E480C" w:rsidP="00047DBF">
            <w:pPr>
              <w:pStyle w:val="NoSpacing"/>
              <w:spacing w:line="360" w:lineRule="auto"/>
              <w:rPr>
                <w:rFonts w:cstheme="minorHAnsi"/>
              </w:rPr>
            </w:pPr>
            <w:r>
              <w:rPr>
                <w:rFonts w:cstheme="minorHAnsi"/>
              </w:rPr>
              <w:t>-</w:t>
            </w:r>
          </w:p>
        </w:tc>
        <w:tc>
          <w:tcPr>
            <w:tcW w:w="511" w:type="pct"/>
          </w:tcPr>
          <w:p w14:paraId="24562907" w14:textId="5E35BC7E" w:rsidR="003E480C" w:rsidRPr="00961051" w:rsidRDefault="003E480C" w:rsidP="00047DBF">
            <w:pPr>
              <w:pStyle w:val="NoSpacing"/>
              <w:spacing w:line="360" w:lineRule="auto"/>
              <w:rPr>
                <w:rFonts w:cstheme="minorHAnsi"/>
              </w:rPr>
            </w:pPr>
            <w:r>
              <w:rPr>
                <w:rFonts w:cstheme="minorHAnsi"/>
              </w:rPr>
              <w:t>256</w:t>
            </w:r>
          </w:p>
        </w:tc>
        <w:tc>
          <w:tcPr>
            <w:tcW w:w="431" w:type="pct"/>
          </w:tcPr>
          <w:p w14:paraId="1870ADF0" w14:textId="77777777" w:rsidR="003E480C" w:rsidRPr="00961051" w:rsidRDefault="003E480C" w:rsidP="00047DBF">
            <w:pPr>
              <w:pStyle w:val="NoSpacing"/>
              <w:spacing w:line="360" w:lineRule="auto"/>
              <w:rPr>
                <w:rFonts w:cstheme="minorHAnsi"/>
              </w:rPr>
            </w:pPr>
            <w:r w:rsidRPr="00961051">
              <w:rPr>
                <w:rFonts w:cstheme="minorHAnsi"/>
              </w:rPr>
              <w:t>-</w:t>
            </w:r>
          </w:p>
        </w:tc>
        <w:tc>
          <w:tcPr>
            <w:tcW w:w="544" w:type="pct"/>
          </w:tcPr>
          <w:p w14:paraId="35CD9319" w14:textId="59317311" w:rsidR="003E480C" w:rsidRPr="00961051" w:rsidRDefault="003E480C" w:rsidP="00047DBF">
            <w:pPr>
              <w:pStyle w:val="NoSpacing"/>
              <w:spacing w:line="360" w:lineRule="auto"/>
              <w:rPr>
                <w:rFonts w:cstheme="minorHAnsi"/>
              </w:rPr>
            </w:pPr>
            <w:r>
              <w:rPr>
                <w:rFonts w:cstheme="minorHAnsi"/>
              </w:rPr>
              <w:t>256</w:t>
            </w:r>
          </w:p>
        </w:tc>
        <w:tc>
          <w:tcPr>
            <w:tcW w:w="511" w:type="pct"/>
          </w:tcPr>
          <w:p w14:paraId="2A9107CA" w14:textId="11D3E97D" w:rsidR="003E480C" w:rsidRPr="00961051" w:rsidRDefault="003E480C" w:rsidP="00047DBF">
            <w:pPr>
              <w:pStyle w:val="NoSpacing"/>
              <w:spacing w:line="360" w:lineRule="auto"/>
              <w:rPr>
                <w:rFonts w:cstheme="minorHAnsi"/>
              </w:rPr>
            </w:pPr>
            <w:r>
              <w:rPr>
                <w:rFonts w:cstheme="minorHAnsi"/>
              </w:rPr>
              <w:t>-</w:t>
            </w:r>
          </w:p>
        </w:tc>
        <w:tc>
          <w:tcPr>
            <w:tcW w:w="544" w:type="pct"/>
          </w:tcPr>
          <w:p w14:paraId="18E4A4D4" w14:textId="6885C672" w:rsidR="003E480C" w:rsidRPr="00961051" w:rsidRDefault="003E480C" w:rsidP="00047DBF">
            <w:pPr>
              <w:pStyle w:val="NoSpacing"/>
              <w:spacing w:line="360" w:lineRule="auto"/>
              <w:rPr>
                <w:rFonts w:cstheme="minorHAnsi"/>
              </w:rPr>
            </w:pPr>
            <w:r>
              <w:rPr>
                <w:rFonts w:cstheme="minorHAnsi"/>
              </w:rPr>
              <w:t>-</w:t>
            </w:r>
          </w:p>
        </w:tc>
      </w:tr>
      <w:tr w:rsidR="003E480C" w:rsidRPr="00961051" w14:paraId="18F8030B" w14:textId="77777777" w:rsidTr="00F9496F">
        <w:trPr>
          <w:trHeight w:val="343"/>
          <w:jc w:val="center"/>
        </w:trPr>
        <w:tc>
          <w:tcPr>
            <w:tcW w:w="556" w:type="pct"/>
          </w:tcPr>
          <w:p w14:paraId="4CC38080" w14:textId="77777777" w:rsidR="003E480C" w:rsidRPr="00961051" w:rsidRDefault="003E480C" w:rsidP="00047DBF">
            <w:pPr>
              <w:pStyle w:val="NoSpacing"/>
              <w:spacing w:line="360" w:lineRule="auto"/>
              <w:rPr>
                <w:rFonts w:cstheme="minorHAnsi"/>
              </w:rPr>
            </w:pPr>
            <w:r w:rsidRPr="00961051">
              <w:rPr>
                <w:rFonts w:cstheme="minorHAnsi"/>
              </w:rPr>
              <w:t>Num</w:t>
            </w:r>
            <w:r>
              <w:rPr>
                <w:rFonts w:cstheme="minorHAnsi"/>
              </w:rPr>
              <w:t xml:space="preserve"> </w:t>
            </w:r>
            <w:r w:rsidRPr="00961051">
              <w:rPr>
                <w:rFonts w:cstheme="minorHAnsi"/>
              </w:rPr>
              <w:t>filts</w:t>
            </w:r>
          </w:p>
        </w:tc>
        <w:tc>
          <w:tcPr>
            <w:tcW w:w="304" w:type="pct"/>
          </w:tcPr>
          <w:p w14:paraId="0325881E" w14:textId="77777777" w:rsidR="003E480C" w:rsidRPr="00961051" w:rsidRDefault="003E480C" w:rsidP="00047DBF">
            <w:pPr>
              <w:pStyle w:val="NoSpacing"/>
              <w:spacing w:line="360" w:lineRule="auto"/>
              <w:rPr>
                <w:rFonts w:cstheme="minorHAnsi"/>
              </w:rPr>
            </w:pPr>
            <w:r w:rsidRPr="00961051">
              <w:rPr>
                <w:rFonts w:cstheme="minorHAnsi"/>
              </w:rPr>
              <w:t>-</w:t>
            </w:r>
          </w:p>
        </w:tc>
        <w:tc>
          <w:tcPr>
            <w:tcW w:w="544" w:type="pct"/>
          </w:tcPr>
          <w:p w14:paraId="51E3A3AA" w14:textId="78CE686E" w:rsidR="003E480C" w:rsidRPr="00961051" w:rsidRDefault="003E480C" w:rsidP="00047DBF">
            <w:pPr>
              <w:pStyle w:val="NoSpacing"/>
              <w:spacing w:line="360" w:lineRule="auto"/>
              <w:rPr>
                <w:rFonts w:cstheme="minorHAnsi"/>
              </w:rPr>
            </w:pPr>
            <w:r>
              <w:rPr>
                <w:rFonts w:cstheme="minorHAnsi"/>
              </w:rPr>
              <w:t>-</w:t>
            </w:r>
          </w:p>
        </w:tc>
        <w:tc>
          <w:tcPr>
            <w:tcW w:w="511" w:type="pct"/>
          </w:tcPr>
          <w:p w14:paraId="250A9684" w14:textId="68F7A374" w:rsidR="003E480C" w:rsidRPr="00961051" w:rsidRDefault="003E480C" w:rsidP="00047DBF">
            <w:pPr>
              <w:pStyle w:val="NoSpacing"/>
              <w:spacing w:line="360" w:lineRule="auto"/>
              <w:rPr>
                <w:rFonts w:cstheme="minorHAnsi"/>
              </w:rPr>
            </w:pPr>
            <w:r>
              <w:rPr>
                <w:rFonts w:cstheme="minorHAnsi"/>
              </w:rPr>
              <w:t>256</w:t>
            </w:r>
          </w:p>
        </w:tc>
        <w:tc>
          <w:tcPr>
            <w:tcW w:w="544" w:type="pct"/>
          </w:tcPr>
          <w:p w14:paraId="223D03B2" w14:textId="4E3427A8" w:rsidR="003E480C" w:rsidRPr="00961051" w:rsidRDefault="003E480C" w:rsidP="00047DBF">
            <w:pPr>
              <w:pStyle w:val="NoSpacing"/>
              <w:spacing w:line="360" w:lineRule="auto"/>
              <w:rPr>
                <w:rFonts w:cstheme="minorHAnsi"/>
              </w:rPr>
            </w:pPr>
            <w:r>
              <w:rPr>
                <w:rFonts w:cstheme="minorHAnsi"/>
              </w:rPr>
              <w:t>-</w:t>
            </w:r>
          </w:p>
        </w:tc>
        <w:tc>
          <w:tcPr>
            <w:tcW w:w="511" w:type="pct"/>
          </w:tcPr>
          <w:p w14:paraId="19C390EB" w14:textId="700BCE22" w:rsidR="003E480C" w:rsidRPr="00961051" w:rsidRDefault="003E480C" w:rsidP="00047DBF">
            <w:pPr>
              <w:pStyle w:val="NoSpacing"/>
              <w:spacing w:line="360" w:lineRule="auto"/>
              <w:rPr>
                <w:rFonts w:cstheme="minorHAnsi"/>
              </w:rPr>
            </w:pPr>
            <w:r>
              <w:rPr>
                <w:rFonts w:cstheme="minorHAnsi"/>
              </w:rPr>
              <w:t>256</w:t>
            </w:r>
          </w:p>
        </w:tc>
        <w:tc>
          <w:tcPr>
            <w:tcW w:w="431" w:type="pct"/>
          </w:tcPr>
          <w:p w14:paraId="7E9B4542" w14:textId="77777777" w:rsidR="003E480C" w:rsidRPr="00961051" w:rsidRDefault="003E480C" w:rsidP="00047DBF">
            <w:pPr>
              <w:pStyle w:val="NoSpacing"/>
              <w:spacing w:line="360" w:lineRule="auto"/>
              <w:rPr>
                <w:rFonts w:cstheme="minorHAnsi"/>
              </w:rPr>
            </w:pPr>
            <w:r w:rsidRPr="00961051">
              <w:rPr>
                <w:rFonts w:cstheme="minorHAnsi"/>
              </w:rPr>
              <w:t>-</w:t>
            </w:r>
          </w:p>
        </w:tc>
        <w:tc>
          <w:tcPr>
            <w:tcW w:w="544" w:type="pct"/>
          </w:tcPr>
          <w:p w14:paraId="25BCF688" w14:textId="1259D348" w:rsidR="003E480C" w:rsidRPr="00961051" w:rsidRDefault="003E480C" w:rsidP="00047DBF">
            <w:pPr>
              <w:pStyle w:val="NoSpacing"/>
              <w:spacing w:line="360" w:lineRule="auto"/>
              <w:rPr>
                <w:rFonts w:cstheme="minorHAnsi"/>
              </w:rPr>
            </w:pPr>
            <w:r>
              <w:rPr>
                <w:rFonts w:cstheme="minorHAnsi"/>
              </w:rPr>
              <w:t>256</w:t>
            </w:r>
          </w:p>
        </w:tc>
        <w:tc>
          <w:tcPr>
            <w:tcW w:w="511" w:type="pct"/>
          </w:tcPr>
          <w:p w14:paraId="5D4A7521" w14:textId="77777777" w:rsidR="003E480C" w:rsidRPr="00961051" w:rsidRDefault="003E480C" w:rsidP="00047DBF">
            <w:pPr>
              <w:pStyle w:val="NoSpacing"/>
              <w:spacing w:line="360" w:lineRule="auto"/>
              <w:rPr>
                <w:rFonts w:cstheme="minorHAnsi"/>
              </w:rPr>
            </w:pPr>
            <w:r w:rsidRPr="00961051">
              <w:rPr>
                <w:rFonts w:cstheme="minorHAnsi"/>
              </w:rPr>
              <w:t>-</w:t>
            </w:r>
          </w:p>
        </w:tc>
        <w:tc>
          <w:tcPr>
            <w:tcW w:w="544" w:type="pct"/>
          </w:tcPr>
          <w:p w14:paraId="0C7C55E6" w14:textId="184C4CB6" w:rsidR="003E480C" w:rsidRPr="00961051" w:rsidRDefault="003E480C" w:rsidP="00047DBF">
            <w:pPr>
              <w:pStyle w:val="NoSpacing"/>
              <w:spacing w:line="360" w:lineRule="auto"/>
              <w:rPr>
                <w:rFonts w:cstheme="minorHAnsi"/>
              </w:rPr>
            </w:pPr>
            <w:r>
              <w:rPr>
                <w:rFonts w:cstheme="minorHAnsi"/>
              </w:rPr>
              <w:t>-</w:t>
            </w:r>
          </w:p>
        </w:tc>
      </w:tr>
      <w:tr w:rsidR="003E480C" w:rsidRPr="00961051" w14:paraId="4C386577" w14:textId="77777777" w:rsidTr="00F9496F">
        <w:trPr>
          <w:trHeight w:val="343"/>
          <w:jc w:val="center"/>
        </w:trPr>
        <w:tc>
          <w:tcPr>
            <w:tcW w:w="556" w:type="pct"/>
          </w:tcPr>
          <w:p w14:paraId="7D997018" w14:textId="77777777" w:rsidR="003E480C" w:rsidRPr="00961051" w:rsidRDefault="003E480C" w:rsidP="00047DBF">
            <w:pPr>
              <w:pStyle w:val="NoSpacing"/>
              <w:spacing w:line="360" w:lineRule="auto"/>
              <w:rPr>
                <w:rFonts w:cstheme="minorHAnsi"/>
              </w:rPr>
            </w:pPr>
            <w:r w:rsidRPr="00961051">
              <w:rPr>
                <w:rFonts w:cstheme="minorHAnsi"/>
              </w:rPr>
              <w:t>Stride</w:t>
            </w:r>
          </w:p>
        </w:tc>
        <w:tc>
          <w:tcPr>
            <w:tcW w:w="304" w:type="pct"/>
          </w:tcPr>
          <w:p w14:paraId="026E4448" w14:textId="06DE94A6" w:rsidR="003E480C" w:rsidRPr="00961051" w:rsidRDefault="003E480C" w:rsidP="00047DBF">
            <w:pPr>
              <w:pStyle w:val="NoSpacing"/>
              <w:spacing w:line="360" w:lineRule="auto"/>
              <w:rPr>
                <w:rFonts w:cstheme="minorHAnsi"/>
              </w:rPr>
            </w:pPr>
            <w:r>
              <w:rPr>
                <w:rFonts w:cstheme="minorHAnsi"/>
              </w:rPr>
              <w:t>1</w:t>
            </w:r>
          </w:p>
        </w:tc>
        <w:tc>
          <w:tcPr>
            <w:tcW w:w="544" w:type="pct"/>
          </w:tcPr>
          <w:p w14:paraId="5B3E1F7F" w14:textId="2FF421F8" w:rsidR="003E480C" w:rsidRPr="00961051" w:rsidRDefault="003E480C" w:rsidP="00047DBF">
            <w:pPr>
              <w:pStyle w:val="NoSpacing"/>
              <w:spacing w:line="360" w:lineRule="auto"/>
              <w:rPr>
                <w:rFonts w:cstheme="minorHAnsi"/>
              </w:rPr>
            </w:pPr>
            <w:r>
              <w:rPr>
                <w:rFonts w:cstheme="minorHAnsi"/>
              </w:rPr>
              <w:t>2</w:t>
            </w:r>
          </w:p>
        </w:tc>
        <w:tc>
          <w:tcPr>
            <w:tcW w:w="511" w:type="pct"/>
          </w:tcPr>
          <w:p w14:paraId="794B44D2" w14:textId="663857C7" w:rsidR="003E480C" w:rsidRPr="00961051" w:rsidRDefault="003E480C" w:rsidP="00047DBF">
            <w:pPr>
              <w:pStyle w:val="NoSpacing"/>
              <w:spacing w:line="360" w:lineRule="auto"/>
              <w:rPr>
                <w:rFonts w:cstheme="minorHAnsi"/>
              </w:rPr>
            </w:pPr>
            <w:r>
              <w:rPr>
                <w:rFonts w:cstheme="minorHAnsi"/>
              </w:rPr>
              <w:t>1</w:t>
            </w:r>
          </w:p>
        </w:tc>
        <w:tc>
          <w:tcPr>
            <w:tcW w:w="544" w:type="pct"/>
          </w:tcPr>
          <w:p w14:paraId="579C1C88" w14:textId="13FBE4BB" w:rsidR="003E480C" w:rsidRPr="00961051" w:rsidRDefault="003E480C" w:rsidP="00047DBF">
            <w:pPr>
              <w:pStyle w:val="NoSpacing"/>
              <w:spacing w:line="360" w:lineRule="auto"/>
              <w:rPr>
                <w:rFonts w:cstheme="minorHAnsi"/>
              </w:rPr>
            </w:pPr>
            <w:r>
              <w:rPr>
                <w:rFonts w:cstheme="minorHAnsi"/>
              </w:rPr>
              <w:t>1</w:t>
            </w:r>
          </w:p>
        </w:tc>
        <w:tc>
          <w:tcPr>
            <w:tcW w:w="511" w:type="pct"/>
          </w:tcPr>
          <w:p w14:paraId="1AFF6B25" w14:textId="4B12A8D0" w:rsidR="003E480C" w:rsidRPr="00961051" w:rsidRDefault="003E480C" w:rsidP="00047DBF">
            <w:pPr>
              <w:pStyle w:val="NoSpacing"/>
              <w:spacing w:line="360" w:lineRule="auto"/>
              <w:rPr>
                <w:rFonts w:cstheme="minorHAnsi"/>
              </w:rPr>
            </w:pPr>
            <w:r>
              <w:rPr>
                <w:rFonts w:cstheme="minorHAnsi"/>
              </w:rPr>
              <w:t>1</w:t>
            </w:r>
          </w:p>
        </w:tc>
        <w:tc>
          <w:tcPr>
            <w:tcW w:w="431" w:type="pct"/>
          </w:tcPr>
          <w:p w14:paraId="53BE26D5" w14:textId="12E7B5B2" w:rsidR="003E480C" w:rsidRPr="00961051" w:rsidRDefault="003E480C" w:rsidP="00047DBF">
            <w:pPr>
              <w:pStyle w:val="NoSpacing"/>
              <w:spacing w:line="360" w:lineRule="auto"/>
              <w:rPr>
                <w:rFonts w:cstheme="minorHAnsi"/>
              </w:rPr>
            </w:pPr>
            <w:r>
              <w:rPr>
                <w:rFonts w:cstheme="minorHAnsi"/>
              </w:rPr>
              <w:t>1</w:t>
            </w:r>
          </w:p>
        </w:tc>
        <w:tc>
          <w:tcPr>
            <w:tcW w:w="544" w:type="pct"/>
          </w:tcPr>
          <w:p w14:paraId="40E4A2A7" w14:textId="461C9D82" w:rsidR="003E480C" w:rsidRPr="00961051" w:rsidRDefault="003E480C" w:rsidP="00047DBF">
            <w:pPr>
              <w:pStyle w:val="NoSpacing"/>
              <w:spacing w:line="360" w:lineRule="auto"/>
              <w:rPr>
                <w:rFonts w:cstheme="minorHAnsi"/>
              </w:rPr>
            </w:pPr>
            <w:r>
              <w:rPr>
                <w:rFonts w:cstheme="minorHAnsi"/>
              </w:rPr>
              <w:t>1</w:t>
            </w:r>
          </w:p>
        </w:tc>
        <w:tc>
          <w:tcPr>
            <w:tcW w:w="511" w:type="pct"/>
          </w:tcPr>
          <w:p w14:paraId="1E40C260" w14:textId="3148073E" w:rsidR="003E480C" w:rsidRPr="00961051" w:rsidRDefault="003E480C" w:rsidP="00047DBF">
            <w:pPr>
              <w:pStyle w:val="NoSpacing"/>
              <w:spacing w:line="360" w:lineRule="auto"/>
              <w:rPr>
                <w:rFonts w:cstheme="minorHAnsi"/>
              </w:rPr>
            </w:pPr>
            <w:r>
              <w:rPr>
                <w:rFonts w:cstheme="minorHAnsi"/>
              </w:rPr>
              <w:t>1</w:t>
            </w:r>
          </w:p>
        </w:tc>
        <w:tc>
          <w:tcPr>
            <w:tcW w:w="544" w:type="pct"/>
          </w:tcPr>
          <w:p w14:paraId="356DB152" w14:textId="50CF3022" w:rsidR="003E480C" w:rsidRPr="00961051" w:rsidRDefault="003E480C" w:rsidP="00047DBF">
            <w:pPr>
              <w:pStyle w:val="NoSpacing"/>
              <w:spacing w:line="360" w:lineRule="auto"/>
              <w:rPr>
                <w:rFonts w:cstheme="minorHAnsi"/>
              </w:rPr>
            </w:pPr>
            <w:r>
              <w:rPr>
                <w:rFonts w:cstheme="minorHAnsi"/>
              </w:rPr>
              <w:t>2</w:t>
            </w:r>
          </w:p>
        </w:tc>
      </w:tr>
      <w:tr w:rsidR="003E480C" w:rsidRPr="00961051" w14:paraId="72811CFF" w14:textId="77777777" w:rsidTr="00F9496F">
        <w:trPr>
          <w:trHeight w:val="343"/>
          <w:jc w:val="center"/>
        </w:trPr>
        <w:tc>
          <w:tcPr>
            <w:tcW w:w="556" w:type="pct"/>
          </w:tcPr>
          <w:p w14:paraId="2A99556E" w14:textId="77777777" w:rsidR="003E480C" w:rsidRPr="00961051" w:rsidRDefault="003E480C" w:rsidP="00047DBF">
            <w:pPr>
              <w:pStyle w:val="NoSpacing"/>
              <w:spacing w:line="360" w:lineRule="auto"/>
              <w:rPr>
                <w:rFonts w:cstheme="minorHAnsi"/>
              </w:rPr>
            </w:pPr>
            <w:r w:rsidRPr="00961051">
              <w:rPr>
                <w:rFonts w:cstheme="minorHAnsi"/>
              </w:rPr>
              <w:t>Pad</w:t>
            </w:r>
          </w:p>
        </w:tc>
        <w:tc>
          <w:tcPr>
            <w:tcW w:w="304" w:type="pct"/>
          </w:tcPr>
          <w:p w14:paraId="576F3693" w14:textId="07F4740D" w:rsidR="003E480C" w:rsidRPr="00961051" w:rsidRDefault="00A949FD" w:rsidP="00047DBF">
            <w:pPr>
              <w:pStyle w:val="NoSpacing"/>
              <w:spacing w:line="360" w:lineRule="auto"/>
              <w:rPr>
                <w:rFonts w:cstheme="minorHAnsi"/>
              </w:rPr>
            </w:pPr>
            <w:r>
              <w:rPr>
                <w:rFonts w:cstheme="minorHAnsi"/>
              </w:rPr>
              <w:t>0</w:t>
            </w:r>
          </w:p>
        </w:tc>
        <w:tc>
          <w:tcPr>
            <w:tcW w:w="544" w:type="pct"/>
          </w:tcPr>
          <w:p w14:paraId="608D8888" w14:textId="60C33684" w:rsidR="003E480C" w:rsidRPr="00961051" w:rsidRDefault="00A949FD" w:rsidP="00047DBF">
            <w:pPr>
              <w:pStyle w:val="NoSpacing"/>
              <w:spacing w:line="360" w:lineRule="auto"/>
              <w:rPr>
                <w:rFonts w:cstheme="minorHAnsi"/>
              </w:rPr>
            </w:pPr>
            <w:r>
              <w:rPr>
                <w:rFonts w:cstheme="minorHAnsi"/>
              </w:rPr>
              <w:t>0</w:t>
            </w:r>
          </w:p>
        </w:tc>
        <w:tc>
          <w:tcPr>
            <w:tcW w:w="511" w:type="pct"/>
          </w:tcPr>
          <w:p w14:paraId="30BBAF29" w14:textId="3376193C" w:rsidR="003E480C" w:rsidRPr="00961051" w:rsidRDefault="00A949FD" w:rsidP="00047DBF">
            <w:pPr>
              <w:pStyle w:val="NoSpacing"/>
              <w:spacing w:line="360" w:lineRule="auto"/>
              <w:rPr>
                <w:rFonts w:cstheme="minorHAnsi"/>
              </w:rPr>
            </w:pPr>
            <w:r>
              <w:rPr>
                <w:rFonts w:cstheme="minorHAnsi"/>
              </w:rPr>
              <w:t>1</w:t>
            </w:r>
          </w:p>
        </w:tc>
        <w:tc>
          <w:tcPr>
            <w:tcW w:w="544" w:type="pct"/>
          </w:tcPr>
          <w:p w14:paraId="2B3B84FF" w14:textId="6BF40000" w:rsidR="003E480C" w:rsidRPr="00961051" w:rsidRDefault="00A949FD" w:rsidP="00047DBF">
            <w:pPr>
              <w:pStyle w:val="NoSpacing"/>
              <w:spacing w:line="360" w:lineRule="auto"/>
              <w:rPr>
                <w:rFonts w:cstheme="minorHAnsi"/>
              </w:rPr>
            </w:pPr>
            <w:r>
              <w:rPr>
                <w:rFonts w:cstheme="minorHAnsi"/>
              </w:rPr>
              <w:t>0</w:t>
            </w:r>
          </w:p>
        </w:tc>
        <w:tc>
          <w:tcPr>
            <w:tcW w:w="511" w:type="pct"/>
          </w:tcPr>
          <w:p w14:paraId="256A00F5" w14:textId="425648BD" w:rsidR="003E480C" w:rsidRPr="00961051" w:rsidRDefault="00A949FD" w:rsidP="00047DBF">
            <w:pPr>
              <w:pStyle w:val="NoSpacing"/>
              <w:spacing w:line="360" w:lineRule="auto"/>
              <w:rPr>
                <w:rFonts w:cstheme="minorHAnsi"/>
              </w:rPr>
            </w:pPr>
            <w:r>
              <w:rPr>
                <w:rFonts w:cstheme="minorHAnsi"/>
              </w:rPr>
              <w:t>1</w:t>
            </w:r>
          </w:p>
        </w:tc>
        <w:tc>
          <w:tcPr>
            <w:tcW w:w="431" w:type="pct"/>
          </w:tcPr>
          <w:p w14:paraId="6EB37411" w14:textId="187A8D8B" w:rsidR="003E480C" w:rsidRPr="00961051" w:rsidRDefault="00A949FD" w:rsidP="00047DBF">
            <w:pPr>
              <w:pStyle w:val="NoSpacing"/>
              <w:spacing w:line="360" w:lineRule="auto"/>
              <w:rPr>
                <w:rFonts w:cstheme="minorHAnsi"/>
              </w:rPr>
            </w:pPr>
            <w:r>
              <w:rPr>
                <w:rFonts w:cstheme="minorHAnsi"/>
              </w:rPr>
              <w:t>0</w:t>
            </w:r>
          </w:p>
        </w:tc>
        <w:tc>
          <w:tcPr>
            <w:tcW w:w="544" w:type="pct"/>
          </w:tcPr>
          <w:p w14:paraId="7578B1CC" w14:textId="56D2CC96" w:rsidR="003E480C" w:rsidRPr="00961051" w:rsidRDefault="00A949FD" w:rsidP="00047DBF">
            <w:pPr>
              <w:pStyle w:val="NoSpacing"/>
              <w:spacing w:line="360" w:lineRule="auto"/>
              <w:rPr>
                <w:rFonts w:cstheme="minorHAnsi"/>
              </w:rPr>
            </w:pPr>
            <w:r>
              <w:rPr>
                <w:rFonts w:cstheme="minorHAnsi"/>
              </w:rPr>
              <w:t>1</w:t>
            </w:r>
          </w:p>
        </w:tc>
        <w:tc>
          <w:tcPr>
            <w:tcW w:w="511" w:type="pct"/>
          </w:tcPr>
          <w:p w14:paraId="3249E89B" w14:textId="376DE891" w:rsidR="003E480C" w:rsidRPr="00961051" w:rsidRDefault="00A949FD" w:rsidP="00047DBF">
            <w:pPr>
              <w:pStyle w:val="NoSpacing"/>
              <w:spacing w:line="360" w:lineRule="auto"/>
              <w:rPr>
                <w:rFonts w:cstheme="minorHAnsi"/>
              </w:rPr>
            </w:pPr>
            <w:r>
              <w:rPr>
                <w:rFonts w:cstheme="minorHAnsi"/>
              </w:rPr>
              <w:t>0</w:t>
            </w:r>
          </w:p>
        </w:tc>
        <w:tc>
          <w:tcPr>
            <w:tcW w:w="544" w:type="pct"/>
          </w:tcPr>
          <w:p w14:paraId="586D41C6" w14:textId="58A917BB" w:rsidR="003E480C" w:rsidRPr="00961051" w:rsidRDefault="00A949FD" w:rsidP="00047DBF">
            <w:pPr>
              <w:pStyle w:val="NoSpacing"/>
              <w:spacing w:line="360" w:lineRule="auto"/>
              <w:rPr>
                <w:rFonts w:cstheme="minorHAnsi"/>
              </w:rPr>
            </w:pPr>
            <w:r>
              <w:rPr>
                <w:rFonts w:cstheme="minorHAnsi"/>
              </w:rPr>
              <w:t>0</w:t>
            </w:r>
          </w:p>
        </w:tc>
      </w:tr>
    </w:tbl>
    <w:p w14:paraId="058CA2AD" w14:textId="38DE68A4" w:rsidR="00961051" w:rsidRDefault="00961051" w:rsidP="00047DBF">
      <w:pPr>
        <w:pStyle w:val="NoSpacing"/>
        <w:spacing w:line="360" w:lineRule="auto"/>
      </w:pPr>
    </w:p>
    <w:tbl>
      <w:tblPr>
        <w:tblStyle w:val="APAReport"/>
        <w:tblW w:w="5592" w:type="pct"/>
        <w:jc w:val="center"/>
        <w:tblLook w:val="04A0" w:firstRow="1" w:lastRow="0" w:firstColumn="1" w:lastColumn="0" w:noHBand="0" w:noVBand="1"/>
      </w:tblPr>
      <w:tblGrid>
        <w:gridCol w:w="1114"/>
        <w:gridCol w:w="1023"/>
        <w:gridCol w:w="1089"/>
        <w:gridCol w:w="1023"/>
        <w:gridCol w:w="1086"/>
        <w:gridCol w:w="1023"/>
        <w:gridCol w:w="962"/>
        <w:gridCol w:w="1086"/>
        <w:gridCol w:w="1023"/>
        <w:gridCol w:w="1087"/>
      </w:tblGrid>
      <w:tr w:rsidR="00A949FD" w:rsidRPr="00961051" w14:paraId="701BF802" w14:textId="77777777" w:rsidTr="00F9496F">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738546FE" w14:textId="77777777" w:rsidR="00A949FD" w:rsidRPr="00961051" w:rsidRDefault="00A949FD" w:rsidP="00047DBF">
            <w:pPr>
              <w:pStyle w:val="NoSpacing"/>
              <w:spacing w:line="360" w:lineRule="auto"/>
              <w:rPr>
                <w:rFonts w:asciiTheme="minorHAnsi" w:hAnsiTheme="minorHAnsi" w:cstheme="minorHAnsi"/>
              </w:rPr>
            </w:pPr>
            <w:r w:rsidRPr="00961051">
              <w:rPr>
                <w:rFonts w:asciiTheme="minorHAnsi" w:hAnsiTheme="minorHAnsi" w:cstheme="minorHAnsi"/>
              </w:rPr>
              <w:t>Layer</w:t>
            </w:r>
          </w:p>
        </w:tc>
        <w:tc>
          <w:tcPr>
            <w:tcW w:w="304" w:type="pct"/>
          </w:tcPr>
          <w:p w14:paraId="5B01819F" w14:textId="6A7A5986"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18</w:t>
            </w:r>
          </w:p>
        </w:tc>
        <w:tc>
          <w:tcPr>
            <w:tcW w:w="544" w:type="pct"/>
          </w:tcPr>
          <w:p w14:paraId="63D69AA2" w14:textId="2149E8D6"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19</w:t>
            </w:r>
          </w:p>
        </w:tc>
        <w:tc>
          <w:tcPr>
            <w:tcW w:w="511" w:type="pct"/>
          </w:tcPr>
          <w:p w14:paraId="3AF72BF1" w14:textId="5CC3C38C"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20</w:t>
            </w:r>
          </w:p>
        </w:tc>
        <w:tc>
          <w:tcPr>
            <w:tcW w:w="544" w:type="pct"/>
          </w:tcPr>
          <w:p w14:paraId="375D9664" w14:textId="1B1CDE17"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21</w:t>
            </w:r>
          </w:p>
        </w:tc>
        <w:tc>
          <w:tcPr>
            <w:tcW w:w="511" w:type="pct"/>
          </w:tcPr>
          <w:p w14:paraId="1C5F4C01" w14:textId="2C18285B"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22</w:t>
            </w:r>
          </w:p>
        </w:tc>
        <w:tc>
          <w:tcPr>
            <w:tcW w:w="431" w:type="pct"/>
          </w:tcPr>
          <w:p w14:paraId="0EF37565" w14:textId="4A8D1794"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23</w:t>
            </w:r>
          </w:p>
        </w:tc>
        <w:tc>
          <w:tcPr>
            <w:tcW w:w="544" w:type="pct"/>
          </w:tcPr>
          <w:p w14:paraId="2CEB4B8E" w14:textId="604A4F26"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24</w:t>
            </w:r>
          </w:p>
        </w:tc>
        <w:tc>
          <w:tcPr>
            <w:tcW w:w="511" w:type="pct"/>
          </w:tcPr>
          <w:p w14:paraId="59BE5256" w14:textId="2DD1BE46"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25</w:t>
            </w:r>
          </w:p>
        </w:tc>
        <w:tc>
          <w:tcPr>
            <w:tcW w:w="544" w:type="pct"/>
          </w:tcPr>
          <w:p w14:paraId="75699F94" w14:textId="066AC838"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26</w:t>
            </w:r>
          </w:p>
        </w:tc>
      </w:tr>
      <w:tr w:rsidR="00A949FD" w:rsidRPr="00961051" w14:paraId="6DD0A508" w14:textId="77777777" w:rsidTr="00F9496F">
        <w:trPr>
          <w:trHeight w:val="343"/>
          <w:jc w:val="center"/>
        </w:trPr>
        <w:tc>
          <w:tcPr>
            <w:tcW w:w="556" w:type="pct"/>
          </w:tcPr>
          <w:p w14:paraId="7C065FAE" w14:textId="77777777" w:rsidR="00A949FD" w:rsidRPr="00961051" w:rsidRDefault="00A949FD" w:rsidP="00047DBF">
            <w:pPr>
              <w:pStyle w:val="NoSpacing"/>
              <w:spacing w:line="360" w:lineRule="auto"/>
              <w:rPr>
                <w:rFonts w:cstheme="minorHAnsi"/>
              </w:rPr>
            </w:pPr>
            <w:r w:rsidRPr="00961051">
              <w:rPr>
                <w:rFonts w:cstheme="minorHAnsi"/>
              </w:rPr>
              <w:t>Type</w:t>
            </w:r>
          </w:p>
        </w:tc>
        <w:tc>
          <w:tcPr>
            <w:tcW w:w="304" w:type="pct"/>
          </w:tcPr>
          <w:p w14:paraId="1B919943" w14:textId="34808FEB" w:rsidR="00A949FD" w:rsidRPr="00961051" w:rsidRDefault="00A949FD" w:rsidP="00047DBF">
            <w:pPr>
              <w:pStyle w:val="NoSpacing"/>
              <w:spacing w:line="360" w:lineRule="auto"/>
              <w:rPr>
                <w:rFonts w:cstheme="minorHAnsi"/>
              </w:rPr>
            </w:pPr>
            <w:r>
              <w:rPr>
                <w:rFonts w:cstheme="minorHAnsi"/>
              </w:rPr>
              <w:t>Conv</w:t>
            </w:r>
          </w:p>
        </w:tc>
        <w:tc>
          <w:tcPr>
            <w:tcW w:w="544" w:type="pct"/>
          </w:tcPr>
          <w:p w14:paraId="3BB16D57" w14:textId="42288A8A" w:rsidR="00A949FD" w:rsidRPr="00961051" w:rsidRDefault="00A949FD" w:rsidP="00047DBF">
            <w:pPr>
              <w:pStyle w:val="NoSpacing"/>
              <w:spacing w:line="360" w:lineRule="auto"/>
              <w:rPr>
                <w:rFonts w:cstheme="minorHAnsi"/>
              </w:rPr>
            </w:pPr>
            <w:r>
              <w:rPr>
                <w:rFonts w:cstheme="minorHAnsi"/>
              </w:rPr>
              <w:t>Relu</w:t>
            </w:r>
          </w:p>
        </w:tc>
        <w:tc>
          <w:tcPr>
            <w:tcW w:w="511" w:type="pct"/>
          </w:tcPr>
          <w:p w14:paraId="20BC7FD2" w14:textId="552DDB52" w:rsidR="00A949FD" w:rsidRPr="00961051" w:rsidRDefault="00A949FD" w:rsidP="00047DBF">
            <w:pPr>
              <w:pStyle w:val="NoSpacing"/>
              <w:spacing w:line="360" w:lineRule="auto"/>
              <w:rPr>
                <w:rFonts w:cstheme="minorHAnsi"/>
              </w:rPr>
            </w:pPr>
            <w:r>
              <w:rPr>
                <w:rFonts w:cstheme="minorHAnsi"/>
              </w:rPr>
              <w:t>Conv</w:t>
            </w:r>
          </w:p>
        </w:tc>
        <w:tc>
          <w:tcPr>
            <w:tcW w:w="544" w:type="pct"/>
          </w:tcPr>
          <w:p w14:paraId="7A804D43" w14:textId="0FA3502E" w:rsidR="00A949FD" w:rsidRPr="00961051" w:rsidRDefault="00A949FD" w:rsidP="00047DBF">
            <w:pPr>
              <w:pStyle w:val="NoSpacing"/>
              <w:spacing w:line="360" w:lineRule="auto"/>
              <w:rPr>
                <w:rFonts w:cstheme="minorHAnsi"/>
              </w:rPr>
            </w:pPr>
            <w:r>
              <w:rPr>
                <w:rFonts w:cstheme="minorHAnsi"/>
              </w:rPr>
              <w:t>Relu</w:t>
            </w:r>
          </w:p>
        </w:tc>
        <w:tc>
          <w:tcPr>
            <w:tcW w:w="511" w:type="pct"/>
          </w:tcPr>
          <w:p w14:paraId="27210977" w14:textId="14B76E23" w:rsidR="00A949FD" w:rsidRPr="00961051" w:rsidRDefault="00A949FD" w:rsidP="00047DBF">
            <w:pPr>
              <w:pStyle w:val="NoSpacing"/>
              <w:spacing w:line="360" w:lineRule="auto"/>
              <w:rPr>
                <w:rFonts w:cstheme="minorHAnsi"/>
              </w:rPr>
            </w:pPr>
            <w:r>
              <w:rPr>
                <w:rFonts w:cstheme="minorHAnsi"/>
              </w:rPr>
              <w:t>Conv</w:t>
            </w:r>
          </w:p>
        </w:tc>
        <w:tc>
          <w:tcPr>
            <w:tcW w:w="431" w:type="pct"/>
          </w:tcPr>
          <w:p w14:paraId="3974D31A" w14:textId="58C20AF9" w:rsidR="00A949FD" w:rsidRPr="00961051" w:rsidRDefault="00A949FD" w:rsidP="00047DBF">
            <w:pPr>
              <w:pStyle w:val="NoSpacing"/>
              <w:spacing w:line="360" w:lineRule="auto"/>
              <w:rPr>
                <w:rFonts w:cstheme="minorHAnsi"/>
              </w:rPr>
            </w:pPr>
            <w:r>
              <w:rPr>
                <w:rFonts w:cstheme="minorHAnsi"/>
              </w:rPr>
              <w:t>Relu</w:t>
            </w:r>
          </w:p>
        </w:tc>
        <w:tc>
          <w:tcPr>
            <w:tcW w:w="544" w:type="pct"/>
          </w:tcPr>
          <w:p w14:paraId="51D3611D" w14:textId="6FB54274" w:rsidR="00A949FD" w:rsidRPr="00961051" w:rsidRDefault="00A949FD" w:rsidP="00047DBF">
            <w:pPr>
              <w:pStyle w:val="NoSpacing"/>
              <w:spacing w:line="360" w:lineRule="auto"/>
              <w:rPr>
                <w:rFonts w:cstheme="minorHAnsi"/>
              </w:rPr>
            </w:pPr>
            <w:r>
              <w:rPr>
                <w:rFonts w:cstheme="minorHAnsi"/>
              </w:rPr>
              <w:t>Mpool</w:t>
            </w:r>
          </w:p>
        </w:tc>
        <w:tc>
          <w:tcPr>
            <w:tcW w:w="511" w:type="pct"/>
          </w:tcPr>
          <w:p w14:paraId="3541791E" w14:textId="3F831B83" w:rsidR="00A949FD" w:rsidRPr="00961051" w:rsidRDefault="00A949FD" w:rsidP="00047DBF">
            <w:pPr>
              <w:pStyle w:val="NoSpacing"/>
              <w:spacing w:line="360" w:lineRule="auto"/>
              <w:rPr>
                <w:rFonts w:cstheme="minorHAnsi"/>
              </w:rPr>
            </w:pPr>
            <w:r>
              <w:rPr>
                <w:rFonts w:cstheme="minorHAnsi"/>
              </w:rPr>
              <w:t>Conv</w:t>
            </w:r>
          </w:p>
        </w:tc>
        <w:tc>
          <w:tcPr>
            <w:tcW w:w="544" w:type="pct"/>
          </w:tcPr>
          <w:p w14:paraId="2BD036BC" w14:textId="77E61E77" w:rsidR="00A949FD" w:rsidRPr="00961051" w:rsidRDefault="00A949FD" w:rsidP="00047DBF">
            <w:pPr>
              <w:pStyle w:val="NoSpacing"/>
              <w:spacing w:line="360" w:lineRule="auto"/>
              <w:rPr>
                <w:rFonts w:cstheme="minorHAnsi"/>
              </w:rPr>
            </w:pPr>
            <w:r>
              <w:rPr>
                <w:rFonts w:cstheme="minorHAnsi"/>
              </w:rPr>
              <w:t>Relu</w:t>
            </w:r>
          </w:p>
        </w:tc>
      </w:tr>
      <w:tr w:rsidR="00A949FD" w:rsidRPr="00961051" w14:paraId="1D5C43F8" w14:textId="77777777" w:rsidTr="00F9496F">
        <w:trPr>
          <w:trHeight w:val="343"/>
          <w:jc w:val="center"/>
        </w:trPr>
        <w:tc>
          <w:tcPr>
            <w:tcW w:w="556" w:type="pct"/>
          </w:tcPr>
          <w:p w14:paraId="785822D5" w14:textId="77777777" w:rsidR="00A949FD" w:rsidRPr="00961051" w:rsidRDefault="00A949FD" w:rsidP="00047DBF">
            <w:pPr>
              <w:pStyle w:val="NoSpacing"/>
              <w:spacing w:line="360" w:lineRule="auto"/>
              <w:rPr>
                <w:rFonts w:cstheme="minorHAnsi"/>
              </w:rPr>
            </w:pPr>
            <w:r w:rsidRPr="00961051">
              <w:rPr>
                <w:rFonts w:cstheme="minorHAnsi"/>
              </w:rPr>
              <w:t>Name</w:t>
            </w:r>
          </w:p>
        </w:tc>
        <w:tc>
          <w:tcPr>
            <w:tcW w:w="304" w:type="pct"/>
          </w:tcPr>
          <w:p w14:paraId="683D3A31" w14:textId="7E3D5697" w:rsidR="00A949FD" w:rsidRPr="00961051" w:rsidRDefault="00A949FD" w:rsidP="00047DBF">
            <w:pPr>
              <w:pStyle w:val="NoSpacing"/>
              <w:spacing w:line="360" w:lineRule="auto"/>
              <w:rPr>
                <w:rFonts w:cstheme="minorHAnsi"/>
              </w:rPr>
            </w:pPr>
            <w:r>
              <w:rPr>
                <w:rFonts w:cstheme="minorHAnsi"/>
              </w:rPr>
              <w:t>Conv4_1</w:t>
            </w:r>
          </w:p>
        </w:tc>
        <w:tc>
          <w:tcPr>
            <w:tcW w:w="544" w:type="pct"/>
          </w:tcPr>
          <w:p w14:paraId="0FEE4A89" w14:textId="4F8A4800" w:rsidR="00A949FD" w:rsidRPr="00961051" w:rsidRDefault="00A949FD" w:rsidP="00047DBF">
            <w:pPr>
              <w:pStyle w:val="NoSpacing"/>
              <w:spacing w:line="360" w:lineRule="auto"/>
              <w:rPr>
                <w:rFonts w:cstheme="minorHAnsi"/>
              </w:rPr>
            </w:pPr>
            <w:r>
              <w:rPr>
                <w:rFonts w:cstheme="minorHAnsi"/>
              </w:rPr>
              <w:t>Relu4_1</w:t>
            </w:r>
          </w:p>
        </w:tc>
        <w:tc>
          <w:tcPr>
            <w:tcW w:w="511" w:type="pct"/>
          </w:tcPr>
          <w:p w14:paraId="43AE305A" w14:textId="06DA37DD" w:rsidR="00A949FD" w:rsidRPr="00961051" w:rsidRDefault="00A949FD" w:rsidP="00047DBF">
            <w:pPr>
              <w:pStyle w:val="NoSpacing"/>
              <w:spacing w:line="360" w:lineRule="auto"/>
              <w:rPr>
                <w:rFonts w:cstheme="minorHAnsi"/>
              </w:rPr>
            </w:pPr>
            <w:r>
              <w:rPr>
                <w:rFonts w:cstheme="minorHAnsi"/>
              </w:rPr>
              <w:t>Conv4_2</w:t>
            </w:r>
          </w:p>
        </w:tc>
        <w:tc>
          <w:tcPr>
            <w:tcW w:w="544" w:type="pct"/>
          </w:tcPr>
          <w:p w14:paraId="0C81CA95" w14:textId="648CB05F" w:rsidR="00A949FD" w:rsidRPr="00961051" w:rsidRDefault="00A949FD" w:rsidP="00047DBF">
            <w:pPr>
              <w:pStyle w:val="NoSpacing"/>
              <w:spacing w:line="360" w:lineRule="auto"/>
              <w:rPr>
                <w:rFonts w:cstheme="minorHAnsi"/>
              </w:rPr>
            </w:pPr>
            <w:r>
              <w:rPr>
                <w:rFonts w:cstheme="minorHAnsi"/>
              </w:rPr>
              <w:t>Relu4_2</w:t>
            </w:r>
          </w:p>
        </w:tc>
        <w:tc>
          <w:tcPr>
            <w:tcW w:w="511" w:type="pct"/>
          </w:tcPr>
          <w:p w14:paraId="6A458075" w14:textId="78B6A33E" w:rsidR="00A949FD" w:rsidRPr="00961051" w:rsidRDefault="00A949FD" w:rsidP="00047DBF">
            <w:pPr>
              <w:pStyle w:val="NoSpacing"/>
              <w:spacing w:line="360" w:lineRule="auto"/>
              <w:rPr>
                <w:rFonts w:cstheme="minorHAnsi"/>
              </w:rPr>
            </w:pPr>
            <w:r>
              <w:rPr>
                <w:rFonts w:cstheme="minorHAnsi"/>
              </w:rPr>
              <w:t>Conv4_3</w:t>
            </w:r>
          </w:p>
        </w:tc>
        <w:tc>
          <w:tcPr>
            <w:tcW w:w="431" w:type="pct"/>
          </w:tcPr>
          <w:p w14:paraId="075DE98A" w14:textId="71D09A19" w:rsidR="00A949FD" w:rsidRPr="00961051" w:rsidRDefault="00A949FD" w:rsidP="00047DBF">
            <w:pPr>
              <w:pStyle w:val="NoSpacing"/>
              <w:spacing w:line="360" w:lineRule="auto"/>
              <w:rPr>
                <w:rFonts w:cstheme="minorHAnsi"/>
              </w:rPr>
            </w:pPr>
            <w:r>
              <w:rPr>
                <w:rFonts w:cstheme="minorHAnsi"/>
              </w:rPr>
              <w:t>Relu4_3</w:t>
            </w:r>
          </w:p>
        </w:tc>
        <w:tc>
          <w:tcPr>
            <w:tcW w:w="544" w:type="pct"/>
          </w:tcPr>
          <w:p w14:paraId="38D50F3A" w14:textId="5E33313A" w:rsidR="00A949FD" w:rsidRPr="00961051" w:rsidRDefault="00A949FD" w:rsidP="00047DBF">
            <w:pPr>
              <w:pStyle w:val="NoSpacing"/>
              <w:spacing w:line="360" w:lineRule="auto"/>
              <w:rPr>
                <w:rFonts w:cstheme="minorHAnsi"/>
              </w:rPr>
            </w:pPr>
            <w:r>
              <w:rPr>
                <w:rFonts w:cstheme="minorHAnsi"/>
              </w:rPr>
              <w:t>Pool4</w:t>
            </w:r>
          </w:p>
        </w:tc>
        <w:tc>
          <w:tcPr>
            <w:tcW w:w="511" w:type="pct"/>
          </w:tcPr>
          <w:p w14:paraId="60B5F178" w14:textId="2F766E95" w:rsidR="00A949FD" w:rsidRPr="00961051" w:rsidRDefault="00A949FD" w:rsidP="00047DBF">
            <w:pPr>
              <w:pStyle w:val="NoSpacing"/>
              <w:spacing w:line="360" w:lineRule="auto"/>
              <w:rPr>
                <w:rFonts w:cstheme="minorHAnsi"/>
              </w:rPr>
            </w:pPr>
            <w:r>
              <w:rPr>
                <w:rFonts w:cstheme="minorHAnsi"/>
              </w:rPr>
              <w:t>Conv5_</w:t>
            </w:r>
            <w:r w:rsidR="000E4A1F">
              <w:rPr>
                <w:rFonts w:cstheme="minorHAnsi"/>
              </w:rPr>
              <w:t>1</w:t>
            </w:r>
          </w:p>
        </w:tc>
        <w:tc>
          <w:tcPr>
            <w:tcW w:w="544" w:type="pct"/>
          </w:tcPr>
          <w:p w14:paraId="3EFD7AC9" w14:textId="72084A3A" w:rsidR="00A949FD" w:rsidRPr="00961051" w:rsidRDefault="00A949FD" w:rsidP="00047DBF">
            <w:pPr>
              <w:pStyle w:val="NoSpacing"/>
              <w:spacing w:line="360" w:lineRule="auto"/>
              <w:rPr>
                <w:rFonts w:cstheme="minorHAnsi"/>
              </w:rPr>
            </w:pPr>
            <w:r>
              <w:rPr>
                <w:rFonts w:cstheme="minorHAnsi"/>
              </w:rPr>
              <w:t>Relu5_</w:t>
            </w:r>
            <w:r w:rsidR="000E4A1F">
              <w:rPr>
                <w:rFonts w:cstheme="minorHAnsi"/>
              </w:rPr>
              <w:t>1</w:t>
            </w:r>
          </w:p>
        </w:tc>
      </w:tr>
      <w:tr w:rsidR="00A949FD" w:rsidRPr="00961051" w14:paraId="7A62DAB0" w14:textId="77777777" w:rsidTr="00F9496F">
        <w:trPr>
          <w:trHeight w:val="343"/>
          <w:jc w:val="center"/>
        </w:trPr>
        <w:tc>
          <w:tcPr>
            <w:tcW w:w="556" w:type="pct"/>
          </w:tcPr>
          <w:p w14:paraId="77A8377D" w14:textId="77777777" w:rsidR="00A949FD" w:rsidRPr="00961051" w:rsidRDefault="00A949FD" w:rsidP="00047DBF">
            <w:pPr>
              <w:pStyle w:val="NoSpacing"/>
              <w:spacing w:line="360" w:lineRule="auto"/>
              <w:rPr>
                <w:rFonts w:cstheme="minorHAnsi"/>
              </w:rPr>
            </w:pPr>
            <w:r w:rsidRPr="00961051">
              <w:rPr>
                <w:rFonts w:cstheme="minorHAnsi"/>
              </w:rPr>
              <w:t>Support</w:t>
            </w:r>
          </w:p>
        </w:tc>
        <w:tc>
          <w:tcPr>
            <w:tcW w:w="304" w:type="pct"/>
          </w:tcPr>
          <w:p w14:paraId="0B65B1AC" w14:textId="493F1DF7" w:rsidR="00A949FD" w:rsidRPr="00961051" w:rsidRDefault="00A949FD" w:rsidP="00047DBF">
            <w:pPr>
              <w:pStyle w:val="NoSpacing"/>
              <w:spacing w:line="360" w:lineRule="auto"/>
              <w:rPr>
                <w:rFonts w:cstheme="minorHAnsi"/>
              </w:rPr>
            </w:pPr>
            <w:r>
              <w:rPr>
                <w:rFonts w:cstheme="minorHAnsi"/>
              </w:rPr>
              <w:t>3</w:t>
            </w:r>
          </w:p>
        </w:tc>
        <w:tc>
          <w:tcPr>
            <w:tcW w:w="544" w:type="pct"/>
          </w:tcPr>
          <w:p w14:paraId="575DBF51" w14:textId="20E52223" w:rsidR="00A949FD" w:rsidRPr="00961051" w:rsidRDefault="00A949FD" w:rsidP="00047DBF">
            <w:pPr>
              <w:pStyle w:val="NoSpacing"/>
              <w:spacing w:line="360" w:lineRule="auto"/>
              <w:rPr>
                <w:rFonts w:cstheme="minorHAnsi"/>
              </w:rPr>
            </w:pPr>
            <w:r>
              <w:rPr>
                <w:rFonts w:cstheme="minorHAnsi"/>
              </w:rPr>
              <w:t>1</w:t>
            </w:r>
          </w:p>
        </w:tc>
        <w:tc>
          <w:tcPr>
            <w:tcW w:w="511" w:type="pct"/>
          </w:tcPr>
          <w:p w14:paraId="42816A3B" w14:textId="7780DA38" w:rsidR="00A949FD" w:rsidRPr="00961051" w:rsidRDefault="00A949FD" w:rsidP="00047DBF">
            <w:pPr>
              <w:pStyle w:val="NoSpacing"/>
              <w:spacing w:line="360" w:lineRule="auto"/>
              <w:rPr>
                <w:rFonts w:cstheme="minorHAnsi"/>
              </w:rPr>
            </w:pPr>
            <w:r>
              <w:rPr>
                <w:rFonts w:cstheme="minorHAnsi"/>
              </w:rPr>
              <w:t>3</w:t>
            </w:r>
          </w:p>
        </w:tc>
        <w:tc>
          <w:tcPr>
            <w:tcW w:w="544" w:type="pct"/>
          </w:tcPr>
          <w:p w14:paraId="79D5312C" w14:textId="37CE4233" w:rsidR="00A949FD" w:rsidRPr="00961051" w:rsidRDefault="00A949FD" w:rsidP="00047DBF">
            <w:pPr>
              <w:pStyle w:val="NoSpacing"/>
              <w:spacing w:line="360" w:lineRule="auto"/>
              <w:rPr>
                <w:rFonts w:cstheme="minorHAnsi"/>
              </w:rPr>
            </w:pPr>
            <w:r>
              <w:rPr>
                <w:rFonts w:cstheme="minorHAnsi"/>
              </w:rPr>
              <w:t>1</w:t>
            </w:r>
          </w:p>
        </w:tc>
        <w:tc>
          <w:tcPr>
            <w:tcW w:w="511" w:type="pct"/>
          </w:tcPr>
          <w:p w14:paraId="02CC59BA" w14:textId="4FE4373A" w:rsidR="00A949FD" w:rsidRPr="00961051" w:rsidRDefault="00A949FD" w:rsidP="00047DBF">
            <w:pPr>
              <w:pStyle w:val="NoSpacing"/>
              <w:spacing w:line="360" w:lineRule="auto"/>
              <w:rPr>
                <w:rFonts w:cstheme="minorHAnsi"/>
              </w:rPr>
            </w:pPr>
            <w:r>
              <w:rPr>
                <w:rFonts w:cstheme="minorHAnsi"/>
              </w:rPr>
              <w:t>3</w:t>
            </w:r>
          </w:p>
        </w:tc>
        <w:tc>
          <w:tcPr>
            <w:tcW w:w="431" w:type="pct"/>
          </w:tcPr>
          <w:p w14:paraId="749AE80B" w14:textId="66C7309B" w:rsidR="00A949FD" w:rsidRPr="00961051" w:rsidRDefault="00A949FD" w:rsidP="00047DBF">
            <w:pPr>
              <w:pStyle w:val="NoSpacing"/>
              <w:spacing w:line="360" w:lineRule="auto"/>
              <w:rPr>
                <w:rFonts w:cstheme="minorHAnsi"/>
              </w:rPr>
            </w:pPr>
            <w:r>
              <w:rPr>
                <w:rFonts w:cstheme="minorHAnsi"/>
              </w:rPr>
              <w:t>1</w:t>
            </w:r>
          </w:p>
        </w:tc>
        <w:tc>
          <w:tcPr>
            <w:tcW w:w="544" w:type="pct"/>
          </w:tcPr>
          <w:p w14:paraId="75C4E608" w14:textId="63C979A1" w:rsidR="00A949FD" w:rsidRPr="00961051" w:rsidRDefault="00A949FD" w:rsidP="00047DBF">
            <w:pPr>
              <w:pStyle w:val="NoSpacing"/>
              <w:spacing w:line="360" w:lineRule="auto"/>
              <w:rPr>
                <w:rFonts w:cstheme="minorHAnsi"/>
              </w:rPr>
            </w:pPr>
            <w:r>
              <w:rPr>
                <w:rFonts w:cstheme="minorHAnsi"/>
              </w:rPr>
              <w:t>2</w:t>
            </w:r>
          </w:p>
        </w:tc>
        <w:tc>
          <w:tcPr>
            <w:tcW w:w="511" w:type="pct"/>
          </w:tcPr>
          <w:p w14:paraId="1DB9B160" w14:textId="536B6F37" w:rsidR="00A949FD" w:rsidRPr="00961051" w:rsidRDefault="00A949FD" w:rsidP="00047DBF">
            <w:pPr>
              <w:pStyle w:val="NoSpacing"/>
              <w:spacing w:line="360" w:lineRule="auto"/>
              <w:rPr>
                <w:rFonts w:cstheme="minorHAnsi"/>
              </w:rPr>
            </w:pPr>
            <w:r>
              <w:rPr>
                <w:rFonts w:cstheme="minorHAnsi"/>
              </w:rPr>
              <w:t>3</w:t>
            </w:r>
          </w:p>
        </w:tc>
        <w:tc>
          <w:tcPr>
            <w:tcW w:w="544" w:type="pct"/>
          </w:tcPr>
          <w:p w14:paraId="77D67C13" w14:textId="362AB957" w:rsidR="00A949FD" w:rsidRPr="00961051" w:rsidRDefault="00A949FD" w:rsidP="00047DBF">
            <w:pPr>
              <w:pStyle w:val="NoSpacing"/>
              <w:spacing w:line="360" w:lineRule="auto"/>
              <w:rPr>
                <w:rFonts w:cstheme="minorHAnsi"/>
              </w:rPr>
            </w:pPr>
            <w:r>
              <w:rPr>
                <w:rFonts w:cstheme="minorHAnsi"/>
              </w:rPr>
              <w:t>1</w:t>
            </w:r>
          </w:p>
        </w:tc>
      </w:tr>
      <w:tr w:rsidR="00A949FD" w:rsidRPr="00961051" w14:paraId="1EC926A1" w14:textId="77777777" w:rsidTr="00F9496F">
        <w:trPr>
          <w:trHeight w:val="343"/>
          <w:jc w:val="center"/>
        </w:trPr>
        <w:tc>
          <w:tcPr>
            <w:tcW w:w="556" w:type="pct"/>
          </w:tcPr>
          <w:p w14:paraId="3D6C8075" w14:textId="77777777" w:rsidR="00A949FD" w:rsidRPr="00961051" w:rsidRDefault="00A949FD" w:rsidP="00047DBF">
            <w:pPr>
              <w:pStyle w:val="NoSpacing"/>
              <w:spacing w:line="360" w:lineRule="auto"/>
              <w:rPr>
                <w:rFonts w:cstheme="minorHAnsi"/>
              </w:rPr>
            </w:pPr>
            <w:r w:rsidRPr="00961051">
              <w:rPr>
                <w:rFonts w:cstheme="minorHAnsi"/>
              </w:rPr>
              <w:t>Filt dim</w:t>
            </w:r>
          </w:p>
        </w:tc>
        <w:tc>
          <w:tcPr>
            <w:tcW w:w="304" w:type="pct"/>
          </w:tcPr>
          <w:p w14:paraId="0688DF5A" w14:textId="49D7CD6E" w:rsidR="00A949FD" w:rsidRPr="00961051" w:rsidRDefault="00A949FD" w:rsidP="00047DBF">
            <w:pPr>
              <w:pStyle w:val="NoSpacing"/>
              <w:spacing w:line="360" w:lineRule="auto"/>
              <w:rPr>
                <w:rFonts w:cstheme="minorHAnsi"/>
              </w:rPr>
            </w:pPr>
            <w:r>
              <w:rPr>
                <w:rFonts w:cstheme="minorHAnsi"/>
              </w:rPr>
              <w:t>256</w:t>
            </w:r>
          </w:p>
        </w:tc>
        <w:tc>
          <w:tcPr>
            <w:tcW w:w="544" w:type="pct"/>
          </w:tcPr>
          <w:p w14:paraId="4BED20D0" w14:textId="77777777" w:rsidR="00A949FD" w:rsidRPr="00961051" w:rsidRDefault="00A949FD" w:rsidP="00047DBF">
            <w:pPr>
              <w:pStyle w:val="NoSpacing"/>
              <w:spacing w:line="360" w:lineRule="auto"/>
              <w:rPr>
                <w:rFonts w:cstheme="minorHAnsi"/>
              </w:rPr>
            </w:pPr>
            <w:r>
              <w:rPr>
                <w:rFonts w:cstheme="minorHAnsi"/>
              </w:rPr>
              <w:t>-</w:t>
            </w:r>
          </w:p>
        </w:tc>
        <w:tc>
          <w:tcPr>
            <w:tcW w:w="511" w:type="pct"/>
          </w:tcPr>
          <w:p w14:paraId="6310B057" w14:textId="582631AC" w:rsidR="00A949FD" w:rsidRPr="00961051" w:rsidRDefault="00A949FD" w:rsidP="00047DBF">
            <w:pPr>
              <w:pStyle w:val="NoSpacing"/>
              <w:spacing w:line="360" w:lineRule="auto"/>
              <w:rPr>
                <w:rFonts w:cstheme="minorHAnsi"/>
              </w:rPr>
            </w:pPr>
            <w:r>
              <w:rPr>
                <w:rFonts w:cstheme="minorHAnsi"/>
              </w:rPr>
              <w:t>512</w:t>
            </w:r>
          </w:p>
        </w:tc>
        <w:tc>
          <w:tcPr>
            <w:tcW w:w="544" w:type="pct"/>
          </w:tcPr>
          <w:p w14:paraId="1249DF36" w14:textId="77777777" w:rsidR="00A949FD" w:rsidRPr="00961051" w:rsidRDefault="00A949FD" w:rsidP="00047DBF">
            <w:pPr>
              <w:pStyle w:val="NoSpacing"/>
              <w:spacing w:line="360" w:lineRule="auto"/>
              <w:rPr>
                <w:rFonts w:cstheme="minorHAnsi"/>
              </w:rPr>
            </w:pPr>
            <w:r>
              <w:rPr>
                <w:rFonts w:cstheme="minorHAnsi"/>
              </w:rPr>
              <w:t>-</w:t>
            </w:r>
          </w:p>
        </w:tc>
        <w:tc>
          <w:tcPr>
            <w:tcW w:w="511" w:type="pct"/>
          </w:tcPr>
          <w:p w14:paraId="3704D9C8" w14:textId="102B0DC8" w:rsidR="00A949FD" w:rsidRPr="00961051" w:rsidRDefault="00A949FD" w:rsidP="00047DBF">
            <w:pPr>
              <w:pStyle w:val="NoSpacing"/>
              <w:spacing w:line="360" w:lineRule="auto"/>
              <w:rPr>
                <w:rFonts w:cstheme="minorHAnsi"/>
              </w:rPr>
            </w:pPr>
            <w:r>
              <w:rPr>
                <w:rFonts w:cstheme="minorHAnsi"/>
              </w:rPr>
              <w:t>512</w:t>
            </w:r>
          </w:p>
        </w:tc>
        <w:tc>
          <w:tcPr>
            <w:tcW w:w="431" w:type="pct"/>
          </w:tcPr>
          <w:p w14:paraId="5023AC37" w14:textId="77777777" w:rsidR="00A949FD" w:rsidRPr="00961051" w:rsidRDefault="00A949FD" w:rsidP="00047DBF">
            <w:pPr>
              <w:pStyle w:val="NoSpacing"/>
              <w:spacing w:line="360" w:lineRule="auto"/>
              <w:rPr>
                <w:rFonts w:cstheme="minorHAnsi"/>
              </w:rPr>
            </w:pPr>
            <w:r w:rsidRPr="00961051">
              <w:rPr>
                <w:rFonts w:cstheme="minorHAnsi"/>
              </w:rPr>
              <w:t>-</w:t>
            </w:r>
          </w:p>
        </w:tc>
        <w:tc>
          <w:tcPr>
            <w:tcW w:w="544" w:type="pct"/>
          </w:tcPr>
          <w:p w14:paraId="03929CAA" w14:textId="7F43BB35" w:rsidR="00A949FD" w:rsidRPr="00961051" w:rsidRDefault="00A949FD" w:rsidP="00047DBF">
            <w:pPr>
              <w:pStyle w:val="NoSpacing"/>
              <w:spacing w:line="360" w:lineRule="auto"/>
              <w:rPr>
                <w:rFonts w:cstheme="minorHAnsi"/>
              </w:rPr>
            </w:pPr>
            <w:r>
              <w:rPr>
                <w:rFonts w:cstheme="minorHAnsi"/>
              </w:rPr>
              <w:t>-</w:t>
            </w:r>
          </w:p>
        </w:tc>
        <w:tc>
          <w:tcPr>
            <w:tcW w:w="511" w:type="pct"/>
          </w:tcPr>
          <w:p w14:paraId="2A90E1B4" w14:textId="4BB14281" w:rsidR="00A949FD" w:rsidRPr="00961051" w:rsidRDefault="00A949FD" w:rsidP="00047DBF">
            <w:pPr>
              <w:pStyle w:val="NoSpacing"/>
              <w:spacing w:line="360" w:lineRule="auto"/>
              <w:rPr>
                <w:rFonts w:cstheme="minorHAnsi"/>
              </w:rPr>
            </w:pPr>
            <w:r>
              <w:rPr>
                <w:rFonts w:cstheme="minorHAnsi"/>
              </w:rPr>
              <w:t>512</w:t>
            </w:r>
          </w:p>
        </w:tc>
        <w:tc>
          <w:tcPr>
            <w:tcW w:w="544" w:type="pct"/>
          </w:tcPr>
          <w:p w14:paraId="132F75DC" w14:textId="77777777" w:rsidR="00A949FD" w:rsidRPr="00961051" w:rsidRDefault="00A949FD" w:rsidP="00047DBF">
            <w:pPr>
              <w:pStyle w:val="NoSpacing"/>
              <w:spacing w:line="360" w:lineRule="auto"/>
              <w:rPr>
                <w:rFonts w:cstheme="minorHAnsi"/>
              </w:rPr>
            </w:pPr>
            <w:r>
              <w:rPr>
                <w:rFonts w:cstheme="minorHAnsi"/>
              </w:rPr>
              <w:t>-</w:t>
            </w:r>
          </w:p>
        </w:tc>
      </w:tr>
      <w:tr w:rsidR="00A949FD" w:rsidRPr="00961051" w14:paraId="287F27BE" w14:textId="77777777" w:rsidTr="00F9496F">
        <w:trPr>
          <w:trHeight w:val="343"/>
          <w:jc w:val="center"/>
        </w:trPr>
        <w:tc>
          <w:tcPr>
            <w:tcW w:w="556" w:type="pct"/>
          </w:tcPr>
          <w:p w14:paraId="25DBC0B0" w14:textId="77777777" w:rsidR="00A949FD" w:rsidRPr="00961051" w:rsidRDefault="00A949FD" w:rsidP="00047DBF">
            <w:pPr>
              <w:pStyle w:val="NoSpacing"/>
              <w:spacing w:line="360" w:lineRule="auto"/>
              <w:rPr>
                <w:rFonts w:cstheme="minorHAnsi"/>
              </w:rPr>
            </w:pPr>
            <w:r w:rsidRPr="00961051">
              <w:rPr>
                <w:rFonts w:cstheme="minorHAnsi"/>
              </w:rPr>
              <w:t>Num</w:t>
            </w:r>
            <w:r>
              <w:rPr>
                <w:rFonts w:cstheme="minorHAnsi"/>
              </w:rPr>
              <w:t xml:space="preserve"> </w:t>
            </w:r>
            <w:r w:rsidRPr="00961051">
              <w:rPr>
                <w:rFonts w:cstheme="minorHAnsi"/>
              </w:rPr>
              <w:t>filts</w:t>
            </w:r>
          </w:p>
        </w:tc>
        <w:tc>
          <w:tcPr>
            <w:tcW w:w="304" w:type="pct"/>
          </w:tcPr>
          <w:p w14:paraId="7A7BDD60" w14:textId="0EFBC14B" w:rsidR="00A949FD" w:rsidRPr="00961051" w:rsidRDefault="00A949FD" w:rsidP="00047DBF">
            <w:pPr>
              <w:pStyle w:val="NoSpacing"/>
              <w:spacing w:line="360" w:lineRule="auto"/>
              <w:rPr>
                <w:rFonts w:cstheme="minorHAnsi"/>
              </w:rPr>
            </w:pPr>
            <w:r>
              <w:rPr>
                <w:rFonts w:cstheme="minorHAnsi"/>
              </w:rPr>
              <w:t>512</w:t>
            </w:r>
          </w:p>
        </w:tc>
        <w:tc>
          <w:tcPr>
            <w:tcW w:w="544" w:type="pct"/>
          </w:tcPr>
          <w:p w14:paraId="7CE8A9FA" w14:textId="77777777" w:rsidR="00A949FD" w:rsidRPr="00961051" w:rsidRDefault="00A949FD" w:rsidP="00047DBF">
            <w:pPr>
              <w:pStyle w:val="NoSpacing"/>
              <w:spacing w:line="360" w:lineRule="auto"/>
              <w:rPr>
                <w:rFonts w:cstheme="minorHAnsi"/>
              </w:rPr>
            </w:pPr>
            <w:r>
              <w:rPr>
                <w:rFonts w:cstheme="minorHAnsi"/>
              </w:rPr>
              <w:t>-</w:t>
            </w:r>
          </w:p>
        </w:tc>
        <w:tc>
          <w:tcPr>
            <w:tcW w:w="511" w:type="pct"/>
          </w:tcPr>
          <w:p w14:paraId="04CDD0A3" w14:textId="348425F7" w:rsidR="00A949FD" w:rsidRPr="00961051" w:rsidRDefault="00A949FD" w:rsidP="00047DBF">
            <w:pPr>
              <w:pStyle w:val="NoSpacing"/>
              <w:spacing w:line="360" w:lineRule="auto"/>
              <w:rPr>
                <w:rFonts w:cstheme="minorHAnsi"/>
              </w:rPr>
            </w:pPr>
            <w:r>
              <w:rPr>
                <w:rFonts w:cstheme="minorHAnsi"/>
              </w:rPr>
              <w:t>512</w:t>
            </w:r>
          </w:p>
        </w:tc>
        <w:tc>
          <w:tcPr>
            <w:tcW w:w="544" w:type="pct"/>
          </w:tcPr>
          <w:p w14:paraId="66C9B795" w14:textId="77777777" w:rsidR="00A949FD" w:rsidRPr="00961051" w:rsidRDefault="00A949FD" w:rsidP="00047DBF">
            <w:pPr>
              <w:pStyle w:val="NoSpacing"/>
              <w:spacing w:line="360" w:lineRule="auto"/>
              <w:rPr>
                <w:rFonts w:cstheme="minorHAnsi"/>
              </w:rPr>
            </w:pPr>
            <w:r>
              <w:rPr>
                <w:rFonts w:cstheme="minorHAnsi"/>
              </w:rPr>
              <w:t>-</w:t>
            </w:r>
          </w:p>
        </w:tc>
        <w:tc>
          <w:tcPr>
            <w:tcW w:w="511" w:type="pct"/>
          </w:tcPr>
          <w:p w14:paraId="6394BC13" w14:textId="77777777" w:rsidR="00A949FD" w:rsidRPr="00961051" w:rsidRDefault="00A949FD" w:rsidP="00047DBF">
            <w:pPr>
              <w:pStyle w:val="NoSpacing"/>
              <w:spacing w:line="360" w:lineRule="auto"/>
              <w:rPr>
                <w:rFonts w:cstheme="minorHAnsi"/>
              </w:rPr>
            </w:pPr>
            <w:r>
              <w:rPr>
                <w:rFonts w:cstheme="minorHAnsi"/>
              </w:rPr>
              <w:t>256</w:t>
            </w:r>
          </w:p>
        </w:tc>
        <w:tc>
          <w:tcPr>
            <w:tcW w:w="431" w:type="pct"/>
          </w:tcPr>
          <w:p w14:paraId="5C0002C9" w14:textId="77777777" w:rsidR="00A949FD" w:rsidRPr="00961051" w:rsidRDefault="00A949FD" w:rsidP="00047DBF">
            <w:pPr>
              <w:pStyle w:val="NoSpacing"/>
              <w:spacing w:line="360" w:lineRule="auto"/>
              <w:rPr>
                <w:rFonts w:cstheme="minorHAnsi"/>
              </w:rPr>
            </w:pPr>
            <w:r w:rsidRPr="00961051">
              <w:rPr>
                <w:rFonts w:cstheme="minorHAnsi"/>
              </w:rPr>
              <w:t>-</w:t>
            </w:r>
          </w:p>
        </w:tc>
        <w:tc>
          <w:tcPr>
            <w:tcW w:w="544" w:type="pct"/>
          </w:tcPr>
          <w:p w14:paraId="0777C9B7" w14:textId="6BB3A0CA" w:rsidR="00A949FD" w:rsidRPr="00961051" w:rsidRDefault="000E4A1F" w:rsidP="00047DBF">
            <w:pPr>
              <w:pStyle w:val="NoSpacing"/>
              <w:spacing w:line="360" w:lineRule="auto"/>
              <w:rPr>
                <w:rFonts w:cstheme="minorHAnsi"/>
              </w:rPr>
            </w:pPr>
            <w:r>
              <w:rPr>
                <w:rFonts w:cstheme="minorHAnsi"/>
              </w:rPr>
              <w:t>-</w:t>
            </w:r>
          </w:p>
        </w:tc>
        <w:tc>
          <w:tcPr>
            <w:tcW w:w="511" w:type="pct"/>
          </w:tcPr>
          <w:p w14:paraId="19822C27" w14:textId="5FE8DCBD" w:rsidR="00A949FD" w:rsidRPr="00961051" w:rsidRDefault="000E4A1F" w:rsidP="00047DBF">
            <w:pPr>
              <w:pStyle w:val="NoSpacing"/>
              <w:spacing w:line="360" w:lineRule="auto"/>
              <w:rPr>
                <w:rFonts w:cstheme="minorHAnsi"/>
              </w:rPr>
            </w:pPr>
            <w:r>
              <w:rPr>
                <w:rFonts w:cstheme="minorHAnsi"/>
              </w:rPr>
              <w:t>512</w:t>
            </w:r>
          </w:p>
        </w:tc>
        <w:tc>
          <w:tcPr>
            <w:tcW w:w="544" w:type="pct"/>
          </w:tcPr>
          <w:p w14:paraId="31E49043" w14:textId="77777777" w:rsidR="00A949FD" w:rsidRPr="00961051" w:rsidRDefault="00A949FD" w:rsidP="00047DBF">
            <w:pPr>
              <w:pStyle w:val="NoSpacing"/>
              <w:spacing w:line="360" w:lineRule="auto"/>
              <w:rPr>
                <w:rFonts w:cstheme="minorHAnsi"/>
              </w:rPr>
            </w:pPr>
            <w:r>
              <w:rPr>
                <w:rFonts w:cstheme="minorHAnsi"/>
              </w:rPr>
              <w:t>-</w:t>
            </w:r>
          </w:p>
        </w:tc>
      </w:tr>
      <w:tr w:rsidR="00A949FD" w:rsidRPr="00961051" w14:paraId="45B6D4E8" w14:textId="77777777" w:rsidTr="00F9496F">
        <w:trPr>
          <w:trHeight w:val="343"/>
          <w:jc w:val="center"/>
        </w:trPr>
        <w:tc>
          <w:tcPr>
            <w:tcW w:w="556" w:type="pct"/>
          </w:tcPr>
          <w:p w14:paraId="31246FDA" w14:textId="77777777" w:rsidR="00A949FD" w:rsidRPr="00961051" w:rsidRDefault="00A949FD" w:rsidP="00047DBF">
            <w:pPr>
              <w:pStyle w:val="NoSpacing"/>
              <w:spacing w:line="360" w:lineRule="auto"/>
              <w:rPr>
                <w:rFonts w:cstheme="minorHAnsi"/>
              </w:rPr>
            </w:pPr>
            <w:r w:rsidRPr="00961051">
              <w:rPr>
                <w:rFonts w:cstheme="minorHAnsi"/>
              </w:rPr>
              <w:t>Stride</w:t>
            </w:r>
          </w:p>
        </w:tc>
        <w:tc>
          <w:tcPr>
            <w:tcW w:w="304" w:type="pct"/>
          </w:tcPr>
          <w:p w14:paraId="5DE3D124" w14:textId="71E657C8" w:rsidR="00A949FD" w:rsidRPr="00961051" w:rsidRDefault="000E4A1F" w:rsidP="00047DBF">
            <w:pPr>
              <w:pStyle w:val="NoSpacing"/>
              <w:spacing w:line="360" w:lineRule="auto"/>
              <w:rPr>
                <w:rFonts w:cstheme="minorHAnsi"/>
              </w:rPr>
            </w:pPr>
            <w:r>
              <w:rPr>
                <w:rFonts w:cstheme="minorHAnsi"/>
              </w:rPr>
              <w:t>1</w:t>
            </w:r>
          </w:p>
        </w:tc>
        <w:tc>
          <w:tcPr>
            <w:tcW w:w="544" w:type="pct"/>
          </w:tcPr>
          <w:p w14:paraId="07DB2ED8" w14:textId="3DC3A6B5" w:rsidR="00A949FD" w:rsidRPr="00961051" w:rsidRDefault="000E4A1F" w:rsidP="00047DBF">
            <w:pPr>
              <w:pStyle w:val="NoSpacing"/>
              <w:spacing w:line="360" w:lineRule="auto"/>
              <w:rPr>
                <w:rFonts w:cstheme="minorHAnsi"/>
              </w:rPr>
            </w:pPr>
            <w:r>
              <w:rPr>
                <w:rFonts w:cstheme="minorHAnsi"/>
              </w:rPr>
              <w:t>1</w:t>
            </w:r>
          </w:p>
        </w:tc>
        <w:tc>
          <w:tcPr>
            <w:tcW w:w="511" w:type="pct"/>
          </w:tcPr>
          <w:p w14:paraId="7EA0C2FF" w14:textId="33D86C3A" w:rsidR="00A949FD" w:rsidRPr="00961051" w:rsidRDefault="000E4A1F" w:rsidP="00047DBF">
            <w:pPr>
              <w:pStyle w:val="NoSpacing"/>
              <w:spacing w:line="360" w:lineRule="auto"/>
              <w:rPr>
                <w:rFonts w:cstheme="minorHAnsi"/>
              </w:rPr>
            </w:pPr>
            <w:r>
              <w:rPr>
                <w:rFonts w:cstheme="minorHAnsi"/>
              </w:rPr>
              <w:t>1</w:t>
            </w:r>
          </w:p>
        </w:tc>
        <w:tc>
          <w:tcPr>
            <w:tcW w:w="544" w:type="pct"/>
          </w:tcPr>
          <w:p w14:paraId="7865A91E" w14:textId="314DB6AD" w:rsidR="00A949FD" w:rsidRPr="00961051" w:rsidRDefault="000E4A1F" w:rsidP="00047DBF">
            <w:pPr>
              <w:pStyle w:val="NoSpacing"/>
              <w:spacing w:line="360" w:lineRule="auto"/>
              <w:rPr>
                <w:rFonts w:cstheme="minorHAnsi"/>
              </w:rPr>
            </w:pPr>
            <w:r>
              <w:rPr>
                <w:rFonts w:cstheme="minorHAnsi"/>
              </w:rPr>
              <w:t>1</w:t>
            </w:r>
          </w:p>
        </w:tc>
        <w:tc>
          <w:tcPr>
            <w:tcW w:w="511" w:type="pct"/>
          </w:tcPr>
          <w:p w14:paraId="6F15E718" w14:textId="180EB09B" w:rsidR="00A949FD" w:rsidRPr="00961051" w:rsidRDefault="000E4A1F" w:rsidP="00047DBF">
            <w:pPr>
              <w:pStyle w:val="NoSpacing"/>
              <w:spacing w:line="360" w:lineRule="auto"/>
              <w:rPr>
                <w:rFonts w:cstheme="minorHAnsi"/>
              </w:rPr>
            </w:pPr>
            <w:r>
              <w:rPr>
                <w:rFonts w:cstheme="minorHAnsi"/>
              </w:rPr>
              <w:t>1</w:t>
            </w:r>
          </w:p>
        </w:tc>
        <w:tc>
          <w:tcPr>
            <w:tcW w:w="431" w:type="pct"/>
          </w:tcPr>
          <w:p w14:paraId="364F8605" w14:textId="588D91CD" w:rsidR="00A949FD" w:rsidRPr="00961051" w:rsidRDefault="000E4A1F" w:rsidP="00047DBF">
            <w:pPr>
              <w:pStyle w:val="NoSpacing"/>
              <w:spacing w:line="360" w:lineRule="auto"/>
              <w:rPr>
                <w:rFonts w:cstheme="minorHAnsi"/>
              </w:rPr>
            </w:pPr>
            <w:r>
              <w:rPr>
                <w:rFonts w:cstheme="minorHAnsi"/>
              </w:rPr>
              <w:t>1</w:t>
            </w:r>
          </w:p>
        </w:tc>
        <w:tc>
          <w:tcPr>
            <w:tcW w:w="544" w:type="pct"/>
          </w:tcPr>
          <w:p w14:paraId="23D542DD" w14:textId="2E4DB4E5" w:rsidR="00A949FD" w:rsidRPr="00961051" w:rsidRDefault="000E4A1F" w:rsidP="00047DBF">
            <w:pPr>
              <w:pStyle w:val="NoSpacing"/>
              <w:spacing w:line="360" w:lineRule="auto"/>
              <w:rPr>
                <w:rFonts w:cstheme="minorHAnsi"/>
              </w:rPr>
            </w:pPr>
            <w:r>
              <w:rPr>
                <w:rFonts w:cstheme="minorHAnsi"/>
              </w:rPr>
              <w:t>2</w:t>
            </w:r>
          </w:p>
        </w:tc>
        <w:tc>
          <w:tcPr>
            <w:tcW w:w="511" w:type="pct"/>
          </w:tcPr>
          <w:p w14:paraId="4772D1FB" w14:textId="77777777" w:rsidR="00A949FD" w:rsidRPr="00961051" w:rsidRDefault="00A949FD" w:rsidP="00047DBF">
            <w:pPr>
              <w:pStyle w:val="NoSpacing"/>
              <w:spacing w:line="360" w:lineRule="auto"/>
              <w:rPr>
                <w:rFonts w:cstheme="minorHAnsi"/>
              </w:rPr>
            </w:pPr>
            <w:r>
              <w:rPr>
                <w:rFonts w:cstheme="minorHAnsi"/>
              </w:rPr>
              <w:t>1</w:t>
            </w:r>
          </w:p>
        </w:tc>
        <w:tc>
          <w:tcPr>
            <w:tcW w:w="544" w:type="pct"/>
          </w:tcPr>
          <w:p w14:paraId="1AEE5EC8" w14:textId="00A9D562" w:rsidR="00A949FD" w:rsidRPr="00961051" w:rsidRDefault="000E4A1F" w:rsidP="00047DBF">
            <w:pPr>
              <w:pStyle w:val="NoSpacing"/>
              <w:spacing w:line="360" w:lineRule="auto"/>
              <w:rPr>
                <w:rFonts w:cstheme="minorHAnsi"/>
              </w:rPr>
            </w:pPr>
            <w:r>
              <w:rPr>
                <w:rFonts w:cstheme="minorHAnsi"/>
              </w:rPr>
              <w:t>1</w:t>
            </w:r>
          </w:p>
        </w:tc>
      </w:tr>
      <w:tr w:rsidR="00A949FD" w:rsidRPr="00961051" w14:paraId="7E2C8F32" w14:textId="77777777" w:rsidTr="00F9496F">
        <w:trPr>
          <w:trHeight w:val="343"/>
          <w:jc w:val="center"/>
        </w:trPr>
        <w:tc>
          <w:tcPr>
            <w:tcW w:w="556" w:type="pct"/>
          </w:tcPr>
          <w:p w14:paraId="12128F3E" w14:textId="77777777" w:rsidR="00A949FD" w:rsidRPr="00961051" w:rsidRDefault="00A949FD" w:rsidP="00047DBF">
            <w:pPr>
              <w:pStyle w:val="NoSpacing"/>
              <w:spacing w:line="360" w:lineRule="auto"/>
              <w:rPr>
                <w:rFonts w:cstheme="minorHAnsi"/>
              </w:rPr>
            </w:pPr>
            <w:r w:rsidRPr="00961051">
              <w:rPr>
                <w:rFonts w:cstheme="minorHAnsi"/>
              </w:rPr>
              <w:t>Pad</w:t>
            </w:r>
          </w:p>
        </w:tc>
        <w:tc>
          <w:tcPr>
            <w:tcW w:w="304" w:type="pct"/>
          </w:tcPr>
          <w:p w14:paraId="6D0DF185" w14:textId="583F7A13" w:rsidR="00A949FD" w:rsidRPr="00961051" w:rsidRDefault="000E4A1F" w:rsidP="00047DBF">
            <w:pPr>
              <w:pStyle w:val="NoSpacing"/>
              <w:spacing w:line="360" w:lineRule="auto"/>
              <w:rPr>
                <w:rFonts w:cstheme="minorHAnsi"/>
              </w:rPr>
            </w:pPr>
            <w:r>
              <w:rPr>
                <w:rFonts w:cstheme="minorHAnsi"/>
              </w:rPr>
              <w:t>1</w:t>
            </w:r>
          </w:p>
        </w:tc>
        <w:tc>
          <w:tcPr>
            <w:tcW w:w="544" w:type="pct"/>
          </w:tcPr>
          <w:p w14:paraId="4AF77DC4" w14:textId="77777777" w:rsidR="00A949FD" w:rsidRPr="00961051" w:rsidRDefault="00A949FD" w:rsidP="00047DBF">
            <w:pPr>
              <w:pStyle w:val="NoSpacing"/>
              <w:spacing w:line="360" w:lineRule="auto"/>
              <w:rPr>
                <w:rFonts w:cstheme="minorHAnsi"/>
              </w:rPr>
            </w:pPr>
            <w:r>
              <w:rPr>
                <w:rFonts w:cstheme="minorHAnsi"/>
              </w:rPr>
              <w:t>0</w:t>
            </w:r>
          </w:p>
        </w:tc>
        <w:tc>
          <w:tcPr>
            <w:tcW w:w="511" w:type="pct"/>
          </w:tcPr>
          <w:p w14:paraId="13A0AB30" w14:textId="77777777" w:rsidR="00A949FD" w:rsidRPr="00961051" w:rsidRDefault="00A949FD" w:rsidP="00047DBF">
            <w:pPr>
              <w:pStyle w:val="NoSpacing"/>
              <w:spacing w:line="360" w:lineRule="auto"/>
              <w:rPr>
                <w:rFonts w:cstheme="minorHAnsi"/>
              </w:rPr>
            </w:pPr>
            <w:r>
              <w:rPr>
                <w:rFonts w:cstheme="minorHAnsi"/>
              </w:rPr>
              <w:t>1</w:t>
            </w:r>
          </w:p>
        </w:tc>
        <w:tc>
          <w:tcPr>
            <w:tcW w:w="544" w:type="pct"/>
          </w:tcPr>
          <w:p w14:paraId="15D401E5" w14:textId="77777777" w:rsidR="00A949FD" w:rsidRPr="00961051" w:rsidRDefault="00A949FD" w:rsidP="00047DBF">
            <w:pPr>
              <w:pStyle w:val="NoSpacing"/>
              <w:spacing w:line="360" w:lineRule="auto"/>
              <w:rPr>
                <w:rFonts w:cstheme="minorHAnsi"/>
              </w:rPr>
            </w:pPr>
            <w:r>
              <w:rPr>
                <w:rFonts w:cstheme="minorHAnsi"/>
              </w:rPr>
              <w:t>0</w:t>
            </w:r>
          </w:p>
        </w:tc>
        <w:tc>
          <w:tcPr>
            <w:tcW w:w="511" w:type="pct"/>
          </w:tcPr>
          <w:p w14:paraId="01595D2D" w14:textId="77777777" w:rsidR="00A949FD" w:rsidRPr="00961051" w:rsidRDefault="00A949FD" w:rsidP="00047DBF">
            <w:pPr>
              <w:pStyle w:val="NoSpacing"/>
              <w:spacing w:line="360" w:lineRule="auto"/>
              <w:rPr>
                <w:rFonts w:cstheme="minorHAnsi"/>
              </w:rPr>
            </w:pPr>
            <w:r>
              <w:rPr>
                <w:rFonts w:cstheme="minorHAnsi"/>
              </w:rPr>
              <w:t>1</w:t>
            </w:r>
          </w:p>
        </w:tc>
        <w:tc>
          <w:tcPr>
            <w:tcW w:w="431" w:type="pct"/>
          </w:tcPr>
          <w:p w14:paraId="5C58368D" w14:textId="77777777" w:rsidR="00A949FD" w:rsidRPr="00961051" w:rsidRDefault="00A949FD" w:rsidP="00047DBF">
            <w:pPr>
              <w:pStyle w:val="NoSpacing"/>
              <w:spacing w:line="360" w:lineRule="auto"/>
              <w:rPr>
                <w:rFonts w:cstheme="minorHAnsi"/>
              </w:rPr>
            </w:pPr>
            <w:r>
              <w:rPr>
                <w:rFonts w:cstheme="minorHAnsi"/>
              </w:rPr>
              <w:t>0</w:t>
            </w:r>
          </w:p>
        </w:tc>
        <w:tc>
          <w:tcPr>
            <w:tcW w:w="544" w:type="pct"/>
          </w:tcPr>
          <w:p w14:paraId="3F31A9B3" w14:textId="72B73D35" w:rsidR="00A949FD" w:rsidRPr="00961051" w:rsidRDefault="000E4A1F" w:rsidP="00047DBF">
            <w:pPr>
              <w:pStyle w:val="NoSpacing"/>
              <w:spacing w:line="360" w:lineRule="auto"/>
              <w:rPr>
                <w:rFonts w:cstheme="minorHAnsi"/>
              </w:rPr>
            </w:pPr>
            <w:r>
              <w:rPr>
                <w:rFonts w:cstheme="minorHAnsi"/>
              </w:rPr>
              <w:t>0</w:t>
            </w:r>
          </w:p>
        </w:tc>
        <w:tc>
          <w:tcPr>
            <w:tcW w:w="511" w:type="pct"/>
          </w:tcPr>
          <w:p w14:paraId="6F47FB3C" w14:textId="67AA6BCE" w:rsidR="00A949FD" w:rsidRPr="00961051" w:rsidRDefault="000E4A1F" w:rsidP="00047DBF">
            <w:pPr>
              <w:pStyle w:val="NoSpacing"/>
              <w:spacing w:line="360" w:lineRule="auto"/>
              <w:rPr>
                <w:rFonts w:cstheme="minorHAnsi"/>
              </w:rPr>
            </w:pPr>
            <w:r>
              <w:rPr>
                <w:rFonts w:cstheme="minorHAnsi"/>
              </w:rPr>
              <w:t>1</w:t>
            </w:r>
          </w:p>
        </w:tc>
        <w:tc>
          <w:tcPr>
            <w:tcW w:w="544" w:type="pct"/>
          </w:tcPr>
          <w:p w14:paraId="377E2A61" w14:textId="77777777" w:rsidR="00A949FD" w:rsidRPr="00961051" w:rsidRDefault="00A949FD" w:rsidP="00047DBF">
            <w:pPr>
              <w:pStyle w:val="NoSpacing"/>
              <w:spacing w:line="360" w:lineRule="auto"/>
              <w:rPr>
                <w:rFonts w:cstheme="minorHAnsi"/>
              </w:rPr>
            </w:pPr>
            <w:r>
              <w:rPr>
                <w:rFonts w:cstheme="minorHAnsi"/>
              </w:rPr>
              <w:t>0</w:t>
            </w:r>
          </w:p>
        </w:tc>
      </w:tr>
    </w:tbl>
    <w:p w14:paraId="47611C3E" w14:textId="498FC61D" w:rsidR="00A949FD" w:rsidRDefault="00A949FD" w:rsidP="00047DBF">
      <w:pPr>
        <w:pStyle w:val="NoSpacing"/>
        <w:spacing w:line="360" w:lineRule="auto"/>
      </w:pPr>
    </w:p>
    <w:tbl>
      <w:tblPr>
        <w:tblStyle w:val="APAReport"/>
        <w:tblW w:w="5509" w:type="pct"/>
        <w:jc w:val="center"/>
        <w:tblLook w:val="04A0" w:firstRow="1" w:lastRow="0" w:firstColumn="1" w:lastColumn="0" w:noHBand="0" w:noVBand="1"/>
      </w:tblPr>
      <w:tblGrid>
        <w:gridCol w:w="1098"/>
        <w:gridCol w:w="1023"/>
        <w:gridCol w:w="1053"/>
        <w:gridCol w:w="1023"/>
        <w:gridCol w:w="1059"/>
        <w:gridCol w:w="1013"/>
        <w:gridCol w:w="954"/>
        <w:gridCol w:w="1060"/>
        <w:gridCol w:w="1002"/>
        <w:gridCol w:w="1075"/>
      </w:tblGrid>
      <w:tr w:rsidR="00A949FD" w:rsidRPr="00961051" w14:paraId="435F096F" w14:textId="73462944" w:rsidTr="00A949FD">
        <w:trPr>
          <w:cnfStyle w:val="100000000000" w:firstRow="1" w:lastRow="0" w:firstColumn="0" w:lastColumn="0" w:oddVBand="0" w:evenVBand="0" w:oddHBand="0" w:evenHBand="0" w:firstRowFirstColumn="0" w:firstRowLastColumn="0" w:lastRowFirstColumn="0" w:lastRowLastColumn="0"/>
          <w:trHeight w:val="343"/>
          <w:jc w:val="center"/>
        </w:trPr>
        <w:tc>
          <w:tcPr>
            <w:tcW w:w="534" w:type="pct"/>
          </w:tcPr>
          <w:p w14:paraId="1F18F193" w14:textId="77777777" w:rsidR="00A949FD" w:rsidRPr="00961051" w:rsidRDefault="00A949FD" w:rsidP="00047DBF">
            <w:pPr>
              <w:pStyle w:val="NoSpacing"/>
              <w:spacing w:line="360" w:lineRule="auto"/>
              <w:rPr>
                <w:rFonts w:asciiTheme="minorHAnsi" w:hAnsiTheme="minorHAnsi" w:cstheme="minorHAnsi"/>
              </w:rPr>
            </w:pPr>
            <w:r w:rsidRPr="00961051">
              <w:rPr>
                <w:rFonts w:asciiTheme="minorHAnsi" w:hAnsiTheme="minorHAnsi" w:cstheme="minorHAnsi"/>
              </w:rPr>
              <w:t>Layer</w:t>
            </w:r>
          </w:p>
        </w:tc>
        <w:tc>
          <w:tcPr>
            <w:tcW w:w="464" w:type="pct"/>
          </w:tcPr>
          <w:p w14:paraId="1AF85BBD" w14:textId="16D7ACD8"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27</w:t>
            </w:r>
          </w:p>
        </w:tc>
        <w:tc>
          <w:tcPr>
            <w:tcW w:w="512" w:type="pct"/>
          </w:tcPr>
          <w:p w14:paraId="44E41224" w14:textId="1B359769"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28</w:t>
            </w:r>
          </w:p>
        </w:tc>
        <w:tc>
          <w:tcPr>
            <w:tcW w:w="493" w:type="pct"/>
          </w:tcPr>
          <w:p w14:paraId="7C98B68E" w14:textId="66BDFC47"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29</w:t>
            </w:r>
          </w:p>
        </w:tc>
        <w:tc>
          <w:tcPr>
            <w:tcW w:w="515" w:type="pct"/>
          </w:tcPr>
          <w:p w14:paraId="09A070BB" w14:textId="73439547"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30</w:t>
            </w:r>
          </w:p>
        </w:tc>
        <w:tc>
          <w:tcPr>
            <w:tcW w:w="493" w:type="pct"/>
          </w:tcPr>
          <w:p w14:paraId="6B11753F" w14:textId="3A1805EC"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31</w:t>
            </w:r>
          </w:p>
        </w:tc>
        <w:tc>
          <w:tcPr>
            <w:tcW w:w="464" w:type="pct"/>
          </w:tcPr>
          <w:p w14:paraId="17CBDE63" w14:textId="5962DFEC"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32</w:t>
            </w:r>
          </w:p>
        </w:tc>
        <w:tc>
          <w:tcPr>
            <w:tcW w:w="515" w:type="pct"/>
          </w:tcPr>
          <w:p w14:paraId="031F300B" w14:textId="02E638D5"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33</w:t>
            </w:r>
          </w:p>
        </w:tc>
        <w:tc>
          <w:tcPr>
            <w:tcW w:w="487" w:type="pct"/>
          </w:tcPr>
          <w:p w14:paraId="5E82D2B0" w14:textId="204D5622"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34</w:t>
            </w:r>
          </w:p>
        </w:tc>
        <w:tc>
          <w:tcPr>
            <w:tcW w:w="522" w:type="pct"/>
          </w:tcPr>
          <w:p w14:paraId="5BD988B9" w14:textId="45D9B91B"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35</w:t>
            </w:r>
          </w:p>
        </w:tc>
      </w:tr>
      <w:tr w:rsidR="00A949FD" w:rsidRPr="00961051" w14:paraId="5C4EF43D" w14:textId="4905F7CE" w:rsidTr="00A949FD">
        <w:trPr>
          <w:trHeight w:val="343"/>
          <w:jc w:val="center"/>
        </w:trPr>
        <w:tc>
          <w:tcPr>
            <w:tcW w:w="534" w:type="pct"/>
          </w:tcPr>
          <w:p w14:paraId="2FF9B434" w14:textId="77777777" w:rsidR="00A949FD" w:rsidRPr="00961051" w:rsidRDefault="00A949FD" w:rsidP="00047DBF">
            <w:pPr>
              <w:pStyle w:val="NoSpacing"/>
              <w:spacing w:line="360" w:lineRule="auto"/>
              <w:rPr>
                <w:rFonts w:cstheme="minorHAnsi"/>
              </w:rPr>
            </w:pPr>
            <w:r w:rsidRPr="00961051">
              <w:rPr>
                <w:rFonts w:cstheme="minorHAnsi"/>
              </w:rPr>
              <w:t>Type</w:t>
            </w:r>
          </w:p>
        </w:tc>
        <w:tc>
          <w:tcPr>
            <w:tcW w:w="464" w:type="pct"/>
          </w:tcPr>
          <w:p w14:paraId="1982F04E" w14:textId="5B45838E" w:rsidR="00A949FD" w:rsidRPr="00961051" w:rsidRDefault="000E4A1F" w:rsidP="00047DBF">
            <w:pPr>
              <w:pStyle w:val="NoSpacing"/>
              <w:spacing w:line="360" w:lineRule="auto"/>
              <w:rPr>
                <w:rFonts w:cstheme="minorHAnsi"/>
              </w:rPr>
            </w:pPr>
            <w:r>
              <w:rPr>
                <w:rFonts w:cstheme="minorHAnsi"/>
              </w:rPr>
              <w:t>Conv</w:t>
            </w:r>
          </w:p>
        </w:tc>
        <w:tc>
          <w:tcPr>
            <w:tcW w:w="512" w:type="pct"/>
          </w:tcPr>
          <w:p w14:paraId="4F49A9C4" w14:textId="784F0925" w:rsidR="00A949FD" w:rsidRPr="00961051" w:rsidRDefault="000E4A1F" w:rsidP="00047DBF">
            <w:pPr>
              <w:pStyle w:val="NoSpacing"/>
              <w:spacing w:line="360" w:lineRule="auto"/>
              <w:rPr>
                <w:rFonts w:cstheme="minorHAnsi"/>
              </w:rPr>
            </w:pPr>
            <w:r>
              <w:rPr>
                <w:rFonts w:cstheme="minorHAnsi"/>
              </w:rPr>
              <w:t>Relu</w:t>
            </w:r>
          </w:p>
        </w:tc>
        <w:tc>
          <w:tcPr>
            <w:tcW w:w="493" w:type="pct"/>
          </w:tcPr>
          <w:p w14:paraId="58029E57" w14:textId="45D275F7" w:rsidR="00A949FD" w:rsidRPr="00961051" w:rsidRDefault="000E4A1F" w:rsidP="00047DBF">
            <w:pPr>
              <w:pStyle w:val="NoSpacing"/>
              <w:spacing w:line="360" w:lineRule="auto"/>
              <w:rPr>
                <w:rFonts w:cstheme="minorHAnsi"/>
              </w:rPr>
            </w:pPr>
            <w:r>
              <w:rPr>
                <w:rFonts w:cstheme="minorHAnsi"/>
              </w:rPr>
              <w:t>Conv</w:t>
            </w:r>
          </w:p>
        </w:tc>
        <w:tc>
          <w:tcPr>
            <w:tcW w:w="515" w:type="pct"/>
          </w:tcPr>
          <w:p w14:paraId="77815D26" w14:textId="38E8E250" w:rsidR="00A949FD" w:rsidRPr="00961051" w:rsidRDefault="000E4A1F" w:rsidP="00047DBF">
            <w:pPr>
              <w:pStyle w:val="NoSpacing"/>
              <w:spacing w:line="360" w:lineRule="auto"/>
              <w:rPr>
                <w:rFonts w:cstheme="minorHAnsi"/>
              </w:rPr>
            </w:pPr>
            <w:r>
              <w:rPr>
                <w:rFonts w:cstheme="minorHAnsi"/>
              </w:rPr>
              <w:t>Relu</w:t>
            </w:r>
          </w:p>
        </w:tc>
        <w:tc>
          <w:tcPr>
            <w:tcW w:w="493" w:type="pct"/>
          </w:tcPr>
          <w:p w14:paraId="38DF6A13" w14:textId="41834C6E" w:rsidR="00A949FD" w:rsidRPr="00961051" w:rsidRDefault="000E4A1F" w:rsidP="00047DBF">
            <w:pPr>
              <w:pStyle w:val="NoSpacing"/>
              <w:spacing w:line="360" w:lineRule="auto"/>
              <w:rPr>
                <w:rFonts w:cstheme="minorHAnsi"/>
              </w:rPr>
            </w:pPr>
            <w:r>
              <w:rPr>
                <w:rFonts w:cstheme="minorHAnsi"/>
              </w:rPr>
              <w:t>Mpool</w:t>
            </w:r>
          </w:p>
        </w:tc>
        <w:tc>
          <w:tcPr>
            <w:tcW w:w="464" w:type="pct"/>
          </w:tcPr>
          <w:p w14:paraId="6DF52AB3" w14:textId="3ADC6B4D" w:rsidR="00A949FD" w:rsidRPr="00961051" w:rsidRDefault="000E4A1F" w:rsidP="00047DBF">
            <w:pPr>
              <w:pStyle w:val="NoSpacing"/>
              <w:spacing w:line="360" w:lineRule="auto"/>
              <w:rPr>
                <w:rFonts w:cstheme="minorHAnsi"/>
              </w:rPr>
            </w:pPr>
            <w:r>
              <w:rPr>
                <w:rFonts w:cstheme="minorHAnsi"/>
              </w:rPr>
              <w:t>Conv</w:t>
            </w:r>
          </w:p>
        </w:tc>
        <w:tc>
          <w:tcPr>
            <w:tcW w:w="515" w:type="pct"/>
          </w:tcPr>
          <w:p w14:paraId="71740006" w14:textId="4C5C44D4" w:rsidR="00A949FD" w:rsidRPr="00961051" w:rsidRDefault="000E4A1F" w:rsidP="00047DBF">
            <w:pPr>
              <w:pStyle w:val="NoSpacing"/>
              <w:spacing w:line="360" w:lineRule="auto"/>
              <w:rPr>
                <w:rFonts w:cstheme="minorHAnsi"/>
              </w:rPr>
            </w:pPr>
            <w:r>
              <w:rPr>
                <w:rFonts w:cstheme="minorHAnsi"/>
              </w:rPr>
              <w:t>Relu</w:t>
            </w:r>
          </w:p>
        </w:tc>
        <w:tc>
          <w:tcPr>
            <w:tcW w:w="487" w:type="pct"/>
          </w:tcPr>
          <w:p w14:paraId="0A31CEB5" w14:textId="6B96482C" w:rsidR="00A949FD" w:rsidRPr="00961051" w:rsidRDefault="000E4A1F" w:rsidP="00047DBF">
            <w:pPr>
              <w:pStyle w:val="NoSpacing"/>
              <w:spacing w:line="360" w:lineRule="auto"/>
              <w:rPr>
                <w:rFonts w:cstheme="minorHAnsi"/>
              </w:rPr>
            </w:pPr>
            <w:r>
              <w:rPr>
                <w:rFonts w:cstheme="minorHAnsi"/>
              </w:rPr>
              <w:t>Conv</w:t>
            </w:r>
          </w:p>
        </w:tc>
        <w:tc>
          <w:tcPr>
            <w:tcW w:w="522" w:type="pct"/>
          </w:tcPr>
          <w:p w14:paraId="33D3B837" w14:textId="26FBBAD0" w:rsidR="00A949FD" w:rsidRPr="00961051" w:rsidRDefault="000E4A1F" w:rsidP="00047DBF">
            <w:pPr>
              <w:pStyle w:val="NoSpacing"/>
              <w:spacing w:line="360" w:lineRule="auto"/>
              <w:rPr>
                <w:rFonts w:cstheme="minorHAnsi"/>
              </w:rPr>
            </w:pPr>
            <w:r>
              <w:rPr>
                <w:rFonts w:cstheme="minorHAnsi"/>
              </w:rPr>
              <w:t>Relu</w:t>
            </w:r>
          </w:p>
        </w:tc>
      </w:tr>
      <w:tr w:rsidR="00A949FD" w:rsidRPr="00961051" w14:paraId="16C77BE3" w14:textId="7C5171CD" w:rsidTr="00A949FD">
        <w:trPr>
          <w:trHeight w:val="343"/>
          <w:jc w:val="center"/>
        </w:trPr>
        <w:tc>
          <w:tcPr>
            <w:tcW w:w="534" w:type="pct"/>
          </w:tcPr>
          <w:p w14:paraId="5BFCB554" w14:textId="77777777" w:rsidR="00A949FD" w:rsidRPr="00961051" w:rsidRDefault="00A949FD" w:rsidP="00047DBF">
            <w:pPr>
              <w:pStyle w:val="NoSpacing"/>
              <w:spacing w:line="360" w:lineRule="auto"/>
              <w:rPr>
                <w:rFonts w:cstheme="minorHAnsi"/>
              </w:rPr>
            </w:pPr>
            <w:r w:rsidRPr="00961051">
              <w:rPr>
                <w:rFonts w:cstheme="minorHAnsi"/>
              </w:rPr>
              <w:t>Name</w:t>
            </w:r>
          </w:p>
        </w:tc>
        <w:tc>
          <w:tcPr>
            <w:tcW w:w="464" w:type="pct"/>
          </w:tcPr>
          <w:p w14:paraId="08C54A4F" w14:textId="70798D46" w:rsidR="00A949FD" w:rsidRPr="00961051" w:rsidRDefault="000E4A1F" w:rsidP="00047DBF">
            <w:pPr>
              <w:pStyle w:val="NoSpacing"/>
              <w:spacing w:line="360" w:lineRule="auto"/>
              <w:rPr>
                <w:rFonts w:cstheme="minorHAnsi"/>
              </w:rPr>
            </w:pPr>
            <w:r>
              <w:rPr>
                <w:rFonts w:cstheme="minorHAnsi"/>
              </w:rPr>
              <w:t>Conv5_2</w:t>
            </w:r>
          </w:p>
        </w:tc>
        <w:tc>
          <w:tcPr>
            <w:tcW w:w="512" w:type="pct"/>
          </w:tcPr>
          <w:p w14:paraId="13C076AB" w14:textId="71D7AF31" w:rsidR="00A949FD" w:rsidRPr="00961051" w:rsidRDefault="000E4A1F" w:rsidP="00047DBF">
            <w:pPr>
              <w:pStyle w:val="NoSpacing"/>
              <w:spacing w:line="360" w:lineRule="auto"/>
              <w:rPr>
                <w:rFonts w:cstheme="minorHAnsi"/>
              </w:rPr>
            </w:pPr>
            <w:r>
              <w:rPr>
                <w:rFonts w:cstheme="minorHAnsi"/>
              </w:rPr>
              <w:t>Relu5_2</w:t>
            </w:r>
          </w:p>
        </w:tc>
        <w:tc>
          <w:tcPr>
            <w:tcW w:w="493" w:type="pct"/>
          </w:tcPr>
          <w:p w14:paraId="599539EA" w14:textId="07E47B53" w:rsidR="00A949FD" w:rsidRPr="00961051" w:rsidRDefault="000E4A1F" w:rsidP="00047DBF">
            <w:pPr>
              <w:pStyle w:val="NoSpacing"/>
              <w:spacing w:line="360" w:lineRule="auto"/>
              <w:rPr>
                <w:rFonts w:cstheme="minorHAnsi"/>
              </w:rPr>
            </w:pPr>
            <w:r>
              <w:rPr>
                <w:rFonts w:cstheme="minorHAnsi"/>
              </w:rPr>
              <w:t>Conv5_3</w:t>
            </w:r>
          </w:p>
        </w:tc>
        <w:tc>
          <w:tcPr>
            <w:tcW w:w="515" w:type="pct"/>
          </w:tcPr>
          <w:p w14:paraId="4CDB9DE6" w14:textId="29A467FB" w:rsidR="00A949FD" w:rsidRPr="00961051" w:rsidRDefault="000E4A1F" w:rsidP="00047DBF">
            <w:pPr>
              <w:pStyle w:val="NoSpacing"/>
              <w:spacing w:line="360" w:lineRule="auto"/>
              <w:rPr>
                <w:rFonts w:cstheme="minorHAnsi"/>
              </w:rPr>
            </w:pPr>
            <w:r>
              <w:rPr>
                <w:rFonts w:cstheme="minorHAnsi"/>
              </w:rPr>
              <w:t>Relu5_3</w:t>
            </w:r>
          </w:p>
        </w:tc>
        <w:tc>
          <w:tcPr>
            <w:tcW w:w="493" w:type="pct"/>
          </w:tcPr>
          <w:p w14:paraId="20455CDE" w14:textId="181596D0" w:rsidR="00A949FD" w:rsidRPr="00961051" w:rsidRDefault="000E4A1F" w:rsidP="00047DBF">
            <w:pPr>
              <w:pStyle w:val="NoSpacing"/>
              <w:spacing w:line="360" w:lineRule="auto"/>
              <w:rPr>
                <w:rFonts w:cstheme="minorHAnsi"/>
              </w:rPr>
            </w:pPr>
            <w:r>
              <w:rPr>
                <w:rFonts w:cstheme="minorHAnsi"/>
              </w:rPr>
              <w:t>Pool5</w:t>
            </w:r>
          </w:p>
        </w:tc>
        <w:tc>
          <w:tcPr>
            <w:tcW w:w="464" w:type="pct"/>
          </w:tcPr>
          <w:p w14:paraId="20088219" w14:textId="37C43FD4" w:rsidR="00A949FD" w:rsidRPr="00961051" w:rsidRDefault="000E4A1F" w:rsidP="00047DBF">
            <w:pPr>
              <w:pStyle w:val="NoSpacing"/>
              <w:spacing w:line="360" w:lineRule="auto"/>
              <w:rPr>
                <w:rFonts w:cstheme="minorHAnsi"/>
              </w:rPr>
            </w:pPr>
            <w:r>
              <w:rPr>
                <w:rFonts w:cstheme="minorHAnsi"/>
              </w:rPr>
              <w:t>Fc6</w:t>
            </w:r>
          </w:p>
        </w:tc>
        <w:tc>
          <w:tcPr>
            <w:tcW w:w="515" w:type="pct"/>
          </w:tcPr>
          <w:p w14:paraId="0173BD92" w14:textId="55D68F85" w:rsidR="00A949FD" w:rsidRPr="00961051" w:rsidRDefault="000E4A1F" w:rsidP="00047DBF">
            <w:pPr>
              <w:pStyle w:val="NoSpacing"/>
              <w:spacing w:line="360" w:lineRule="auto"/>
              <w:rPr>
                <w:rFonts w:cstheme="minorHAnsi"/>
              </w:rPr>
            </w:pPr>
            <w:r>
              <w:rPr>
                <w:rFonts w:cstheme="minorHAnsi"/>
              </w:rPr>
              <w:t>Relu6</w:t>
            </w:r>
          </w:p>
        </w:tc>
        <w:tc>
          <w:tcPr>
            <w:tcW w:w="487" w:type="pct"/>
          </w:tcPr>
          <w:p w14:paraId="503C3E43" w14:textId="547741F5" w:rsidR="00A949FD" w:rsidRPr="00961051" w:rsidRDefault="000E4A1F" w:rsidP="00047DBF">
            <w:pPr>
              <w:pStyle w:val="NoSpacing"/>
              <w:spacing w:line="360" w:lineRule="auto"/>
              <w:rPr>
                <w:rFonts w:cstheme="minorHAnsi"/>
              </w:rPr>
            </w:pPr>
            <w:r>
              <w:rPr>
                <w:rFonts w:cstheme="minorHAnsi"/>
              </w:rPr>
              <w:t>Fc7</w:t>
            </w:r>
          </w:p>
        </w:tc>
        <w:tc>
          <w:tcPr>
            <w:tcW w:w="522" w:type="pct"/>
          </w:tcPr>
          <w:p w14:paraId="322D8156" w14:textId="5882A53E" w:rsidR="00A949FD" w:rsidRPr="00961051" w:rsidRDefault="000E4A1F" w:rsidP="00047DBF">
            <w:pPr>
              <w:pStyle w:val="NoSpacing"/>
              <w:spacing w:line="360" w:lineRule="auto"/>
              <w:rPr>
                <w:rFonts w:cstheme="minorHAnsi"/>
              </w:rPr>
            </w:pPr>
            <w:r>
              <w:rPr>
                <w:rFonts w:cstheme="minorHAnsi"/>
              </w:rPr>
              <w:t>Relu7</w:t>
            </w:r>
          </w:p>
        </w:tc>
      </w:tr>
      <w:tr w:rsidR="00A949FD" w:rsidRPr="00961051" w14:paraId="7AED73C4" w14:textId="03D3E2DF" w:rsidTr="00A949FD">
        <w:trPr>
          <w:trHeight w:val="343"/>
          <w:jc w:val="center"/>
        </w:trPr>
        <w:tc>
          <w:tcPr>
            <w:tcW w:w="534" w:type="pct"/>
          </w:tcPr>
          <w:p w14:paraId="7DE87D6A" w14:textId="77777777" w:rsidR="00A949FD" w:rsidRPr="00961051" w:rsidRDefault="00A949FD" w:rsidP="00047DBF">
            <w:pPr>
              <w:pStyle w:val="NoSpacing"/>
              <w:spacing w:line="360" w:lineRule="auto"/>
              <w:rPr>
                <w:rFonts w:cstheme="minorHAnsi"/>
              </w:rPr>
            </w:pPr>
            <w:r w:rsidRPr="00961051">
              <w:rPr>
                <w:rFonts w:cstheme="minorHAnsi"/>
              </w:rPr>
              <w:t>Support</w:t>
            </w:r>
          </w:p>
        </w:tc>
        <w:tc>
          <w:tcPr>
            <w:tcW w:w="464" w:type="pct"/>
          </w:tcPr>
          <w:p w14:paraId="5B20566C" w14:textId="3C8577A6" w:rsidR="00A949FD" w:rsidRPr="00961051" w:rsidRDefault="000E4A1F" w:rsidP="00047DBF">
            <w:pPr>
              <w:pStyle w:val="NoSpacing"/>
              <w:spacing w:line="360" w:lineRule="auto"/>
              <w:rPr>
                <w:rFonts w:cstheme="minorHAnsi"/>
              </w:rPr>
            </w:pPr>
            <w:r>
              <w:rPr>
                <w:rFonts w:cstheme="minorHAnsi"/>
              </w:rPr>
              <w:t>3</w:t>
            </w:r>
          </w:p>
        </w:tc>
        <w:tc>
          <w:tcPr>
            <w:tcW w:w="512" w:type="pct"/>
          </w:tcPr>
          <w:p w14:paraId="02A06473" w14:textId="6592DA6F" w:rsidR="00A949FD" w:rsidRPr="00961051" w:rsidRDefault="000E4A1F" w:rsidP="00047DBF">
            <w:pPr>
              <w:pStyle w:val="NoSpacing"/>
              <w:spacing w:line="360" w:lineRule="auto"/>
              <w:rPr>
                <w:rFonts w:cstheme="minorHAnsi"/>
              </w:rPr>
            </w:pPr>
            <w:r>
              <w:rPr>
                <w:rFonts w:cstheme="minorHAnsi"/>
              </w:rPr>
              <w:t>1</w:t>
            </w:r>
          </w:p>
        </w:tc>
        <w:tc>
          <w:tcPr>
            <w:tcW w:w="493" w:type="pct"/>
          </w:tcPr>
          <w:p w14:paraId="5E3A42E0" w14:textId="296450EB" w:rsidR="00A949FD" w:rsidRPr="00961051" w:rsidRDefault="000E4A1F" w:rsidP="00047DBF">
            <w:pPr>
              <w:pStyle w:val="NoSpacing"/>
              <w:spacing w:line="360" w:lineRule="auto"/>
              <w:rPr>
                <w:rFonts w:cstheme="minorHAnsi"/>
              </w:rPr>
            </w:pPr>
            <w:r>
              <w:rPr>
                <w:rFonts w:cstheme="minorHAnsi"/>
              </w:rPr>
              <w:t>3</w:t>
            </w:r>
          </w:p>
        </w:tc>
        <w:tc>
          <w:tcPr>
            <w:tcW w:w="515" w:type="pct"/>
          </w:tcPr>
          <w:p w14:paraId="7C2486EE" w14:textId="5B5FD7BF" w:rsidR="00A949FD" w:rsidRPr="00961051" w:rsidRDefault="000E4A1F" w:rsidP="00047DBF">
            <w:pPr>
              <w:pStyle w:val="NoSpacing"/>
              <w:spacing w:line="360" w:lineRule="auto"/>
              <w:rPr>
                <w:rFonts w:cstheme="minorHAnsi"/>
              </w:rPr>
            </w:pPr>
            <w:r>
              <w:rPr>
                <w:rFonts w:cstheme="minorHAnsi"/>
              </w:rPr>
              <w:t>1</w:t>
            </w:r>
          </w:p>
        </w:tc>
        <w:tc>
          <w:tcPr>
            <w:tcW w:w="493" w:type="pct"/>
          </w:tcPr>
          <w:p w14:paraId="20595D76" w14:textId="0CE8C649" w:rsidR="00A949FD" w:rsidRPr="00961051" w:rsidRDefault="000E4A1F" w:rsidP="00047DBF">
            <w:pPr>
              <w:pStyle w:val="NoSpacing"/>
              <w:spacing w:line="360" w:lineRule="auto"/>
              <w:rPr>
                <w:rFonts w:cstheme="minorHAnsi"/>
              </w:rPr>
            </w:pPr>
            <w:r>
              <w:rPr>
                <w:rFonts w:cstheme="minorHAnsi"/>
              </w:rPr>
              <w:t>2</w:t>
            </w:r>
          </w:p>
        </w:tc>
        <w:tc>
          <w:tcPr>
            <w:tcW w:w="464" w:type="pct"/>
          </w:tcPr>
          <w:p w14:paraId="1F633B3B" w14:textId="2C1213A1" w:rsidR="00A949FD" w:rsidRPr="00961051" w:rsidRDefault="000E4A1F" w:rsidP="00047DBF">
            <w:pPr>
              <w:pStyle w:val="NoSpacing"/>
              <w:spacing w:line="360" w:lineRule="auto"/>
              <w:rPr>
                <w:rFonts w:cstheme="minorHAnsi"/>
              </w:rPr>
            </w:pPr>
            <w:r>
              <w:rPr>
                <w:rFonts w:cstheme="minorHAnsi"/>
              </w:rPr>
              <w:t>7</w:t>
            </w:r>
          </w:p>
        </w:tc>
        <w:tc>
          <w:tcPr>
            <w:tcW w:w="515" w:type="pct"/>
          </w:tcPr>
          <w:p w14:paraId="3CE40539" w14:textId="11836038" w:rsidR="00A949FD" w:rsidRPr="00961051" w:rsidRDefault="000E4A1F" w:rsidP="00047DBF">
            <w:pPr>
              <w:pStyle w:val="NoSpacing"/>
              <w:spacing w:line="360" w:lineRule="auto"/>
              <w:rPr>
                <w:rFonts w:cstheme="minorHAnsi"/>
              </w:rPr>
            </w:pPr>
            <w:r>
              <w:rPr>
                <w:rFonts w:cstheme="minorHAnsi"/>
              </w:rPr>
              <w:t>1</w:t>
            </w:r>
          </w:p>
        </w:tc>
        <w:tc>
          <w:tcPr>
            <w:tcW w:w="487" w:type="pct"/>
          </w:tcPr>
          <w:p w14:paraId="12A93DCB" w14:textId="10F4B19D" w:rsidR="00A949FD" w:rsidRPr="00961051" w:rsidRDefault="000E4A1F" w:rsidP="00047DBF">
            <w:pPr>
              <w:pStyle w:val="NoSpacing"/>
              <w:spacing w:line="360" w:lineRule="auto"/>
              <w:rPr>
                <w:rFonts w:cstheme="minorHAnsi"/>
              </w:rPr>
            </w:pPr>
            <w:r>
              <w:rPr>
                <w:rFonts w:cstheme="minorHAnsi"/>
              </w:rPr>
              <w:t>1</w:t>
            </w:r>
          </w:p>
        </w:tc>
        <w:tc>
          <w:tcPr>
            <w:tcW w:w="522" w:type="pct"/>
          </w:tcPr>
          <w:p w14:paraId="01B43F4F" w14:textId="603F8045" w:rsidR="00A949FD" w:rsidRPr="00961051" w:rsidRDefault="000E4A1F" w:rsidP="00047DBF">
            <w:pPr>
              <w:pStyle w:val="NoSpacing"/>
              <w:spacing w:line="360" w:lineRule="auto"/>
              <w:rPr>
                <w:rFonts w:cstheme="minorHAnsi"/>
              </w:rPr>
            </w:pPr>
            <w:r>
              <w:rPr>
                <w:rFonts w:cstheme="minorHAnsi"/>
              </w:rPr>
              <w:t>1</w:t>
            </w:r>
          </w:p>
        </w:tc>
      </w:tr>
      <w:tr w:rsidR="00A949FD" w:rsidRPr="00961051" w14:paraId="36553ACF" w14:textId="5EEA17D5" w:rsidTr="00A949FD">
        <w:trPr>
          <w:trHeight w:val="343"/>
          <w:jc w:val="center"/>
        </w:trPr>
        <w:tc>
          <w:tcPr>
            <w:tcW w:w="534" w:type="pct"/>
          </w:tcPr>
          <w:p w14:paraId="027F1DA5" w14:textId="77777777" w:rsidR="00A949FD" w:rsidRPr="00961051" w:rsidRDefault="00A949FD" w:rsidP="00047DBF">
            <w:pPr>
              <w:pStyle w:val="NoSpacing"/>
              <w:spacing w:line="360" w:lineRule="auto"/>
              <w:rPr>
                <w:rFonts w:cstheme="minorHAnsi"/>
              </w:rPr>
            </w:pPr>
            <w:r w:rsidRPr="00961051">
              <w:rPr>
                <w:rFonts w:cstheme="minorHAnsi"/>
              </w:rPr>
              <w:t>Filt dim</w:t>
            </w:r>
          </w:p>
        </w:tc>
        <w:tc>
          <w:tcPr>
            <w:tcW w:w="464" w:type="pct"/>
          </w:tcPr>
          <w:p w14:paraId="61A0FBA9" w14:textId="2475457B" w:rsidR="00A949FD" w:rsidRPr="00961051" w:rsidRDefault="000E4A1F" w:rsidP="00047DBF">
            <w:pPr>
              <w:pStyle w:val="NoSpacing"/>
              <w:spacing w:line="360" w:lineRule="auto"/>
              <w:rPr>
                <w:rFonts w:cstheme="minorHAnsi"/>
              </w:rPr>
            </w:pPr>
            <w:r>
              <w:rPr>
                <w:rFonts w:cstheme="minorHAnsi"/>
              </w:rPr>
              <w:t>512</w:t>
            </w:r>
          </w:p>
        </w:tc>
        <w:tc>
          <w:tcPr>
            <w:tcW w:w="512" w:type="pct"/>
          </w:tcPr>
          <w:p w14:paraId="77E36F7D" w14:textId="77777777" w:rsidR="00A949FD" w:rsidRPr="00961051" w:rsidRDefault="00A949FD" w:rsidP="00047DBF">
            <w:pPr>
              <w:pStyle w:val="NoSpacing"/>
              <w:spacing w:line="360" w:lineRule="auto"/>
              <w:rPr>
                <w:rFonts w:cstheme="minorHAnsi"/>
              </w:rPr>
            </w:pPr>
            <w:r>
              <w:rPr>
                <w:rFonts w:cstheme="minorHAnsi"/>
              </w:rPr>
              <w:t>-</w:t>
            </w:r>
          </w:p>
        </w:tc>
        <w:tc>
          <w:tcPr>
            <w:tcW w:w="493" w:type="pct"/>
          </w:tcPr>
          <w:p w14:paraId="6B39113C" w14:textId="4E626329" w:rsidR="00A949FD" w:rsidRPr="00961051" w:rsidRDefault="000E4A1F" w:rsidP="00047DBF">
            <w:pPr>
              <w:pStyle w:val="NoSpacing"/>
              <w:spacing w:line="360" w:lineRule="auto"/>
              <w:rPr>
                <w:rFonts w:cstheme="minorHAnsi"/>
              </w:rPr>
            </w:pPr>
            <w:r>
              <w:rPr>
                <w:rFonts w:cstheme="minorHAnsi"/>
              </w:rPr>
              <w:t>512</w:t>
            </w:r>
          </w:p>
        </w:tc>
        <w:tc>
          <w:tcPr>
            <w:tcW w:w="515" w:type="pct"/>
          </w:tcPr>
          <w:p w14:paraId="07570A56" w14:textId="77777777" w:rsidR="00A949FD" w:rsidRPr="00961051" w:rsidRDefault="00A949FD" w:rsidP="00047DBF">
            <w:pPr>
              <w:pStyle w:val="NoSpacing"/>
              <w:spacing w:line="360" w:lineRule="auto"/>
              <w:rPr>
                <w:rFonts w:cstheme="minorHAnsi"/>
              </w:rPr>
            </w:pPr>
            <w:r>
              <w:rPr>
                <w:rFonts w:cstheme="minorHAnsi"/>
              </w:rPr>
              <w:t>-</w:t>
            </w:r>
          </w:p>
        </w:tc>
        <w:tc>
          <w:tcPr>
            <w:tcW w:w="493" w:type="pct"/>
          </w:tcPr>
          <w:p w14:paraId="31342922" w14:textId="22E2C87E" w:rsidR="00A949FD" w:rsidRPr="00961051" w:rsidRDefault="000E4A1F" w:rsidP="00047DBF">
            <w:pPr>
              <w:pStyle w:val="NoSpacing"/>
              <w:spacing w:line="360" w:lineRule="auto"/>
              <w:rPr>
                <w:rFonts w:cstheme="minorHAnsi"/>
              </w:rPr>
            </w:pPr>
            <w:r>
              <w:rPr>
                <w:rFonts w:cstheme="minorHAnsi"/>
              </w:rPr>
              <w:t>-</w:t>
            </w:r>
          </w:p>
        </w:tc>
        <w:tc>
          <w:tcPr>
            <w:tcW w:w="464" w:type="pct"/>
          </w:tcPr>
          <w:p w14:paraId="391AD76B" w14:textId="3FF8A0A5" w:rsidR="00A949FD" w:rsidRPr="00961051" w:rsidRDefault="000E4A1F" w:rsidP="00047DBF">
            <w:pPr>
              <w:pStyle w:val="NoSpacing"/>
              <w:spacing w:line="360" w:lineRule="auto"/>
              <w:rPr>
                <w:rFonts w:cstheme="minorHAnsi"/>
              </w:rPr>
            </w:pPr>
            <w:r>
              <w:rPr>
                <w:rFonts w:cstheme="minorHAnsi"/>
              </w:rPr>
              <w:t>512</w:t>
            </w:r>
          </w:p>
        </w:tc>
        <w:tc>
          <w:tcPr>
            <w:tcW w:w="515" w:type="pct"/>
          </w:tcPr>
          <w:p w14:paraId="55C6E415" w14:textId="576147CB" w:rsidR="00A949FD" w:rsidRPr="00961051" w:rsidRDefault="000E4A1F" w:rsidP="00047DBF">
            <w:pPr>
              <w:pStyle w:val="NoSpacing"/>
              <w:spacing w:line="360" w:lineRule="auto"/>
              <w:rPr>
                <w:rFonts w:cstheme="minorHAnsi"/>
              </w:rPr>
            </w:pPr>
            <w:r>
              <w:rPr>
                <w:rFonts w:cstheme="minorHAnsi"/>
              </w:rPr>
              <w:t>-</w:t>
            </w:r>
          </w:p>
        </w:tc>
        <w:tc>
          <w:tcPr>
            <w:tcW w:w="487" w:type="pct"/>
          </w:tcPr>
          <w:p w14:paraId="4A28ED05" w14:textId="14BBB9D8" w:rsidR="00A949FD" w:rsidRPr="00961051" w:rsidRDefault="000E4A1F" w:rsidP="00047DBF">
            <w:pPr>
              <w:pStyle w:val="NoSpacing"/>
              <w:spacing w:line="360" w:lineRule="auto"/>
              <w:rPr>
                <w:rFonts w:cstheme="minorHAnsi"/>
              </w:rPr>
            </w:pPr>
            <w:r>
              <w:rPr>
                <w:rFonts w:cstheme="minorHAnsi"/>
              </w:rPr>
              <w:t>4096</w:t>
            </w:r>
          </w:p>
        </w:tc>
        <w:tc>
          <w:tcPr>
            <w:tcW w:w="522" w:type="pct"/>
          </w:tcPr>
          <w:p w14:paraId="1F19A82B" w14:textId="77777777" w:rsidR="00A949FD" w:rsidRPr="00961051" w:rsidRDefault="00A949FD" w:rsidP="00047DBF">
            <w:pPr>
              <w:pStyle w:val="NoSpacing"/>
              <w:spacing w:line="360" w:lineRule="auto"/>
              <w:rPr>
                <w:rFonts w:cstheme="minorHAnsi"/>
              </w:rPr>
            </w:pPr>
            <w:r>
              <w:rPr>
                <w:rFonts w:cstheme="minorHAnsi"/>
              </w:rPr>
              <w:t>-</w:t>
            </w:r>
          </w:p>
        </w:tc>
      </w:tr>
      <w:tr w:rsidR="00A949FD" w:rsidRPr="00961051" w14:paraId="0D168407" w14:textId="249F7083" w:rsidTr="00A949FD">
        <w:trPr>
          <w:trHeight w:val="343"/>
          <w:jc w:val="center"/>
        </w:trPr>
        <w:tc>
          <w:tcPr>
            <w:tcW w:w="534" w:type="pct"/>
          </w:tcPr>
          <w:p w14:paraId="7EBDF215" w14:textId="77777777" w:rsidR="00A949FD" w:rsidRPr="00961051" w:rsidRDefault="00A949FD" w:rsidP="00047DBF">
            <w:pPr>
              <w:pStyle w:val="NoSpacing"/>
              <w:spacing w:line="360" w:lineRule="auto"/>
              <w:rPr>
                <w:rFonts w:cstheme="minorHAnsi"/>
              </w:rPr>
            </w:pPr>
            <w:r w:rsidRPr="00961051">
              <w:rPr>
                <w:rFonts w:cstheme="minorHAnsi"/>
              </w:rPr>
              <w:lastRenderedPageBreak/>
              <w:t>Num</w:t>
            </w:r>
            <w:r>
              <w:rPr>
                <w:rFonts w:cstheme="minorHAnsi"/>
              </w:rPr>
              <w:t xml:space="preserve"> </w:t>
            </w:r>
            <w:r w:rsidRPr="00961051">
              <w:rPr>
                <w:rFonts w:cstheme="minorHAnsi"/>
              </w:rPr>
              <w:t>filts</w:t>
            </w:r>
          </w:p>
        </w:tc>
        <w:tc>
          <w:tcPr>
            <w:tcW w:w="464" w:type="pct"/>
          </w:tcPr>
          <w:p w14:paraId="57FD1C7E" w14:textId="25EBC845" w:rsidR="00A949FD" w:rsidRPr="00961051" w:rsidRDefault="000E4A1F" w:rsidP="00047DBF">
            <w:pPr>
              <w:pStyle w:val="NoSpacing"/>
              <w:spacing w:line="360" w:lineRule="auto"/>
              <w:rPr>
                <w:rFonts w:cstheme="minorHAnsi"/>
              </w:rPr>
            </w:pPr>
            <w:r>
              <w:rPr>
                <w:rFonts w:cstheme="minorHAnsi"/>
              </w:rPr>
              <w:t>512</w:t>
            </w:r>
          </w:p>
        </w:tc>
        <w:tc>
          <w:tcPr>
            <w:tcW w:w="512" w:type="pct"/>
          </w:tcPr>
          <w:p w14:paraId="243AFA32" w14:textId="77777777" w:rsidR="00A949FD" w:rsidRPr="00961051" w:rsidRDefault="00A949FD" w:rsidP="00047DBF">
            <w:pPr>
              <w:pStyle w:val="NoSpacing"/>
              <w:spacing w:line="360" w:lineRule="auto"/>
              <w:rPr>
                <w:rFonts w:cstheme="minorHAnsi"/>
              </w:rPr>
            </w:pPr>
            <w:r>
              <w:rPr>
                <w:rFonts w:cstheme="minorHAnsi"/>
              </w:rPr>
              <w:t>-</w:t>
            </w:r>
          </w:p>
        </w:tc>
        <w:tc>
          <w:tcPr>
            <w:tcW w:w="493" w:type="pct"/>
          </w:tcPr>
          <w:p w14:paraId="059D23A3" w14:textId="1949BD7C" w:rsidR="00A949FD" w:rsidRPr="00961051" w:rsidRDefault="000E4A1F" w:rsidP="00047DBF">
            <w:pPr>
              <w:pStyle w:val="NoSpacing"/>
              <w:spacing w:line="360" w:lineRule="auto"/>
              <w:rPr>
                <w:rFonts w:cstheme="minorHAnsi"/>
              </w:rPr>
            </w:pPr>
            <w:r>
              <w:rPr>
                <w:rFonts w:cstheme="minorHAnsi"/>
              </w:rPr>
              <w:t>512</w:t>
            </w:r>
          </w:p>
        </w:tc>
        <w:tc>
          <w:tcPr>
            <w:tcW w:w="515" w:type="pct"/>
          </w:tcPr>
          <w:p w14:paraId="786CE506" w14:textId="77777777" w:rsidR="00A949FD" w:rsidRPr="00961051" w:rsidRDefault="00A949FD" w:rsidP="00047DBF">
            <w:pPr>
              <w:pStyle w:val="NoSpacing"/>
              <w:spacing w:line="360" w:lineRule="auto"/>
              <w:rPr>
                <w:rFonts w:cstheme="minorHAnsi"/>
              </w:rPr>
            </w:pPr>
            <w:r>
              <w:rPr>
                <w:rFonts w:cstheme="minorHAnsi"/>
              </w:rPr>
              <w:t>-</w:t>
            </w:r>
          </w:p>
        </w:tc>
        <w:tc>
          <w:tcPr>
            <w:tcW w:w="493" w:type="pct"/>
          </w:tcPr>
          <w:p w14:paraId="049B1BF5" w14:textId="6751E766" w:rsidR="00A949FD" w:rsidRPr="00961051" w:rsidRDefault="000E4A1F" w:rsidP="00047DBF">
            <w:pPr>
              <w:pStyle w:val="NoSpacing"/>
              <w:spacing w:line="360" w:lineRule="auto"/>
              <w:rPr>
                <w:rFonts w:cstheme="minorHAnsi"/>
              </w:rPr>
            </w:pPr>
            <w:r>
              <w:rPr>
                <w:rFonts w:cstheme="minorHAnsi"/>
              </w:rPr>
              <w:t>-</w:t>
            </w:r>
          </w:p>
        </w:tc>
        <w:tc>
          <w:tcPr>
            <w:tcW w:w="464" w:type="pct"/>
          </w:tcPr>
          <w:p w14:paraId="4D8C3462" w14:textId="1131F231" w:rsidR="00A949FD" w:rsidRPr="00961051" w:rsidRDefault="000E4A1F" w:rsidP="00047DBF">
            <w:pPr>
              <w:pStyle w:val="NoSpacing"/>
              <w:spacing w:line="360" w:lineRule="auto"/>
              <w:rPr>
                <w:rFonts w:cstheme="minorHAnsi"/>
              </w:rPr>
            </w:pPr>
            <w:r>
              <w:rPr>
                <w:rFonts w:cstheme="minorHAnsi"/>
              </w:rPr>
              <w:t>4096</w:t>
            </w:r>
          </w:p>
        </w:tc>
        <w:tc>
          <w:tcPr>
            <w:tcW w:w="515" w:type="pct"/>
          </w:tcPr>
          <w:p w14:paraId="16C27E27" w14:textId="4E1882D1" w:rsidR="00A949FD" w:rsidRPr="00961051" w:rsidRDefault="000E4A1F" w:rsidP="00047DBF">
            <w:pPr>
              <w:pStyle w:val="NoSpacing"/>
              <w:spacing w:line="360" w:lineRule="auto"/>
              <w:rPr>
                <w:rFonts w:cstheme="minorHAnsi"/>
              </w:rPr>
            </w:pPr>
            <w:r>
              <w:rPr>
                <w:rFonts w:cstheme="minorHAnsi"/>
              </w:rPr>
              <w:t>-</w:t>
            </w:r>
          </w:p>
        </w:tc>
        <w:tc>
          <w:tcPr>
            <w:tcW w:w="487" w:type="pct"/>
          </w:tcPr>
          <w:p w14:paraId="3E6E5CE2" w14:textId="65341433" w:rsidR="00A949FD" w:rsidRPr="00961051" w:rsidRDefault="000E4A1F" w:rsidP="00047DBF">
            <w:pPr>
              <w:pStyle w:val="NoSpacing"/>
              <w:spacing w:line="360" w:lineRule="auto"/>
              <w:rPr>
                <w:rFonts w:cstheme="minorHAnsi"/>
              </w:rPr>
            </w:pPr>
            <w:r>
              <w:rPr>
                <w:rFonts w:cstheme="minorHAnsi"/>
              </w:rPr>
              <w:t>4096</w:t>
            </w:r>
          </w:p>
        </w:tc>
        <w:tc>
          <w:tcPr>
            <w:tcW w:w="522" w:type="pct"/>
          </w:tcPr>
          <w:p w14:paraId="2AEE2537" w14:textId="77777777" w:rsidR="00A949FD" w:rsidRPr="00961051" w:rsidRDefault="00A949FD" w:rsidP="00047DBF">
            <w:pPr>
              <w:pStyle w:val="NoSpacing"/>
              <w:spacing w:line="360" w:lineRule="auto"/>
              <w:rPr>
                <w:rFonts w:cstheme="minorHAnsi"/>
              </w:rPr>
            </w:pPr>
            <w:r>
              <w:rPr>
                <w:rFonts w:cstheme="minorHAnsi"/>
              </w:rPr>
              <w:t>-</w:t>
            </w:r>
          </w:p>
        </w:tc>
      </w:tr>
      <w:tr w:rsidR="00A949FD" w:rsidRPr="00961051" w14:paraId="0171BE76" w14:textId="4E19777F" w:rsidTr="00A949FD">
        <w:trPr>
          <w:trHeight w:val="343"/>
          <w:jc w:val="center"/>
        </w:trPr>
        <w:tc>
          <w:tcPr>
            <w:tcW w:w="534" w:type="pct"/>
          </w:tcPr>
          <w:p w14:paraId="33D3BA3D" w14:textId="77777777" w:rsidR="00A949FD" w:rsidRPr="00961051" w:rsidRDefault="00A949FD" w:rsidP="00047DBF">
            <w:pPr>
              <w:pStyle w:val="NoSpacing"/>
              <w:spacing w:line="360" w:lineRule="auto"/>
              <w:rPr>
                <w:rFonts w:cstheme="minorHAnsi"/>
              </w:rPr>
            </w:pPr>
            <w:r w:rsidRPr="00961051">
              <w:rPr>
                <w:rFonts w:cstheme="minorHAnsi"/>
              </w:rPr>
              <w:t>Stride</w:t>
            </w:r>
          </w:p>
        </w:tc>
        <w:tc>
          <w:tcPr>
            <w:tcW w:w="464" w:type="pct"/>
          </w:tcPr>
          <w:p w14:paraId="5C9C8AC1" w14:textId="77777777" w:rsidR="00A949FD" w:rsidRPr="00961051" w:rsidRDefault="00A949FD" w:rsidP="00047DBF">
            <w:pPr>
              <w:pStyle w:val="NoSpacing"/>
              <w:spacing w:line="360" w:lineRule="auto"/>
              <w:rPr>
                <w:rFonts w:cstheme="minorHAnsi"/>
              </w:rPr>
            </w:pPr>
            <w:r>
              <w:rPr>
                <w:rFonts w:cstheme="minorHAnsi"/>
              </w:rPr>
              <w:t>1</w:t>
            </w:r>
          </w:p>
        </w:tc>
        <w:tc>
          <w:tcPr>
            <w:tcW w:w="512" w:type="pct"/>
          </w:tcPr>
          <w:p w14:paraId="7C83EAB9" w14:textId="3AF93D00" w:rsidR="00A949FD" w:rsidRPr="00961051" w:rsidRDefault="000E4A1F" w:rsidP="00047DBF">
            <w:pPr>
              <w:pStyle w:val="NoSpacing"/>
              <w:spacing w:line="360" w:lineRule="auto"/>
              <w:rPr>
                <w:rFonts w:cstheme="minorHAnsi"/>
              </w:rPr>
            </w:pPr>
            <w:r>
              <w:rPr>
                <w:rFonts w:cstheme="minorHAnsi"/>
              </w:rPr>
              <w:t>1</w:t>
            </w:r>
          </w:p>
        </w:tc>
        <w:tc>
          <w:tcPr>
            <w:tcW w:w="493" w:type="pct"/>
          </w:tcPr>
          <w:p w14:paraId="6BD0A886" w14:textId="77777777" w:rsidR="00A949FD" w:rsidRPr="00961051" w:rsidRDefault="00A949FD" w:rsidP="00047DBF">
            <w:pPr>
              <w:pStyle w:val="NoSpacing"/>
              <w:spacing w:line="360" w:lineRule="auto"/>
              <w:rPr>
                <w:rFonts w:cstheme="minorHAnsi"/>
              </w:rPr>
            </w:pPr>
            <w:r>
              <w:rPr>
                <w:rFonts w:cstheme="minorHAnsi"/>
              </w:rPr>
              <w:t>1</w:t>
            </w:r>
          </w:p>
        </w:tc>
        <w:tc>
          <w:tcPr>
            <w:tcW w:w="515" w:type="pct"/>
          </w:tcPr>
          <w:p w14:paraId="3EDE1D7B" w14:textId="77777777" w:rsidR="00A949FD" w:rsidRPr="00961051" w:rsidRDefault="00A949FD" w:rsidP="00047DBF">
            <w:pPr>
              <w:pStyle w:val="NoSpacing"/>
              <w:spacing w:line="360" w:lineRule="auto"/>
              <w:rPr>
                <w:rFonts w:cstheme="minorHAnsi"/>
              </w:rPr>
            </w:pPr>
            <w:r>
              <w:rPr>
                <w:rFonts w:cstheme="minorHAnsi"/>
              </w:rPr>
              <w:t>1</w:t>
            </w:r>
          </w:p>
        </w:tc>
        <w:tc>
          <w:tcPr>
            <w:tcW w:w="493" w:type="pct"/>
          </w:tcPr>
          <w:p w14:paraId="6A1DDAD0" w14:textId="11AE9778" w:rsidR="00A949FD" w:rsidRPr="00961051" w:rsidRDefault="000E4A1F" w:rsidP="00047DBF">
            <w:pPr>
              <w:pStyle w:val="NoSpacing"/>
              <w:spacing w:line="360" w:lineRule="auto"/>
              <w:rPr>
                <w:rFonts w:cstheme="minorHAnsi"/>
              </w:rPr>
            </w:pPr>
            <w:r>
              <w:rPr>
                <w:rFonts w:cstheme="minorHAnsi"/>
              </w:rPr>
              <w:t>2</w:t>
            </w:r>
          </w:p>
        </w:tc>
        <w:tc>
          <w:tcPr>
            <w:tcW w:w="464" w:type="pct"/>
          </w:tcPr>
          <w:p w14:paraId="16604351" w14:textId="77777777" w:rsidR="00A949FD" w:rsidRPr="00961051" w:rsidRDefault="00A949FD" w:rsidP="00047DBF">
            <w:pPr>
              <w:pStyle w:val="NoSpacing"/>
              <w:spacing w:line="360" w:lineRule="auto"/>
              <w:rPr>
                <w:rFonts w:cstheme="minorHAnsi"/>
              </w:rPr>
            </w:pPr>
            <w:r>
              <w:rPr>
                <w:rFonts w:cstheme="minorHAnsi"/>
              </w:rPr>
              <w:t>1</w:t>
            </w:r>
          </w:p>
        </w:tc>
        <w:tc>
          <w:tcPr>
            <w:tcW w:w="515" w:type="pct"/>
          </w:tcPr>
          <w:p w14:paraId="06034788" w14:textId="77777777" w:rsidR="00A949FD" w:rsidRPr="00961051" w:rsidRDefault="00A949FD" w:rsidP="00047DBF">
            <w:pPr>
              <w:pStyle w:val="NoSpacing"/>
              <w:spacing w:line="360" w:lineRule="auto"/>
              <w:rPr>
                <w:rFonts w:cstheme="minorHAnsi"/>
              </w:rPr>
            </w:pPr>
            <w:r>
              <w:rPr>
                <w:rFonts w:cstheme="minorHAnsi"/>
              </w:rPr>
              <w:t>1</w:t>
            </w:r>
          </w:p>
        </w:tc>
        <w:tc>
          <w:tcPr>
            <w:tcW w:w="487" w:type="pct"/>
          </w:tcPr>
          <w:p w14:paraId="46DBDC5C" w14:textId="77777777" w:rsidR="00A949FD" w:rsidRPr="00961051" w:rsidRDefault="00A949FD" w:rsidP="00047DBF">
            <w:pPr>
              <w:pStyle w:val="NoSpacing"/>
              <w:spacing w:line="360" w:lineRule="auto"/>
              <w:rPr>
                <w:rFonts w:cstheme="minorHAnsi"/>
              </w:rPr>
            </w:pPr>
            <w:r>
              <w:rPr>
                <w:rFonts w:cstheme="minorHAnsi"/>
              </w:rPr>
              <w:t>1</w:t>
            </w:r>
          </w:p>
        </w:tc>
        <w:tc>
          <w:tcPr>
            <w:tcW w:w="522" w:type="pct"/>
          </w:tcPr>
          <w:p w14:paraId="7BA198D9" w14:textId="5480386F" w:rsidR="00A949FD" w:rsidRPr="00961051" w:rsidRDefault="000E4A1F" w:rsidP="00047DBF">
            <w:pPr>
              <w:pStyle w:val="NoSpacing"/>
              <w:spacing w:line="360" w:lineRule="auto"/>
              <w:rPr>
                <w:rFonts w:cstheme="minorHAnsi"/>
              </w:rPr>
            </w:pPr>
            <w:r>
              <w:rPr>
                <w:rFonts w:cstheme="minorHAnsi"/>
              </w:rPr>
              <w:t>1</w:t>
            </w:r>
          </w:p>
        </w:tc>
      </w:tr>
      <w:tr w:rsidR="00A949FD" w:rsidRPr="00961051" w14:paraId="3CDF9D56" w14:textId="1917B3B8" w:rsidTr="00A949FD">
        <w:trPr>
          <w:trHeight w:val="343"/>
          <w:jc w:val="center"/>
        </w:trPr>
        <w:tc>
          <w:tcPr>
            <w:tcW w:w="534" w:type="pct"/>
          </w:tcPr>
          <w:p w14:paraId="03A471A3" w14:textId="77777777" w:rsidR="00A949FD" w:rsidRPr="00961051" w:rsidRDefault="00A949FD" w:rsidP="00047DBF">
            <w:pPr>
              <w:pStyle w:val="NoSpacing"/>
              <w:spacing w:line="360" w:lineRule="auto"/>
              <w:rPr>
                <w:rFonts w:cstheme="minorHAnsi"/>
              </w:rPr>
            </w:pPr>
            <w:r w:rsidRPr="00961051">
              <w:rPr>
                <w:rFonts w:cstheme="minorHAnsi"/>
              </w:rPr>
              <w:t>Pad</w:t>
            </w:r>
          </w:p>
        </w:tc>
        <w:tc>
          <w:tcPr>
            <w:tcW w:w="464" w:type="pct"/>
          </w:tcPr>
          <w:p w14:paraId="56A8399B" w14:textId="713CB3B7" w:rsidR="00A949FD" w:rsidRPr="00961051" w:rsidRDefault="000E4A1F" w:rsidP="00047DBF">
            <w:pPr>
              <w:pStyle w:val="NoSpacing"/>
              <w:spacing w:line="360" w:lineRule="auto"/>
              <w:rPr>
                <w:rFonts w:cstheme="minorHAnsi"/>
              </w:rPr>
            </w:pPr>
            <w:r>
              <w:rPr>
                <w:rFonts w:cstheme="minorHAnsi"/>
              </w:rPr>
              <w:t>1</w:t>
            </w:r>
          </w:p>
        </w:tc>
        <w:tc>
          <w:tcPr>
            <w:tcW w:w="512" w:type="pct"/>
          </w:tcPr>
          <w:p w14:paraId="0EB6C7E9" w14:textId="77777777" w:rsidR="00A949FD" w:rsidRPr="00961051" w:rsidRDefault="00A949FD" w:rsidP="00047DBF">
            <w:pPr>
              <w:pStyle w:val="NoSpacing"/>
              <w:spacing w:line="360" w:lineRule="auto"/>
              <w:rPr>
                <w:rFonts w:cstheme="minorHAnsi"/>
              </w:rPr>
            </w:pPr>
            <w:r>
              <w:rPr>
                <w:rFonts w:cstheme="minorHAnsi"/>
              </w:rPr>
              <w:t>0</w:t>
            </w:r>
          </w:p>
        </w:tc>
        <w:tc>
          <w:tcPr>
            <w:tcW w:w="493" w:type="pct"/>
          </w:tcPr>
          <w:p w14:paraId="151FECA5" w14:textId="77777777" w:rsidR="00A949FD" w:rsidRPr="00961051" w:rsidRDefault="00A949FD" w:rsidP="00047DBF">
            <w:pPr>
              <w:pStyle w:val="NoSpacing"/>
              <w:spacing w:line="360" w:lineRule="auto"/>
              <w:rPr>
                <w:rFonts w:cstheme="minorHAnsi"/>
              </w:rPr>
            </w:pPr>
            <w:r>
              <w:rPr>
                <w:rFonts w:cstheme="minorHAnsi"/>
              </w:rPr>
              <w:t>1</w:t>
            </w:r>
          </w:p>
        </w:tc>
        <w:tc>
          <w:tcPr>
            <w:tcW w:w="515" w:type="pct"/>
          </w:tcPr>
          <w:p w14:paraId="04C635DC" w14:textId="77777777" w:rsidR="00A949FD" w:rsidRPr="00961051" w:rsidRDefault="00A949FD" w:rsidP="00047DBF">
            <w:pPr>
              <w:pStyle w:val="NoSpacing"/>
              <w:spacing w:line="360" w:lineRule="auto"/>
              <w:rPr>
                <w:rFonts w:cstheme="minorHAnsi"/>
              </w:rPr>
            </w:pPr>
            <w:r>
              <w:rPr>
                <w:rFonts w:cstheme="minorHAnsi"/>
              </w:rPr>
              <w:t>0</w:t>
            </w:r>
          </w:p>
        </w:tc>
        <w:tc>
          <w:tcPr>
            <w:tcW w:w="493" w:type="pct"/>
          </w:tcPr>
          <w:p w14:paraId="430CEA13" w14:textId="77777777" w:rsidR="00A949FD" w:rsidRPr="00961051" w:rsidRDefault="00A949FD" w:rsidP="00047DBF">
            <w:pPr>
              <w:pStyle w:val="NoSpacing"/>
              <w:spacing w:line="360" w:lineRule="auto"/>
              <w:rPr>
                <w:rFonts w:cstheme="minorHAnsi"/>
              </w:rPr>
            </w:pPr>
            <w:r>
              <w:rPr>
                <w:rFonts w:cstheme="minorHAnsi"/>
              </w:rPr>
              <w:t>1</w:t>
            </w:r>
          </w:p>
        </w:tc>
        <w:tc>
          <w:tcPr>
            <w:tcW w:w="464" w:type="pct"/>
          </w:tcPr>
          <w:p w14:paraId="617CBABC" w14:textId="77777777" w:rsidR="00A949FD" w:rsidRPr="00961051" w:rsidRDefault="00A949FD" w:rsidP="00047DBF">
            <w:pPr>
              <w:pStyle w:val="NoSpacing"/>
              <w:spacing w:line="360" w:lineRule="auto"/>
              <w:rPr>
                <w:rFonts w:cstheme="minorHAnsi"/>
              </w:rPr>
            </w:pPr>
            <w:r>
              <w:rPr>
                <w:rFonts w:cstheme="minorHAnsi"/>
              </w:rPr>
              <w:t>0</w:t>
            </w:r>
          </w:p>
        </w:tc>
        <w:tc>
          <w:tcPr>
            <w:tcW w:w="515" w:type="pct"/>
          </w:tcPr>
          <w:p w14:paraId="0914A45A" w14:textId="6F6E2645" w:rsidR="00A949FD" w:rsidRPr="00961051" w:rsidRDefault="000E4A1F" w:rsidP="00047DBF">
            <w:pPr>
              <w:pStyle w:val="NoSpacing"/>
              <w:spacing w:line="360" w:lineRule="auto"/>
              <w:rPr>
                <w:rFonts w:cstheme="minorHAnsi"/>
              </w:rPr>
            </w:pPr>
            <w:r>
              <w:rPr>
                <w:rFonts w:cstheme="minorHAnsi"/>
              </w:rPr>
              <w:t>0</w:t>
            </w:r>
          </w:p>
        </w:tc>
        <w:tc>
          <w:tcPr>
            <w:tcW w:w="487" w:type="pct"/>
          </w:tcPr>
          <w:p w14:paraId="77F1D34E" w14:textId="77777777" w:rsidR="00A949FD" w:rsidRPr="00961051" w:rsidRDefault="00A949FD" w:rsidP="00047DBF">
            <w:pPr>
              <w:pStyle w:val="NoSpacing"/>
              <w:spacing w:line="360" w:lineRule="auto"/>
              <w:rPr>
                <w:rFonts w:cstheme="minorHAnsi"/>
              </w:rPr>
            </w:pPr>
            <w:r>
              <w:rPr>
                <w:rFonts w:cstheme="minorHAnsi"/>
              </w:rPr>
              <w:t>0</w:t>
            </w:r>
          </w:p>
        </w:tc>
        <w:tc>
          <w:tcPr>
            <w:tcW w:w="522" w:type="pct"/>
          </w:tcPr>
          <w:p w14:paraId="13444389" w14:textId="77777777" w:rsidR="00A949FD" w:rsidRPr="00961051" w:rsidRDefault="00A949FD" w:rsidP="00047DBF">
            <w:pPr>
              <w:pStyle w:val="NoSpacing"/>
              <w:spacing w:line="360" w:lineRule="auto"/>
              <w:rPr>
                <w:rFonts w:cstheme="minorHAnsi"/>
              </w:rPr>
            </w:pPr>
            <w:r>
              <w:rPr>
                <w:rFonts w:cstheme="minorHAnsi"/>
              </w:rPr>
              <w:t>0</w:t>
            </w:r>
          </w:p>
        </w:tc>
      </w:tr>
    </w:tbl>
    <w:p w14:paraId="2BB02219" w14:textId="5F199BF3" w:rsidR="00A949FD" w:rsidRDefault="00A949FD" w:rsidP="00047DBF">
      <w:pPr>
        <w:pStyle w:val="NoSpacing"/>
        <w:spacing w:line="360" w:lineRule="auto"/>
      </w:pPr>
    </w:p>
    <w:tbl>
      <w:tblPr>
        <w:tblStyle w:val="APAReport"/>
        <w:tblW w:w="1691" w:type="pct"/>
        <w:tblLook w:val="04A0" w:firstRow="1" w:lastRow="0" w:firstColumn="1" w:lastColumn="0" w:noHBand="0" w:noVBand="1"/>
      </w:tblPr>
      <w:tblGrid>
        <w:gridCol w:w="1122"/>
        <w:gridCol w:w="962"/>
        <w:gridCol w:w="1096"/>
      </w:tblGrid>
      <w:tr w:rsidR="00A949FD" w:rsidRPr="00961051" w14:paraId="5303D97A" w14:textId="77777777" w:rsidTr="00A949FD">
        <w:trPr>
          <w:cnfStyle w:val="100000000000" w:firstRow="1" w:lastRow="0" w:firstColumn="0" w:lastColumn="0" w:oddVBand="0" w:evenVBand="0" w:oddHBand="0" w:evenHBand="0" w:firstRowFirstColumn="0" w:firstRowLastColumn="0" w:lastRowFirstColumn="0" w:lastRowLastColumn="0"/>
          <w:trHeight w:val="343"/>
        </w:trPr>
        <w:tc>
          <w:tcPr>
            <w:tcW w:w="1764" w:type="pct"/>
          </w:tcPr>
          <w:p w14:paraId="03313C3B" w14:textId="77777777" w:rsidR="00A949FD" w:rsidRPr="00961051" w:rsidRDefault="00A949FD" w:rsidP="00047DBF">
            <w:pPr>
              <w:pStyle w:val="NoSpacing"/>
              <w:spacing w:line="360" w:lineRule="auto"/>
              <w:rPr>
                <w:rFonts w:asciiTheme="minorHAnsi" w:hAnsiTheme="minorHAnsi" w:cstheme="minorHAnsi"/>
              </w:rPr>
            </w:pPr>
            <w:r w:rsidRPr="00961051">
              <w:rPr>
                <w:rFonts w:asciiTheme="minorHAnsi" w:hAnsiTheme="minorHAnsi" w:cstheme="minorHAnsi"/>
              </w:rPr>
              <w:t>Layer</w:t>
            </w:r>
          </w:p>
        </w:tc>
        <w:tc>
          <w:tcPr>
            <w:tcW w:w="1512" w:type="pct"/>
          </w:tcPr>
          <w:p w14:paraId="12E05185" w14:textId="1D059BAB"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36</w:t>
            </w:r>
          </w:p>
        </w:tc>
        <w:tc>
          <w:tcPr>
            <w:tcW w:w="1724" w:type="pct"/>
          </w:tcPr>
          <w:p w14:paraId="42A403A1" w14:textId="131D30BB" w:rsidR="00A949FD" w:rsidRPr="00961051" w:rsidRDefault="00A949FD" w:rsidP="00047DBF">
            <w:pPr>
              <w:pStyle w:val="NoSpacing"/>
              <w:spacing w:line="360" w:lineRule="auto"/>
              <w:rPr>
                <w:rFonts w:asciiTheme="minorHAnsi" w:hAnsiTheme="minorHAnsi" w:cstheme="minorHAnsi"/>
              </w:rPr>
            </w:pPr>
            <w:r>
              <w:rPr>
                <w:rFonts w:asciiTheme="minorHAnsi" w:hAnsiTheme="minorHAnsi" w:cstheme="minorHAnsi"/>
              </w:rPr>
              <w:t>37</w:t>
            </w:r>
          </w:p>
        </w:tc>
      </w:tr>
      <w:tr w:rsidR="00A949FD" w:rsidRPr="00961051" w14:paraId="496C5D09" w14:textId="77777777" w:rsidTr="00A949FD">
        <w:trPr>
          <w:trHeight w:val="343"/>
        </w:trPr>
        <w:tc>
          <w:tcPr>
            <w:tcW w:w="1764" w:type="pct"/>
          </w:tcPr>
          <w:p w14:paraId="55BB10C9" w14:textId="77777777" w:rsidR="00A949FD" w:rsidRPr="00961051" w:rsidRDefault="00A949FD" w:rsidP="00047DBF">
            <w:pPr>
              <w:pStyle w:val="NoSpacing"/>
              <w:spacing w:line="360" w:lineRule="auto"/>
              <w:rPr>
                <w:rFonts w:cstheme="minorHAnsi"/>
              </w:rPr>
            </w:pPr>
            <w:r w:rsidRPr="00961051">
              <w:rPr>
                <w:rFonts w:cstheme="minorHAnsi"/>
              </w:rPr>
              <w:t>Type</w:t>
            </w:r>
          </w:p>
        </w:tc>
        <w:tc>
          <w:tcPr>
            <w:tcW w:w="1512" w:type="pct"/>
          </w:tcPr>
          <w:p w14:paraId="047FC557" w14:textId="37A890D9" w:rsidR="00A949FD" w:rsidRPr="00961051" w:rsidRDefault="000E4A1F" w:rsidP="00047DBF">
            <w:pPr>
              <w:pStyle w:val="NoSpacing"/>
              <w:spacing w:line="360" w:lineRule="auto"/>
              <w:rPr>
                <w:rFonts w:cstheme="minorHAnsi"/>
              </w:rPr>
            </w:pPr>
            <w:r>
              <w:rPr>
                <w:rFonts w:cstheme="minorHAnsi"/>
              </w:rPr>
              <w:t>Conv</w:t>
            </w:r>
          </w:p>
        </w:tc>
        <w:tc>
          <w:tcPr>
            <w:tcW w:w="1724" w:type="pct"/>
          </w:tcPr>
          <w:p w14:paraId="34C257AC" w14:textId="3229B4B9" w:rsidR="00A949FD" w:rsidRPr="00961051" w:rsidRDefault="000E4A1F" w:rsidP="00047DBF">
            <w:pPr>
              <w:pStyle w:val="NoSpacing"/>
              <w:spacing w:line="360" w:lineRule="auto"/>
              <w:rPr>
                <w:rFonts w:cstheme="minorHAnsi"/>
              </w:rPr>
            </w:pPr>
            <w:r>
              <w:rPr>
                <w:rFonts w:cstheme="minorHAnsi"/>
              </w:rPr>
              <w:t>Softmx</w:t>
            </w:r>
          </w:p>
        </w:tc>
      </w:tr>
      <w:tr w:rsidR="00A949FD" w:rsidRPr="00961051" w14:paraId="6D50354A" w14:textId="77777777" w:rsidTr="00A949FD">
        <w:trPr>
          <w:trHeight w:val="343"/>
        </w:trPr>
        <w:tc>
          <w:tcPr>
            <w:tcW w:w="1764" w:type="pct"/>
          </w:tcPr>
          <w:p w14:paraId="5D3A0656" w14:textId="77777777" w:rsidR="00A949FD" w:rsidRPr="00961051" w:rsidRDefault="00A949FD" w:rsidP="00047DBF">
            <w:pPr>
              <w:pStyle w:val="NoSpacing"/>
              <w:spacing w:line="360" w:lineRule="auto"/>
              <w:rPr>
                <w:rFonts w:cstheme="minorHAnsi"/>
              </w:rPr>
            </w:pPr>
            <w:r w:rsidRPr="00961051">
              <w:rPr>
                <w:rFonts w:cstheme="minorHAnsi"/>
              </w:rPr>
              <w:t>Name</w:t>
            </w:r>
          </w:p>
        </w:tc>
        <w:tc>
          <w:tcPr>
            <w:tcW w:w="1512" w:type="pct"/>
          </w:tcPr>
          <w:p w14:paraId="1611EE28" w14:textId="5831E7C2" w:rsidR="00A949FD" w:rsidRPr="00961051" w:rsidRDefault="000E4A1F" w:rsidP="00047DBF">
            <w:pPr>
              <w:pStyle w:val="NoSpacing"/>
              <w:spacing w:line="360" w:lineRule="auto"/>
              <w:rPr>
                <w:rFonts w:cstheme="minorHAnsi"/>
              </w:rPr>
            </w:pPr>
            <w:r>
              <w:rPr>
                <w:rFonts w:cstheme="minorHAnsi"/>
              </w:rPr>
              <w:t>Fc8</w:t>
            </w:r>
          </w:p>
        </w:tc>
        <w:tc>
          <w:tcPr>
            <w:tcW w:w="1724" w:type="pct"/>
          </w:tcPr>
          <w:p w14:paraId="48EA3100" w14:textId="2275CD1B" w:rsidR="00A949FD" w:rsidRPr="00961051" w:rsidRDefault="000E4A1F" w:rsidP="00047DBF">
            <w:pPr>
              <w:pStyle w:val="NoSpacing"/>
              <w:spacing w:line="360" w:lineRule="auto"/>
              <w:rPr>
                <w:rFonts w:cstheme="minorHAnsi"/>
              </w:rPr>
            </w:pPr>
            <w:r>
              <w:rPr>
                <w:rFonts w:cstheme="minorHAnsi"/>
              </w:rPr>
              <w:t>Prob</w:t>
            </w:r>
          </w:p>
        </w:tc>
      </w:tr>
      <w:tr w:rsidR="00A949FD" w:rsidRPr="00961051" w14:paraId="2C9715E1" w14:textId="77777777" w:rsidTr="00A949FD">
        <w:trPr>
          <w:trHeight w:val="343"/>
        </w:trPr>
        <w:tc>
          <w:tcPr>
            <w:tcW w:w="1764" w:type="pct"/>
          </w:tcPr>
          <w:p w14:paraId="39195098" w14:textId="77777777" w:rsidR="00A949FD" w:rsidRPr="00961051" w:rsidRDefault="00A949FD" w:rsidP="00047DBF">
            <w:pPr>
              <w:pStyle w:val="NoSpacing"/>
              <w:spacing w:line="360" w:lineRule="auto"/>
              <w:rPr>
                <w:rFonts w:cstheme="minorHAnsi"/>
              </w:rPr>
            </w:pPr>
            <w:r w:rsidRPr="00961051">
              <w:rPr>
                <w:rFonts w:cstheme="minorHAnsi"/>
              </w:rPr>
              <w:t>Support</w:t>
            </w:r>
          </w:p>
        </w:tc>
        <w:tc>
          <w:tcPr>
            <w:tcW w:w="1512" w:type="pct"/>
          </w:tcPr>
          <w:p w14:paraId="1B35A2AD" w14:textId="6A888A36" w:rsidR="00A949FD" w:rsidRPr="00961051" w:rsidRDefault="000E4A1F" w:rsidP="00047DBF">
            <w:pPr>
              <w:pStyle w:val="NoSpacing"/>
              <w:spacing w:line="360" w:lineRule="auto"/>
              <w:rPr>
                <w:rFonts w:cstheme="minorHAnsi"/>
              </w:rPr>
            </w:pPr>
            <w:r>
              <w:rPr>
                <w:rFonts w:cstheme="minorHAnsi"/>
              </w:rPr>
              <w:t>1</w:t>
            </w:r>
          </w:p>
        </w:tc>
        <w:tc>
          <w:tcPr>
            <w:tcW w:w="1724" w:type="pct"/>
          </w:tcPr>
          <w:p w14:paraId="73AE76F3" w14:textId="775C9840" w:rsidR="00A949FD" w:rsidRPr="00961051" w:rsidRDefault="000E4A1F" w:rsidP="00047DBF">
            <w:pPr>
              <w:pStyle w:val="NoSpacing"/>
              <w:spacing w:line="360" w:lineRule="auto"/>
              <w:rPr>
                <w:rFonts w:cstheme="minorHAnsi"/>
              </w:rPr>
            </w:pPr>
            <w:r>
              <w:rPr>
                <w:rFonts w:cstheme="minorHAnsi"/>
              </w:rPr>
              <w:t>1</w:t>
            </w:r>
          </w:p>
        </w:tc>
      </w:tr>
      <w:tr w:rsidR="00A949FD" w:rsidRPr="00961051" w14:paraId="2FA2C1EE" w14:textId="77777777" w:rsidTr="00A949FD">
        <w:trPr>
          <w:trHeight w:val="343"/>
        </w:trPr>
        <w:tc>
          <w:tcPr>
            <w:tcW w:w="1764" w:type="pct"/>
          </w:tcPr>
          <w:p w14:paraId="3B2F12BC" w14:textId="77777777" w:rsidR="00A949FD" w:rsidRPr="00961051" w:rsidRDefault="00A949FD" w:rsidP="00047DBF">
            <w:pPr>
              <w:pStyle w:val="NoSpacing"/>
              <w:spacing w:line="360" w:lineRule="auto"/>
              <w:rPr>
                <w:rFonts w:cstheme="minorHAnsi"/>
              </w:rPr>
            </w:pPr>
            <w:r w:rsidRPr="00961051">
              <w:rPr>
                <w:rFonts w:cstheme="minorHAnsi"/>
              </w:rPr>
              <w:t>Filt dim</w:t>
            </w:r>
          </w:p>
        </w:tc>
        <w:tc>
          <w:tcPr>
            <w:tcW w:w="1512" w:type="pct"/>
          </w:tcPr>
          <w:p w14:paraId="17EE8067" w14:textId="15D069BD" w:rsidR="00A949FD" w:rsidRPr="00961051" w:rsidRDefault="000E4A1F" w:rsidP="00047DBF">
            <w:pPr>
              <w:pStyle w:val="NoSpacing"/>
              <w:spacing w:line="360" w:lineRule="auto"/>
              <w:rPr>
                <w:rFonts w:cstheme="minorHAnsi"/>
              </w:rPr>
            </w:pPr>
            <w:r>
              <w:rPr>
                <w:rFonts w:cstheme="minorHAnsi"/>
              </w:rPr>
              <w:t>4096</w:t>
            </w:r>
          </w:p>
        </w:tc>
        <w:tc>
          <w:tcPr>
            <w:tcW w:w="1724" w:type="pct"/>
          </w:tcPr>
          <w:p w14:paraId="33C0BB8C" w14:textId="74B0FAE3" w:rsidR="00A949FD" w:rsidRPr="00961051" w:rsidRDefault="000E4A1F" w:rsidP="00047DBF">
            <w:pPr>
              <w:pStyle w:val="NoSpacing"/>
              <w:spacing w:line="360" w:lineRule="auto"/>
              <w:rPr>
                <w:rFonts w:cstheme="minorHAnsi"/>
              </w:rPr>
            </w:pPr>
            <w:r>
              <w:rPr>
                <w:rFonts w:cstheme="minorHAnsi"/>
              </w:rPr>
              <w:t>-</w:t>
            </w:r>
          </w:p>
        </w:tc>
      </w:tr>
      <w:tr w:rsidR="00A949FD" w:rsidRPr="00961051" w14:paraId="3316B094" w14:textId="77777777" w:rsidTr="00A949FD">
        <w:trPr>
          <w:trHeight w:val="343"/>
        </w:trPr>
        <w:tc>
          <w:tcPr>
            <w:tcW w:w="1764" w:type="pct"/>
          </w:tcPr>
          <w:p w14:paraId="11F69EE8" w14:textId="77777777" w:rsidR="00A949FD" w:rsidRPr="00961051" w:rsidRDefault="00A949FD" w:rsidP="00047DBF">
            <w:pPr>
              <w:pStyle w:val="NoSpacing"/>
              <w:spacing w:line="360" w:lineRule="auto"/>
              <w:rPr>
                <w:rFonts w:cstheme="minorHAnsi"/>
              </w:rPr>
            </w:pPr>
            <w:r w:rsidRPr="00961051">
              <w:rPr>
                <w:rFonts w:cstheme="minorHAnsi"/>
              </w:rPr>
              <w:t>Num</w:t>
            </w:r>
            <w:r>
              <w:rPr>
                <w:rFonts w:cstheme="minorHAnsi"/>
              </w:rPr>
              <w:t xml:space="preserve"> </w:t>
            </w:r>
            <w:r w:rsidRPr="00961051">
              <w:rPr>
                <w:rFonts w:cstheme="minorHAnsi"/>
              </w:rPr>
              <w:t>filts</w:t>
            </w:r>
          </w:p>
        </w:tc>
        <w:tc>
          <w:tcPr>
            <w:tcW w:w="1512" w:type="pct"/>
          </w:tcPr>
          <w:p w14:paraId="3D3ADCC9" w14:textId="09390677" w:rsidR="00A949FD" w:rsidRPr="00961051" w:rsidRDefault="00AF089C" w:rsidP="00047DBF">
            <w:pPr>
              <w:pStyle w:val="NoSpacing"/>
              <w:spacing w:line="360" w:lineRule="auto"/>
              <w:rPr>
                <w:rFonts w:cstheme="minorHAnsi"/>
              </w:rPr>
            </w:pPr>
            <w:r>
              <w:rPr>
                <w:rFonts w:cstheme="minorHAnsi"/>
              </w:rPr>
              <w:t>1024</w:t>
            </w:r>
          </w:p>
        </w:tc>
        <w:tc>
          <w:tcPr>
            <w:tcW w:w="1724" w:type="pct"/>
          </w:tcPr>
          <w:p w14:paraId="1634CED5" w14:textId="77777777" w:rsidR="00A949FD" w:rsidRPr="00961051" w:rsidRDefault="00A949FD" w:rsidP="00047DBF">
            <w:pPr>
              <w:pStyle w:val="NoSpacing"/>
              <w:spacing w:line="360" w:lineRule="auto"/>
              <w:rPr>
                <w:rFonts w:cstheme="minorHAnsi"/>
              </w:rPr>
            </w:pPr>
            <w:r>
              <w:rPr>
                <w:rFonts w:cstheme="minorHAnsi"/>
              </w:rPr>
              <w:t>-</w:t>
            </w:r>
          </w:p>
        </w:tc>
      </w:tr>
      <w:tr w:rsidR="00A949FD" w:rsidRPr="00961051" w14:paraId="570ABE71" w14:textId="77777777" w:rsidTr="00A949FD">
        <w:trPr>
          <w:trHeight w:val="343"/>
        </w:trPr>
        <w:tc>
          <w:tcPr>
            <w:tcW w:w="1764" w:type="pct"/>
          </w:tcPr>
          <w:p w14:paraId="0880FC7B" w14:textId="77777777" w:rsidR="00A949FD" w:rsidRPr="00961051" w:rsidRDefault="00A949FD" w:rsidP="00047DBF">
            <w:pPr>
              <w:pStyle w:val="NoSpacing"/>
              <w:spacing w:line="360" w:lineRule="auto"/>
              <w:rPr>
                <w:rFonts w:cstheme="minorHAnsi"/>
              </w:rPr>
            </w:pPr>
            <w:r w:rsidRPr="00961051">
              <w:rPr>
                <w:rFonts w:cstheme="minorHAnsi"/>
              </w:rPr>
              <w:t>Stride</w:t>
            </w:r>
          </w:p>
        </w:tc>
        <w:tc>
          <w:tcPr>
            <w:tcW w:w="1512" w:type="pct"/>
          </w:tcPr>
          <w:p w14:paraId="57629E93" w14:textId="77777777" w:rsidR="00A949FD" w:rsidRPr="00961051" w:rsidRDefault="00A949FD" w:rsidP="00047DBF">
            <w:pPr>
              <w:pStyle w:val="NoSpacing"/>
              <w:spacing w:line="360" w:lineRule="auto"/>
              <w:rPr>
                <w:rFonts w:cstheme="minorHAnsi"/>
              </w:rPr>
            </w:pPr>
            <w:r>
              <w:rPr>
                <w:rFonts w:cstheme="minorHAnsi"/>
              </w:rPr>
              <w:t>1</w:t>
            </w:r>
          </w:p>
        </w:tc>
        <w:tc>
          <w:tcPr>
            <w:tcW w:w="1724" w:type="pct"/>
          </w:tcPr>
          <w:p w14:paraId="7D6A4776" w14:textId="760A9E6A" w:rsidR="00A949FD" w:rsidRPr="00961051" w:rsidRDefault="000E4A1F" w:rsidP="00047DBF">
            <w:pPr>
              <w:pStyle w:val="NoSpacing"/>
              <w:spacing w:line="360" w:lineRule="auto"/>
              <w:rPr>
                <w:rFonts w:cstheme="minorHAnsi"/>
              </w:rPr>
            </w:pPr>
            <w:r>
              <w:rPr>
                <w:rFonts w:cstheme="minorHAnsi"/>
              </w:rPr>
              <w:t>1</w:t>
            </w:r>
          </w:p>
        </w:tc>
      </w:tr>
      <w:tr w:rsidR="00A949FD" w:rsidRPr="00961051" w14:paraId="63F0551A" w14:textId="77777777" w:rsidTr="00A949FD">
        <w:trPr>
          <w:trHeight w:val="343"/>
        </w:trPr>
        <w:tc>
          <w:tcPr>
            <w:tcW w:w="1764" w:type="pct"/>
          </w:tcPr>
          <w:p w14:paraId="5238DABA" w14:textId="77777777" w:rsidR="00A949FD" w:rsidRPr="00961051" w:rsidRDefault="00A949FD" w:rsidP="00047DBF">
            <w:pPr>
              <w:pStyle w:val="NoSpacing"/>
              <w:spacing w:line="360" w:lineRule="auto"/>
              <w:rPr>
                <w:rFonts w:cstheme="minorHAnsi"/>
              </w:rPr>
            </w:pPr>
            <w:r w:rsidRPr="00961051">
              <w:rPr>
                <w:rFonts w:cstheme="minorHAnsi"/>
              </w:rPr>
              <w:t>Pad</w:t>
            </w:r>
          </w:p>
        </w:tc>
        <w:tc>
          <w:tcPr>
            <w:tcW w:w="1512" w:type="pct"/>
          </w:tcPr>
          <w:p w14:paraId="6A2BFE10" w14:textId="77777777" w:rsidR="00A949FD" w:rsidRPr="00961051" w:rsidRDefault="00A949FD" w:rsidP="00047DBF">
            <w:pPr>
              <w:pStyle w:val="NoSpacing"/>
              <w:spacing w:line="360" w:lineRule="auto"/>
              <w:rPr>
                <w:rFonts w:cstheme="minorHAnsi"/>
              </w:rPr>
            </w:pPr>
            <w:r>
              <w:rPr>
                <w:rFonts w:cstheme="minorHAnsi"/>
              </w:rPr>
              <w:t>0</w:t>
            </w:r>
          </w:p>
        </w:tc>
        <w:tc>
          <w:tcPr>
            <w:tcW w:w="1724" w:type="pct"/>
          </w:tcPr>
          <w:p w14:paraId="34BEAC9E" w14:textId="77777777" w:rsidR="00A949FD" w:rsidRPr="00961051" w:rsidRDefault="00A949FD" w:rsidP="00047DBF">
            <w:pPr>
              <w:pStyle w:val="NoSpacing"/>
              <w:spacing w:line="360" w:lineRule="auto"/>
              <w:rPr>
                <w:rFonts w:cstheme="minorHAnsi"/>
              </w:rPr>
            </w:pPr>
            <w:r>
              <w:rPr>
                <w:rFonts w:cstheme="minorHAnsi"/>
              </w:rPr>
              <w:t>0</w:t>
            </w:r>
          </w:p>
        </w:tc>
      </w:tr>
    </w:tbl>
    <w:p w14:paraId="7480906B" w14:textId="4478E66D" w:rsidR="00A949FD" w:rsidRDefault="00A949FD" w:rsidP="00047DBF">
      <w:pPr>
        <w:pStyle w:val="NoSpacing"/>
        <w:spacing w:line="360" w:lineRule="auto"/>
      </w:pPr>
      <w:r>
        <w:t xml:space="preserve"> </w:t>
      </w:r>
    </w:p>
    <w:p w14:paraId="137E042C" w14:textId="5A71D87B" w:rsidR="007D1AA2" w:rsidRDefault="007D1AA2" w:rsidP="00047DBF">
      <w:pPr>
        <w:pStyle w:val="Caption"/>
        <w:spacing w:line="360" w:lineRule="auto"/>
      </w:pPr>
      <w:r>
        <w:br w:type="column"/>
      </w:r>
      <w:bookmarkStart w:id="100" w:name="_Toc113217073"/>
      <w:r>
        <w:lastRenderedPageBreak/>
        <w:t xml:space="preserve">Table </w:t>
      </w:r>
      <w:fldSimple w:instr=" SEQ Table \* ARABIC ">
        <w:r w:rsidR="00EE6D52">
          <w:rPr>
            <w:noProof/>
          </w:rPr>
          <w:t>8</w:t>
        </w:r>
      </w:fldSimple>
      <w:r>
        <w:t>. Stress Test Results</w:t>
      </w:r>
      <w:bookmarkEnd w:id="100"/>
      <w:r>
        <w:t xml:space="preserve"> </w:t>
      </w:r>
    </w:p>
    <w:tbl>
      <w:tblPr>
        <w:tblStyle w:val="APAReport"/>
        <w:tblW w:w="0" w:type="auto"/>
        <w:tblLook w:val="04A0" w:firstRow="1" w:lastRow="0" w:firstColumn="1" w:lastColumn="0" w:noHBand="0" w:noVBand="1"/>
      </w:tblPr>
      <w:tblGrid>
        <w:gridCol w:w="1880"/>
        <w:gridCol w:w="1880"/>
        <w:gridCol w:w="1881"/>
        <w:gridCol w:w="1881"/>
        <w:gridCol w:w="1881"/>
      </w:tblGrid>
      <w:tr w:rsidR="007D1AA2" w14:paraId="5C651C36" w14:textId="77777777" w:rsidTr="007D1AA2">
        <w:trPr>
          <w:cnfStyle w:val="100000000000" w:firstRow="1" w:lastRow="0" w:firstColumn="0" w:lastColumn="0" w:oddVBand="0" w:evenVBand="0" w:oddHBand="0" w:evenHBand="0" w:firstRowFirstColumn="0" w:firstRowLastColumn="0" w:lastRowFirstColumn="0" w:lastRowLastColumn="0"/>
        </w:trPr>
        <w:tc>
          <w:tcPr>
            <w:tcW w:w="1880" w:type="dxa"/>
          </w:tcPr>
          <w:p w14:paraId="2FE96B5F" w14:textId="515F2AFF" w:rsidR="007D1AA2" w:rsidRDefault="007D1AA2" w:rsidP="00047DBF">
            <w:pPr>
              <w:pStyle w:val="NoSpacing"/>
              <w:spacing w:line="360" w:lineRule="auto"/>
            </w:pPr>
            <w:r w:rsidRPr="008F2BD7">
              <w:t>Client Count</w:t>
            </w:r>
          </w:p>
        </w:tc>
        <w:tc>
          <w:tcPr>
            <w:tcW w:w="1880" w:type="dxa"/>
          </w:tcPr>
          <w:p w14:paraId="28C8F354" w14:textId="4B01619C" w:rsidR="007D1AA2" w:rsidRDefault="007D1AA2" w:rsidP="00047DBF">
            <w:pPr>
              <w:pStyle w:val="NoSpacing"/>
              <w:spacing w:line="360" w:lineRule="auto"/>
            </w:pPr>
            <w:r w:rsidRPr="008F2BD7">
              <w:t>Avg. Verification time</w:t>
            </w:r>
          </w:p>
        </w:tc>
        <w:tc>
          <w:tcPr>
            <w:tcW w:w="1881" w:type="dxa"/>
          </w:tcPr>
          <w:p w14:paraId="402BB2DC" w14:textId="0F0A89DF" w:rsidR="007D1AA2" w:rsidRDefault="007D1AA2" w:rsidP="00047DBF">
            <w:pPr>
              <w:pStyle w:val="NoSpacing"/>
              <w:spacing w:line="360" w:lineRule="auto"/>
            </w:pPr>
            <w:r w:rsidRPr="008F2BD7">
              <w:t>False Negatives</w:t>
            </w:r>
          </w:p>
        </w:tc>
        <w:tc>
          <w:tcPr>
            <w:tcW w:w="1881" w:type="dxa"/>
          </w:tcPr>
          <w:p w14:paraId="6779777D" w14:textId="2257EE94" w:rsidR="007D1AA2" w:rsidRDefault="007D1AA2" w:rsidP="00047DBF">
            <w:pPr>
              <w:pStyle w:val="NoSpacing"/>
              <w:spacing w:line="360" w:lineRule="auto"/>
            </w:pPr>
            <w:r w:rsidRPr="008F2BD7">
              <w:t>Processed Requests</w:t>
            </w:r>
          </w:p>
        </w:tc>
        <w:tc>
          <w:tcPr>
            <w:tcW w:w="1881" w:type="dxa"/>
          </w:tcPr>
          <w:p w14:paraId="39E9E0E2" w14:textId="226870F2" w:rsidR="007D1AA2" w:rsidRDefault="007D1AA2" w:rsidP="00047DBF">
            <w:pPr>
              <w:pStyle w:val="NoSpacing"/>
              <w:spacing w:line="360" w:lineRule="auto"/>
            </w:pPr>
            <w:r w:rsidRPr="008F2BD7">
              <w:t>Requests / sec</w:t>
            </w:r>
          </w:p>
        </w:tc>
      </w:tr>
      <w:tr w:rsidR="007D1AA2" w14:paraId="38F9F796" w14:textId="77777777" w:rsidTr="007D1AA2">
        <w:tc>
          <w:tcPr>
            <w:tcW w:w="1880" w:type="dxa"/>
          </w:tcPr>
          <w:p w14:paraId="2DF822DA" w14:textId="1BC1AAD7" w:rsidR="007D1AA2" w:rsidRDefault="007D1AA2" w:rsidP="00047DBF">
            <w:pPr>
              <w:pStyle w:val="NoSpacing"/>
              <w:spacing w:line="360" w:lineRule="auto"/>
            </w:pPr>
            <w:r w:rsidRPr="008F2BD7">
              <w:t>10</w:t>
            </w:r>
          </w:p>
        </w:tc>
        <w:tc>
          <w:tcPr>
            <w:tcW w:w="1880" w:type="dxa"/>
          </w:tcPr>
          <w:p w14:paraId="235DD9DE" w14:textId="6FC3B30C" w:rsidR="007D1AA2" w:rsidRDefault="007D1AA2" w:rsidP="00047DBF">
            <w:pPr>
              <w:pStyle w:val="NoSpacing"/>
              <w:spacing w:line="360" w:lineRule="auto"/>
            </w:pPr>
            <w:r w:rsidRPr="008F2BD7">
              <w:t>0.65</w:t>
            </w:r>
          </w:p>
        </w:tc>
        <w:tc>
          <w:tcPr>
            <w:tcW w:w="1881" w:type="dxa"/>
          </w:tcPr>
          <w:p w14:paraId="627BD6DD" w14:textId="41B8D55C" w:rsidR="007D1AA2" w:rsidRDefault="007D1AA2" w:rsidP="00047DBF">
            <w:pPr>
              <w:pStyle w:val="NoSpacing"/>
              <w:spacing w:line="360" w:lineRule="auto"/>
            </w:pPr>
            <w:r w:rsidRPr="008F2BD7">
              <w:t>15</w:t>
            </w:r>
          </w:p>
        </w:tc>
        <w:tc>
          <w:tcPr>
            <w:tcW w:w="1881" w:type="dxa"/>
          </w:tcPr>
          <w:p w14:paraId="43EEC57C" w14:textId="6ADE09F4" w:rsidR="007D1AA2" w:rsidRDefault="007D1AA2" w:rsidP="00047DBF">
            <w:pPr>
              <w:pStyle w:val="NoSpacing"/>
              <w:spacing w:line="360" w:lineRule="auto"/>
            </w:pPr>
            <w:r w:rsidRPr="008F2BD7">
              <w:t>354</w:t>
            </w:r>
          </w:p>
        </w:tc>
        <w:tc>
          <w:tcPr>
            <w:tcW w:w="1881" w:type="dxa"/>
          </w:tcPr>
          <w:p w14:paraId="3A1B00C9" w14:textId="6330C62E" w:rsidR="007D1AA2" w:rsidRDefault="007D1AA2" w:rsidP="00047DBF">
            <w:pPr>
              <w:pStyle w:val="NoSpacing"/>
              <w:spacing w:line="360" w:lineRule="auto"/>
            </w:pPr>
            <w:r w:rsidRPr="008F2BD7">
              <w:t>1.18</w:t>
            </w:r>
          </w:p>
        </w:tc>
      </w:tr>
      <w:tr w:rsidR="007D1AA2" w14:paraId="446012EC" w14:textId="77777777" w:rsidTr="007D1AA2">
        <w:tc>
          <w:tcPr>
            <w:tcW w:w="1880" w:type="dxa"/>
          </w:tcPr>
          <w:p w14:paraId="689C03CA" w14:textId="612FCC51" w:rsidR="007D1AA2" w:rsidRDefault="007D1AA2" w:rsidP="00047DBF">
            <w:pPr>
              <w:pStyle w:val="NoSpacing"/>
              <w:spacing w:line="360" w:lineRule="auto"/>
            </w:pPr>
            <w:r w:rsidRPr="008F2BD7">
              <w:t>20</w:t>
            </w:r>
          </w:p>
        </w:tc>
        <w:tc>
          <w:tcPr>
            <w:tcW w:w="1880" w:type="dxa"/>
          </w:tcPr>
          <w:p w14:paraId="444A5578" w14:textId="01BE3811" w:rsidR="007D1AA2" w:rsidRDefault="007D1AA2" w:rsidP="00047DBF">
            <w:pPr>
              <w:pStyle w:val="NoSpacing"/>
              <w:spacing w:line="360" w:lineRule="auto"/>
            </w:pPr>
            <w:r w:rsidRPr="008F2BD7">
              <w:t>0.76</w:t>
            </w:r>
          </w:p>
        </w:tc>
        <w:tc>
          <w:tcPr>
            <w:tcW w:w="1881" w:type="dxa"/>
          </w:tcPr>
          <w:p w14:paraId="72BDA472" w14:textId="79798238" w:rsidR="007D1AA2" w:rsidRDefault="007D1AA2" w:rsidP="00047DBF">
            <w:pPr>
              <w:pStyle w:val="NoSpacing"/>
              <w:spacing w:line="360" w:lineRule="auto"/>
            </w:pPr>
            <w:r w:rsidRPr="008F2BD7">
              <w:t>14</w:t>
            </w:r>
          </w:p>
        </w:tc>
        <w:tc>
          <w:tcPr>
            <w:tcW w:w="1881" w:type="dxa"/>
          </w:tcPr>
          <w:p w14:paraId="705AB108" w14:textId="45859854" w:rsidR="007D1AA2" w:rsidRDefault="007D1AA2" w:rsidP="00047DBF">
            <w:pPr>
              <w:pStyle w:val="NoSpacing"/>
              <w:spacing w:line="360" w:lineRule="auto"/>
            </w:pPr>
            <w:r w:rsidRPr="008F2BD7">
              <w:t>439</w:t>
            </w:r>
          </w:p>
        </w:tc>
        <w:tc>
          <w:tcPr>
            <w:tcW w:w="1881" w:type="dxa"/>
          </w:tcPr>
          <w:p w14:paraId="6246776A" w14:textId="3131B458" w:rsidR="007D1AA2" w:rsidRDefault="007D1AA2" w:rsidP="00047DBF">
            <w:pPr>
              <w:pStyle w:val="NoSpacing"/>
              <w:spacing w:line="360" w:lineRule="auto"/>
            </w:pPr>
            <w:r w:rsidRPr="008F2BD7">
              <w:t>1.46</w:t>
            </w:r>
          </w:p>
        </w:tc>
      </w:tr>
      <w:tr w:rsidR="007D1AA2" w14:paraId="2D3E98A6" w14:textId="77777777" w:rsidTr="007D1AA2">
        <w:tc>
          <w:tcPr>
            <w:tcW w:w="1880" w:type="dxa"/>
          </w:tcPr>
          <w:p w14:paraId="34C2B36A" w14:textId="5AE06809" w:rsidR="007D1AA2" w:rsidRDefault="007D1AA2" w:rsidP="00047DBF">
            <w:pPr>
              <w:pStyle w:val="NoSpacing"/>
              <w:spacing w:line="360" w:lineRule="auto"/>
            </w:pPr>
            <w:r w:rsidRPr="008F2BD7">
              <w:t>30</w:t>
            </w:r>
          </w:p>
        </w:tc>
        <w:tc>
          <w:tcPr>
            <w:tcW w:w="1880" w:type="dxa"/>
          </w:tcPr>
          <w:p w14:paraId="2C69AE85" w14:textId="6E0419D4" w:rsidR="007D1AA2" w:rsidRDefault="007D1AA2" w:rsidP="00047DBF">
            <w:pPr>
              <w:pStyle w:val="NoSpacing"/>
              <w:spacing w:line="360" w:lineRule="auto"/>
            </w:pPr>
            <w:r w:rsidRPr="008F2BD7">
              <w:t>0.75</w:t>
            </w:r>
          </w:p>
        </w:tc>
        <w:tc>
          <w:tcPr>
            <w:tcW w:w="1881" w:type="dxa"/>
          </w:tcPr>
          <w:p w14:paraId="6D58E2F4" w14:textId="2E5FBDD2" w:rsidR="007D1AA2" w:rsidRDefault="007D1AA2" w:rsidP="00047DBF">
            <w:pPr>
              <w:pStyle w:val="NoSpacing"/>
              <w:spacing w:line="360" w:lineRule="auto"/>
            </w:pPr>
            <w:r w:rsidRPr="008F2BD7">
              <w:t>22</w:t>
            </w:r>
          </w:p>
        </w:tc>
        <w:tc>
          <w:tcPr>
            <w:tcW w:w="1881" w:type="dxa"/>
          </w:tcPr>
          <w:p w14:paraId="0607A527" w14:textId="2A01F908" w:rsidR="007D1AA2" w:rsidRDefault="007D1AA2" w:rsidP="00047DBF">
            <w:pPr>
              <w:pStyle w:val="NoSpacing"/>
              <w:spacing w:line="360" w:lineRule="auto"/>
            </w:pPr>
            <w:r w:rsidRPr="008F2BD7">
              <w:t>436</w:t>
            </w:r>
          </w:p>
        </w:tc>
        <w:tc>
          <w:tcPr>
            <w:tcW w:w="1881" w:type="dxa"/>
          </w:tcPr>
          <w:p w14:paraId="6E577C0B" w14:textId="28BB7648" w:rsidR="007D1AA2" w:rsidRDefault="007D1AA2" w:rsidP="00047DBF">
            <w:pPr>
              <w:pStyle w:val="NoSpacing"/>
              <w:spacing w:line="360" w:lineRule="auto"/>
            </w:pPr>
            <w:r w:rsidRPr="008F2BD7">
              <w:t>1.45</w:t>
            </w:r>
          </w:p>
        </w:tc>
      </w:tr>
      <w:tr w:rsidR="007D1AA2" w14:paraId="5E63705E" w14:textId="77777777" w:rsidTr="007D1AA2">
        <w:tc>
          <w:tcPr>
            <w:tcW w:w="1880" w:type="dxa"/>
          </w:tcPr>
          <w:p w14:paraId="5572EC73" w14:textId="3AB581D9" w:rsidR="007D1AA2" w:rsidRDefault="007D1AA2" w:rsidP="00047DBF">
            <w:pPr>
              <w:pStyle w:val="NoSpacing"/>
              <w:spacing w:line="360" w:lineRule="auto"/>
            </w:pPr>
            <w:r w:rsidRPr="008F2BD7">
              <w:t>40</w:t>
            </w:r>
          </w:p>
        </w:tc>
        <w:tc>
          <w:tcPr>
            <w:tcW w:w="1880" w:type="dxa"/>
          </w:tcPr>
          <w:p w14:paraId="34E5D0F1" w14:textId="60432591" w:rsidR="007D1AA2" w:rsidRDefault="007D1AA2" w:rsidP="00047DBF">
            <w:pPr>
              <w:pStyle w:val="NoSpacing"/>
              <w:spacing w:line="360" w:lineRule="auto"/>
            </w:pPr>
            <w:r w:rsidRPr="008F2BD7">
              <w:t>0.92</w:t>
            </w:r>
          </w:p>
        </w:tc>
        <w:tc>
          <w:tcPr>
            <w:tcW w:w="1881" w:type="dxa"/>
          </w:tcPr>
          <w:p w14:paraId="6F8D8D3B" w14:textId="0B050D50" w:rsidR="007D1AA2" w:rsidRDefault="007D1AA2" w:rsidP="00047DBF">
            <w:pPr>
              <w:pStyle w:val="NoSpacing"/>
              <w:spacing w:line="360" w:lineRule="auto"/>
            </w:pPr>
            <w:r w:rsidRPr="008F2BD7">
              <w:t>33</w:t>
            </w:r>
          </w:p>
        </w:tc>
        <w:tc>
          <w:tcPr>
            <w:tcW w:w="1881" w:type="dxa"/>
          </w:tcPr>
          <w:p w14:paraId="24700EEA" w14:textId="5BDC5D2C" w:rsidR="007D1AA2" w:rsidRDefault="007D1AA2" w:rsidP="00047DBF">
            <w:pPr>
              <w:pStyle w:val="NoSpacing"/>
              <w:spacing w:line="360" w:lineRule="auto"/>
            </w:pPr>
            <w:r w:rsidRPr="008F2BD7">
              <w:t>574</w:t>
            </w:r>
          </w:p>
        </w:tc>
        <w:tc>
          <w:tcPr>
            <w:tcW w:w="1881" w:type="dxa"/>
          </w:tcPr>
          <w:p w14:paraId="79F8F1DC" w14:textId="2FEF5A25" w:rsidR="007D1AA2" w:rsidRDefault="007D1AA2" w:rsidP="00047DBF">
            <w:pPr>
              <w:pStyle w:val="NoSpacing"/>
              <w:spacing w:line="360" w:lineRule="auto"/>
            </w:pPr>
            <w:r w:rsidRPr="008F2BD7">
              <w:t>1.91</w:t>
            </w:r>
          </w:p>
        </w:tc>
      </w:tr>
      <w:tr w:rsidR="007D1AA2" w14:paraId="4CADA366" w14:textId="77777777" w:rsidTr="007D1AA2">
        <w:tc>
          <w:tcPr>
            <w:tcW w:w="1880" w:type="dxa"/>
          </w:tcPr>
          <w:p w14:paraId="27DAB246" w14:textId="0C620C45" w:rsidR="007D1AA2" w:rsidRDefault="007D1AA2" w:rsidP="00047DBF">
            <w:pPr>
              <w:pStyle w:val="NoSpacing"/>
              <w:spacing w:line="360" w:lineRule="auto"/>
            </w:pPr>
            <w:r w:rsidRPr="008F2BD7">
              <w:t>50</w:t>
            </w:r>
          </w:p>
        </w:tc>
        <w:tc>
          <w:tcPr>
            <w:tcW w:w="1880" w:type="dxa"/>
          </w:tcPr>
          <w:p w14:paraId="0BF5DF08" w14:textId="287D69D7" w:rsidR="007D1AA2" w:rsidRDefault="007D1AA2" w:rsidP="00047DBF">
            <w:pPr>
              <w:pStyle w:val="NoSpacing"/>
              <w:spacing w:line="360" w:lineRule="auto"/>
            </w:pPr>
            <w:r w:rsidRPr="008F2BD7">
              <w:t>0.91</w:t>
            </w:r>
          </w:p>
        </w:tc>
        <w:tc>
          <w:tcPr>
            <w:tcW w:w="1881" w:type="dxa"/>
          </w:tcPr>
          <w:p w14:paraId="7279E0D6" w14:textId="6E522E7A" w:rsidR="007D1AA2" w:rsidRDefault="007D1AA2" w:rsidP="00047DBF">
            <w:pPr>
              <w:pStyle w:val="NoSpacing"/>
              <w:spacing w:line="360" w:lineRule="auto"/>
            </w:pPr>
            <w:r w:rsidRPr="008F2BD7">
              <w:t>46</w:t>
            </w:r>
          </w:p>
        </w:tc>
        <w:tc>
          <w:tcPr>
            <w:tcW w:w="1881" w:type="dxa"/>
          </w:tcPr>
          <w:p w14:paraId="48B37504" w14:textId="61CDE233" w:rsidR="007D1AA2" w:rsidRDefault="007D1AA2" w:rsidP="00047DBF">
            <w:pPr>
              <w:pStyle w:val="NoSpacing"/>
              <w:spacing w:line="360" w:lineRule="auto"/>
            </w:pPr>
            <w:r w:rsidRPr="008F2BD7">
              <w:t>553</w:t>
            </w:r>
          </w:p>
        </w:tc>
        <w:tc>
          <w:tcPr>
            <w:tcW w:w="1881" w:type="dxa"/>
          </w:tcPr>
          <w:p w14:paraId="279CFD49" w14:textId="326B9D50" w:rsidR="007D1AA2" w:rsidRDefault="007D1AA2" w:rsidP="00047DBF">
            <w:pPr>
              <w:pStyle w:val="NoSpacing"/>
              <w:spacing w:line="360" w:lineRule="auto"/>
            </w:pPr>
            <w:r w:rsidRPr="008F2BD7">
              <w:t>1.84</w:t>
            </w:r>
          </w:p>
        </w:tc>
      </w:tr>
      <w:tr w:rsidR="007D1AA2" w14:paraId="61122B12" w14:textId="77777777" w:rsidTr="007D1AA2">
        <w:tc>
          <w:tcPr>
            <w:tcW w:w="1880" w:type="dxa"/>
          </w:tcPr>
          <w:p w14:paraId="3C625DA4" w14:textId="657ED748" w:rsidR="007D1AA2" w:rsidRDefault="007D1AA2" w:rsidP="00047DBF">
            <w:pPr>
              <w:pStyle w:val="NoSpacing"/>
              <w:spacing w:line="360" w:lineRule="auto"/>
            </w:pPr>
            <w:r w:rsidRPr="008F2BD7">
              <w:t>60</w:t>
            </w:r>
          </w:p>
        </w:tc>
        <w:tc>
          <w:tcPr>
            <w:tcW w:w="1880" w:type="dxa"/>
          </w:tcPr>
          <w:p w14:paraId="24AF3166" w14:textId="4E15E176" w:rsidR="007D1AA2" w:rsidRDefault="007D1AA2" w:rsidP="00047DBF">
            <w:pPr>
              <w:pStyle w:val="NoSpacing"/>
              <w:spacing w:line="360" w:lineRule="auto"/>
            </w:pPr>
            <w:r w:rsidRPr="008F2BD7">
              <w:t>0.93</w:t>
            </w:r>
          </w:p>
        </w:tc>
        <w:tc>
          <w:tcPr>
            <w:tcW w:w="1881" w:type="dxa"/>
          </w:tcPr>
          <w:p w14:paraId="7006E135" w14:textId="387752D2" w:rsidR="007D1AA2" w:rsidRDefault="007D1AA2" w:rsidP="00047DBF">
            <w:pPr>
              <w:pStyle w:val="NoSpacing"/>
              <w:spacing w:line="360" w:lineRule="auto"/>
            </w:pPr>
            <w:r w:rsidRPr="008F2BD7">
              <w:t>47</w:t>
            </w:r>
          </w:p>
        </w:tc>
        <w:tc>
          <w:tcPr>
            <w:tcW w:w="1881" w:type="dxa"/>
          </w:tcPr>
          <w:p w14:paraId="52FA8F36" w14:textId="54B10BCB" w:rsidR="007D1AA2" w:rsidRDefault="007D1AA2" w:rsidP="00047DBF">
            <w:pPr>
              <w:pStyle w:val="NoSpacing"/>
              <w:spacing w:line="360" w:lineRule="auto"/>
            </w:pPr>
            <w:r w:rsidRPr="008F2BD7">
              <w:t>569</w:t>
            </w:r>
          </w:p>
        </w:tc>
        <w:tc>
          <w:tcPr>
            <w:tcW w:w="1881" w:type="dxa"/>
          </w:tcPr>
          <w:p w14:paraId="7154E640" w14:textId="271E4BDB" w:rsidR="007D1AA2" w:rsidRDefault="007D1AA2" w:rsidP="00047DBF">
            <w:pPr>
              <w:pStyle w:val="NoSpacing"/>
              <w:spacing w:line="360" w:lineRule="auto"/>
            </w:pPr>
            <w:r w:rsidRPr="008F2BD7">
              <w:t>1.90</w:t>
            </w:r>
          </w:p>
        </w:tc>
      </w:tr>
      <w:tr w:rsidR="007D1AA2" w14:paraId="58722BDC" w14:textId="77777777" w:rsidTr="007D1AA2">
        <w:tc>
          <w:tcPr>
            <w:tcW w:w="1880" w:type="dxa"/>
          </w:tcPr>
          <w:p w14:paraId="110B3B44" w14:textId="5050D39E" w:rsidR="007D1AA2" w:rsidRDefault="007D1AA2" w:rsidP="00047DBF">
            <w:pPr>
              <w:pStyle w:val="NoSpacing"/>
              <w:spacing w:line="360" w:lineRule="auto"/>
            </w:pPr>
            <w:r w:rsidRPr="008F2BD7">
              <w:t>70</w:t>
            </w:r>
          </w:p>
        </w:tc>
        <w:tc>
          <w:tcPr>
            <w:tcW w:w="1880" w:type="dxa"/>
          </w:tcPr>
          <w:p w14:paraId="76ED5E7D" w14:textId="47D3440B" w:rsidR="007D1AA2" w:rsidRDefault="007D1AA2" w:rsidP="00047DBF">
            <w:pPr>
              <w:pStyle w:val="NoSpacing"/>
              <w:spacing w:line="360" w:lineRule="auto"/>
            </w:pPr>
            <w:r w:rsidRPr="008F2BD7">
              <w:t>0.97</w:t>
            </w:r>
          </w:p>
        </w:tc>
        <w:tc>
          <w:tcPr>
            <w:tcW w:w="1881" w:type="dxa"/>
          </w:tcPr>
          <w:p w14:paraId="0B4EE9DC" w14:textId="0EE62634" w:rsidR="007D1AA2" w:rsidRDefault="007D1AA2" w:rsidP="00047DBF">
            <w:pPr>
              <w:pStyle w:val="NoSpacing"/>
              <w:spacing w:line="360" w:lineRule="auto"/>
            </w:pPr>
            <w:r w:rsidRPr="008F2BD7">
              <w:t>60</w:t>
            </w:r>
          </w:p>
        </w:tc>
        <w:tc>
          <w:tcPr>
            <w:tcW w:w="1881" w:type="dxa"/>
          </w:tcPr>
          <w:p w14:paraId="6D6E478E" w14:textId="2E5441F4" w:rsidR="007D1AA2" w:rsidRDefault="007D1AA2" w:rsidP="00047DBF">
            <w:pPr>
              <w:pStyle w:val="NoSpacing"/>
              <w:spacing w:line="360" w:lineRule="auto"/>
            </w:pPr>
            <w:r w:rsidRPr="008F2BD7">
              <w:t>568</w:t>
            </w:r>
          </w:p>
        </w:tc>
        <w:tc>
          <w:tcPr>
            <w:tcW w:w="1881" w:type="dxa"/>
          </w:tcPr>
          <w:p w14:paraId="3ABBF9FD" w14:textId="7172F5CB" w:rsidR="007D1AA2" w:rsidRDefault="007D1AA2" w:rsidP="00047DBF">
            <w:pPr>
              <w:pStyle w:val="NoSpacing"/>
              <w:spacing w:line="360" w:lineRule="auto"/>
            </w:pPr>
            <w:r w:rsidRPr="008F2BD7">
              <w:t>1.89</w:t>
            </w:r>
          </w:p>
        </w:tc>
      </w:tr>
      <w:tr w:rsidR="007D1AA2" w14:paraId="66E5786D" w14:textId="77777777" w:rsidTr="007D1AA2">
        <w:tc>
          <w:tcPr>
            <w:tcW w:w="1880" w:type="dxa"/>
          </w:tcPr>
          <w:p w14:paraId="2F0985AB" w14:textId="624C69E0" w:rsidR="007D1AA2" w:rsidRDefault="007D1AA2" w:rsidP="00047DBF">
            <w:pPr>
              <w:pStyle w:val="NoSpacing"/>
              <w:spacing w:line="360" w:lineRule="auto"/>
            </w:pPr>
            <w:r w:rsidRPr="008F2BD7">
              <w:t>80</w:t>
            </w:r>
          </w:p>
        </w:tc>
        <w:tc>
          <w:tcPr>
            <w:tcW w:w="1880" w:type="dxa"/>
          </w:tcPr>
          <w:p w14:paraId="1B59B66F" w14:textId="28869D67" w:rsidR="007D1AA2" w:rsidRDefault="007D1AA2" w:rsidP="00047DBF">
            <w:pPr>
              <w:pStyle w:val="NoSpacing"/>
              <w:spacing w:line="360" w:lineRule="auto"/>
            </w:pPr>
            <w:r w:rsidRPr="008F2BD7">
              <w:t>0.94</w:t>
            </w:r>
          </w:p>
        </w:tc>
        <w:tc>
          <w:tcPr>
            <w:tcW w:w="1881" w:type="dxa"/>
          </w:tcPr>
          <w:p w14:paraId="5BB87479" w14:textId="4F5148E4" w:rsidR="007D1AA2" w:rsidRDefault="007D1AA2" w:rsidP="00047DBF">
            <w:pPr>
              <w:pStyle w:val="NoSpacing"/>
              <w:spacing w:line="360" w:lineRule="auto"/>
            </w:pPr>
            <w:r w:rsidRPr="008F2BD7">
              <w:t>52</w:t>
            </w:r>
          </w:p>
        </w:tc>
        <w:tc>
          <w:tcPr>
            <w:tcW w:w="1881" w:type="dxa"/>
          </w:tcPr>
          <w:p w14:paraId="4E592FFB" w14:textId="7C662FD0" w:rsidR="007D1AA2" w:rsidRDefault="007D1AA2" w:rsidP="00047DBF">
            <w:pPr>
              <w:pStyle w:val="NoSpacing"/>
              <w:spacing w:line="360" w:lineRule="auto"/>
            </w:pPr>
            <w:r w:rsidRPr="008F2BD7">
              <w:t>587</w:t>
            </w:r>
          </w:p>
        </w:tc>
        <w:tc>
          <w:tcPr>
            <w:tcW w:w="1881" w:type="dxa"/>
          </w:tcPr>
          <w:p w14:paraId="4E928AD9" w14:textId="7745285C" w:rsidR="007D1AA2" w:rsidRDefault="007D1AA2" w:rsidP="00047DBF">
            <w:pPr>
              <w:pStyle w:val="NoSpacing"/>
              <w:spacing w:line="360" w:lineRule="auto"/>
            </w:pPr>
            <w:r w:rsidRPr="008F2BD7">
              <w:t>1.96</w:t>
            </w:r>
          </w:p>
        </w:tc>
      </w:tr>
      <w:tr w:rsidR="007D1AA2" w14:paraId="3739C80E" w14:textId="77777777" w:rsidTr="007D1AA2">
        <w:tc>
          <w:tcPr>
            <w:tcW w:w="1880" w:type="dxa"/>
          </w:tcPr>
          <w:p w14:paraId="0C49E663" w14:textId="332A3D8B" w:rsidR="007D1AA2" w:rsidRDefault="007D1AA2" w:rsidP="00047DBF">
            <w:pPr>
              <w:pStyle w:val="NoSpacing"/>
              <w:spacing w:line="360" w:lineRule="auto"/>
            </w:pPr>
            <w:r w:rsidRPr="008F2BD7">
              <w:t>90</w:t>
            </w:r>
          </w:p>
        </w:tc>
        <w:tc>
          <w:tcPr>
            <w:tcW w:w="1880" w:type="dxa"/>
          </w:tcPr>
          <w:p w14:paraId="0A180FF4" w14:textId="7687DB87" w:rsidR="007D1AA2" w:rsidRDefault="007D1AA2" w:rsidP="00047DBF">
            <w:pPr>
              <w:pStyle w:val="NoSpacing"/>
              <w:spacing w:line="360" w:lineRule="auto"/>
            </w:pPr>
            <w:r w:rsidRPr="008F2BD7">
              <w:t>0.89</w:t>
            </w:r>
          </w:p>
        </w:tc>
        <w:tc>
          <w:tcPr>
            <w:tcW w:w="1881" w:type="dxa"/>
          </w:tcPr>
          <w:p w14:paraId="5828A8A7" w14:textId="54FDC8AC" w:rsidR="007D1AA2" w:rsidRDefault="007D1AA2" w:rsidP="00047DBF">
            <w:pPr>
              <w:pStyle w:val="NoSpacing"/>
              <w:spacing w:line="360" w:lineRule="auto"/>
            </w:pPr>
            <w:r w:rsidRPr="008F2BD7">
              <w:t>41</w:t>
            </w:r>
          </w:p>
        </w:tc>
        <w:tc>
          <w:tcPr>
            <w:tcW w:w="1881" w:type="dxa"/>
          </w:tcPr>
          <w:p w14:paraId="2ADB0488" w14:textId="2708476D" w:rsidR="007D1AA2" w:rsidRDefault="007D1AA2" w:rsidP="00047DBF">
            <w:pPr>
              <w:pStyle w:val="NoSpacing"/>
              <w:spacing w:line="360" w:lineRule="auto"/>
            </w:pPr>
            <w:r w:rsidRPr="008F2BD7">
              <w:t>681</w:t>
            </w:r>
          </w:p>
        </w:tc>
        <w:tc>
          <w:tcPr>
            <w:tcW w:w="1881" w:type="dxa"/>
          </w:tcPr>
          <w:p w14:paraId="2F49A488" w14:textId="03A8EB61" w:rsidR="007D1AA2" w:rsidRDefault="007D1AA2" w:rsidP="00047DBF">
            <w:pPr>
              <w:pStyle w:val="NoSpacing"/>
              <w:spacing w:line="360" w:lineRule="auto"/>
            </w:pPr>
            <w:r w:rsidRPr="008F2BD7">
              <w:t>2.27</w:t>
            </w:r>
          </w:p>
        </w:tc>
      </w:tr>
      <w:tr w:rsidR="007D1AA2" w14:paraId="40CE66B8" w14:textId="77777777" w:rsidTr="007D1AA2">
        <w:tc>
          <w:tcPr>
            <w:tcW w:w="1880" w:type="dxa"/>
          </w:tcPr>
          <w:p w14:paraId="3EBC81F9" w14:textId="025AA65C" w:rsidR="007D1AA2" w:rsidRDefault="007D1AA2" w:rsidP="00047DBF">
            <w:pPr>
              <w:pStyle w:val="NoSpacing"/>
              <w:spacing w:line="360" w:lineRule="auto"/>
            </w:pPr>
            <w:r w:rsidRPr="008F2BD7">
              <w:t>100</w:t>
            </w:r>
          </w:p>
        </w:tc>
        <w:tc>
          <w:tcPr>
            <w:tcW w:w="1880" w:type="dxa"/>
          </w:tcPr>
          <w:p w14:paraId="60D312D5" w14:textId="6AACBAC9" w:rsidR="007D1AA2" w:rsidRDefault="007D1AA2" w:rsidP="00047DBF">
            <w:pPr>
              <w:pStyle w:val="NoSpacing"/>
              <w:spacing w:line="360" w:lineRule="auto"/>
            </w:pPr>
            <w:r w:rsidRPr="008F2BD7">
              <w:t>0.94</w:t>
            </w:r>
          </w:p>
        </w:tc>
        <w:tc>
          <w:tcPr>
            <w:tcW w:w="1881" w:type="dxa"/>
          </w:tcPr>
          <w:p w14:paraId="1C866C5E" w14:textId="7F86A708" w:rsidR="007D1AA2" w:rsidRDefault="007D1AA2" w:rsidP="00047DBF">
            <w:pPr>
              <w:pStyle w:val="NoSpacing"/>
              <w:spacing w:line="360" w:lineRule="auto"/>
            </w:pPr>
            <w:r w:rsidRPr="008F2BD7">
              <w:t>40</w:t>
            </w:r>
          </w:p>
        </w:tc>
        <w:tc>
          <w:tcPr>
            <w:tcW w:w="1881" w:type="dxa"/>
          </w:tcPr>
          <w:p w14:paraId="6BF816B5" w14:textId="6BC2D1F8" w:rsidR="007D1AA2" w:rsidRDefault="007D1AA2" w:rsidP="00047DBF">
            <w:pPr>
              <w:pStyle w:val="NoSpacing"/>
              <w:spacing w:line="360" w:lineRule="auto"/>
            </w:pPr>
            <w:r w:rsidRPr="008F2BD7">
              <w:t>561</w:t>
            </w:r>
          </w:p>
        </w:tc>
        <w:tc>
          <w:tcPr>
            <w:tcW w:w="1881" w:type="dxa"/>
          </w:tcPr>
          <w:p w14:paraId="278BFF50" w14:textId="2BFDFEDF" w:rsidR="007D1AA2" w:rsidRDefault="007D1AA2" w:rsidP="00047DBF">
            <w:pPr>
              <w:pStyle w:val="NoSpacing"/>
              <w:spacing w:line="360" w:lineRule="auto"/>
            </w:pPr>
            <w:r w:rsidRPr="008F2BD7">
              <w:t>1.87</w:t>
            </w:r>
          </w:p>
        </w:tc>
      </w:tr>
    </w:tbl>
    <w:p w14:paraId="6D2CAF59" w14:textId="35944092" w:rsidR="007D1AA2" w:rsidRDefault="007D1AA2" w:rsidP="00047DBF">
      <w:pPr>
        <w:pStyle w:val="NoSpacing"/>
        <w:spacing w:line="360" w:lineRule="auto"/>
      </w:pPr>
    </w:p>
    <w:sectPr w:rsidR="007D1AA2" w:rsidSect="00AB2BDD">
      <w:footnotePr>
        <w:pos w:val="beneathText"/>
      </w:footnotePr>
      <w:pgSz w:w="12240" w:h="15840"/>
      <w:pgMar w:top="1411" w:right="1699" w:bottom="1411" w:left="1138" w:header="720" w:footer="720" w:gutter="0"/>
      <w:pgNumType w:start="0"/>
      <w:cols w:space="720"/>
      <w:titlePg/>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Kożuszek Rajmund" w:date="2022-09-18T13:00:00Z" w:initials="KR">
    <w:p w14:paraId="03BE84D7" w14:textId="77777777" w:rsidR="005159A6" w:rsidRDefault="005159A6">
      <w:pPr>
        <w:pStyle w:val="CommentText"/>
        <w:jc w:val="left"/>
      </w:pPr>
      <w:r>
        <w:rPr>
          <w:rStyle w:val="CommentReference"/>
        </w:rPr>
        <w:annotationRef/>
      </w:r>
      <w:r>
        <w:t>It looks strange: in points before and after you report your own experiment results, and here you cite the results. The immediate question is: why not record ROC while performing resource usage measurements?</w:t>
      </w:r>
    </w:p>
    <w:p w14:paraId="7BDA6956" w14:textId="77777777" w:rsidR="005159A6" w:rsidRDefault="005159A6" w:rsidP="00B52A04">
      <w:pPr>
        <w:pStyle w:val="CommentText"/>
        <w:jc w:val="left"/>
      </w:pPr>
      <w:r>
        <w:t>This should be explained at the beginning of 2.1</w:t>
      </w:r>
    </w:p>
  </w:comment>
  <w:comment w:id="34" w:author="Kożuszek Rajmund" w:date="2022-09-18T13:22:00Z" w:initials="KR">
    <w:p w14:paraId="376335A8" w14:textId="77777777" w:rsidR="001C16AB" w:rsidRDefault="001C16AB" w:rsidP="00EA2B63">
      <w:pPr>
        <w:pStyle w:val="CommentText"/>
        <w:jc w:val="left"/>
      </w:pPr>
      <w:r>
        <w:rPr>
          <w:rStyle w:val="CommentReference"/>
        </w:rPr>
        <w:annotationRef/>
      </w:r>
      <w:r>
        <w:t>It's much too "dense"</w:t>
      </w:r>
    </w:p>
  </w:comment>
  <w:comment w:id="36" w:author="Kożuszek Rajmund" w:date="2022-09-18T13:27:00Z" w:initials="KR">
    <w:p w14:paraId="32C6E4FA" w14:textId="77777777" w:rsidR="00725FF1" w:rsidRDefault="00725FF1" w:rsidP="00664FE9">
      <w:pPr>
        <w:pStyle w:val="CommentText"/>
        <w:jc w:val="left"/>
      </w:pPr>
      <w:r>
        <w:rPr>
          <w:rStyle w:val="CommentReference"/>
        </w:rPr>
        <w:annotationRef/>
      </w:r>
      <w:r>
        <w:t>Something is missing here - please verify this formula</w:t>
      </w:r>
    </w:p>
  </w:comment>
  <w:comment w:id="38" w:author="Kożuszek Rajmund" w:date="2022-09-18T13:44:00Z" w:initials="KR">
    <w:p w14:paraId="7E48C172" w14:textId="77777777" w:rsidR="006020DC" w:rsidRDefault="006020DC" w:rsidP="00A50A95">
      <w:pPr>
        <w:pStyle w:val="CommentText"/>
        <w:jc w:val="left"/>
      </w:pPr>
      <w:r>
        <w:rPr>
          <w:rStyle w:val="CommentReference"/>
        </w:rPr>
        <w:annotationRef/>
      </w:r>
      <w:r>
        <w:t>Don't assume that the reader is an expert! Make reading your thesis as easy as possible.</w:t>
      </w:r>
    </w:p>
  </w:comment>
  <w:comment w:id="47" w:author="Kożuszek Rajmund" w:date="2022-09-18T13:56:00Z" w:initials="KR">
    <w:p w14:paraId="75BFAF7B" w14:textId="77777777" w:rsidR="00FE1907" w:rsidRDefault="00FE1907" w:rsidP="00CD7DB5">
      <w:pPr>
        <w:pStyle w:val="CommentText"/>
        <w:jc w:val="left"/>
      </w:pPr>
      <w:r>
        <w:rPr>
          <w:rStyle w:val="CommentReference"/>
        </w:rPr>
        <w:annotationRef/>
      </w:r>
      <w:r>
        <w:t>Client side will do nothing except sending the images!</w:t>
      </w:r>
    </w:p>
  </w:comment>
  <w:comment w:id="58" w:author="Kożuszek Rajmund" w:date="2022-09-18T14:01:00Z" w:initials="KR">
    <w:p w14:paraId="243EF7E0" w14:textId="77777777" w:rsidR="00E73F63" w:rsidRDefault="00E73F63" w:rsidP="004F3383">
      <w:pPr>
        <w:pStyle w:val="CommentText"/>
        <w:jc w:val="left"/>
      </w:pPr>
      <w:r>
        <w:rPr>
          <w:rStyle w:val="CommentReference"/>
        </w:rPr>
        <w:annotationRef/>
      </w:r>
      <w:r>
        <w:t>Evidently should be "Load Saved"</w:t>
      </w:r>
    </w:p>
  </w:comment>
  <w:comment w:id="59" w:author="Kurasbediani Dominik (STUD)" w:date="2022-09-18T15:37:00Z" w:initials="KD(">
    <w:p w14:paraId="78E34BCD" w14:textId="77777777" w:rsidR="00CF22D0" w:rsidRDefault="00CF22D0" w:rsidP="00EA4154">
      <w:pPr>
        <w:pStyle w:val="CommentText"/>
        <w:jc w:val="left"/>
      </w:pPr>
      <w:r>
        <w:rPr>
          <w:rStyle w:val="CommentReference"/>
        </w:rPr>
        <w:annotationRef/>
      </w:r>
      <w:r>
        <w:t>'Save' is a noun in this context and is the label on the button.</w:t>
      </w:r>
    </w:p>
  </w:comment>
  <w:comment w:id="61" w:author="Kożuszek Rajmund" w:date="2022-09-18T14:06:00Z" w:initials="KR">
    <w:p w14:paraId="67C79204" w14:textId="733A16F7" w:rsidR="00B236AD" w:rsidRDefault="00B236AD">
      <w:pPr>
        <w:pStyle w:val="CommentText"/>
        <w:jc w:val="left"/>
      </w:pPr>
      <w:r>
        <w:rPr>
          <w:rStyle w:val="CommentReference"/>
        </w:rPr>
        <w:annotationRef/>
      </w:r>
      <w:r>
        <w:t>It is still unexplained while this step is not performed once when the system was created!</w:t>
      </w:r>
    </w:p>
    <w:p w14:paraId="1F185A62" w14:textId="77777777" w:rsidR="00B236AD" w:rsidRDefault="00B236AD" w:rsidP="002F1FDB">
      <w:pPr>
        <w:pStyle w:val="CommentText"/>
        <w:jc w:val="left"/>
      </w:pPr>
      <w:r>
        <w:t>Why have I to compile before each exam?</w:t>
      </w:r>
    </w:p>
  </w:comment>
  <w:comment w:id="72" w:author="Kożuszek Rajmund" w:date="2022-09-18T14:27:00Z" w:initials="KR">
    <w:p w14:paraId="40408108" w14:textId="77777777" w:rsidR="00D54D28" w:rsidRDefault="00D54D28" w:rsidP="007F0086">
      <w:pPr>
        <w:pStyle w:val="CommentText"/>
        <w:jc w:val="left"/>
      </w:pPr>
      <w:r>
        <w:rPr>
          <w:rStyle w:val="CommentReference"/>
        </w:rPr>
        <w:annotationRef/>
      </w:r>
      <w:r>
        <w:t>Why perfect match means cheating?</w:t>
      </w:r>
    </w:p>
  </w:comment>
  <w:comment w:id="73" w:author="Kożuszek Rajmund" w:date="2022-09-18T14:28:00Z" w:initials="KR">
    <w:p w14:paraId="2A783E4C" w14:textId="77777777" w:rsidR="00D54D28" w:rsidRDefault="00D54D28" w:rsidP="001746AE">
      <w:pPr>
        <w:pStyle w:val="CommentText"/>
        <w:jc w:val="left"/>
      </w:pPr>
      <w:r>
        <w:rPr>
          <w:rStyle w:val="CommentReference"/>
        </w:rPr>
        <w:annotationRef/>
      </w:r>
      <w:r>
        <w:t>What does it mean? Why the server should stop here? What is previous allocation?</w:t>
      </w:r>
    </w:p>
  </w:comment>
  <w:comment w:id="76" w:author="Kożuszek Rajmund" w:date="2022-09-18T14:34:00Z" w:initials="KR">
    <w:p w14:paraId="1BC51F67" w14:textId="77777777" w:rsidR="005A688C" w:rsidRDefault="005A688C" w:rsidP="00E45CD3">
      <w:pPr>
        <w:pStyle w:val="CommentText"/>
        <w:jc w:val="left"/>
      </w:pPr>
      <w:r>
        <w:rPr>
          <w:rStyle w:val="CommentReference"/>
        </w:rPr>
        <w:annotationRef/>
      </w:r>
      <w:r>
        <w:t>Even before these sections you should explain limitations of testing client-server application  by one person with limited resources.</w:t>
      </w:r>
    </w:p>
  </w:comment>
  <w:comment w:id="77" w:author="Kożuszek Rajmund" w:date="2022-09-18T14:36:00Z" w:initials="KR">
    <w:p w14:paraId="546CA025" w14:textId="77777777" w:rsidR="005A688C" w:rsidRDefault="005A688C" w:rsidP="005673B9">
      <w:pPr>
        <w:pStyle w:val="CommentText"/>
        <w:jc w:val="left"/>
      </w:pPr>
      <w:r>
        <w:rPr>
          <w:rStyle w:val="CommentReference"/>
        </w:rPr>
        <w:annotationRef/>
      </w:r>
      <w:r>
        <w:t>Shouldn't it produce exactly the same vector on the server side and in consequence CHEATING verdict?</w:t>
      </w:r>
    </w:p>
  </w:comment>
  <w:comment w:id="79" w:author="Kożuszek Rajmund" w:date="2022-09-18T14:44:00Z" w:initials="KR">
    <w:p w14:paraId="23B15E57" w14:textId="77777777" w:rsidR="00551D73" w:rsidRDefault="00551D73" w:rsidP="00D11FC1">
      <w:pPr>
        <w:pStyle w:val="CommentText"/>
        <w:jc w:val="left"/>
      </w:pPr>
      <w:r>
        <w:rPr>
          <w:rStyle w:val="CommentReference"/>
        </w:rPr>
        <w:annotationRef/>
      </w:r>
      <w:r>
        <w:t xml:space="preserve">What do you really measure there? It's for sure not the expected accuracy of the system! </w:t>
      </w:r>
    </w:p>
  </w:comment>
  <w:comment w:id="86" w:author="Kożuszek Rajmund" w:date="2022-09-18T14:40:00Z" w:initials="KR">
    <w:p w14:paraId="20493B81" w14:textId="6475B3C1" w:rsidR="00216A71" w:rsidRDefault="00216A71" w:rsidP="0019094F">
      <w:pPr>
        <w:pStyle w:val="CommentText"/>
        <w:jc w:val="left"/>
      </w:pPr>
      <w:r>
        <w:rPr>
          <w:rStyle w:val="CommentReference"/>
        </w:rPr>
        <w:annotationRef/>
      </w:r>
      <w:r>
        <w:t>Please define acronyms first and use them after definition!</w:t>
      </w:r>
    </w:p>
  </w:comment>
  <w:comment w:id="89" w:author="Kożuszek Rajmund" w:date="2022-09-18T14:49:00Z" w:initials="KR">
    <w:p w14:paraId="4DE84A5C" w14:textId="77777777" w:rsidR="00FF7839" w:rsidRDefault="00FF7839" w:rsidP="00A7686C">
      <w:pPr>
        <w:pStyle w:val="CommentText"/>
        <w:jc w:val="left"/>
      </w:pPr>
      <w:r>
        <w:rPr>
          <w:rStyle w:val="CommentReference"/>
        </w:rPr>
        <w:annotationRef/>
      </w:r>
      <w:r>
        <w:t>I would add here preparation of even better networks esp. SSD (one face in the image).</w:t>
      </w:r>
    </w:p>
  </w:comment>
  <w:comment w:id="97" w:author="Kożuszek Rajmund" w:date="2022-09-18T14:52:00Z" w:initials="KR">
    <w:p w14:paraId="5C0DE0A4" w14:textId="77777777" w:rsidR="00FF7839" w:rsidRDefault="00FF7839" w:rsidP="006829CD">
      <w:pPr>
        <w:pStyle w:val="CommentText"/>
        <w:jc w:val="left"/>
      </w:pPr>
      <w:r>
        <w:rPr>
          <w:rStyle w:val="CommentReference"/>
        </w:rPr>
        <w:annotationRef/>
      </w:r>
      <w:r>
        <w:t>Please, limit the number of fractional digits! You have ns resolution now and two digits after the dot are perfectly enough.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DA6956" w15:done="1"/>
  <w15:commentEx w15:paraId="376335A8" w15:done="1"/>
  <w15:commentEx w15:paraId="32C6E4FA" w15:done="1"/>
  <w15:commentEx w15:paraId="7E48C172" w15:done="0"/>
  <w15:commentEx w15:paraId="75BFAF7B" w15:done="1"/>
  <w15:commentEx w15:paraId="243EF7E0" w15:done="1"/>
  <w15:commentEx w15:paraId="78E34BCD" w15:paraIdParent="243EF7E0" w15:done="1"/>
  <w15:commentEx w15:paraId="1F185A62" w15:done="1"/>
  <w15:commentEx w15:paraId="40408108" w15:done="1"/>
  <w15:commentEx w15:paraId="2A783E4C" w15:done="1"/>
  <w15:commentEx w15:paraId="1BC51F67" w15:done="1"/>
  <w15:commentEx w15:paraId="546CA025" w15:done="1"/>
  <w15:commentEx w15:paraId="23B15E57" w15:done="1"/>
  <w15:commentEx w15:paraId="20493B81" w15:done="1"/>
  <w15:commentEx w15:paraId="4DE84A5C" w15:done="1"/>
  <w15:commentEx w15:paraId="5C0DE0A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194F9" w16cex:dateUtc="2022-09-18T11:00:00Z"/>
  <w16cex:commentExtensible w16cex:durableId="26D19A1D" w16cex:dateUtc="2022-09-18T11:22:00Z"/>
  <w16cex:commentExtensible w16cex:durableId="26D19B2F" w16cex:dateUtc="2022-09-18T11:27:00Z"/>
  <w16cex:commentExtensible w16cex:durableId="26D19F2B" w16cex:dateUtc="2022-09-18T11:44:00Z"/>
  <w16cex:commentExtensible w16cex:durableId="26D1A228" w16cex:dateUtc="2022-09-18T11:56:00Z"/>
  <w16cex:commentExtensible w16cex:durableId="26D1A34E" w16cex:dateUtc="2022-09-18T12:01:00Z"/>
  <w16cex:commentExtensible w16cex:durableId="26D1B9D0" w16cex:dateUtc="2022-09-18T13:37:00Z"/>
  <w16cex:commentExtensible w16cex:durableId="26D1A464" w16cex:dateUtc="2022-09-18T12:06:00Z"/>
  <w16cex:commentExtensible w16cex:durableId="26D1A95C" w16cex:dateUtc="2022-09-18T12:27:00Z"/>
  <w16cex:commentExtensible w16cex:durableId="26D1A99D" w16cex:dateUtc="2022-09-18T12:28:00Z"/>
  <w16cex:commentExtensible w16cex:durableId="26D1AAFB" w16cex:dateUtc="2022-09-18T12:34:00Z"/>
  <w16cex:commentExtensible w16cex:durableId="26D1AB67" w16cex:dateUtc="2022-09-18T12:36:00Z"/>
  <w16cex:commentExtensible w16cex:durableId="26D1AD4C" w16cex:dateUtc="2022-09-18T12:44:00Z"/>
  <w16cex:commentExtensible w16cex:durableId="26D1AC4D" w16cex:dateUtc="2022-09-18T12:40:00Z"/>
  <w16cex:commentExtensible w16cex:durableId="26D1AE86" w16cex:dateUtc="2022-09-18T12:49:00Z"/>
  <w16cex:commentExtensible w16cex:durableId="26D1AF13" w16cex:dateUtc="2022-09-18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DA6956" w16cid:durableId="26D194F9"/>
  <w16cid:commentId w16cid:paraId="376335A8" w16cid:durableId="26D19A1D"/>
  <w16cid:commentId w16cid:paraId="32C6E4FA" w16cid:durableId="26D19B2F"/>
  <w16cid:commentId w16cid:paraId="7E48C172" w16cid:durableId="26D19F2B"/>
  <w16cid:commentId w16cid:paraId="75BFAF7B" w16cid:durableId="26D1A228"/>
  <w16cid:commentId w16cid:paraId="243EF7E0" w16cid:durableId="26D1A34E"/>
  <w16cid:commentId w16cid:paraId="78E34BCD" w16cid:durableId="26D1B9D0"/>
  <w16cid:commentId w16cid:paraId="1F185A62" w16cid:durableId="26D1A464"/>
  <w16cid:commentId w16cid:paraId="40408108" w16cid:durableId="26D1A95C"/>
  <w16cid:commentId w16cid:paraId="2A783E4C" w16cid:durableId="26D1A99D"/>
  <w16cid:commentId w16cid:paraId="1BC51F67" w16cid:durableId="26D1AAFB"/>
  <w16cid:commentId w16cid:paraId="546CA025" w16cid:durableId="26D1AB67"/>
  <w16cid:commentId w16cid:paraId="23B15E57" w16cid:durableId="26D1AD4C"/>
  <w16cid:commentId w16cid:paraId="20493B81" w16cid:durableId="26D1AC4D"/>
  <w16cid:commentId w16cid:paraId="4DE84A5C" w16cid:durableId="26D1AE86"/>
  <w16cid:commentId w16cid:paraId="5C0DE0A4" w16cid:durableId="26D1AF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A473C" w14:textId="77777777" w:rsidR="00F71B76" w:rsidRDefault="00F71B76">
      <w:pPr>
        <w:spacing w:line="240" w:lineRule="auto"/>
      </w:pPr>
      <w:r>
        <w:separator/>
      </w:r>
    </w:p>
    <w:p w14:paraId="21CB9A65" w14:textId="77777777" w:rsidR="00F71B76" w:rsidRDefault="00F71B76"/>
  </w:endnote>
  <w:endnote w:type="continuationSeparator" w:id="0">
    <w:p w14:paraId="5A2515E1" w14:textId="77777777" w:rsidR="00F71B76" w:rsidRDefault="00F71B76">
      <w:pPr>
        <w:spacing w:line="240" w:lineRule="auto"/>
      </w:pPr>
      <w:r>
        <w:continuationSeparator/>
      </w:r>
    </w:p>
    <w:p w14:paraId="5BC54A7A" w14:textId="77777777" w:rsidR="00F71B76" w:rsidRDefault="00F71B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459550"/>
      <w:docPartObj>
        <w:docPartGallery w:val="Page Numbers (Bottom of Page)"/>
        <w:docPartUnique/>
      </w:docPartObj>
    </w:sdtPr>
    <w:sdtEndPr>
      <w:rPr>
        <w:noProof/>
      </w:rPr>
    </w:sdtEndPr>
    <w:sdtContent>
      <w:p w14:paraId="4CA50763" w14:textId="5F16FE66" w:rsidR="0027151D" w:rsidRDefault="0027151D" w:rsidP="002715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780485"/>
      <w:docPartObj>
        <w:docPartGallery w:val="Page Numbers (Bottom of Page)"/>
        <w:docPartUnique/>
      </w:docPartObj>
    </w:sdtPr>
    <w:sdtEndPr>
      <w:rPr>
        <w:noProof/>
      </w:rPr>
    </w:sdtEndPr>
    <w:sdtContent>
      <w:p w14:paraId="49F50870" w14:textId="402A58EB" w:rsidR="0027151D" w:rsidRDefault="0027151D" w:rsidP="0027151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AC82F" w14:textId="77777777" w:rsidR="00F71B76" w:rsidRDefault="00F71B76">
      <w:pPr>
        <w:spacing w:line="240" w:lineRule="auto"/>
      </w:pPr>
      <w:r>
        <w:separator/>
      </w:r>
    </w:p>
    <w:p w14:paraId="116E8F8A" w14:textId="77777777" w:rsidR="00F71B76" w:rsidRDefault="00F71B76"/>
  </w:footnote>
  <w:footnote w:type="continuationSeparator" w:id="0">
    <w:p w14:paraId="6BE06CC5" w14:textId="77777777" w:rsidR="00F71B76" w:rsidRDefault="00F71B76">
      <w:pPr>
        <w:spacing w:line="240" w:lineRule="auto"/>
      </w:pPr>
      <w:r>
        <w:continuationSeparator/>
      </w:r>
    </w:p>
    <w:p w14:paraId="1BB9C345" w14:textId="77777777" w:rsidR="00F71B76" w:rsidRDefault="00F71B76"/>
  </w:footnote>
  <w:footnote w:id="1">
    <w:p w14:paraId="2AECA8FA" w14:textId="2F4038D2" w:rsidR="008719EE" w:rsidRDefault="008719EE" w:rsidP="008719EE">
      <w:pPr>
        <w:pStyle w:val="FootnoteText"/>
      </w:pPr>
      <w:r>
        <w:rPr>
          <w:rStyle w:val="FootnoteReference"/>
        </w:rPr>
        <w:footnoteRef/>
      </w:r>
      <w:r>
        <w:t xml:space="preserve"> The accuracies are taken from their respective references</w:t>
      </w:r>
      <w:r w:rsidR="00092817">
        <w:t xml:space="preserve">. </w:t>
      </w:r>
    </w:p>
  </w:footnote>
  <w:footnote w:id="2">
    <w:p w14:paraId="402A6CE1" w14:textId="77777777" w:rsidR="00EC0E95" w:rsidRDefault="00EC0E95" w:rsidP="00EC0E95">
      <w:pPr>
        <w:pStyle w:val="FootnoteText"/>
      </w:pPr>
      <w:r>
        <w:rPr>
          <w:rStyle w:val="FootnoteReference"/>
        </w:rPr>
        <w:footnoteRef/>
      </w:r>
      <w:r>
        <w:t xml:space="preserve"> All the data is taken from </w:t>
      </w:r>
      <w:r w:rsidRPr="0082413C">
        <w:t>[13]</w:t>
      </w:r>
      <w:r>
        <w:rPr>
          <w:i/>
          <w:iCs/>
        </w:rPr>
        <w:t>.</w:t>
      </w:r>
    </w:p>
  </w:footnote>
  <w:footnote w:id="3">
    <w:p w14:paraId="15CD72C0" w14:textId="4976570D" w:rsidR="00A8456E" w:rsidRDefault="00A8456E">
      <w:pPr>
        <w:pStyle w:val="FootnoteText"/>
      </w:pPr>
      <w:r>
        <w:rPr>
          <w:rStyle w:val="FootnoteReference"/>
        </w:rPr>
        <w:footnoteRef/>
      </w:r>
      <w:r>
        <w:t xml:space="preserve"> </w:t>
      </w:r>
      <w:r w:rsidRPr="00A8456E">
        <w:t>The prototype is limited to only produc</w:t>
      </w:r>
      <w:r>
        <w:t>ing</w:t>
      </w:r>
      <w:r w:rsidRPr="00A8456E">
        <w:t xml:space="preserve"> executables</w:t>
      </w:r>
      <w:r>
        <w:t xml:space="preserve"> for the host machine’s OS. It can be expanded using Docker or utilizing a different bundler.</w:t>
      </w:r>
      <w:r w:rsidR="00402BF3">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0A2CE" w14:textId="4F586B9B" w:rsidR="00486A8A" w:rsidRDefault="00486A8A">
    <w:pPr>
      <w:pStyle w:val="Header"/>
      <w:rPr>
        <w:rStyle w:val="Strong"/>
      </w:rPr>
    </w:pPr>
    <w:r>
      <w:rPr>
        <w:rStyle w:val="Strong"/>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78A5D22"/>
    <w:multiLevelType w:val="hybridMultilevel"/>
    <w:tmpl w:val="59080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53EE"/>
    <w:multiLevelType w:val="multilevel"/>
    <w:tmpl w:val="1C94E2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63D66EE"/>
    <w:multiLevelType w:val="hybridMultilevel"/>
    <w:tmpl w:val="FBE06F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D7E3277"/>
    <w:multiLevelType w:val="hybridMultilevel"/>
    <w:tmpl w:val="30184EDC"/>
    <w:lvl w:ilvl="0" w:tplc="841A64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56C54F2"/>
    <w:multiLevelType w:val="multilevel"/>
    <w:tmpl w:val="3E84C61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B80D1F"/>
    <w:multiLevelType w:val="hybridMultilevel"/>
    <w:tmpl w:val="27C634F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D158D4"/>
    <w:multiLevelType w:val="multilevel"/>
    <w:tmpl w:val="1B5A9F7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C4F7BDE"/>
    <w:multiLevelType w:val="multilevel"/>
    <w:tmpl w:val="B14A06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5E6C20"/>
    <w:multiLevelType w:val="multilevel"/>
    <w:tmpl w:val="A35A50C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5B223B3"/>
    <w:multiLevelType w:val="hybridMultilevel"/>
    <w:tmpl w:val="78AA7172"/>
    <w:lvl w:ilvl="0" w:tplc="0F8E3A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B76F7F"/>
    <w:multiLevelType w:val="hybridMultilevel"/>
    <w:tmpl w:val="43D00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9A3543"/>
    <w:multiLevelType w:val="hybridMultilevel"/>
    <w:tmpl w:val="EA74EC16"/>
    <w:lvl w:ilvl="0" w:tplc="A484D4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E3E107F"/>
    <w:multiLevelType w:val="multilevel"/>
    <w:tmpl w:val="F8C8BC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5AC0B7E"/>
    <w:multiLevelType w:val="hybridMultilevel"/>
    <w:tmpl w:val="7CDC934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63D48EC"/>
    <w:multiLevelType w:val="hybridMultilevel"/>
    <w:tmpl w:val="8550B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789A0A10"/>
    <w:multiLevelType w:val="multilevel"/>
    <w:tmpl w:val="7AD00E3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num w:numId="1" w16cid:durableId="1023088487">
    <w:abstractNumId w:val="9"/>
  </w:num>
  <w:num w:numId="2" w16cid:durableId="1415204745">
    <w:abstractNumId w:val="7"/>
  </w:num>
  <w:num w:numId="3" w16cid:durableId="76827177">
    <w:abstractNumId w:val="6"/>
  </w:num>
  <w:num w:numId="4" w16cid:durableId="67004482">
    <w:abstractNumId w:val="5"/>
  </w:num>
  <w:num w:numId="5" w16cid:durableId="954484817">
    <w:abstractNumId w:val="4"/>
  </w:num>
  <w:num w:numId="6" w16cid:durableId="413013918">
    <w:abstractNumId w:val="8"/>
  </w:num>
  <w:num w:numId="7" w16cid:durableId="1615477384">
    <w:abstractNumId w:val="3"/>
  </w:num>
  <w:num w:numId="8" w16cid:durableId="1364019568">
    <w:abstractNumId w:val="2"/>
  </w:num>
  <w:num w:numId="9" w16cid:durableId="88546155">
    <w:abstractNumId w:val="1"/>
  </w:num>
  <w:num w:numId="10" w16cid:durableId="436294349">
    <w:abstractNumId w:val="0"/>
  </w:num>
  <w:num w:numId="11" w16cid:durableId="1261720732">
    <w:abstractNumId w:val="9"/>
    <w:lvlOverride w:ilvl="0">
      <w:startOverride w:val="1"/>
    </w:lvlOverride>
  </w:num>
  <w:num w:numId="12" w16cid:durableId="895631129">
    <w:abstractNumId w:val="26"/>
  </w:num>
  <w:num w:numId="13" w16cid:durableId="104469621">
    <w:abstractNumId w:val="23"/>
  </w:num>
  <w:num w:numId="14" w16cid:durableId="1316226003">
    <w:abstractNumId w:val="22"/>
  </w:num>
  <w:num w:numId="15" w16cid:durableId="1711027061">
    <w:abstractNumId w:val="24"/>
  </w:num>
  <w:num w:numId="16" w16cid:durableId="778648925">
    <w:abstractNumId w:val="31"/>
  </w:num>
  <w:num w:numId="17" w16cid:durableId="1208838346">
    <w:abstractNumId w:val="29"/>
  </w:num>
  <w:num w:numId="18" w16cid:durableId="14708994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4365135">
    <w:abstractNumId w:val="12"/>
  </w:num>
  <w:num w:numId="20" w16cid:durableId="1137070972">
    <w:abstractNumId w:val="19"/>
  </w:num>
  <w:num w:numId="21" w16cid:durableId="1315793199">
    <w:abstractNumId w:val="11"/>
  </w:num>
  <w:num w:numId="22" w16cid:durableId="702170571">
    <w:abstractNumId w:val="27"/>
  </w:num>
  <w:num w:numId="23" w16cid:durableId="1228153168">
    <w:abstractNumId w:val="15"/>
  </w:num>
  <w:num w:numId="24" w16cid:durableId="380978465">
    <w:abstractNumId w:val="13"/>
  </w:num>
  <w:num w:numId="25" w16cid:durableId="133955935">
    <w:abstractNumId w:val="21"/>
  </w:num>
  <w:num w:numId="26" w16cid:durableId="1135566285">
    <w:abstractNumId w:val="25"/>
  </w:num>
  <w:num w:numId="27" w16cid:durableId="1656909389">
    <w:abstractNumId w:val="30"/>
  </w:num>
  <w:num w:numId="28" w16cid:durableId="1496725397">
    <w:abstractNumId w:val="10"/>
  </w:num>
  <w:num w:numId="29" w16cid:durableId="1328290673">
    <w:abstractNumId w:val="18"/>
  </w:num>
  <w:num w:numId="30" w16cid:durableId="16855195">
    <w:abstractNumId w:val="16"/>
  </w:num>
  <w:num w:numId="31" w16cid:durableId="2046979347">
    <w:abstractNumId w:val="20"/>
  </w:num>
  <w:num w:numId="32" w16cid:durableId="847600138">
    <w:abstractNumId w:val="28"/>
  </w:num>
  <w:num w:numId="33" w16cid:durableId="1715541689">
    <w:abstractNumId w:val="17"/>
  </w:num>
  <w:num w:numId="34" w16cid:durableId="60642380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ożuszek Rajmund">
    <w15:presenceInfo w15:providerId="AD" w15:userId="S::Rajmund.Kozuszek@pw.edu.pl::e15d1016-984c-4ebd-a2aa-74c952975812"/>
  </w15:person>
  <w15:person w15:author="Kurasbediani Dominik (STUD)">
    <w15:presenceInfo w15:providerId="None" w15:userId="Kurasbediani Dominik (STU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defaultTabStop w:val="720"/>
  <w:hyphenationZone w:val="425"/>
  <w:evenAndOddHeaders/>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8CF"/>
    <w:rsid w:val="00013C41"/>
    <w:rsid w:val="0002461B"/>
    <w:rsid w:val="00027B27"/>
    <w:rsid w:val="000365DF"/>
    <w:rsid w:val="00037F48"/>
    <w:rsid w:val="0004083E"/>
    <w:rsid w:val="00041BFB"/>
    <w:rsid w:val="00044D33"/>
    <w:rsid w:val="000474A9"/>
    <w:rsid w:val="00047DBF"/>
    <w:rsid w:val="00051500"/>
    <w:rsid w:val="00063505"/>
    <w:rsid w:val="000704B6"/>
    <w:rsid w:val="00072113"/>
    <w:rsid w:val="0008094C"/>
    <w:rsid w:val="00082FD8"/>
    <w:rsid w:val="00091D80"/>
    <w:rsid w:val="00092817"/>
    <w:rsid w:val="00093D5F"/>
    <w:rsid w:val="0009548C"/>
    <w:rsid w:val="00097BEE"/>
    <w:rsid w:val="000A1EB1"/>
    <w:rsid w:val="000B2B9E"/>
    <w:rsid w:val="000C118F"/>
    <w:rsid w:val="000D2651"/>
    <w:rsid w:val="000D3F41"/>
    <w:rsid w:val="000E09E4"/>
    <w:rsid w:val="000E4A1F"/>
    <w:rsid w:val="000F31F9"/>
    <w:rsid w:val="000F61A4"/>
    <w:rsid w:val="00105504"/>
    <w:rsid w:val="00112AD0"/>
    <w:rsid w:val="001145B2"/>
    <w:rsid w:val="00117C57"/>
    <w:rsid w:val="00124F4C"/>
    <w:rsid w:val="00130D98"/>
    <w:rsid w:val="001552B7"/>
    <w:rsid w:val="00164007"/>
    <w:rsid w:val="00166E43"/>
    <w:rsid w:val="00172C2C"/>
    <w:rsid w:val="00174F00"/>
    <w:rsid w:val="00175B6E"/>
    <w:rsid w:val="0017773A"/>
    <w:rsid w:val="0018083C"/>
    <w:rsid w:val="00182079"/>
    <w:rsid w:val="00185ECB"/>
    <w:rsid w:val="001939B6"/>
    <w:rsid w:val="0019676C"/>
    <w:rsid w:val="001A7F8D"/>
    <w:rsid w:val="001B037A"/>
    <w:rsid w:val="001B139A"/>
    <w:rsid w:val="001B1D13"/>
    <w:rsid w:val="001B534E"/>
    <w:rsid w:val="001B69CA"/>
    <w:rsid w:val="001C0398"/>
    <w:rsid w:val="001C16AB"/>
    <w:rsid w:val="001D1DDE"/>
    <w:rsid w:val="001E0877"/>
    <w:rsid w:val="001E56C2"/>
    <w:rsid w:val="001F0877"/>
    <w:rsid w:val="001F2BAE"/>
    <w:rsid w:val="001F6DD1"/>
    <w:rsid w:val="002060DA"/>
    <w:rsid w:val="002103CA"/>
    <w:rsid w:val="00210B79"/>
    <w:rsid w:val="00211CF8"/>
    <w:rsid w:val="00215F81"/>
    <w:rsid w:val="00216A71"/>
    <w:rsid w:val="002205C6"/>
    <w:rsid w:val="002274BE"/>
    <w:rsid w:val="00230CC4"/>
    <w:rsid w:val="002370B5"/>
    <w:rsid w:val="0024171C"/>
    <w:rsid w:val="00243460"/>
    <w:rsid w:val="002676D3"/>
    <w:rsid w:val="00267CB6"/>
    <w:rsid w:val="0027151D"/>
    <w:rsid w:val="00271B5C"/>
    <w:rsid w:val="00271C95"/>
    <w:rsid w:val="0027411A"/>
    <w:rsid w:val="00277FD6"/>
    <w:rsid w:val="00283C07"/>
    <w:rsid w:val="0029226C"/>
    <w:rsid w:val="002A1D04"/>
    <w:rsid w:val="002B015B"/>
    <w:rsid w:val="002B1DFD"/>
    <w:rsid w:val="002B5F85"/>
    <w:rsid w:val="002B704E"/>
    <w:rsid w:val="002C3A0D"/>
    <w:rsid w:val="002C74D8"/>
    <w:rsid w:val="002C793F"/>
    <w:rsid w:val="002D22A8"/>
    <w:rsid w:val="002D4D4D"/>
    <w:rsid w:val="002D6E9C"/>
    <w:rsid w:val="002D7C3E"/>
    <w:rsid w:val="002E6033"/>
    <w:rsid w:val="002E7EDC"/>
    <w:rsid w:val="002F1BB2"/>
    <w:rsid w:val="002F4EA5"/>
    <w:rsid w:val="002F7CEF"/>
    <w:rsid w:val="00311AD6"/>
    <w:rsid w:val="003127E0"/>
    <w:rsid w:val="003237D3"/>
    <w:rsid w:val="00327787"/>
    <w:rsid w:val="00336275"/>
    <w:rsid w:val="00341432"/>
    <w:rsid w:val="00342864"/>
    <w:rsid w:val="00344238"/>
    <w:rsid w:val="00347525"/>
    <w:rsid w:val="0035095D"/>
    <w:rsid w:val="0035405B"/>
    <w:rsid w:val="00355DCA"/>
    <w:rsid w:val="00360967"/>
    <w:rsid w:val="003673A7"/>
    <w:rsid w:val="003831EB"/>
    <w:rsid w:val="00385DFB"/>
    <w:rsid w:val="0039569A"/>
    <w:rsid w:val="003A16E9"/>
    <w:rsid w:val="003A3876"/>
    <w:rsid w:val="003B61F9"/>
    <w:rsid w:val="003C18E8"/>
    <w:rsid w:val="003C25DA"/>
    <w:rsid w:val="003D6649"/>
    <w:rsid w:val="003D7BCE"/>
    <w:rsid w:val="003E480C"/>
    <w:rsid w:val="004028C6"/>
    <w:rsid w:val="00402BF3"/>
    <w:rsid w:val="004035F7"/>
    <w:rsid w:val="0041624A"/>
    <w:rsid w:val="0042252B"/>
    <w:rsid w:val="00425B64"/>
    <w:rsid w:val="004330D9"/>
    <w:rsid w:val="00433F80"/>
    <w:rsid w:val="004340AD"/>
    <w:rsid w:val="00437C36"/>
    <w:rsid w:val="00450D81"/>
    <w:rsid w:val="004640A3"/>
    <w:rsid w:val="004716FA"/>
    <w:rsid w:val="004826DF"/>
    <w:rsid w:val="00486A8A"/>
    <w:rsid w:val="004972C8"/>
    <w:rsid w:val="004A2385"/>
    <w:rsid w:val="004C641E"/>
    <w:rsid w:val="004D2277"/>
    <w:rsid w:val="004E437F"/>
    <w:rsid w:val="004E4F10"/>
    <w:rsid w:val="004E658B"/>
    <w:rsid w:val="004E65DC"/>
    <w:rsid w:val="004E6C0E"/>
    <w:rsid w:val="004F0950"/>
    <w:rsid w:val="004F3D39"/>
    <w:rsid w:val="004F475F"/>
    <w:rsid w:val="00502544"/>
    <w:rsid w:val="00503789"/>
    <w:rsid w:val="005054BB"/>
    <w:rsid w:val="00505ECE"/>
    <w:rsid w:val="005159A6"/>
    <w:rsid w:val="00521563"/>
    <w:rsid w:val="00523426"/>
    <w:rsid w:val="00533C17"/>
    <w:rsid w:val="00534922"/>
    <w:rsid w:val="00541853"/>
    <w:rsid w:val="005457E6"/>
    <w:rsid w:val="00551A02"/>
    <w:rsid w:val="00551D73"/>
    <w:rsid w:val="005534FA"/>
    <w:rsid w:val="0057550D"/>
    <w:rsid w:val="00580914"/>
    <w:rsid w:val="00582B61"/>
    <w:rsid w:val="0058322D"/>
    <w:rsid w:val="00586ADA"/>
    <w:rsid w:val="00590E84"/>
    <w:rsid w:val="00592290"/>
    <w:rsid w:val="005958C5"/>
    <w:rsid w:val="005A1F26"/>
    <w:rsid w:val="005A3522"/>
    <w:rsid w:val="005A688C"/>
    <w:rsid w:val="005B104E"/>
    <w:rsid w:val="005B25DF"/>
    <w:rsid w:val="005B3F36"/>
    <w:rsid w:val="005B731B"/>
    <w:rsid w:val="005C307E"/>
    <w:rsid w:val="005C481A"/>
    <w:rsid w:val="005C4E05"/>
    <w:rsid w:val="005C5ECF"/>
    <w:rsid w:val="005C65C5"/>
    <w:rsid w:val="005C6830"/>
    <w:rsid w:val="005C6E6D"/>
    <w:rsid w:val="005D28CD"/>
    <w:rsid w:val="005D3A03"/>
    <w:rsid w:val="005D70AA"/>
    <w:rsid w:val="005F4E7E"/>
    <w:rsid w:val="00600064"/>
    <w:rsid w:val="0060105E"/>
    <w:rsid w:val="006014AD"/>
    <w:rsid w:val="006020DC"/>
    <w:rsid w:val="00602753"/>
    <w:rsid w:val="00603B58"/>
    <w:rsid w:val="006211DF"/>
    <w:rsid w:val="00624FDB"/>
    <w:rsid w:val="006308B8"/>
    <w:rsid w:val="00637D62"/>
    <w:rsid w:val="00642897"/>
    <w:rsid w:val="00647A54"/>
    <w:rsid w:val="00651796"/>
    <w:rsid w:val="00666CC2"/>
    <w:rsid w:val="0068668F"/>
    <w:rsid w:val="00687C2C"/>
    <w:rsid w:val="00690AA4"/>
    <w:rsid w:val="006A1536"/>
    <w:rsid w:val="006A76E9"/>
    <w:rsid w:val="006B13AE"/>
    <w:rsid w:val="006B7159"/>
    <w:rsid w:val="006B75B8"/>
    <w:rsid w:val="006B7F5A"/>
    <w:rsid w:val="006C43F3"/>
    <w:rsid w:val="006C63FD"/>
    <w:rsid w:val="006D188C"/>
    <w:rsid w:val="006D4921"/>
    <w:rsid w:val="006D7150"/>
    <w:rsid w:val="006E5538"/>
    <w:rsid w:val="006F1982"/>
    <w:rsid w:val="006F2DE6"/>
    <w:rsid w:val="006F7DDE"/>
    <w:rsid w:val="006F7E6C"/>
    <w:rsid w:val="00703857"/>
    <w:rsid w:val="00703B7C"/>
    <w:rsid w:val="007076CD"/>
    <w:rsid w:val="00711213"/>
    <w:rsid w:val="00713624"/>
    <w:rsid w:val="00713FF6"/>
    <w:rsid w:val="00716139"/>
    <w:rsid w:val="007201A1"/>
    <w:rsid w:val="00725FF1"/>
    <w:rsid w:val="007273C2"/>
    <w:rsid w:val="0073234C"/>
    <w:rsid w:val="00736A17"/>
    <w:rsid w:val="00737C58"/>
    <w:rsid w:val="007463C9"/>
    <w:rsid w:val="0075149A"/>
    <w:rsid w:val="007519C5"/>
    <w:rsid w:val="00752FF5"/>
    <w:rsid w:val="00760156"/>
    <w:rsid w:val="00786A45"/>
    <w:rsid w:val="00790CA0"/>
    <w:rsid w:val="00794B38"/>
    <w:rsid w:val="007B549E"/>
    <w:rsid w:val="007B6142"/>
    <w:rsid w:val="007B695E"/>
    <w:rsid w:val="007C0B6F"/>
    <w:rsid w:val="007C3996"/>
    <w:rsid w:val="007D143F"/>
    <w:rsid w:val="007D1AA2"/>
    <w:rsid w:val="007D2401"/>
    <w:rsid w:val="007D41F8"/>
    <w:rsid w:val="007D42BB"/>
    <w:rsid w:val="007D4E7D"/>
    <w:rsid w:val="007D665A"/>
    <w:rsid w:val="007E0F61"/>
    <w:rsid w:val="007E2FBA"/>
    <w:rsid w:val="007F001C"/>
    <w:rsid w:val="008002C0"/>
    <w:rsid w:val="00800866"/>
    <w:rsid w:val="00800D0C"/>
    <w:rsid w:val="00801448"/>
    <w:rsid w:val="008056F9"/>
    <w:rsid w:val="00805D1B"/>
    <w:rsid w:val="00815013"/>
    <w:rsid w:val="00815F03"/>
    <w:rsid w:val="0082413C"/>
    <w:rsid w:val="00830FD1"/>
    <w:rsid w:val="00841D17"/>
    <w:rsid w:val="008450D3"/>
    <w:rsid w:val="00850DF3"/>
    <w:rsid w:val="00867A57"/>
    <w:rsid w:val="00870BBA"/>
    <w:rsid w:val="00870EEE"/>
    <w:rsid w:val="008719EE"/>
    <w:rsid w:val="008743A4"/>
    <w:rsid w:val="00876A47"/>
    <w:rsid w:val="00880A05"/>
    <w:rsid w:val="0088485B"/>
    <w:rsid w:val="0089084D"/>
    <w:rsid w:val="0089249F"/>
    <w:rsid w:val="0089319D"/>
    <w:rsid w:val="00895CBD"/>
    <w:rsid w:val="008A08FF"/>
    <w:rsid w:val="008A6DCF"/>
    <w:rsid w:val="008C0728"/>
    <w:rsid w:val="008C33A3"/>
    <w:rsid w:val="008C38EF"/>
    <w:rsid w:val="008C47EE"/>
    <w:rsid w:val="008C5323"/>
    <w:rsid w:val="008C72ED"/>
    <w:rsid w:val="008E0F70"/>
    <w:rsid w:val="008E5627"/>
    <w:rsid w:val="008F2A07"/>
    <w:rsid w:val="008F7A33"/>
    <w:rsid w:val="00903023"/>
    <w:rsid w:val="00903EE5"/>
    <w:rsid w:val="00926A6E"/>
    <w:rsid w:val="00932273"/>
    <w:rsid w:val="0093234E"/>
    <w:rsid w:val="00933BC6"/>
    <w:rsid w:val="00936FD8"/>
    <w:rsid w:val="0093715E"/>
    <w:rsid w:val="009371F2"/>
    <w:rsid w:val="009535AF"/>
    <w:rsid w:val="00955851"/>
    <w:rsid w:val="00960089"/>
    <w:rsid w:val="00961051"/>
    <w:rsid w:val="009646CC"/>
    <w:rsid w:val="00973463"/>
    <w:rsid w:val="00973C0C"/>
    <w:rsid w:val="00974B12"/>
    <w:rsid w:val="0098638F"/>
    <w:rsid w:val="009926D3"/>
    <w:rsid w:val="009A13B3"/>
    <w:rsid w:val="009A629B"/>
    <w:rsid w:val="009A6A3B"/>
    <w:rsid w:val="009B381F"/>
    <w:rsid w:val="009B64D7"/>
    <w:rsid w:val="009B6A0A"/>
    <w:rsid w:val="009C0F6E"/>
    <w:rsid w:val="009C1055"/>
    <w:rsid w:val="009C156A"/>
    <w:rsid w:val="009C2CCB"/>
    <w:rsid w:val="009C4ACD"/>
    <w:rsid w:val="009E470E"/>
    <w:rsid w:val="00A004AC"/>
    <w:rsid w:val="00A011D1"/>
    <w:rsid w:val="00A03158"/>
    <w:rsid w:val="00A0423D"/>
    <w:rsid w:val="00A04C1E"/>
    <w:rsid w:val="00A07E1C"/>
    <w:rsid w:val="00A10148"/>
    <w:rsid w:val="00A1037B"/>
    <w:rsid w:val="00A14567"/>
    <w:rsid w:val="00A155C7"/>
    <w:rsid w:val="00A35E0A"/>
    <w:rsid w:val="00A54435"/>
    <w:rsid w:val="00A62837"/>
    <w:rsid w:val="00A718DC"/>
    <w:rsid w:val="00A72B82"/>
    <w:rsid w:val="00A8456E"/>
    <w:rsid w:val="00A9171F"/>
    <w:rsid w:val="00A949FD"/>
    <w:rsid w:val="00AA209E"/>
    <w:rsid w:val="00AA4F0E"/>
    <w:rsid w:val="00AA5F0C"/>
    <w:rsid w:val="00AB14C6"/>
    <w:rsid w:val="00AB2BDD"/>
    <w:rsid w:val="00AB4159"/>
    <w:rsid w:val="00AC32B2"/>
    <w:rsid w:val="00AC38BA"/>
    <w:rsid w:val="00AC4AE4"/>
    <w:rsid w:val="00AC6C7E"/>
    <w:rsid w:val="00AD6411"/>
    <w:rsid w:val="00AE3333"/>
    <w:rsid w:val="00AE5BFA"/>
    <w:rsid w:val="00AF089C"/>
    <w:rsid w:val="00AF3605"/>
    <w:rsid w:val="00AF652C"/>
    <w:rsid w:val="00AF7210"/>
    <w:rsid w:val="00B06537"/>
    <w:rsid w:val="00B07125"/>
    <w:rsid w:val="00B12A4D"/>
    <w:rsid w:val="00B16A52"/>
    <w:rsid w:val="00B17119"/>
    <w:rsid w:val="00B234DF"/>
    <w:rsid w:val="00B236AD"/>
    <w:rsid w:val="00B244F0"/>
    <w:rsid w:val="00B250CA"/>
    <w:rsid w:val="00B30B11"/>
    <w:rsid w:val="00B3165D"/>
    <w:rsid w:val="00B3171E"/>
    <w:rsid w:val="00B4058C"/>
    <w:rsid w:val="00B46E0E"/>
    <w:rsid w:val="00B54103"/>
    <w:rsid w:val="00B543F0"/>
    <w:rsid w:val="00B54787"/>
    <w:rsid w:val="00B556E2"/>
    <w:rsid w:val="00B63C7C"/>
    <w:rsid w:val="00B66A45"/>
    <w:rsid w:val="00B71537"/>
    <w:rsid w:val="00B73C55"/>
    <w:rsid w:val="00B747B1"/>
    <w:rsid w:val="00B74D29"/>
    <w:rsid w:val="00B823AA"/>
    <w:rsid w:val="00B82A2B"/>
    <w:rsid w:val="00B90433"/>
    <w:rsid w:val="00BA45DB"/>
    <w:rsid w:val="00BB691C"/>
    <w:rsid w:val="00BC213F"/>
    <w:rsid w:val="00BD35FE"/>
    <w:rsid w:val="00BD6EAC"/>
    <w:rsid w:val="00BF4184"/>
    <w:rsid w:val="00C04766"/>
    <w:rsid w:val="00C04C99"/>
    <w:rsid w:val="00C0601E"/>
    <w:rsid w:val="00C101C1"/>
    <w:rsid w:val="00C12212"/>
    <w:rsid w:val="00C13F7E"/>
    <w:rsid w:val="00C17D01"/>
    <w:rsid w:val="00C30619"/>
    <w:rsid w:val="00C31D30"/>
    <w:rsid w:val="00C322FA"/>
    <w:rsid w:val="00C4007D"/>
    <w:rsid w:val="00C43C11"/>
    <w:rsid w:val="00C47CB7"/>
    <w:rsid w:val="00C67208"/>
    <w:rsid w:val="00C81E61"/>
    <w:rsid w:val="00C85EFC"/>
    <w:rsid w:val="00C87EE9"/>
    <w:rsid w:val="00C90B49"/>
    <w:rsid w:val="00C90C2E"/>
    <w:rsid w:val="00CA1DA4"/>
    <w:rsid w:val="00CA73F8"/>
    <w:rsid w:val="00CC522B"/>
    <w:rsid w:val="00CD6E39"/>
    <w:rsid w:val="00CF22D0"/>
    <w:rsid w:val="00CF4D44"/>
    <w:rsid w:val="00CF6E91"/>
    <w:rsid w:val="00D037CD"/>
    <w:rsid w:val="00D06318"/>
    <w:rsid w:val="00D1032B"/>
    <w:rsid w:val="00D11D1D"/>
    <w:rsid w:val="00D3294B"/>
    <w:rsid w:val="00D40BCF"/>
    <w:rsid w:val="00D50C73"/>
    <w:rsid w:val="00D54570"/>
    <w:rsid w:val="00D54D28"/>
    <w:rsid w:val="00D56147"/>
    <w:rsid w:val="00D638E7"/>
    <w:rsid w:val="00D6529B"/>
    <w:rsid w:val="00D66477"/>
    <w:rsid w:val="00D666A9"/>
    <w:rsid w:val="00D66E9A"/>
    <w:rsid w:val="00D73B54"/>
    <w:rsid w:val="00D73DE2"/>
    <w:rsid w:val="00D756C9"/>
    <w:rsid w:val="00D77087"/>
    <w:rsid w:val="00D8563B"/>
    <w:rsid w:val="00D85B68"/>
    <w:rsid w:val="00DA2A0A"/>
    <w:rsid w:val="00DB28CF"/>
    <w:rsid w:val="00DB6123"/>
    <w:rsid w:val="00DD1C1E"/>
    <w:rsid w:val="00DE2A8F"/>
    <w:rsid w:val="00DF6BF7"/>
    <w:rsid w:val="00E07FF8"/>
    <w:rsid w:val="00E11867"/>
    <w:rsid w:val="00E1630D"/>
    <w:rsid w:val="00E31E8D"/>
    <w:rsid w:val="00E3701E"/>
    <w:rsid w:val="00E53EC0"/>
    <w:rsid w:val="00E6004D"/>
    <w:rsid w:val="00E60911"/>
    <w:rsid w:val="00E6231C"/>
    <w:rsid w:val="00E62A5F"/>
    <w:rsid w:val="00E6348E"/>
    <w:rsid w:val="00E73F63"/>
    <w:rsid w:val="00E770F8"/>
    <w:rsid w:val="00E81978"/>
    <w:rsid w:val="00E82983"/>
    <w:rsid w:val="00E837D7"/>
    <w:rsid w:val="00E91859"/>
    <w:rsid w:val="00E93A30"/>
    <w:rsid w:val="00EA7DD7"/>
    <w:rsid w:val="00EB7480"/>
    <w:rsid w:val="00EC0E95"/>
    <w:rsid w:val="00EC1F4D"/>
    <w:rsid w:val="00ED426C"/>
    <w:rsid w:val="00ED4AEC"/>
    <w:rsid w:val="00EE1F42"/>
    <w:rsid w:val="00EE30BA"/>
    <w:rsid w:val="00EE4838"/>
    <w:rsid w:val="00EE6D52"/>
    <w:rsid w:val="00EF4B17"/>
    <w:rsid w:val="00F12E3B"/>
    <w:rsid w:val="00F22F48"/>
    <w:rsid w:val="00F267D2"/>
    <w:rsid w:val="00F35740"/>
    <w:rsid w:val="00F379B7"/>
    <w:rsid w:val="00F41FB4"/>
    <w:rsid w:val="00F4259C"/>
    <w:rsid w:val="00F525FA"/>
    <w:rsid w:val="00F55705"/>
    <w:rsid w:val="00F70AA7"/>
    <w:rsid w:val="00F71B76"/>
    <w:rsid w:val="00F77591"/>
    <w:rsid w:val="00F8721C"/>
    <w:rsid w:val="00F901A2"/>
    <w:rsid w:val="00F90E05"/>
    <w:rsid w:val="00F94E41"/>
    <w:rsid w:val="00FA30DD"/>
    <w:rsid w:val="00FB0A40"/>
    <w:rsid w:val="00FB1984"/>
    <w:rsid w:val="00FB2F1C"/>
    <w:rsid w:val="00FC2CEB"/>
    <w:rsid w:val="00FC71DA"/>
    <w:rsid w:val="00FD09B9"/>
    <w:rsid w:val="00FE15B9"/>
    <w:rsid w:val="00FE1907"/>
    <w:rsid w:val="00FE1B7A"/>
    <w:rsid w:val="00FE5013"/>
    <w:rsid w:val="00FE69DC"/>
    <w:rsid w:val="00FF2002"/>
    <w:rsid w:val="00FF7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0DEC7"/>
  <w15:chartTrackingRefBased/>
  <w15:docId w15:val="{9300EE19-F9BB-47C7-9CCB-2EC4FCB2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DBF"/>
  </w:style>
  <w:style w:type="paragraph" w:styleId="Heading10">
    <w:name w:val="heading 1"/>
    <w:basedOn w:val="Normal"/>
    <w:next w:val="Normal"/>
    <w:link w:val="Heading1Char"/>
    <w:uiPriority w:val="9"/>
    <w:qFormat/>
    <w:rsid w:val="00ED426C"/>
    <w:pPr>
      <w:keepNext/>
      <w:keepLines/>
      <w:spacing w:before="320" w:after="40"/>
      <w:outlineLvl w:val="0"/>
    </w:pPr>
    <w:rPr>
      <w:rFonts w:asciiTheme="majorHAnsi" w:eastAsiaTheme="majorEastAsia" w:hAnsiTheme="majorHAnsi" w:cstheme="majorBidi"/>
      <w:b/>
      <w:bCs/>
      <w:spacing w:val="4"/>
      <w:sz w:val="28"/>
      <w:szCs w:val="28"/>
    </w:rPr>
  </w:style>
  <w:style w:type="paragraph" w:styleId="Heading20">
    <w:name w:val="heading 2"/>
    <w:basedOn w:val="Normal"/>
    <w:next w:val="Normal"/>
    <w:link w:val="Heading2Char"/>
    <w:uiPriority w:val="9"/>
    <w:unhideWhenUsed/>
    <w:qFormat/>
    <w:rsid w:val="00047DB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2B704E"/>
    <w:pPr>
      <w:keepNext/>
      <w:keepLines/>
      <w:spacing w:before="120" w:after="0" w:line="360" w:lineRule="auto"/>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2B704E"/>
    <w:pPr>
      <w:keepNext/>
      <w:keepLines/>
      <w:spacing w:before="120" w:after="0"/>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iPriority w:val="9"/>
    <w:unhideWhenUsed/>
    <w:qFormat/>
    <w:rsid w:val="00047DB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47DB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47DB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47DB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47DB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qFormat/>
    <w:rsid w:val="00047DBF"/>
    <w:rPr>
      <w:b/>
      <w:bCs/>
      <w:color w:val="auto"/>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rsid w:val="00047DBF"/>
    <w:pPr>
      <w:spacing w:after="0" w:line="240" w:lineRule="auto"/>
    </w:pPr>
  </w:style>
  <w:style w:type="character" w:customStyle="1" w:styleId="Heading1Char">
    <w:name w:val="Heading 1 Char"/>
    <w:basedOn w:val="DefaultParagraphFont"/>
    <w:link w:val="Heading10"/>
    <w:uiPriority w:val="9"/>
    <w:rsid w:val="00ED426C"/>
    <w:rPr>
      <w:rFonts w:asciiTheme="majorHAnsi" w:eastAsiaTheme="majorEastAsia" w:hAnsiTheme="majorHAnsi" w:cstheme="majorBidi"/>
      <w:b/>
      <w:bCs/>
      <w:spacing w:val="4"/>
      <w:sz w:val="28"/>
      <w:szCs w:val="28"/>
    </w:rPr>
  </w:style>
  <w:style w:type="character" w:customStyle="1" w:styleId="Heading2Char">
    <w:name w:val="Heading 2 Char"/>
    <w:basedOn w:val="DefaultParagraphFont"/>
    <w:link w:val="Heading20"/>
    <w:uiPriority w:val="9"/>
    <w:rsid w:val="00047DBF"/>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047DB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47DBF"/>
    <w:rPr>
      <w:rFonts w:asciiTheme="majorHAnsi" w:eastAsiaTheme="majorEastAsia" w:hAnsiTheme="majorHAnsi" w:cstheme="majorBidi"/>
      <w:b/>
      <w:bCs/>
      <w:spacing w:val="-7"/>
      <w:sz w:val="48"/>
      <w:szCs w:val="48"/>
    </w:rPr>
  </w:style>
  <w:style w:type="character" w:styleId="Emphasis">
    <w:name w:val="Emphasis"/>
    <w:basedOn w:val="DefaultParagraphFont"/>
    <w:uiPriority w:val="20"/>
    <w:qFormat/>
    <w:rsid w:val="00047DBF"/>
    <w:rPr>
      <w:i/>
      <w:iCs/>
      <w:color w:val="auto"/>
    </w:rPr>
  </w:style>
  <w:style w:type="character" w:customStyle="1" w:styleId="Heading3Char">
    <w:name w:val="Heading 3 Char"/>
    <w:basedOn w:val="DefaultParagraphFont"/>
    <w:link w:val="Heading3"/>
    <w:uiPriority w:val="9"/>
    <w:rsid w:val="002B704E"/>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uiPriority w:val="9"/>
    <w:rsid w:val="002B704E"/>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047DBF"/>
    <w:rPr>
      <w:rFonts w:asciiTheme="majorHAnsi" w:eastAsiaTheme="majorEastAsia" w:hAnsiTheme="majorHAnsi" w:cstheme="majorBidi"/>
      <w:b/>
      <w:bCs/>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047DBF"/>
    <w:rPr>
      <w:b/>
      <w:bCs/>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rsid w:val="00FF2002"/>
    <w:pPr>
      <w:spacing w:line="240" w:lineRule="auto"/>
    </w:pPr>
  </w:style>
  <w:style w:type="character" w:customStyle="1" w:styleId="CommentTextChar">
    <w:name w:val="Comment Text Char"/>
    <w:basedOn w:val="DefaultParagraphFont"/>
    <w:link w:val="CommentText"/>
    <w:uiPriority w:val="99"/>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047DB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47DBF"/>
    <w:rPr>
      <w:i/>
      <w:iCs/>
    </w:rPr>
  </w:style>
  <w:style w:type="character" w:customStyle="1" w:styleId="Heading8Char">
    <w:name w:val="Heading 8 Char"/>
    <w:basedOn w:val="DefaultParagraphFont"/>
    <w:link w:val="Heading8"/>
    <w:uiPriority w:val="9"/>
    <w:semiHidden/>
    <w:rsid w:val="00047DBF"/>
    <w:rPr>
      <w:b/>
      <w:bCs/>
    </w:rPr>
  </w:style>
  <w:style w:type="character" w:customStyle="1" w:styleId="Heading9Char">
    <w:name w:val="Heading 9 Char"/>
    <w:basedOn w:val="DefaultParagraphFont"/>
    <w:link w:val="Heading9"/>
    <w:uiPriority w:val="9"/>
    <w:semiHidden/>
    <w:rsid w:val="00047DBF"/>
    <w:rPr>
      <w:i/>
      <w:iCs/>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47DB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47DBF"/>
    <w:rPr>
      <w:rFonts w:asciiTheme="majorHAnsi" w:eastAsiaTheme="majorEastAsia" w:hAnsiTheme="majorHAnsi" w:cstheme="majorBidi"/>
      <w:sz w:val="26"/>
      <w:szCs w:val="26"/>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047DB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47DBF"/>
    <w:rPr>
      <w:rFonts w:asciiTheme="majorHAnsi" w:eastAsiaTheme="majorEastAsia" w:hAnsiTheme="majorHAnsi" w:cstheme="majorBidi"/>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qFormat/>
    <w:rsid w:val="00047DBF"/>
    <w:rPr>
      <w:b/>
      <w:bCs/>
      <w:i/>
      <w:iCs/>
      <w:color w:val="auto"/>
    </w:rPr>
  </w:style>
  <w:style w:type="character" w:styleId="IntenseReference">
    <w:name w:val="Intense Reference"/>
    <w:basedOn w:val="DefaultParagraphFont"/>
    <w:uiPriority w:val="32"/>
    <w:qFormat/>
    <w:rsid w:val="00047DBF"/>
    <w:rPr>
      <w:b/>
      <w:bCs/>
      <w:smallCaps/>
      <w:color w:val="auto"/>
      <w:u w:val="single"/>
    </w:rPr>
  </w:style>
  <w:style w:type="paragraph" w:styleId="TOCHeading">
    <w:name w:val="TOC Heading"/>
    <w:basedOn w:val="Heading10"/>
    <w:next w:val="Normal"/>
    <w:uiPriority w:val="39"/>
    <w:unhideWhenUsed/>
    <w:qFormat/>
    <w:rsid w:val="00047DBF"/>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numbering" w:customStyle="1" w:styleId="arabnumitem">
    <w:name w:val="arabnumitem"/>
    <w:basedOn w:val="NoList"/>
    <w:rsid w:val="00027B27"/>
    <w:pPr>
      <w:numPr>
        <w:numId w:val="16"/>
      </w:numPr>
    </w:pPr>
  </w:style>
  <w:style w:type="paragraph" w:customStyle="1" w:styleId="heading1">
    <w:name w:val="heading1"/>
    <w:basedOn w:val="Normal"/>
    <w:next w:val="p1a"/>
    <w:rsid w:val="00027B27"/>
    <w:pPr>
      <w:keepNext/>
      <w:keepLines/>
      <w:numPr>
        <w:numId w:val="17"/>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lang w:eastAsia="en-US"/>
    </w:rPr>
  </w:style>
  <w:style w:type="paragraph" w:customStyle="1" w:styleId="heading2">
    <w:name w:val="heading2"/>
    <w:basedOn w:val="Normal"/>
    <w:next w:val="p1a"/>
    <w:rsid w:val="00027B27"/>
    <w:pPr>
      <w:keepNext/>
      <w:keepLines/>
      <w:numPr>
        <w:ilvl w:val="1"/>
        <w:numId w:val="17"/>
      </w:numPr>
      <w:suppressAutoHyphens/>
      <w:overflowPunct w:val="0"/>
      <w:autoSpaceDE w:val="0"/>
      <w:autoSpaceDN w:val="0"/>
      <w:adjustRightInd w:val="0"/>
      <w:spacing w:before="360" w:line="240" w:lineRule="atLeast"/>
      <w:textAlignment w:val="baseline"/>
      <w:outlineLvl w:val="1"/>
    </w:pPr>
    <w:rPr>
      <w:rFonts w:ascii="Times New Roman" w:eastAsia="Times New Roman" w:hAnsi="Times New Roman" w:cs="Times New Roman"/>
      <w:b/>
      <w:sz w:val="20"/>
      <w:lang w:eastAsia="en-US"/>
    </w:rPr>
  </w:style>
  <w:style w:type="numbering" w:customStyle="1" w:styleId="headings">
    <w:name w:val="headings"/>
    <w:basedOn w:val="arabnumitem"/>
    <w:rsid w:val="00027B27"/>
    <w:pPr>
      <w:numPr>
        <w:numId w:val="17"/>
      </w:numPr>
    </w:pPr>
  </w:style>
  <w:style w:type="paragraph" w:customStyle="1" w:styleId="numitem">
    <w:name w:val="numitem"/>
    <w:basedOn w:val="Normal"/>
    <w:rsid w:val="00027B27"/>
    <w:pPr>
      <w:numPr>
        <w:numId w:val="16"/>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lang w:eastAsia="en-US"/>
    </w:rPr>
  </w:style>
  <w:style w:type="paragraph" w:customStyle="1" w:styleId="p1a">
    <w:name w:val="p1a"/>
    <w:basedOn w:val="Normal"/>
    <w:next w:val="Normal"/>
    <w:rsid w:val="00027B27"/>
    <w:pPr>
      <w:overflowPunct w:val="0"/>
      <w:autoSpaceDE w:val="0"/>
      <w:autoSpaceDN w:val="0"/>
      <w:adjustRightInd w:val="0"/>
      <w:spacing w:line="240" w:lineRule="atLeast"/>
      <w:textAlignment w:val="baseline"/>
    </w:pPr>
    <w:rPr>
      <w:rFonts w:ascii="Times New Roman" w:eastAsia="Times New Roman" w:hAnsi="Times New Roman" w:cs="Times New Roman"/>
      <w:sz w:val="20"/>
      <w:lang w:eastAsia="en-US"/>
    </w:rPr>
  </w:style>
  <w:style w:type="character" w:styleId="Hyperlink">
    <w:name w:val="Hyperlink"/>
    <w:basedOn w:val="DefaultParagraphFont"/>
    <w:uiPriority w:val="99"/>
    <w:unhideWhenUsed/>
    <w:rsid w:val="00541853"/>
    <w:rPr>
      <w:color w:val="5F5F5F" w:themeColor="hyperlink"/>
      <w:u w:val="single"/>
    </w:rPr>
  </w:style>
  <w:style w:type="character" w:styleId="UnresolvedMention">
    <w:name w:val="Unresolved Mention"/>
    <w:basedOn w:val="DefaultParagraphFont"/>
    <w:uiPriority w:val="99"/>
    <w:semiHidden/>
    <w:unhideWhenUsed/>
    <w:rsid w:val="00541853"/>
    <w:rPr>
      <w:color w:val="605E5C"/>
      <w:shd w:val="clear" w:color="auto" w:fill="E1DFDD"/>
    </w:rPr>
  </w:style>
  <w:style w:type="paragraph" w:styleId="TOC1">
    <w:name w:val="toc 1"/>
    <w:basedOn w:val="Normal"/>
    <w:next w:val="Normal"/>
    <w:autoRedefine/>
    <w:uiPriority w:val="39"/>
    <w:unhideWhenUsed/>
    <w:rsid w:val="002060DA"/>
    <w:pPr>
      <w:tabs>
        <w:tab w:val="right" w:leader="dot" w:pos="9393"/>
      </w:tabs>
      <w:spacing w:after="100"/>
    </w:pPr>
    <w:rPr>
      <w:noProof/>
      <w:spacing w:val="4"/>
    </w:rPr>
  </w:style>
  <w:style w:type="paragraph" w:styleId="TOC2">
    <w:name w:val="toc 2"/>
    <w:basedOn w:val="Normal"/>
    <w:next w:val="Normal"/>
    <w:autoRedefine/>
    <w:uiPriority w:val="39"/>
    <w:unhideWhenUsed/>
    <w:rsid w:val="009B6A0A"/>
    <w:pPr>
      <w:spacing w:after="100"/>
      <w:ind w:left="220"/>
    </w:pPr>
  </w:style>
  <w:style w:type="paragraph" w:styleId="TOC3">
    <w:name w:val="toc 3"/>
    <w:basedOn w:val="Normal"/>
    <w:next w:val="Normal"/>
    <w:autoRedefine/>
    <w:uiPriority w:val="39"/>
    <w:unhideWhenUsed/>
    <w:rsid w:val="009B6A0A"/>
    <w:pPr>
      <w:spacing w:after="100"/>
      <w:ind w:left="440"/>
    </w:pPr>
  </w:style>
  <w:style w:type="paragraph" w:styleId="Subtitle">
    <w:name w:val="Subtitle"/>
    <w:basedOn w:val="Normal"/>
    <w:next w:val="Normal"/>
    <w:link w:val="SubtitleChar"/>
    <w:uiPriority w:val="11"/>
    <w:qFormat/>
    <w:rsid w:val="00047DB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47DBF"/>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047DBF"/>
    <w:rPr>
      <w:i/>
      <w:iCs/>
      <w:color w:val="auto"/>
    </w:rPr>
  </w:style>
  <w:style w:type="character" w:styleId="SubtleReference">
    <w:name w:val="Subtle Reference"/>
    <w:basedOn w:val="DefaultParagraphFont"/>
    <w:uiPriority w:val="31"/>
    <w:qFormat/>
    <w:rsid w:val="00047DBF"/>
    <w:rPr>
      <w:smallCaps/>
      <w:color w:val="auto"/>
      <w:u w:val="single" w:color="7F7F7F" w:themeColor="text1" w:themeTint="80"/>
    </w:rPr>
  </w:style>
  <w:style w:type="character" w:styleId="BookTitle">
    <w:name w:val="Book Title"/>
    <w:basedOn w:val="DefaultParagraphFont"/>
    <w:uiPriority w:val="33"/>
    <w:qFormat/>
    <w:rsid w:val="00047DBF"/>
    <w:rPr>
      <w:b/>
      <w:bCs/>
      <w:smallCaps/>
      <w:color w:val="auto"/>
    </w:rPr>
  </w:style>
  <w:style w:type="character" w:styleId="LineNumber">
    <w:name w:val="line number"/>
    <w:basedOn w:val="DefaultParagraphFont"/>
    <w:uiPriority w:val="99"/>
    <w:semiHidden/>
    <w:unhideWhenUsed/>
    <w:rsid w:val="00C04C99"/>
  </w:style>
  <w:style w:type="character" w:customStyle="1" w:styleId="NoSpacingChar">
    <w:name w:val="No Spacing Char"/>
    <w:aliases w:val="No Indent Char"/>
    <w:basedOn w:val="DefaultParagraphFont"/>
    <w:link w:val="NoSpacing"/>
    <w:uiPriority w:val="1"/>
    <w:rsid w:val="00703857"/>
  </w:style>
  <w:style w:type="paragraph" w:styleId="Revision">
    <w:name w:val="Revision"/>
    <w:hidden/>
    <w:uiPriority w:val="99"/>
    <w:semiHidden/>
    <w:rsid w:val="0060105E"/>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8036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823636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2430840">
      <w:bodyDiv w:val="1"/>
      <w:marLeft w:val="0"/>
      <w:marRight w:val="0"/>
      <w:marTop w:val="0"/>
      <w:marBottom w:val="0"/>
      <w:divBdr>
        <w:top w:val="none" w:sz="0" w:space="0" w:color="auto"/>
        <w:left w:val="none" w:sz="0" w:space="0" w:color="auto"/>
        <w:bottom w:val="none" w:sz="0" w:space="0" w:color="auto"/>
        <w:right w:val="none" w:sz="0" w:space="0" w:color="auto"/>
      </w:divBdr>
    </w:div>
    <w:div w:id="51488093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702857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71392898">
      <w:bodyDiv w:val="1"/>
      <w:marLeft w:val="0"/>
      <w:marRight w:val="0"/>
      <w:marTop w:val="0"/>
      <w:marBottom w:val="0"/>
      <w:divBdr>
        <w:top w:val="none" w:sz="0" w:space="0" w:color="auto"/>
        <w:left w:val="none" w:sz="0" w:space="0" w:color="auto"/>
        <w:bottom w:val="none" w:sz="0" w:space="0" w:color="auto"/>
        <w:right w:val="none" w:sz="0" w:space="0" w:color="auto"/>
      </w:divBdr>
      <w:divsChild>
        <w:div w:id="484399561">
          <w:marLeft w:val="0"/>
          <w:marRight w:val="0"/>
          <w:marTop w:val="0"/>
          <w:marBottom w:val="0"/>
          <w:divBdr>
            <w:top w:val="none" w:sz="0" w:space="0" w:color="auto"/>
            <w:left w:val="none" w:sz="0" w:space="0" w:color="auto"/>
            <w:bottom w:val="none" w:sz="0" w:space="0" w:color="auto"/>
            <w:right w:val="none" w:sz="0" w:space="0" w:color="auto"/>
          </w:divBdr>
          <w:divsChild>
            <w:div w:id="69615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375403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56564773">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4807609">
      <w:bodyDiv w:val="1"/>
      <w:marLeft w:val="0"/>
      <w:marRight w:val="0"/>
      <w:marTop w:val="0"/>
      <w:marBottom w:val="0"/>
      <w:divBdr>
        <w:top w:val="none" w:sz="0" w:space="0" w:color="auto"/>
        <w:left w:val="none" w:sz="0" w:space="0" w:color="auto"/>
        <w:bottom w:val="none" w:sz="0" w:space="0" w:color="auto"/>
        <w:right w:val="none" w:sz="0" w:space="0" w:color="auto"/>
      </w:divBdr>
    </w:div>
    <w:div w:id="1830094315">
      <w:bodyDiv w:val="1"/>
      <w:marLeft w:val="0"/>
      <w:marRight w:val="0"/>
      <w:marTop w:val="0"/>
      <w:marBottom w:val="0"/>
      <w:divBdr>
        <w:top w:val="none" w:sz="0" w:space="0" w:color="auto"/>
        <w:left w:val="none" w:sz="0" w:space="0" w:color="auto"/>
        <w:bottom w:val="none" w:sz="0" w:space="0" w:color="auto"/>
        <w:right w:val="none" w:sz="0" w:space="0" w:color="auto"/>
      </w:divBdr>
    </w:div>
    <w:div w:id="1864247793">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636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8/08/relationships/commentsExtensible" Target="commentsExtensible.xm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developers.google.com/machine-learning/crash-course/classification/roc-and-auc" TargetMode="Externa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83829F6B1D4DB6A8A60B6EB0249F72"/>
        <w:category>
          <w:name w:val="General"/>
          <w:gallery w:val="placeholder"/>
        </w:category>
        <w:types>
          <w:type w:val="bbPlcHdr"/>
        </w:types>
        <w:behaviors>
          <w:behavior w:val="content"/>
        </w:behaviors>
        <w:guid w:val="{FF9309DE-2C5A-47A1-AADA-DAC6DCB90907}"/>
      </w:docPartPr>
      <w:docPartBody>
        <w:p w:rsidR="004C26C3" w:rsidRDefault="00011D38">
          <w:pPr>
            <w:pStyle w:val="6F83829F6B1D4DB6A8A60B6EB0249F72"/>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79E"/>
    <w:rsid w:val="00011D38"/>
    <w:rsid w:val="00082D9D"/>
    <w:rsid w:val="00135936"/>
    <w:rsid w:val="0018668A"/>
    <w:rsid w:val="001D15F6"/>
    <w:rsid w:val="0024252F"/>
    <w:rsid w:val="0026479E"/>
    <w:rsid w:val="004C26C3"/>
    <w:rsid w:val="00561D9D"/>
    <w:rsid w:val="00607A1D"/>
    <w:rsid w:val="00637ECA"/>
    <w:rsid w:val="00690479"/>
    <w:rsid w:val="007C4C25"/>
    <w:rsid w:val="0080479A"/>
    <w:rsid w:val="008277DC"/>
    <w:rsid w:val="00880CBF"/>
    <w:rsid w:val="0088119B"/>
    <w:rsid w:val="0088577F"/>
    <w:rsid w:val="00922660"/>
    <w:rsid w:val="00926B4C"/>
    <w:rsid w:val="009D2298"/>
    <w:rsid w:val="00B05B28"/>
    <w:rsid w:val="00CA51F5"/>
    <w:rsid w:val="00CD4C9C"/>
    <w:rsid w:val="00D71F0F"/>
    <w:rsid w:val="00DA51C2"/>
    <w:rsid w:val="00E67F86"/>
    <w:rsid w:val="00EB0BE3"/>
    <w:rsid w:val="00FA6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83829F6B1D4DB6A8A60B6EB0249F72">
    <w:name w:val="6F83829F6B1D4DB6A8A60B6EB0249F72"/>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8277DC"/>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CONTINUOUS FACE RECOGNITION during online examination</Abstract>
  <CompanyAddress/>
  <CompanyPhone/>
  <CompanyFax/>
  <CompanyEmail>01146313@pw.edu.pl</CompanyEmail>
</CoverPageProperties>
</file>

<file path=customXml/item2.xml><?xml version="1.0" encoding="utf-8"?>
<b:Sources xmlns:b="http://schemas.openxmlformats.org/officeDocument/2006/bibliography" SelectedStyle="\HarvardAnglia2008OfficeOnline.xsl" StyleName="Harvard - Anglia" Version="2008">
  <b:Source>
    <b:Tag>Placeholder1</b:Tag>
    <b:SourceType>Misc</b:SourceType>
    <b:Guid>{830059AC-9022-4F71-A562-0069D305FC9A}</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09D58C-68F7-49AE-BAD8-21C126487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5405</TotalTime>
  <Pages>56</Pages>
  <Words>11132</Words>
  <Characters>63458</Characters>
  <Application>Microsoft Office Word</Application>
  <DocSecurity>0</DocSecurity>
  <Lines>528</Lines>
  <Paragraphs>148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Continuous Face Dection and Verification During Online Examinations</vt:lpstr>
      <vt:lpstr>Continuous Face Dection and Verification During Online Examinations</vt:lpstr>
    </vt:vector>
  </TitlesOfParts>
  <Company/>
  <LinksUpToDate>false</LinksUpToDate>
  <CharactersWithSpaces>74442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Face Dection and Verification During Online Examinations</dc:title>
  <dc:subject/>
  <dc:creator>Dominik Kurasbediani</dc:creator>
  <cp:keywords/>
  <dc:description/>
  <cp:lastModifiedBy>Kurasbediani Dominik (STUD)</cp:lastModifiedBy>
  <cp:revision>83</cp:revision>
  <cp:lastPrinted>2022-09-08T14:59:00Z</cp:lastPrinted>
  <dcterms:created xsi:type="dcterms:W3CDTF">2022-08-11T15:44:00Z</dcterms:created>
  <dcterms:modified xsi:type="dcterms:W3CDTF">2022-09-18T16:28:00Z</dcterms:modified>
</cp:coreProperties>
</file>